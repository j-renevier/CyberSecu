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tblLook w:val="0600" w:firstRow="0" w:lastRow="0" w:firstColumn="0" w:lastColumn="0" w:noHBand="1" w:noVBand="1"/>
      </w:tblPr>
      <w:tblGrid>
        <w:gridCol w:w="358"/>
        <w:gridCol w:w="4724"/>
        <w:gridCol w:w="5034"/>
        <w:gridCol w:w="350"/>
      </w:tblGrid>
      <w:tr w:rsidR="00265218" w:rsidRPr="002D3842" w14:paraId="3017E82B" w14:textId="77777777" w:rsidTr="00F37EA1">
        <w:trPr>
          <w:trHeight w:val="983"/>
        </w:trPr>
        <w:tc>
          <w:tcPr>
            <w:tcW w:w="171" w:type="pct"/>
          </w:tcPr>
          <w:p w14:paraId="4F53367E" w14:textId="77777777" w:rsidR="00265218" w:rsidRPr="002D3842" w:rsidRDefault="00265218" w:rsidP="00AE3FB7">
            <w:pPr>
              <w:pStyle w:val="Titre"/>
            </w:pPr>
          </w:p>
        </w:tc>
        <w:sdt>
          <w:sdtPr>
            <w:id w:val="2015874465"/>
            <w:placeholder>
              <w:docPart w:val="124BC2CE676E49F69E1F1708386CA792"/>
            </w:placeholder>
            <w:temporary/>
            <w:showingPlcHdr/>
            <w15:appearance w15:val="hidden"/>
          </w:sdtPr>
          <w:sdtContent>
            <w:tc>
              <w:tcPr>
                <w:tcW w:w="2257" w:type="pct"/>
                <w:shd w:val="clear" w:color="auto" w:fill="1F497D" w:themeFill="text2"/>
                <w:vAlign w:val="center"/>
              </w:tcPr>
              <w:p w14:paraId="465E5DBC" w14:textId="77777777" w:rsidR="00607C8E" w:rsidRDefault="00607C8E" w:rsidP="00607C8E">
                <w:pPr>
                  <w:pStyle w:val="Titre"/>
                </w:pPr>
                <w:r>
                  <w:rPr>
                    <w:lang w:bidi="fr-FR"/>
                  </w:rPr>
                  <w:t>Règlements du patient -</w:t>
                </w:r>
              </w:p>
              <w:p w14:paraId="2D3EC698" w14:textId="77777777" w:rsidR="00265218" w:rsidRPr="002D3842" w:rsidRDefault="00607C8E" w:rsidP="00607C8E">
                <w:pPr>
                  <w:pStyle w:val="Titre"/>
                </w:pPr>
                <w:r>
                  <w:rPr>
                    <w:lang w:bidi="fr-FR"/>
                  </w:rPr>
                  <w:t>accord</w:t>
                </w:r>
              </w:p>
            </w:tc>
          </w:sdtContent>
        </w:sdt>
        <w:tc>
          <w:tcPr>
            <w:tcW w:w="2405" w:type="pct"/>
          </w:tcPr>
          <w:p w14:paraId="5C559221" w14:textId="77777777" w:rsidR="00265218" w:rsidRPr="002D3842" w:rsidRDefault="00265218" w:rsidP="00AE3FB7">
            <w:pPr>
              <w:pStyle w:val="Titre"/>
            </w:pPr>
          </w:p>
        </w:tc>
        <w:tc>
          <w:tcPr>
            <w:tcW w:w="167" w:type="pct"/>
          </w:tcPr>
          <w:p w14:paraId="59D3DED1" w14:textId="77777777" w:rsidR="00265218" w:rsidRPr="002D3842" w:rsidRDefault="00265218" w:rsidP="00AE3FB7">
            <w:pPr>
              <w:pStyle w:val="Titre"/>
            </w:pPr>
          </w:p>
        </w:tc>
      </w:tr>
    </w:tbl>
    <w:p w14:paraId="20329735" w14:textId="77777777" w:rsidR="002F35E6" w:rsidRDefault="002F35E6"/>
    <w:sdt>
      <w:sdtPr>
        <w:id w:val="17979116"/>
        <w:placeholder>
          <w:docPart w:val="931B5A5C4B6D46A0886D114554050517"/>
        </w:placeholder>
        <w:temporary/>
        <w:showingPlcHdr/>
        <w15:appearance w15:val="hidden"/>
      </w:sdtPr>
      <w:sdtContent>
        <w:p w14:paraId="4FDFA112" w14:textId="77777777" w:rsidR="00607C8E" w:rsidRDefault="00607C8E" w:rsidP="00607C8E">
          <w:r>
            <w:rPr>
              <w:lang w:bidi="fr-FR"/>
            </w:rPr>
            <w:t>Merci de nous avoir donné l'occasion de vous aider à atteindre vos objectifs de santé. Au cours de la discussion sur votre recommandation de traitement et sur notre politique financière écrite, les dispositions financières suivantes ont été prises :</w:t>
          </w:r>
        </w:p>
        <w:p w14:paraId="5133210E" w14:textId="77777777" w:rsidR="00607C8E" w:rsidRDefault="00607C8E" w:rsidP="00607C8E"/>
        <w:p w14:paraId="3187F70B" w14:textId="77777777" w:rsidR="00047E60" w:rsidRDefault="00607C8E" w:rsidP="00607C8E">
          <w:r>
            <w:rPr>
              <w:lang w:bidi="fr-FR"/>
            </w:rPr>
            <w:t xml:space="preserve">Le coût du traitement avec Dr. ___________________ est de ____________€. Nous estimons que votre assurance remboursera ____________€ et que le patient sera responsable des frais de traitement pour un montant de __________€. Il se peut qu'une fois le traitement commencé, il faille modifier le plan de traitement prévu, selon les conditions existantes rencontrées. Nous vous informerons si cela se produit et vous aurez la possibilité de continuer ou de modifier le traitement. </w:t>
          </w:r>
        </w:p>
        <w:p w14:paraId="481D3C7C" w14:textId="77777777" w:rsidR="00047E60" w:rsidRDefault="00047E60" w:rsidP="00607C8E"/>
        <w:p w14:paraId="24A63292" w14:textId="77777777" w:rsidR="00607C8E" w:rsidRDefault="00607C8E" w:rsidP="00607C8E">
          <w:r>
            <w:rPr>
              <w:lang w:bidi="fr-FR"/>
            </w:rPr>
            <w:t>_________ (Initiales du patient) J'ai discuté des options de paiement et convenu d'un plan de paiement avec la compagnie d'assurance et avec le prestataire soussigné. Si mon assurance ne rembourse pas le montant total indiqué dans le plan de traitement, je comprends que je suis responsable du paiement des services rendus et que je suis également responsable du paiement de toute quote-part et de toute franchise que mon assurance ne couvre pas.</w:t>
          </w:r>
        </w:p>
        <w:p w14:paraId="16EED67F" w14:textId="77777777" w:rsidR="00607C8E" w:rsidRDefault="00607C8E" w:rsidP="00607C8E"/>
        <w:p w14:paraId="63A7763D" w14:textId="77777777" w:rsidR="00857086" w:rsidRDefault="00607C8E" w:rsidP="00607C8E">
          <w:r>
            <w:rPr>
              <w:lang w:bidi="fr-FR"/>
            </w:rPr>
            <w:t>Comme vous le savez, la politique de ce cabinet est de recevoir le paiement avant la fin du traitement. Si vous choisissez de ne plus recevoir de soins avant la fin du traitement, votre remboursement sera déterminé au moment de la révision de votre dossier. Vous avez accepté de payer la partie des frais de traitement qui vous revient en tant que patient de la façon suivante :</w:t>
          </w:r>
        </w:p>
      </w:sdtContent>
    </w:sdt>
    <w:sdt>
      <w:sdtPr>
        <w:id w:val="-867294336"/>
        <w:placeholder>
          <w:docPart w:val="65B40A22A980440B90943B8002FC2596"/>
        </w:placeholder>
        <w:temporary/>
        <w:showingPlcHdr/>
        <w15:appearance w15:val="hidden"/>
      </w:sdtPr>
      <w:sdtContent>
        <w:p w14:paraId="2A6FF387" w14:textId="77777777" w:rsidR="00607C8E" w:rsidRPr="00607C8E" w:rsidRDefault="00607C8E" w:rsidP="003A44ED">
          <w:pPr>
            <w:pStyle w:val="Listepuces"/>
            <w:rPr>
              <w:rStyle w:val="Textedelespacerserv"/>
              <w:color w:val="auto"/>
            </w:rPr>
          </w:pPr>
          <w:r w:rsidRPr="00607C8E">
            <w:rPr>
              <w:rStyle w:val="Textedelespacerserv"/>
              <w:color w:val="auto"/>
              <w:lang w:bidi="fr-FR"/>
            </w:rPr>
            <w:t>Paiement complet pour un montant de _____________€ ; Payé avec : ______________________€</w:t>
          </w:r>
        </w:p>
        <w:p w14:paraId="23DE5511" w14:textId="77777777" w:rsidR="00607C8E" w:rsidRPr="00607C8E" w:rsidRDefault="00607C8E" w:rsidP="00AB4F01">
          <w:pPr>
            <w:pStyle w:val="Listepuces"/>
            <w:rPr>
              <w:rStyle w:val="Textedelespacerserv"/>
              <w:color w:val="auto"/>
            </w:rPr>
          </w:pPr>
          <w:r w:rsidRPr="00607C8E">
            <w:rPr>
              <w:rStyle w:val="Textedelespacerserv"/>
              <w:color w:val="auto"/>
              <w:lang w:bidi="fr-FR"/>
            </w:rPr>
            <w:t>Acompte obligatoire : ____________________€ ; Acompte payé avec : _________________________€</w:t>
          </w:r>
        </w:p>
        <w:p w14:paraId="23722A8B" w14:textId="77777777" w:rsidR="00607C8E" w:rsidRPr="00047E60" w:rsidRDefault="00607C8E" w:rsidP="00AA1108">
          <w:pPr>
            <w:pStyle w:val="Listepuces"/>
            <w:rPr>
              <w:rStyle w:val="Textedelespacerserv"/>
              <w:color w:val="auto"/>
            </w:rPr>
          </w:pPr>
          <w:r w:rsidRPr="00047E60">
            <w:rPr>
              <w:rStyle w:val="Textedelespacerserv"/>
              <w:color w:val="auto"/>
              <w:lang w:bidi="fr-FR"/>
            </w:rPr>
            <w:t>Frais de traitement restant : _________________€ ; À payer avant le : __________avec __________</w:t>
          </w:r>
        </w:p>
        <w:p w14:paraId="6DD6E744" w14:textId="77777777" w:rsidR="00607C8E" w:rsidRDefault="00607C8E" w:rsidP="00607C8E">
          <w:pPr>
            <w:pStyle w:val="Listepuces"/>
          </w:pPr>
          <w:r w:rsidRPr="00607C8E">
            <w:rPr>
              <w:rStyle w:val="Textedelespacerserv"/>
              <w:color w:val="auto"/>
              <w:lang w:bidi="fr-FR"/>
            </w:rPr>
            <w:t>___ paiements égaux de ____________________€</w:t>
          </w:r>
        </w:p>
      </w:sdtContent>
    </w:sdt>
    <w:sdt>
      <w:sdtPr>
        <w:id w:val="-1509740275"/>
        <w:placeholder>
          <w:docPart w:val="6DCBC690D3B2499CB4774741B15F335C"/>
        </w:placeholder>
        <w:temporary/>
        <w:showingPlcHdr/>
        <w15:appearance w15:val="hidden"/>
      </w:sdtPr>
      <w:sdtContent>
        <w:p w14:paraId="6873148F" w14:textId="77777777" w:rsidR="00607C8E" w:rsidRDefault="00607C8E" w:rsidP="00607C8E">
          <w:r w:rsidRPr="00607C8E">
            <w:rPr>
              <w:lang w:bidi="fr-FR"/>
            </w:rPr>
            <w:t>Si vous avez des questions concernant votre plan de traitement ou le choix des options de paiement, n'hésitez pas à nous les poser. Nous sommes à votre disposition pour vous aider à obtenir les soins de santé souhaités ou indispensables.</w:t>
          </w:r>
        </w:p>
      </w:sdtContent>
    </w:sdt>
    <w:p w14:paraId="21E8B1B4" w14:textId="77777777" w:rsidR="00607C8E" w:rsidRDefault="00607C8E" w:rsidP="00607C8E"/>
    <w:tbl>
      <w:tblPr>
        <w:tblW w:w="4750" w:type="pct"/>
        <w:jc w:val="center"/>
        <w:tblLook w:val="0600" w:firstRow="0" w:lastRow="0" w:firstColumn="0" w:lastColumn="0" w:noHBand="1" w:noVBand="1"/>
      </w:tblPr>
      <w:tblGrid>
        <w:gridCol w:w="5965"/>
        <w:gridCol w:w="425"/>
        <w:gridCol w:w="3553"/>
      </w:tblGrid>
      <w:tr w:rsidR="00607C8E" w:rsidRPr="00607C8E" w14:paraId="47994532" w14:textId="77777777" w:rsidTr="00607C8E">
        <w:trPr>
          <w:trHeight w:val="576"/>
          <w:jc w:val="center"/>
        </w:trPr>
        <w:tc>
          <w:tcPr>
            <w:tcW w:w="6162" w:type="dxa"/>
            <w:tcBorders>
              <w:bottom w:val="single" w:sz="12" w:space="0" w:color="1F497D" w:themeColor="text2"/>
            </w:tcBorders>
            <w:vAlign w:val="bottom"/>
          </w:tcPr>
          <w:p w14:paraId="76F6149D" w14:textId="77777777" w:rsidR="00607C8E" w:rsidRPr="00607C8E" w:rsidRDefault="00607C8E" w:rsidP="00607C8E">
            <w:pPr>
              <w:ind w:left="0"/>
            </w:pPr>
          </w:p>
        </w:tc>
        <w:tc>
          <w:tcPr>
            <w:tcW w:w="434" w:type="dxa"/>
            <w:vAlign w:val="bottom"/>
          </w:tcPr>
          <w:p w14:paraId="5981BD26" w14:textId="77777777" w:rsidR="00607C8E" w:rsidRPr="00607C8E" w:rsidRDefault="00607C8E" w:rsidP="00607C8E">
            <w:pPr>
              <w:ind w:left="0"/>
            </w:pPr>
          </w:p>
        </w:tc>
        <w:tc>
          <w:tcPr>
            <w:tcW w:w="3664" w:type="dxa"/>
            <w:tcBorders>
              <w:bottom w:val="single" w:sz="12" w:space="0" w:color="1F497D" w:themeColor="text2"/>
            </w:tcBorders>
            <w:vAlign w:val="bottom"/>
          </w:tcPr>
          <w:p w14:paraId="61424D38" w14:textId="77777777" w:rsidR="00607C8E" w:rsidRPr="00607C8E" w:rsidRDefault="00607C8E" w:rsidP="00607C8E">
            <w:pPr>
              <w:ind w:left="0"/>
            </w:pPr>
          </w:p>
        </w:tc>
      </w:tr>
      <w:tr w:rsidR="00607C8E" w:rsidRPr="00607C8E" w14:paraId="767B9711" w14:textId="77777777" w:rsidTr="00607C8E">
        <w:trPr>
          <w:jc w:val="center"/>
        </w:trPr>
        <w:tc>
          <w:tcPr>
            <w:tcW w:w="6162" w:type="dxa"/>
            <w:tcBorders>
              <w:top w:val="single" w:sz="12" w:space="0" w:color="1F497D" w:themeColor="text2"/>
            </w:tcBorders>
          </w:tcPr>
          <w:p w14:paraId="5E005F90" w14:textId="77777777" w:rsidR="00607C8E" w:rsidRPr="00607C8E" w:rsidRDefault="00000000" w:rsidP="00886DB4">
            <w:pPr>
              <w:pStyle w:val="Texteenbleu"/>
              <w:ind w:left="0"/>
            </w:pPr>
            <w:sdt>
              <w:sdtPr>
                <w:id w:val="-1787575556"/>
                <w:placeholder>
                  <w:docPart w:val="27884E7AA8F24FFB88DFDC5B008B3291"/>
                </w:placeholder>
                <w:temporary/>
                <w:showingPlcHdr/>
                <w15:appearance w15:val="hidden"/>
              </w:sdtPr>
              <w:sdtContent>
                <w:r w:rsidR="00607C8E" w:rsidRPr="00607C8E">
                  <w:rPr>
                    <w:lang w:bidi="fr-FR"/>
                  </w:rPr>
                  <w:t>Signature du patient, du parent ou du tuteur</w:t>
                </w:r>
              </w:sdtContent>
            </w:sdt>
          </w:p>
        </w:tc>
        <w:tc>
          <w:tcPr>
            <w:tcW w:w="434" w:type="dxa"/>
          </w:tcPr>
          <w:p w14:paraId="4F5EED54" w14:textId="77777777" w:rsidR="00607C8E" w:rsidRPr="00607C8E" w:rsidRDefault="00607C8E" w:rsidP="00607C8E">
            <w:pPr>
              <w:pStyle w:val="Texteenbleu"/>
            </w:pPr>
          </w:p>
        </w:tc>
        <w:sdt>
          <w:sdtPr>
            <w:id w:val="-146899377"/>
            <w:placeholder>
              <w:docPart w:val="6AAA2B6F15844A8E95C4A35686B25D09"/>
            </w:placeholder>
            <w:temporary/>
            <w:showingPlcHdr/>
            <w15:appearance w15:val="hidden"/>
          </w:sdtPr>
          <w:sdtContent>
            <w:tc>
              <w:tcPr>
                <w:tcW w:w="3664" w:type="dxa"/>
                <w:tcBorders>
                  <w:top w:val="single" w:sz="12" w:space="0" w:color="1F497D" w:themeColor="text2"/>
                </w:tcBorders>
              </w:tcPr>
              <w:p w14:paraId="07C39D70" w14:textId="77777777" w:rsidR="00607C8E" w:rsidRPr="00607C8E" w:rsidRDefault="00607C8E" w:rsidP="00886DB4">
                <w:pPr>
                  <w:pStyle w:val="Texteenbleu"/>
                  <w:ind w:left="0"/>
                </w:pPr>
                <w:r w:rsidRPr="00607C8E">
                  <w:rPr>
                    <w:rStyle w:val="Textedelespacerserv"/>
                    <w:color w:val="1F497D"/>
                    <w:lang w:bidi="fr-FR"/>
                  </w:rPr>
                  <w:t>Date</w:t>
                </w:r>
              </w:p>
            </w:tc>
          </w:sdtContent>
        </w:sdt>
      </w:tr>
      <w:tr w:rsidR="00607C8E" w:rsidRPr="00607C8E" w14:paraId="2E32F8CC" w14:textId="77777777" w:rsidTr="00607C8E">
        <w:trPr>
          <w:trHeight w:val="576"/>
          <w:jc w:val="center"/>
        </w:trPr>
        <w:tc>
          <w:tcPr>
            <w:tcW w:w="10260" w:type="dxa"/>
            <w:gridSpan w:val="3"/>
            <w:tcBorders>
              <w:bottom w:val="single" w:sz="12" w:space="0" w:color="1F497D" w:themeColor="text2"/>
            </w:tcBorders>
            <w:vAlign w:val="bottom"/>
          </w:tcPr>
          <w:p w14:paraId="7E5F6F04" w14:textId="77777777" w:rsidR="00607C8E" w:rsidRPr="00607C8E" w:rsidRDefault="00607C8E" w:rsidP="00607C8E">
            <w:pPr>
              <w:pStyle w:val="Texteenbleu"/>
              <w:ind w:left="0"/>
            </w:pPr>
          </w:p>
        </w:tc>
      </w:tr>
      <w:tr w:rsidR="00607C8E" w:rsidRPr="00607C8E" w14:paraId="567246F0" w14:textId="77777777" w:rsidTr="00607C8E">
        <w:trPr>
          <w:jc w:val="center"/>
        </w:trPr>
        <w:sdt>
          <w:sdtPr>
            <w:id w:val="1070773021"/>
            <w:placeholder>
              <w:docPart w:val="7379FED932A2418FB5BB75D0463D5EF3"/>
            </w:placeholder>
            <w:temporary/>
            <w:showingPlcHdr/>
            <w15:appearance w15:val="hidden"/>
          </w:sdtPr>
          <w:sdtContent>
            <w:bookmarkStart w:id="0" w:name="_Hlk536406284" w:displacedByCustomXml="prev"/>
            <w:tc>
              <w:tcPr>
                <w:tcW w:w="10260" w:type="dxa"/>
                <w:gridSpan w:val="3"/>
                <w:tcBorders>
                  <w:top w:val="single" w:sz="12" w:space="0" w:color="1F497D" w:themeColor="text2"/>
                </w:tcBorders>
              </w:tcPr>
              <w:p w14:paraId="747F65D3" w14:textId="77777777" w:rsidR="00607C8E" w:rsidRPr="00607C8E" w:rsidRDefault="00607C8E" w:rsidP="00886DB4">
                <w:pPr>
                  <w:pStyle w:val="Texteenbleu"/>
                  <w:ind w:left="0"/>
                </w:pPr>
                <w:r w:rsidRPr="00607C8E">
                  <w:rPr>
                    <w:lang w:bidi="fr-FR"/>
                  </w:rPr>
                  <w:t>Nom du patient (en lettre d’imprimerie)</w:t>
                </w:r>
              </w:p>
            </w:tc>
            <w:bookmarkEnd w:id="0" w:displacedByCustomXml="next"/>
          </w:sdtContent>
        </w:sdt>
      </w:tr>
    </w:tbl>
    <w:p w14:paraId="7918459E" w14:textId="77777777" w:rsidR="00607C8E" w:rsidRPr="00047E60" w:rsidRDefault="00607C8E" w:rsidP="00047E60">
      <w:pPr>
        <w:pStyle w:val="Texteenbleu"/>
        <w:spacing w:after="0"/>
        <w:ind w:left="0"/>
        <w:rPr>
          <w:sz w:val="12"/>
        </w:rPr>
      </w:pPr>
    </w:p>
    <w:sectPr w:rsidR="00607C8E" w:rsidRPr="00047E60" w:rsidSect="00243D5F">
      <w:headerReference w:type="default" r:id="rId11"/>
      <w:footerReference w:type="default" r:id="rId12"/>
      <w:pgSz w:w="11906" w:h="16838" w:code="9"/>
      <w:pgMar w:top="1729" w:right="720" w:bottom="1729"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5FC2F1" w14:textId="77777777" w:rsidR="00BF4671" w:rsidRDefault="00BF4671" w:rsidP="00BC1B68">
      <w:r>
        <w:separator/>
      </w:r>
    </w:p>
  </w:endnote>
  <w:endnote w:type="continuationSeparator" w:id="0">
    <w:p w14:paraId="709A81CC" w14:textId="77777777" w:rsidR="00BF4671" w:rsidRDefault="00BF4671" w:rsidP="00BC1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altName w:val="Corbel"/>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4A0" w:firstRow="1" w:lastRow="0" w:firstColumn="1" w:lastColumn="0" w:noHBand="0" w:noVBand="1"/>
    </w:tblPr>
    <w:tblGrid>
      <w:gridCol w:w="3491"/>
      <w:gridCol w:w="3505"/>
      <w:gridCol w:w="3470"/>
    </w:tblGrid>
    <w:tr w:rsidR="002F35E6" w:rsidRPr="00047E60" w14:paraId="20F8E1D4" w14:textId="77777777" w:rsidTr="002F35E6">
      <w:trPr>
        <w:trHeight w:val="576"/>
      </w:trPr>
      <w:tc>
        <w:tcPr>
          <w:tcW w:w="3596" w:type="dxa"/>
          <w:shd w:val="clear" w:color="auto" w:fill="auto"/>
          <w:vAlign w:val="center"/>
        </w:tcPr>
        <w:p w14:paraId="41687580" w14:textId="77777777" w:rsidR="002F35E6" w:rsidRPr="00047E60" w:rsidRDefault="002F35E6" w:rsidP="00E53AFF">
          <w:pPr>
            <w:pStyle w:val="Contacts"/>
          </w:pPr>
          <w:r w:rsidRPr="00047E60">
            <w:rPr>
              <w:noProof/>
              <w:lang w:bidi="fr-FR"/>
            </w:rPr>
            <mc:AlternateContent>
              <mc:Choice Requires="wps">
                <w:drawing>
                  <wp:inline distT="0" distB="0" distL="0" distR="0" wp14:anchorId="03DB839D" wp14:editId="1754DFC0">
                    <wp:extent cx="154940" cy="201930"/>
                    <wp:effectExtent l="0" t="0" r="0" b="7620"/>
                    <wp:docPr id="9" name="Forme" descr="Icône de GP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 cy="201930"/>
                            </a:xfrm>
                            <a:custGeom>
                              <a:avLst/>
                              <a:gdLst/>
                              <a:ahLst/>
                              <a:cxnLst>
                                <a:cxn ang="0">
                                  <a:pos x="wd2" y="hd2"/>
                                </a:cxn>
                                <a:cxn ang="5400000">
                                  <a:pos x="wd2" y="hd2"/>
                                </a:cxn>
                                <a:cxn ang="10800000">
                                  <a:pos x="wd2" y="hd2"/>
                                </a:cxn>
                                <a:cxn ang="16200000">
                                  <a:pos x="wd2" y="hd2"/>
                                </a:cxn>
                              </a:cxnLst>
                              <a:rect l="0" t="0" r="r" b="b"/>
                              <a:pathLst>
                                <a:path w="21600" h="21600" extrusionOk="0">
                                  <a:moveTo>
                                    <a:pt x="10800" y="0"/>
                                  </a:moveTo>
                                  <a:cubicBezTo>
                                    <a:pt x="4780" y="0"/>
                                    <a:pt x="0" y="3668"/>
                                    <a:pt x="0" y="8287"/>
                                  </a:cubicBezTo>
                                  <a:cubicBezTo>
                                    <a:pt x="0" y="12906"/>
                                    <a:pt x="10800" y="21600"/>
                                    <a:pt x="10800" y="21600"/>
                                  </a:cubicBezTo>
                                  <a:cubicBezTo>
                                    <a:pt x="10800" y="21600"/>
                                    <a:pt x="21600" y="12906"/>
                                    <a:pt x="21600" y="8287"/>
                                  </a:cubicBezTo>
                                  <a:cubicBezTo>
                                    <a:pt x="21600" y="3804"/>
                                    <a:pt x="16820" y="0"/>
                                    <a:pt x="10800" y="0"/>
                                  </a:cubicBezTo>
                                  <a:close/>
                                  <a:moveTo>
                                    <a:pt x="10800" y="11819"/>
                                  </a:moveTo>
                                  <a:cubicBezTo>
                                    <a:pt x="8144" y="11819"/>
                                    <a:pt x="5843" y="10189"/>
                                    <a:pt x="5843" y="8015"/>
                                  </a:cubicBezTo>
                                  <a:cubicBezTo>
                                    <a:pt x="5843" y="5977"/>
                                    <a:pt x="7967" y="4211"/>
                                    <a:pt x="10800" y="4211"/>
                                  </a:cubicBezTo>
                                  <a:cubicBezTo>
                                    <a:pt x="13456" y="4211"/>
                                    <a:pt x="15757" y="5842"/>
                                    <a:pt x="15757" y="8015"/>
                                  </a:cubicBezTo>
                                  <a:cubicBezTo>
                                    <a:pt x="15757" y="10189"/>
                                    <a:pt x="13456" y="11819"/>
                                    <a:pt x="10800" y="11819"/>
                                  </a:cubicBezTo>
                                  <a:close/>
                                </a:path>
                              </a:pathLst>
                            </a:custGeom>
                            <a:solidFill>
                              <a:schemeClr val="tx2"/>
                            </a:solidFill>
                            <a:ln w="12700">
                              <a:miter lim="400000"/>
                            </a:ln>
                          </wps:spPr>
                          <wps:bodyPr lIns="38100" tIns="38100" rIns="38100" bIns="38100" anchor="ctr"/>
                        </wps:wsp>
                      </a:graphicData>
                    </a:graphic>
                  </wp:inline>
                </w:drawing>
              </mc:Choice>
              <mc:Fallback>
                <w:pict>
                  <v:shape w14:anchorId="420780DA" id="Forme" o:spid="_x0000_s1026" alt="Icône de GPS" style="width:12.2pt;height:15.9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ydP7AIAAGEIAAAOAAAAZHJzL2Uyb0RvYy54bWysVttu2zAMfR+wfxD8vtpybEcJmhTYig4D&#10;iq1Auw9QZLk2aluCpMTpvn6UfE8CrC3WB1cSyUPykKJyfXOsSnTgShei3nj4KvAQr5lIi/p54/1+&#10;uvtCPKQNrVNaippvvFeuvZvt50/XjVzzUOSiTLlCAFLrdSM3Xm6MXPu+ZjmvqL4SktcgzISqqIGt&#10;evZTRRtAr0o/DILEb4RKpRKMaw2nt63Q2zr8LOPM/MoyzQ0qNx7EZtxXue/Ofv3tNV0/KyrzgnVh&#10;0A9EUdGiBqcD1C01FO1VcQZVFUwJLTJzxUTliywrGHc5QDY4OMnmMaeSu1yAHC0HmvT/g2U/D4/y&#10;QdnQtbwX7EUDI34j9XqQ2I3udI6ZqqwuBI6OjsXXgUV+NIjBIY6jVQRcMxBBUquFY9mn696Y7bX5&#10;zoUDood7bdoipP2K5v2KHWtYWoewQtT2VOBolkJb/00aegjc5PDfxu30ZupxFNi/9xnhgHzEKoGG&#10;fJuvNtAuNQVNetqeykPQnru2PSU1lhGbl12iBnjFCSSF8mEF5Ku9vYS/XnqOKnHgT8JZGUuWy8rR&#10;1Rdk1GD7XcG+8j9T/WhJwMVYX+lQ2qNFkpAuuMkpCcmyr8MM8BJ8C4TDVZBMkcYo2xxdb7SuL4gs&#10;kf/0dMEOmHRxdzxCkmeBjKJ3pTWaLUgQzTJLSHiB0DG6viwnGZVCc8fCWK5TPjAmeNUxP2rNcVob&#10;gqPIFXUw6amISbRoJQEmDuxMQgIcv7m+A168Wrqu6OGWq2TpHEUhxjOC7LWbSd5W3kUUJzOz3hOO&#10;l3HrCoJxE+Jc8q6cRkB8ShIeojhjdqzwIDpPrKsyCOwdd7NsuPdOe5yZWpRFeleUpb3b7qXk30qF&#10;DhTeOHPsJ+FMq6zt1MDhshuFVWHg2S2LauN1A7Idn2XdTf924NvRvxPp6wPo/qjh2VkQbEtkphs1&#10;3eymG1qzXMBjy4xybWPh4B1zyXVvrn0op3vnfvxlsP0LAAD//wMAUEsDBBQABgAIAAAAIQDuuq8M&#10;2gAAAAMBAAAPAAAAZHJzL2Rvd25yZXYueG1sTI9BS8QwEIXvgv8hjOBF3LTrIqU2XUQQBS9u3Yu3&#10;tBmbYjMpSbZb/73jXtbLwOM93vum2i5uFDOGOHhSkK8yEEidNwP1CvYfz7cFiJg0GT16QgU/GGFb&#10;X15UujT+SDucm9QLLqFYagU2pamUMnYWnY4rPyGx9+WD04ll6KUJ+sjlbpTrLLuXTg/EC1ZP+GSx&#10;+24OTkHzYvu2+5z39Ebvw43fhSJ/bZW6vloeH0AkXNI5DH/4jA41M7X+QCaKUQE/kk6XvfVmA6JV&#10;cJcXIOtK/mevfwEAAP//AwBQSwECLQAUAAYACAAAACEAtoM4kv4AAADhAQAAEwAAAAAAAAAAAAAA&#10;AAAAAAAAW0NvbnRlbnRfVHlwZXNdLnhtbFBLAQItABQABgAIAAAAIQA4/SH/1gAAAJQBAAALAAAA&#10;AAAAAAAAAAAAAC8BAABfcmVscy8ucmVsc1BLAQItABQABgAIAAAAIQA5AydP7AIAAGEIAAAOAAAA&#10;AAAAAAAAAAAAAC4CAABkcnMvZTJvRG9jLnhtbFBLAQItABQABgAIAAAAIQDuuq8M2gAAAAMBAAAP&#10;AAAAAAAAAAAAAAAAAEYFAABkcnMvZG93bnJldi54bWxQSwUGAAAAAAQABADzAAAATQYAAAAA&#10;" path="m10800,c4780,,,3668,,8287v,4619,10800,13313,10800,13313c10800,21600,21600,12906,21600,8287,21600,3804,16820,,10800,xm10800,11819v-2656,,-4957,-1630,-4957,-3804c5843,5977,7967,4211,10800,4211v2656,,4957,1631,4957,3804c15757,10189,13456,11819,10800,11819xe" fillcolor="#1f497d [3215]" stroked="f" strokeweight="1pt">
                    <v:stroke miterlimit="4" joinstyle="miter"/>
                    <v:path arrowok="t" o:extrusionok="f" o:connecttype="custom" o:connectlocs="77470,100965;77470,100965;77470,100965;77470,100965" o:connectangles="0,90,180,270"/>
                    <w10:anchorlock/>
                  </v:shape>
                </w:pict>
              </mc:Fallback>
            </mc:AlternateContent>
          </w:r>
        </w:p>
      </w:tc>
      <w:tc>
        <w:tcPr>
          <w:tcW w:w="3597" w:type="dxa"/>
          <w:shd w:val="clear" w:color="auto" w:fill="auto"/>
          <w:vAlign w:val="center"/>
        </w:tcPr>
        <w:p w14:paraId="5F708D02" w14:textId="77777777" w:rsidR="002F35E6" w:rsidRPr="00047E60" w:rsidRDefault="002F35E6" w:rsidP="00E53AFF">
          <w:pPr>
            <w:pStyle w:val="Contacts"/>
          </w:pPr>
          <w:r w:rsidRPr="00047E60">
            <w:rPr>
              <w:noProof/>
              <w:lang w:bidi="fr-FR"/>
            </w:rPr>
            <mc:AlternateContent>
              <mc:Choice Requires="wps">
                <w:drawing>
                  <wp:inline distT="0" distB="0" distL="0" distR="0" wp14:anchorId="2E1887B1" wp14:editId="7E1A5AF4">
                    <wp:extent cx="165100" cy="165100"/>
                    <wp:effectExtent l="0" t="0" r="6350" b="6350"/>
                    <wp:docPr id="7" name="Forme" descr="Icône de téléphon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 cy="165100"/>
                            </a:xfrm>
                            <a:custGeom>
                              <a:avLst/>
                              <a:gdLst/>
                              <a:ahLst/>
                              <a:cxnLst>
                                <a:cxn ang="0">
                                  <a:pos x="wd2" y="hd2"/>
                                </a:cxn>
                                <a:cxn ang="5400000">
                                  <a:pos x="wd2" y="hd2"/>
                                </a:cxn>
                                <a:cxn ang="10800000">
                                  <a:pos x="wd2" y="hd2"/>
                                </a:cxn>
                                <a:cxn ang="16200000">
                                  <a:pos x="wd2" y="hd2"/>
                                </a:cxn>
                              </a:cxnLst>
                              <a:rect l="0" t="0" r="r" b="b"/>
                              <a:pathLst>
                                <a:path w="21600" h="21600" extrusionOk="0">
                                  <a:moveTo>
                                    <a:pt x="10800" y="0"/>
                                  </a:moveTo>
                                  <a:cubicBezTo>
                                    <a:pt x="4818" y="0"/>
                                    <a:pt x="0" y="4819"/>
                                    <a:pt x="0" y="10800"/>
                                  </a:cubicBezTo>
                                  <a:cubicBezTo>
                                    <a:pt x="0" y="16781"/>
                                    <a:pt x="4818" y="21600"/>
                                    <a:pt x="10800" y="21600"/>
                                  </a:cubicBezTo>
                                  <a:cubicBezTo>
                                    <a:pt x="16782" y="21600"/>
                                    <a:pt x="21600" y="16781"/>
                                    <a:pt x="21600" y="10800"/>
                                  </a:cubicBezTo>
                                  <a:cubicBezTo>
                                    <a:pt x="21600" y="4819"/>
                                    <a:pt x="16782" y="0"/>
                                    <a:pt x="10800" y="0"/>
                                  </a:cubicBezTo>
                                  <a:close/>
                                  <a:moveTo>
                                    <a:pt x="9637" y="19108"/>
                                  </a:moveTo>
                                  <a:cubicBezTo>
                                    <a:pt x="8640" y="19108"/>
                                    <a:pt x="7809" y="18277"/>
                                    <a:pt x="7809" y="17280"/>
                                  </a:cubicBezTo>
                                  <a:lnTo>
                                    <a:pt x="7809" y="4652"/>
                                  </a:lnTo>
                                  <a:cubicBezTo>
                                    <a:pt x="7809" y="3656"/>
                                    <a:pt x="8640" y="2825"/>
                                    <a:pt x="9637" y="2825"/>
                                  </a:cubicBezTo>
                                  <a:lnTo>
                                    <a:pt x="9637" y="19108"/>
                                  </a:lnTo>
                                  <a:close/>
                                  <a:moveTo>
                                    <a:pt x="13791" y="17945"/>
                                  </a:moveTo>
                                  <a:cubicBezTo>
                                    <a:pt x="13791" y="18609"/>
                                    <a:pt x="13292" y="19108"/>
                                    <a:pt x="12628" y="19108"/>
                                  </a:cubicBezTo>
                                  <a:lnTo>
                                    <a:pt x="10800" y="19108"/>
                                  </a:lnTo>
                                  <a:lnTo>
                                    <a:pt x="10800" y="13791"/>
                                  </a:lnTo>
                                  <a:lnTo>
                                    <a:pt x="12628" y="13791"/>
                                  </a:lnTo>
                                  <a:cubicBezTo>
                                    <a:pt x="13292" y="13791"/>
                                    <a:pt x="13791" y="14289"/>
                                    <a:pt x="13791" y="14954"/>
                                  </a:cubicBezTo>
                                  <a:lnTo>
                                    <a:pt x="13791" y="17945"/>
                                  </a:lnTo>
                                  <a:close/>
                                  <a:moveTo>
                                    <a:pt x="13791" y="6978"/>
                                  </a:moveTo>
                                  <a:cubicBezTo>
                                    <a:pt x="13791" y="7643"/>
                                    <a:pt x="13292" y="8142"/>
                                    <a:pt x="12628" y="8142"/>
                                  </a:cubicBezTo>
                                  <a:lnTo>
                                    <a:pt x="10800" y="8142"/>
                                  </a:lnTo>
                                  <a:lnTo>
                                    <a:pt x="10800" y="2825"/>
                                  </a:lnTo>
                                  <a:lnTo>
                                    <a:pt x="12628" y="2825"/>
                                  </a:lnTo>
                                  <a:cubicBezTo>
                                    <a:pt x="13292" y="2825"/>
                                    <a:pt x="13791" y="3323"/>
                                    <a:pt x="13791" y="3988"/>
                                  </a:cubicBezTo>
                                  <a:lnTo>
                                    <a:pt x="13791" y="6978"/>
                                  </a:lnTo>
                                  <a:close/>
                                </a:path>
                              </a:pathLst>
                            </a:custGeom>
                            <a:solidFill>
                              <a:schemeClr val="tx2"/>
                            </a:solidFill>
                            <a:ln w="12700">
                              <a:miter lim="400000"/>
                            </a:ln>
                          </wps:spPr>
                          <wps:bodyPr lIns="38100" tIns="38100" rIns="38100" bIns="38100" anchor="ctr"/>
                        </wps:wsp>
                      </a:graphicData>
                    </a:graphic>
                  </wp:inline>
                </w:drawing>
              </mc:Choice>
              <mc:Fallback>
                <w:pict>
                  <v:shape w14:anchorId="7D865089" id="Forme" o:spid="_x0000_s1026" alt="Icône de téléphone" style="width:13pt;height:1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TkWjAMAAF4LAAAOAAAAZHJzL2Uyb0RvYy54bWysVltv0zAUfkfiP0R5Z82tuVTrkAANIU0w&#10;afADXMdZIpI4sr2249dzbMeXhkIHog+NnXP/zuf4XL89Dn2wJ4x3dNyG8VUUBmTEtO7Gx2347evt&#10;mzIMuEBjjXo6km34THj49ub1q+vDtCEJbWlfExaAk5FvDtM2bIWYNqsVxy0ZEL+iExlB2FA2IAFb&#10;9riqGTqA96FfJVGUrw6U1ROjmHAObz9oYXij/DcNweJL03Aign4bQm5C/TP1v5P/q5trtHlkaGo7&#10;PKeB/iGLAXUjBLWuPiCBgifW/eJq6DCjnDbiCtNhRZumw0TVANXE0aKahxZNRNUC4PDJwsT/n1v8&#10;ef8w3TOZOp/uKP7OAZHVYeIbK5EbPuscGzZIXUg8OCoUny2K5CgCDC/jfB1HgDUG0byWPtHGGOMn&#10;Lj4Sqhyh/R0Xugm1WaHWrPBxhKUMCKsASU5FCuaJchn/UCdhAGFaeOoYoHeivs4i+fs7ozgq/8Uq&#10;B0K+LBaA4UpjQNIlPVkYAD13mp4TEhIRWZdcBodtmMS5hLi1KwCfPclD+OW7wWige/KVKishwVJV&#10;KbgU7SEHp4Gfdh1+R374+lkZw+F1/Z2UF4gKr0BWzcl5b3WEuREnHs/5157ivChj35UNq2tU3NCh&#10;XQFWJIG8GEiG0DyxdoCkynvGUTF1kYcnknQw/LoYzdktQXJ5zN+dZVm/CdJTThQMrl/assrTQrUj&#10;rgCbOUOndIqMNinzbMbdmBgoijKqtLMyKQq/I05SJOX5HPvRZ441yPK1OZhG41xSVj/N17kf2Wab&#10;lMnaF9jKjeAXIph4f0DKqODfAhynRRVrUIoqUxlcPDaeTZkDpD6B06TSRLQNM+jHSZ7o02ZFF0py&#10;p8G3MDWZ55JiOjt9RI2Oec66LhNV/anuufbFrixjYctyAGZJuQDDYptV60zidKli58zrhsn+JV3M&#10;q+Jlx8Q1sciz9HwPyzhT5La1WuCM5FI96rsiP6eegSnHPJcN9AhvVMxz2b8zqn9unzGwFVnA0zRZ&#10;oGCal1algfTU+SIr68rrgVExrQO85AWniGAvPQWiGxg47bv6tut7ebGpMZG871mwRzDgiaP52pxo&#10;9aO8MuOkmOeAoRMwc/bdAPeYvrENx+fRR087cu7Z0fr5HnQ/jTBzpaWaa4S/Yf5m52/QiFsKkyYW&#10;THFbuoMhThU3D5xySvT3Krwbi29+AgAA//8DAFBLAwQUAAYACAAAACEAGRO6GdgAAAADAQAADwAA&#10;AGRycy9kb3ducmV2LnhtbEyPMWvDMBCF90L+g7hAl9LIyRCCazmUQkihS+NmySZbF8vEOhlJcdx/&#10;32s7tMsdj3e8+16xnVwvRgyx86RguchAIDXedNQqOH7sHjcgYtJkdO8JFXxihG05uyt0bvyNDjhW&#10;qRUcQjHXCmxKQy5lbCw6HRd+QGLv7IPTiWVopQn6xuGul6ssW0unO+IPVg/4YrG5VFenoNrbtm5O&#10;45He6L178IewWb7WSt3Pp+cnEAmn9HcM3/iMDiUz1f5KJopeARdJP5O91ZpV/btlWcj/7OUXAAAA&#10;//8DAFBLAQItABQABgAIAAAAIQC2gziS/gAAAOEBAAATAAAAAAAAAAAAAAAAAAAAAABbQ29udGVu&#10;dF9UeXBlc10ueG1sUEsBAi0AFAAGAAgAAAAhADj9If/WAAAAlAEAAAsAAAAAAAAAAAAAAAAALwEA&#10;AF9yZWxzLy5yZWxzUEsBAi0AFAAGAAgAAAAhAGPNORaMAwAAXgsAAA4AAAAAAAAAAAAAAAAALgIA&#10;AGRycy9lMm9Eb2MueG1sUEsBAi0AFAAGAAgAAAAhABkTuhnYAAAAAwEAAA8AAAAAAAAAAAAAAAAA&#10;5gUAAGRycy9kb3ducmV2LnhtbFBLBQYAAAAABAAEAPMAAADrBgAAAAA=&#10;" path="m10800,c4818,,,4819,,10800v,5981,4818,10800,10800,10800c16782,21600,21600,16781,21600,10800,21600,4819,16782,,10800,xm9637,19108v-997,,-1828,-831,-1828,-1828l7809,4652v,-996,831,-1827,1828,-1827l9637,19108xm13791,17945v,664,-499,1163,-1163,1163l10800,19108r,-5317l12628,13791v664,,1163,498,1163,1163l13791,17945xm13791,6978v,665,-499,1164,-1163,1164l10800,8142r,-5317l12628,2825v664,,1163,498,1163,1163l13791,6978xe" fillcolor="#1f497d [3215]" stroked="f" strokeweight="1pt">
                    <v:stroke miterlimit="4" joinstyle="miter"/>
                    <v:path arrowok="t" o:extrusionok="f" o:connecttype="custom" o:connectlocs="82550,82550;82550,82550;82550,82550;82550,82550" o:connectangles="0,90,180,270"/>
                    <w10:anchorlock/>
                  </v:shape>
                </w:pict>
              </mc:Fallback>
            </mc:AlternateContent>
          </w:r>
        </w:p>
      </w:tc>
      <w:tc>
        <w:tcPr>
          <w:tcW w:w="3597" w:type="dxa"/>
          <w:shd w:val="clear" w:color="auto" w:fill="auto"/>
          <w:vAlign w:val="center"/>
        </w:tcPr>
        <w:p w14:paraId="7BDE79F0" w14:textId="77777777" w:rsidR="002F35E6" w:rsidRPr="00047E60" w:rsidRDefault="002F35E6" w:rsidP="00E53AFF">
          <w:pPr>
            <w:pStyle w:val="Contacts"/>
          </w:pPr>
          <w:r w:rsidRPr="00047E60">
            <w:rPr>
              <w:noProof/>
              <w:lang w:bidi="fr-FR"/>
            </w:rPr>
            <mc:AlternateContent>
              <mc:Choice Requires="wps">
                <w:drawing>
                  <wp:inline distT="0" distB="0" distL="0" distR="0" wp14:anchorId="542031AF" wp14:editId="721EE7E7">
                    <wp:extent cx="165100" cy="165100"/>
                    <wp:effectExtent l="0" t="0" r="6350" b="6350"/>
                    <wp:docPr id="1" name="Forme" descr="Icône d’e-mail"/>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 cy="165100"/>
                            </a:xfrm>
                            <a:custGeom>
                              <a:avLst/>
                              <a:gdLst/>
                              <a:ahLst/>
                              <a:cxnLst>
                                <a:cxn ang="0">
                                  <a:pos x="wd2" y="hd2"/>
                                </a:cxn>
                                <a:cxn ang="5400000">
                                  <a:pos x="wd2" y="hd2"/>
                                </a:cxn>
                                <a:cxn ang="10800000">
                                  <a:pos x="wd2" y="hd2"/>
                                </a:cxn>
                                <a:cxn ang="16200000">
                                  <a:pos x="wd2" y="hd2"/>
                                </a:cxn>
                              </a:cxnLst>
                              <a:rect l="0" t="0" r="r" b="b"/>
                              <a:pathLst>
                                <a:path w="21600" h="21600" extrusionOk="0">
                                  <a:moveTo>
                                    <a:pt x="5815" y="7975"/>
                                  </a:moveTo>
                                  <a:lnTo>
                                    <a:pt x="5815" y="14123"/>
                                  </a:lnTo>
                                  <a:cubicBezTo>
                                    <a:pt x="5815" y="14456"/>
                                    <a:pt x="5982" y="14622"/>
                                    <a:pt x="6314" y="14622"/>
                                  </a:cubicBezTo>
                                  <a:lnTo>
                                    <a:pt x="15120" y="14622"/>
                                  </a:lnTo>
                                  <a:cubicBezTo>
                                    <a:pt x="15452" y="14622"/>
                                    <a:pt x="15618" y="14456"/>
                                    <a:pt x="15618" y="14123"/>
                                  </a:cubicBezTo>
                                  <a:lnTo>
                                    <a:pt x="15618" y="7975"/>
                                  </a:lnTo>
                                  <a:lnTo>
                                    <a:pt x="10634" y="11963"/>
                                  </a:lnTo>
                                  <a:lnTo>
                                    <a:pt x="5815" y="7975"/>
                                  </a:lnTo>
                                  <a:close/>
                                  <a:moveTo>
                                    <a:pt x="14123" y="7145"/>
                                  </a:moveTo>
                                  <a:lnTo>
                                    <a:pt x="7477" y="7145"/>
                                  </a:lnTo>
                                  <a:lnTo>
                                    <a:pt x="10800" y="9803"/>
                                  </a:lnTo>
                                  <a:lnTo>
                                    <a:pt x="14123" y="7145"/>
                                  </a:lnTo>
                                  <a:close/>
                                  <a:moveTo>
                                    <a:pt x="10800" y="0"/>
                                  </a:moveTo>
                                  <a:cubicBezTo>
                                    <a:pt x="4818" y="0"/>
                                    <a:pt x="0" y="4819"/>
                                    <a:pt x="0" y="10800"/>
                                  </a:cubicBezTo>
                                  <a:cubicBezTo>
                                    <a:pt x="0" y="16781"/>
                                    <a:pt x="4818" y="21600"/>
                                    <a:pt x="10800" y="21600"/>
                                  </a:cubicBezTo>
                                  <a:cubicBezTo>
                                    <a:pt x="16782" y="21600"/>
                                    <a:pt x="21600" y="16781"/>
                                    <a:pt x="21600" y="10800"/>
                                  </a:cubicBezTo>
                                  <a:cubicBezTo>
                                    <a:pt x="21600" y="4819"/>
                                    <a:pt x="16782" y="0"/>
                                    <a:pt x="10800" y="0"/>
                                  </a:cubicBezTo>
                                  <a:close/>
                                  <a:moveTo>
                                    <a:pt x="17446" y="14123"/>
                                  </a:moveTo>
                                  <a:cubicBezTo>
                                    <a:pt x="17446" y="15286"/>
                                    <a:pt x="16449" y="16283"/>
                                    <a:pt x="15286" y="16283"/>
                                  </a:cubicBezTo>
                                  <a:lnTo>
                                    <a:pt x="6480" y="16283"/>
                                  </a:lnTo>
                                  <a:cubicBezTo>
                                    <a:pt x="5317" y="16283"/>
                                    <a:pt x="4320" y="15286"/>
                                    <a:pt x="4320" y="14123"/>
                                  </a:cubicBezTo>
                                  <a:lnTo>
                                    <a:pt x="4320" y="7643"/>
                                  </a:lnTo>
                                  <a:cubicBezTo>
                                    <a:pt x="4320" y="6480"/>
                                    <a:pt x="5317" y="5483"/>
                                    <a:pt x="6480" y="5483"/>
                                  </a:cubicBezTo>
                                  <a:lnTo>
                                    <a:pt x="15286" y="5483"/>
                                  </a:lnTo>
                                  <a:cubicBezTo>
                                    <a:pt x="16449" y="5483"/>
                                    <a:pt x="17446" y="6480"/>
                                    <a:pt x="17446" y="7643"/>
                                  </a:cubicBezTo>
                                  <a:lnTo>
                                    <a:pt x="17446" y="14123"/>
                                  </a:lnTo>
                                  <a:close/>
                                </a:path>
                              </a:pathLst>
                            </a:custGeom>
                            <a:solidFill>
                              <a:schemeClr val="tx2"/>
                            </a:solidFill>
                            <a:ln w="12700">
                              <a:miter lim="400000"/>
                            </a:ln>
                          </wps:spPr>
                          <wps:bodyPr lIns="38100" tIns="38100" rIns="38100" bIns="38100" anchor="ctr"/>
                        </wps:wsp>
                      </a:graphicData>
                    </a:graphic>
                  </wp:inline>
                </w:drawing>
              </mc:Choice>
              <mc:Fallback>
                <w:pict>
                  <v:shape w14:anchorId="3B32A9E4" id="Forme" o:spid="_x0000_s1026" alt="Icône d’e-mail" style="width:13pt;height:1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XgWtgMAALALAAAOAAAAZHJzL2Uyb0RvYy54bWysVllv2zgQfl+g/0HQe2NR1mUjToG26GKB&#10;Ylug7Q+gKSoSKokCydjO/vodHqMrbtIW9YNMau5vDs3tm0vXBicuVSP6Q0huojDgPRNl098fwm9f&#10;P7wuwkBp2pe0FT0/hI9chW/uXv11ex72PBa1aEsuA1DSq/15OIS11sN+s1Gs5h1VN2LgPRArITuq&#10;4SrvN6WkZ9DetZs4irLNWchykIJxpeDte0cM76z+quJMf6oqxXXQHkLwTduntM+jeW7ubun+XtKh&#10;bph3g/6GFx1tejA6qnpPNQ0eZPNEVdcwKZSo9A0T3UZUVcO4jQGiIdEqmi81HbiNBcBRwwiT+nNq&#10;2b+nL8NnaVxXw0fBvitAZHMe1H6kmIvyPJdKdoYXHA8uFsXHEUV+0QGDlyRLSQRYMyD5s9FJ9yjM&#10;HpT+mwuriJ4+Ku2SUOKJ1nhilx6OxiCcAmpqKrIwD0IZ++cyDgMwU8O/swF8C/Y0iczv14RIVPyO&#10;VAYF+XO2AIwpNAlFui5PGQZQnkdXngPVBhETlzkG50MYk8xAXI8nAF8+mCb89B0x6sSJfxVWShuw&#10;0oKkFq18l6ceromn7a/ykoTEW8+MLOzh2LC3/L8fCCRp5v12ZneFSxJJstimCcKwlGxLEuvQSDG4&#10;LJSjSSdAUhJD1KauUBdIIM9SEiWS9AfWSZoRGE5W2crlOWkKf6kfraIdVDYDF1nw37NG2daHTXbZ&#10;Gtsl77WUIQdrheK2c6Ykegs2ZyaynCQvZTpP8txVxcSLJvAfHYeusKy7Inreb1c1Kw9Q2zOOm76z&#10;FuxghtxOoS3Rdx4lhc+gn+PurdMAtN28DH3dWAt+VCwq7Zp+L5PlBZmrGs26LrQ5WEM0kp6U9DVD&#10;BEy4Mh3lsEl8p5syXfsxI/1SWJPcGqTJjwWidh4u8rIM4pmM5kmSWcn5IHk+q2SSSeNiMUtIliQ7&#10;py6LC1uDiBOxvLadkfQEeqxAl6wsKTDBXtcLwyTdEtcqBC2g8WSLc2nt8USZDdIlekuvRoE8S9ZN&#10;tpTzPYCmbTizWhy9TZMlUmPcSHgBpwnZmQA6fc2lKUsogDhNqV17O1FmcS+Vo0nfalOVzJBFHqxI&#10;CM18Mu36MX5GbbzTCqJE25QfmrY1n0q7ePJ3rQxOFFZGfcHFYsHV9uYjTOLcbxZdo2GLbZvuEPp9&#10;w42YFpYRu0y5/clsUkdRPn4G3n962OK2hd2U9Pwi55fj/EJ7VgvYXZmW9ots1MFaaIPzK6zZO+d3&#10;a35atO/+BwAA//8DAFBLAwQUAAYACAAAACEAGRO6GdgAAAADAQAADwAAAGRycy9kb3ducmV2Lnht&#10;bEyPMWvDMBCF90L+g7hAl9LIyRCCazmUQkihS+NmySZbF8vEOhlJcdx/32s7tMsdj3e8+16xnVwv&#10;Rgyx86RguchAIDXedNQqOH7sHjcgYtJkdO8JFXxihG05uyt0bvyNDjhWqRUcQjHXCmxKQy5lbCw6&#10;HRd+QGLv7IPTiWVopQn6xuGul6ssW0unO+IPVg/4YrG5VFenoNrbtm5O45He6L178IewWb7WSt3P&#10;p+cnEAmn9HcM3/iMDiUz1f5KJopeARdJP5O91ZpV/btlWcj/7OUXAAAA//8DAFBLAQItABQABgAI&#10;AAAAIQC2gziS/gAAAOEBAAATAAAAAAAAAAAAAAAAAAAAAABbQ29udGVudF9UeXBlc10ueG1sUEsB&#10;Ai0AFAAGAAgAAAAhADj9If/WAAAAlAEAAAsAAAAAAAAAAAAAAAAALwEAAF9yZWxzLy5yZWxzUEsB&#10;Ai0AFAAGAAgAAAAhAGxJeBa2AwAAsAsAAA4AAAAAAAAAAAAAAAAALgIAAGRycy9lMm9Eb2MueG1s&#10;UEsBAi0AFAAGAAgAAAAhABkTuhnYAAAAAwEAAA8AAAAAAAAAAAAAAAAAEAYAAGRycy9kb3ducmV2&#10;LnhtbFBLBQYAAAAABAAEAPMAAAAVBwAAAAA=&#10;" path="m5815,7975r,6148c5815,14456,5982,14622,6314,14622r8806,c15452,14622,15618,14456,15618,14123r,-6148l10634,11963,5815,7975xm14123,7145r-6646,l10800,9803,14123,7145xm10800,c4818,,,4819,,10800v,5981,4818,10800,10800,10800c16782,21600,21600,16781,21600,10800,21600,4819,16782,,10800,xm17446,14123v,1163,-997,2160,-2160,2160l6480,16283v-1163,,-2160,-997,-2160,-2160l4320,7643v,-1163,997,-2160,2160,-2160l15286,5483v1163,,2160,997,2160,2160l17446,14123xe" fillcolor="#1f497d [3215]" stroked="f" strokeweight="1pt">
                    <v:stroke miterlimit="4" joinstyle="miter"/>
                    <v:path arrowok="t" o:extrusionok="f" o:connecttype="custom" o:connectlocs="82550,82550;82550,82550;82550,82550;82550,82550" o:connectangles="0,90,180,270"/>
                    <w10:anchorlock/>
                  </v:shape>
                </w:pict>
              </mc:Fallback>
            </mc:AlternateContent>
          </w:r>
        </w:p>
      </w:tc>
    </w:tr>
    <w:tr w:rsidR="002F35E6" w:rsidRPr="00047E60" w14:paraId="312B89B8" w14:textId="77777777" w:rsidTr="002D3842">
      <w:tc>
        <w:tcPr>
          <w:tcW w:w="3596" w:type="dxa"/>
          <w:shd w:val="clear" w:color="auto" w:fill="auto"/>
          <w:vAlign w:val="center"/>
        </w:tcPr>
        <w:p w14:paraId="06FC3C63" w14:textId="77777777" w:rsidR="002F35E6" w:rsidRPr="00047E60" w:rsidRDefault="002F35E6" w:rsidP="00E53AFF">
          <w:pPr>
            <w:pStyle w:val="Contacts"/>
          </w:pPr>
        </w:p>
      </w:tc>
      <w:tc>
        <w:tcPr>
          <w:tcW w:w="3597" w:type="dxa"/>
          <w:shd w:val="clear" w:color="auto" w:fill="auto"/>
          <w:vAlign w:val="center"/>
        </w:tcPr>
        <w:p w14:paraId="15A5688D" w14:textId="77777777" w:rsidR="002F35E6" w:rsidRPr="00047E60" w:rsidRDefault="002F35E6" w:rsidP="00E53AFF">
          <w:pPr>
            <w:pStyle w:val="Contacts"/>
          </w:pPr>
        </w:p>
      </w:tc>
      <w:tc>
        <w:tcPr>
          <w:tcW w:w="3597" w:type="dxa"/>
          <w:shd w:val="clear" w:color="auto" w:fill="auto"/>
          <w:vAlign w:val="center"/>
        </w:tcPr>
        <w:p w14:paraId="05A8A0C0" w14:textId="77777777" w:rsidR="002F35E6" w:rsidRPr="00047E60" w:rsidRDefault="002F35E6" w:rsidP="00E53AFF">
          <w:pPr>
            <w:pStyle w:val="Contacts"/>
          </w:pPr>
        </w:p>
      </w:tc>
    </w:tr>
    <w:tr w:rsidR="00AE3FB7" w:rsidRPr="00047E60" w14:paraId="27CA5769" w14:textId="77777777" w:rsidTr="002D3842">
      <w:tc>
        <w:tcPr>
          <w:tcW w:w="3596" w:type="dxa"/>
          <w:shd w:val="clear" w:color="auto" w:fill="auto"/>
          <w:vAlign w:val="center"/>
        </w:tcPr>
        <w:p w14:paraId="6E4F1283" w14:textId="77777777" w:rsidR="00AE3FB7" w:rsidRPr="00047E60" w:rsidRDefault="00000000" w:rsidP="00607C8E">
          <w:pPr>
            <w:pStyle w:val="Contacts"/>
          </w:pPr>
          <w:sdt>
            <w:sdtPr>
              <w:id w:val="1560667362"/>
              <w:placeholder>
                <w:docPart w:val="6AAA2B6F15844A8E95C4A35686B25D09"/>
              </w:placeholder>
              <w:temporary/>
              <w:showingPlcHdr/>
              <w15:appearance w15:val="hidden"/>
              <w:text/>
            </w:sdtPr>
            <w:sdtContent>
              <w:r w:rsidR="00607C8E" w:rsidRPr="00047E60">
                <w:rPr>
                  <w:lang w:bidi="fr-FR"/>
                </w:rPr>
                <w:t>[ADRESSE DU BUREAU]</w:t>
              </w:r>
            </w:sdtContent>
          </w:sdt>
        </w:p>
      </w:tc>
      <w:sdt>
        <w:sdtPr>
          <w:id w:val="-496103217"/>
          <w:placeholder>
            <w:docPart w:val="931B5A5C4B6D46A0886D114554050517"/>
          </w:placeholder>
          <w:temporary/>
          <w:showingPlcHdr/>
          <w15:appearance w15:val="hidden"/>
          <w:text/>
        </w:sdtPr>
        <w:sdtContent>
          <w:tc>
            <w:tcPr>
              <w:tcW w:w="3597" w:type="dxa"/>
              <w:shd w:val="clear" w:color="auto" w:fill="auto"/>
              <w:vAlign w:val="center"/>
            </w:tcPr>
            <w:p w14:paraId="6A860E0B" w14:textId="77777777" w:rsidR="00AE3FB7" w:rsidRPr="00047E60" w:rsidRDefault="001A199E" w:rsidP="00E53AFF">
              <w:pPr>
                <w:pStyle w:val="Contacts"/>
              </w:pPr>
              <w:r w:rsidRPr="00047E60">
                <w:rPr>
                  <w:lang w:bidi="fr-FR"/>
                </w:rPr>
                <w:t>[NUMÉRO DE TÉLÉPHONE]</w:t>
              </w:r>
            </w:p>
          </w:tc>
        </w:sdtContent>
      </w:sdt>
      <w:tc>
        <w:tcPr>
          <w:tcW w:w="3597" w:type="dxa"/>
          <w:shd w:val="clear" w:color="auto" w:fill="auto"/>
          <w:vAlign w:val="center"/>
        </w:tcPr>
        <w:p w14:paraId="33D5AFE9" w14:textId="77777777" w:rsidR="00AE3FB7" w:rsidRPr="00047E60" w:rsidRDefault="00000000" w:rsidP="00E53AFF">
          <w:pPr>
            <w:pStyle w:val="Contacts"/>
          </w:pPr>
          <w:sdt>
            <w:sdtPr>
              <w:id w:val="-2067785086"/>
              <w:placeholder>
                <w:docPart w:val="7379FED932A2418FB5BB75D0463D5EF3"/>
              </w:placeholder>
              <w:temporary/>
              <w:showingPlcHdr/>
              <w15:appearance w15:val="hidden"/>
              <w:text/>
            </w:sdtPr>
            <w:sdtContent>
              <w:r w:rsidR="00607C8E" w:rsidRPr="00047E60">
                <w:rPr>
                  <w:lang w:bidi="fr-FR"/>
                </w:rPr>
                <w:t>[E-MAIL]</w:t>
              </w:r>
            </w:sdtContent>
          </w:sdt>
        </w:p>
      </w:tc>
    </w:tr>
  </w:tbl>
  <w:p w14:paraId="188821DA" w14:textId="77777777" w:rsidR="00AE3FB7" w:rsidRPr="00047E60" w:rsidRDefault="00AE3F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F89F22" w14:textId="77777777" w:rsidR="00BF4671" w:rsidRDefault="00BF4671" w:rsidP="00BC1B68">
      <w:r>
        <w:separator/>
      </w:r>
    </w:p>
  </w:footnote>
  <w:footnote w:type="continuationSeparator" w:id="0">
    <w:p w14:paraId="4DFB1A10" w14:textId="77777777" w:rsidR="00BF4671" w:rsidRDefault="00BF4671" w:rsidP="00BC1B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12DD9" w14:textId="77777777" w:rsidR="00BC1B68" w:rsidRDefault="00243D5F" w:rsidP="00D306ED">
    <w:pPr>
      <w:pStyle w:val="En-tte"/>
      <w:jc w:val="right"/>
    </w:pPr>
    <w:r>
      <w:rPr>
        <w:noProof/>
        <w:lang w:bidi="fr-FR"/>
      </w:rPr>
      <mc:AlternateContent>
        <mc:Choice Requires="wpg">
          <w:drawing>
            <wp:anchor distT="0" distB="0" distL="114300" distR="114300" simplePos="0" relativeHeight="251670016" behindDoc="1" locked="0" layoutInCell="1" allowOverlap="1" wp14:anchorId="4C97C790" wp14:editId="75CFBFE4">
              <wp:simplePos x="0" y="0"/>
              <wp:positionH relativeFrom="column">
                <wp:posOffset>0</wp:posOffset>
              </wp:positionH>
              <wp:positionV relativeFrom="paragraph">
                <wp:posOffset>-1269365</wp:posOffset>
              </wp:positionV>
              <wp:extent cx="6648450" cy="10866755"/>
              <wp:effectExtent l="0" t="0" r="0" b="0"/>
              <wp:wrapNone/>
              <wp:docPr id="10" name="Group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648450" cy="10866755"/>
                        <a:chOff x="0" y="0"/>
                        <a:chExt cx="6858000" cy="10866768"/>
                      </a:xfrm>
                    </wpg:grpSpPr>
                    <wps:wsp>
                      <wps:cNvPr id="5" name="Rectangle 5"/>
                      <wps:cNvSpPr/>
                      <wps:spPr>
                        <a:xfrm>
                          <a:off x="0" y="812800"/>
                          <a:ext cx="6858000" cy="1476102"/>
                        </a:xfrm>
                        <a:prstGeom prst="rect">
                          <a:avLst/>
                        </a:prstGeom>
                        <a:gradFill flip="none" rotWithShape="1">
                          <a:gsLst>
                            <a:gs pos="0">
                              <a:schemeClr val="tx2"/>
                            </a:gs>
                            <a:gs pos="100000">
                              <a:schemeClr val="tx2">
                                <a:lumMod val="60000"/>
                                <a:lumOff val="40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 name="Groupe 2"/>
                      <wpg:cNvGrpSpPr>
                        <a:grpSpLocks/>
                      </wpg:cNvGrpSpPr>
                      <wpg:grpSpPr>
                        <a:xfrm>
                          <a:off x="0" y="2269067"/>
                          <a:ext cx="6854825" cy="7213600"/>
                          <a:chOff x="0" y="0"/>
                          <a:chExt cx="6854952" cy="7211707"/>
                        </a:xfrm>
                      </wpg:grpSpPr>
                      <wpg:grpSp>
                        <wpg:cNvPr id="8" name="Groupe 1"/>
                        <wpg:cNvGrpSpPr>
                          <a:grpSpLocks/>
                        </wpg:cNvGrpSpPr>
                        <wpg:grpSpPr>
                          <a:xfrm>
                            <a:off x="0" y="14626"/>
                            <a:ext cx="6854952" cy="7197081"/>
                            <a:chOff x="0" y="-4"/>
                            <a:chExt cx="6854952" cy="7197081"/>
                          </a:xfrm>
                        </wpg:grpSpPr>
                        <wps:wsp>
                          <wps:cNvPr id="20" name="Rectangle"/>
                          <wps:cNvSpPr>
                            <a:spLocks/>
                          </wps:cNvSpPr>
                          <wps:spPr>
                            <a:xfrm>
                              <a:off x="73152" y="65834"/>
                              <a:ext cx="6781800" cy="7131243"/>
                            </a:xfrm>
                            <a:prstGeom prst="rect">
                              <a:avLst/>
                            </a:prstGeom>
                            <a:solidFill>
                              <a:schemeClr val="tx2">
                                <a:alpha val="20000"/>
                              </a:schemeClr>
                            </a:solidFill>
                            <a:ln w="12700">
                              <a:miter lim="400000"/>
                            </a:ln>
                          </wps:spPr>
                          <wps:bodyPr lIns="38100" tIns="38100" rIns="38100" bIns="38100" anchor="ctr"/>
                        </wps:wsp>
                        <wps:wsp>
                          <wps:cNvPr id="21" name="Rectangle"/>
                          <wps:cNvSpPr>
                            <a:spLocks/>
                          </wps:cNvSpPr>
                          <wps:spPr>
                            <a:xfrm>
                              <a:off x="0" y="-4"/>
                              <a:ext cx="6785610" cy="7120900"/>
                            </a:xfrm>
                            <a:prstGeom prst="rect">
                              <a:avLst/>
                            </a:prstGeom>
                            <a:solidFill>
                              <a:sysClr val="window" lastClr="FFFFFF"/>
                            </a:solidFill>
                            <a:ln w="12700">
                              <a:solidFill>
                                <a:srgbClr val="1F497D">
                                  <a:alpha val="30000"/>
                                </a:srgbClr>
                              </a:solidFill>
                              <a:miter lim="400000"/>
                            </a:ln>
                          </wps:spPr>
                          <wps:bodyPr lIns="38100" tIns="38100" rIns="38100" bIns="38100" anchor="ctr"/>
                        </wps:wsp>
                      </wpg:grpSp>
                      <wps:wsp>
                        <wps:cNvPr id="22" name="Rectangle"/>
                        <wps:cNvSpPr>
                          <a:spLocks/>
                        </wps:cNvSpPr>
                        <wps:spPr>
                          <a:xfrm>
                            <a:off x="0" y="0"/>
                            <a:ext cx="6785610" cy="38100"/>
                          </a:xfrm>
                          <a:prstGeom prst="rect">
                            <a:avLst/>
                          </a:prstGeom>
                          <a:solidFill>
                            <a:srgbClr val="1F497D"/>
                          </a:solidFill>
                          <a:ln w="12700">
                            <a:miter lim="400000"/>
                          </a:ln>
                        </wps:spPr>
                        <wps:bodyPr lIns="38100" tIns="38100" rIns="38100" bIns="38100" anchor="ctr"/>
                      </wps:wsp>
                    </wpg:grpSp>
                    <pic:pic xmlns:pic="http://schemas.openxmlformats.org/drawingml/2006/picture">
                      <pic:nvPicPr>
                        <pic:cNvPr id="4" name="Image 4" descr="Image d’arrière-plan"/>
                        <pic:cNvPicPr>
                          <a:picLocks noChangeAspect="1"/>
                        </pic:cNvPicPr>
                      </pic:nvPicPr>
                      <pic:blipFill rotWithShape="1">
                        <a:blip r:embed="rId1">
                          <a:alphaModFix amt="40000"/>
                          <a:extLst>
                            <a:ext uri="{28A0092B-C50C-407E-A947-70E740481C1C}">
                              <a14:useLocalDpi xmlns:a14="http://schemas.microsoft.com/office/drawing/2010/main" val="0"/>
                            </a:ext>
                          </a:extLst>
                        </a:blip>
                        <a:srcRect b="49658"/>
                        <a:stretch/>
                      </pic:blipFill>
                      <pic:spPr bwMode="auto">
                        <a:xfrm>
                          <a:off x="0" y="0"/>
                          <a:ext cx="6858000" cy="2308225"/>
                        </a:xfrm>
                        <a:prstGeom prst="rect">
                          <a:avLst/>
                        </a:prstGeom>
                        <a:ln>
                          <a:noFill/>
                        </a:ln>
                        <a:extLst>
                          <a:ext uri="{53640926-AAD7-44D8-BBD7-CCE9431645EC}">
                            <a14:shadowObscured xmlns:a14="http://schemas.microsoft.com/office/drawing/2010/main"/>
                          </a:ext>
                        </a:extLst>
                      </pic:spPr>
                    </pic:pic>
                    <wps:wsp>
                      <wps:cNvPr id="14" name="Rectangle à coins arrondis du même côté 14"/>
                      <wps:cNvSpPr/>
                      <wps:spPr>
                        <a:xfrm rot="10800000">
                          <a:off x="279400" y="812800"/>
                          <a:ext cx="885825" cy="857453"/>
                        </a:xfrm>
                        <a:prstGeom prst="round2Same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9922934"/>
                          <a:ext cx="6784340" cy="943834"/>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wps:cNvSpPr>
                        <a:spLocks/>
                      </wps:cNvSpPr>
                      <wps:spPr>
                        <a:xfrm>
                          <a:off x="0" y="9922934"/>
                          <a:ext cx="6785610" cy="38109"/>
                        </a:xfrm>
                        <a:prstGeom prst="rect">
                          <a:avLst/>
                        </a:prstGeom>
                        <a:solidFill>
                          <a:schemeClr val="tx2"/>
                        </a:solidFill>
                        <a:ln w="12700">
                          <a:miter lim="400000"/>
                        </a:ln>
                      </wps:spPr>
                      <wps:bodyPr lIns="38100" tIns="38100" rIns="38100" bIns="38100" anchor="ctr"/>
                    </wps:wsp>
                    <wps:wsp>
                      <wps:cNvPr id="15" name="Forme"/>
                      <wps:cNvSpPr/>
                      <wps:spPr>
                        <a:xfrm>
                          <a:off x="491067" y="1066800"/>
                          <a:ext cx="456235" cy="457200"/>
                        </a:xfrm>
                        <a:custGeom>
                          <a:avLst/>
                          <a:gdLst/>
                          <a:ahLst/>
                          <a:cxnLst>
                            <a:cxn ang="0">
                              <a:pos x="wd2" y="hd2"/>
                            </a:cxn>
                            <a:cxn ang="5400000">
                              <a:pos x="wd2" y="hd2"/>
                            </a:cxn>
                            <a:cxn ang="10800000">
                              <a:pos x="wd2" y="hd2"/>
                            </a:cxn>
                            <a:cxn ang="16200000">
                              <a:pos x="wd2" y="hd2"/>
                            </a:cxn>
                          </a:cxnLst>
                          <a:rect l="0" t="0" r="r" b="b"/>
                          <a:pathLst>
                            <a:path w="21328" h="21308" extrusionOk="0">
                              <a:moveTo>
                                <a:pt x="21182" y="7499"/>
                              </a:moveTo>
                              <a:lnTo>
                                <a:pt x="17216" y="819"/>
                              </a:lnTo>
                              <a:cubicBezTo>
                                <a:pt x="16735" y="10"/>
                                <a:pt x="15864" y="-200"/>
                                <a:pt x="15203" y="189"/>
                              </a:cubicBezTo>
                              <a:lnTo>
                                <a:pt x="4599" y="6481"/>
                              </a:lnTo>
                              <a:cubicBezTo>
                                <a:pt x="4028" y="6810"/>
                                <a:pt x="3757" y="7499"/>
                                <a:pt x="4028" y="8218"/>
                              </a:cubicBezTo>
                              <a:cubicBezTo>
                                <a:pt x="3096" y="8788"/>
                                <a:pt x="1594" y="14540"/>
                                <a:pt x="1594" y="14540"/>
                              </a:cubicBezTo>
                              <a:lnTo>
                                <a:pt x="303" y="15618"/>
                              </a:lnTo>
                              <a:cubicBezTo>
                                <a:pt x="2" y="15858"/>
                                <a:pt x="-88" y="16277"/>
                                <a:pt x="92" y="16637"/>
                              </a:cubicBezTo>
                              <a:lnTo>
                                <a:pt x="2375" y="20891"/>
                              </a:lnTo>
                              <a:cubicBezTo>
                                <a:pt x="2586" y="21250"/>
                                <a:pt x="3006" y="21400"/>
                                <a:pt x="3397" y="21250"/>
                              </a:cubicBezTo>
                              <a:cubicBezTo>
                                <a:pt x="4118" y="20951"/>
                                <a:pt x="5320" y="20501"/>
                                <a:pt x="6371" y="20321"/>
                              </a:cubicBezTo>
                              <a:cubicBezTo>
                                <a:pt x="7212" y="20202"/>
                                <a:pt x="8234" y="19393"/>
                                <a:pt x="8384" y="19183"/>
                              </a:cubicBezTo>
                              <a:cubicBezTo>
                                <a:pt x="8925" y="18524"/>
                                <a:pt x="14392" y="11843"/>
                                <a:pt x="14392" y="11843"/>
                              </a:cubicBezTo>
                              <a:cubicBezTo>
                                <a:pt x="14933" y="11184"/>
                                <a:pt x="14783" y="10166"/>
                                <a:pt x="14092" y="9686"/>
                              </a:cubicBezTo>
                              <a:cubicBezTo>
                                <a:pt x="13431" y="9237"/>
                                <a:pt x="12530" y="9387"/>
                                <a:pt x="12019" y="9986"/>
                              </a:cubicBezTo>
                              <a:lnTo>
                                <a:pt x="9435" y="13131"/>
                              </a:lnTo>
                              <a:cubicBezTo>
                                <a:pt x="9045" y="13611"/>
                                <a:pt x="8294" y="13551"/>
                                <a:pt x="7963" y="13012"/>
                              </a:cubicBezTo>
                              <a:lnTo>
                                <a:pt x="6611" y="10765"/>
                              </a:lnTo>
                              <a:lnTo>
                                <a:pt x="17937" y="4024"/>
                              </a:lnTo>
                              <a:lnTo>
                                <a:pt x="20220" y="7859"/>
                              </a:lnTo>
                              <a:cubicBezTo>
                                <a:pt x="20340" y="8069"/>
                                <a:pt x="20250" y="8338"/>
                                <a:pt x="20070" y="8458"/>
                              </a:cubicBezTo>
                              <a:lnTo>
                                <a:pt x="15744" y="11034"/>
                              </a:lnTo>
                              <a:cubicBezTo>
                                <a:pt x="15744" y="11064"/>
                                <a:pt x="15744" y="11064"/>
                                <a:pt x="15744" y="11064"/>
                              </a:cubicBezTo>
                              <a:cubicBezTo>
                                <a:pt x="15744" y="11394"/>
                                <a:pt x="15624" y="11723"/>
                                <a:pt x="15414" y="11993"/>
                              </a:cubicBezTo>
                              <a:lnTo>
                                <a:pt x="12770" y="15229"/>
                              </a:lnTo>
                              <a:lnTo>
                                <a:pt x="12830" y="15348"/>
                              </a:lnTo>
                              <a:cubicBezTo>
                                <a:pt x="13100" y="15828"/>
                                <a:pt x="13731" y="16007"/>
                                <a:pt x="14212" y="15738"/>
                              </a:cubicBezTo>
                              <a:lnTo>
                                <a:pt x="14362" y="15648"/>
                              </a:lnTo>
                              <a:cubicBezTo>
                                <a:pt x="14843" y="15378"/>
                                <a:pt x="15053" y="14809"/>
                                <a:pt x="14933" y="14270"/>
                              </a:cubicBezTo>
                              <a:cubicBezTo>
                                <a:pt x="15053" y="14300"/>
                                <a:pt x="15143" y="14300"/>
                                <a:pt x="15263" y="14300"/>
                              </a:cubicBezTo>
                              <a:cubicBezTo>
                                <a:pt x="15474" y="14300"/>
                                <a:pt x="15654" y="14270"/>
                                <a:pt x="15834" y="14150"/>
                              </a:cubicBezTo>
                              <a:cubicBezTo>
                                <a:pt x="16405" y="13850"/>
                                <a:pt x="16585" y="13102"/>
                                <a:pt x="16285" y="12532"/>
                              </a:cubicBezTo>
                              <a:cubicBezTo>
                                <a:pt x="16405" y="12562"/>
                                <a:pt x="16495" y="12562"/>
                                <a:pt x="16645" y="12562"/>
                              </a:cubicBezTo>
                              <a:cubicBezTo>
                                <a:pt x="16856" y="12562"/>
                                <a:pt x="17036" y="12532"/>
                                <a:pt x="17216" y="12412"/>
                              </a:cubicBezTo>
                              <a:cubicBezTo>
                                <a:pt x="17757" y="12113"/>
                                <a:pt x="17967" y="11454"/>
                                <a:pt x="17697" y="10915"/>
                              </a:cubicBezTo>
                              <a:lnTo>
                                <a:pt x="20551" y="9237"/>
                              </a:lnTo>
                              <a:cubicBezTo>
                                <a:pt x="21272" y="8877"/>
                                <a:pt x="21512" y="8009"/>
                                <a:pt x="21182" y="7499"/>
                              </a:cubicBezTo>
                              <a:close/>
                              <a:moveTo>
                                <a:pt x="5530" y="8937"/>
                              </a:moveTo>
                              <a:lnTo>
                                <a:pt x="4929" y="7919"/>
                              </a:lnTo>
                              <a:cubicBezTo>
                                <a:pt x="4809" y="7709"/>
                                <a:pt x="4899" y="7439"/>
                                <a:pt x="5079" y="7320"/>
                              </a:cubicBezTo>
                              <a:lnTo>
                                <a:pt x="15684" y="1028"/>
                              </a:lnTo>
                              <a:cubicBezTo>
                                <a:pt x="15894" y="908"/>
                                <a:pt x="16165" y="998"/>
                                <a:pt x="16285" y="1178"/>
                              </a:cubicBezTo>
                              <a:lnTo>
                                <a:pt x="16886" y="2197"/>
                              </a:lnTo>
                              <a:lnTo>
                                <a:pt x="5530" y="8937"/>
                              </a:lnTo>
                              <a:close/>
                              <a:moveTo>
                                <a:pt x="16345" y="9087"/>
                              </a:moveTo>
                              <a:lnTo>
                                <a:pt x="18358" y="7889"/>
                              </a:lnTo>
                              <a:cubicBezTo>
                                <a:pt x="18568" y="7769"/>
                                <a:pt x="18628" y="7499"/>
                                <a:pt x="18508" y="7320"/>
                              </a:cubicBezTo>
                              <a:lnTo>
                                <a:pt x="17847" y="6181"/>
                              </a:lnTo>
                              <a:cubicBezTo>
                                <a:pt x="17727" y="5971"/>
                                <a:pt x="17456" y="5912"/>
                                <a:pt x="17276" y="6031"/>
                              </a:cubicBezTo>
                              <a:lnTo>
                                <a:pt x="15263" y="7230"/>
                              </a:lnTo>
                              <a:cubicBezTo>
                                <a:pt x="15053" y="7350"/>
                                <a:pt x="14993" y="7619"/>
                                <a:pt x="15113" y="7799"/>
                              </a:cubicBezTo>
                              <a:lnTo>
                                <a:pt x="15774" y="8937"/>
                              </a:lnTo>
                              <a:cubicBezTo>
                                <a:pt x="15864" y="9117"/>
                                <a:pt x="16135" y="9207"/>
                                <a:pt x="16345" y="9087"/>
                              </a:cubicBezTo>
                              <a:close/>
                            </a:path>
                          </a:pathLst>
                        </a:custGeom>
                        <a:solidFill>
                          <a:schemeClr val="tx2"/>
                        </a:solidFill>
                        <a:ln w="12700">
                          <a:miter lim="400000"/>
                        </a:ln>
                      </wps:spPr>
                      <wps:bodyPr lIns="38100" tIns="38100" rIns="38100" bIns="38100" anchor="ctr"/>
                    </wps:wsp>
                  </wpg:wgp>
                </a:graphicData>
              </a:graphic>
              <wp14:sizeRelH relativeFrom="margin">
                <wp14:pctWidth>0</wp14:pctWidth>
              </wp14:sizeRelH>
            </wp:anchor>
          </w:drawing>
        </mc:Choice>
        <mc:Fallback>
          <w:pict>
            <v:group w14:anchorId="2AC197FE" id="Groupe 10" o:spid="_x0000_s1026" alt="&quot;&quot;" style="position:absolute;margin-left:0;margin-top:-99.95pt;width:523.5pt;height:855.65pt;z-index:-251646464;mso-width-relative:margin" coordsize="68580,1086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MDL8ODAAAZjAAAA4AAABkcnMvZTJvRG9jLnhtbOxbzY7cxhG+B8g7&#10;EHOXls1/LrwyFCkrCFAswXKgM5fD2SHMv5Ac7cqnvEZuPiY55wmiN8mT5KuuLg57husdKZYiA0qQ&#10;Fcmu7q76uv578s23t3XlvC36oWybi5V66K6cosnbddlcX6z+/MPlg2TlDGPWrLOqbYqL1btiWH37&#10;6Pe/++amOy+8dttW66J3sEgznN90F6vtOHbnZ2dDvi3qbHjYdkWDwU3b19mI1/76bN1nN1i9rs48&#10;143Obtp+3fVtXgwDvj7lwdUjvf5mU+Tjy81mKEanuliBt1H/7fXfK/p79uib7Py6z7ptmRs2so/g&#10;os7KBptOSz3NxszZ9eXRUnWZ9+3QbsaHeVuftZtNmRdaBkij3ANpnvXtrtOyXJ/fXHcTTID2AKeP&#10;Xjb/7u2zvnvdveqBxE13DSz0G8lyu+lr+hdcOrcasncTZMXt6OT4GEVBEoRANseYcpMoisOQUc23&#10;gP5oYr79o0xNwsR1ralRQlPPZOszi6GbDioy7FEY/jcUXm+zrtDgDudA4VXvlOuLVbhymqyGon4P&#10;1cma66pwtDi0OagmoIbzAZjdiVKiPMjGOExQWfIGcaRczxI3O+/6YXxWtLVDDxerHjxorcrevhhG&#10;RkZIjLKtL8uqcjZVCdtpYGErp2/HN+W41eLhSPT86wHz9YzB6VoA5+rP2sqKJ1XvvM1gH+Ot8HM9&#10;zIkVTgnC0KeFGfS52tV/ate8SqSJtV3hM6mAXjyQzzjdaRV91rQZPk48VmXjAHmtcEOeVQWORTGU&#10;Y1kVdDAMBcxWi685aOhv0xIcPFrhCxRIDko/je+qgqm/LzY4byiwtyRXludFMzJ2wzZbFyxDeKcM&#10;VYMFaeUN9p/WNguQL9ujLGszl4aephbaXU2TFwG3J08z9M5tM06T67Jp+yXJKkhldmZ6AYmhIZSu&#10;2vU7WAP0iI+gyy9LqOOLbBhfZT28I0wWHn98iT+bqr25WLXmaeVs2/6npe9ED3PF6Mq5gbe9WA1/&#10;2WU91LV63kAfUxUE5J71SxDGHl76+cjVfKTZ1U9aKKxCbOly/Uj0YyWPm76t3yAwPKZdMZQ1Ofa+&#10;WOVjLy9PRo4CCC158fixJoNL7rLxRfO6y8VyyNx+uH2T9Z2xyRHm/F0rziM7PzBNpqXzaNrHu7Hd&#10;lFpZ97gavOHIZv6WH/deyBMvpCNA8e+ftWGSN9z7a9pDO+sXbf7jQGd6OG55T/GpB+7c86LUjeIj&#10;TxUkHlwhOfXYUz5smilO8OlBGoJ9M1PFrl77TpduAs4hAMga2A0LAFprDwX8NQBQQeRFx+LvhVBp&#10;7CbG/xyI/yAQVGYxbSb/fuqd8n+GkEa2dBDTiG1SSRPRSJWGbqZHsxHtN5dDXewrOmroSBQmvsFi&#10;inZxoigEsiYoX3mBT9tOSHxwtBvaqpz8/RRC9qGLpMiqbpvxJ2SHrLXYcaLW+1sLVY0DD6a82ES4&#10;uhyRkFZlfbHSIUsrPpZYCCfGUbIH8xOESfFg5oU9mHlhD2Ze5g6JTVcrAp/KJ09yPDjOT6IRAADa&#10;IGYxU4UQyY6oguem08FIiilZzYmJj3WCw7thSmFQGazbG0QVBCt8vFhd6v8YxbOmHR68NTj011fT&#10;ouoySOOnOprO9Muf6xeTH2vX/1mb9gn059KsKXJN+fOv42tYsw4z6jjZKxZb1q/oYRZUgFe3NOVQ&#10;jb6gE+/K/Bz/M2Ujno4KpvvLa8wad5SncYlen7RGnfU/7roHnE6VV2VVju90tQ4bIqaat6/KnKon&#10;etlnPYF4ped1do2kB+/rYshhxfqDs/7PX/+W9X35/u998aCrsoZUS5bgBRFUylwHMqdpn2xRRhSP&#10;hw4Vgykhzmxy/Wpxc4VKSpdUS2UUDRogwNRBCb6AJZf3T9t8V6Oc4H5FX1TZiGbJsC27AUnreVFf&#10;UYXTP19zuaBdDKqpy/LWyWowPq+ciAMdrfucDMy5wnCK6EtIIMyNfTHmW9JSklNkYZCoXnWubrAy&#10;qtsMqal2aOKAf7HGnxeunu8mHnJDNgWZ/oH+m4LpQrVGTHNZrfnH62dyW2pSvcltOe9/dvK2bAYH&#10;Ktc263Jw1junfv/PunDy9/8a3//DwSygMMujzNu8M8BlFBojFC24pDNQe3GKk9UBc6lbkAB0ScGT&#10;MA7C+7KndtesvdfoXZAIHKyWuwaW+5oyI06arq6lPLSo7jivfW6on75W11+ra1NqfxnV9WcorlQs&#10;QWvvOfDtXr9A/s/yuWnqeelCERX41BihcjoNfFNlfZoaimyf2Jo381JqeRlfP7mK4zT3q3/YfO2+&#10;/fa6b5/BP/hH7uHAN+i87cN7L5w43OU07KooNQb8kcmalQlMTmDfd+FM0KL6wooiyk4+eVNFoV/K&#10;TZVL3FYWB8e8kBrOQkCQKmrCUvMED9HR1VEQRp5v+rG6Oy4+WY403/HFEa0pHWl0R9d8bYRvW3nK&#10;bxtzF4QnuWehabgXosu6mzW39Lb4l08WdDQ+kYemL/ZBk6wM+OStVKS7eJw3//IsxMS9aD3VRgc3&#10;vv2KqqUrEgrCZiMhIo/UAkSb20PbeaufXDyhfdXv6F775Y90O0C0NW46fmj1rJHA8pRKGK44SMXM&#10;9kRVMydW6KRHJt8XWqHId1dl/ofiJ4s+iunMtU4YrvWmKkwi1CvUaAM69ojnwuHQjER2sFeW/Tq9&#10;UhCCaSLHJa7k/UJhzzP0LiFE9Gh2zjf245C1V2AAwryDzEg8JXe79sr2G8/y3dQAFSemtOUBFaYs&#10;uQqghXMOjkdIISxURTLZwyAFXymcCYU9j+n5mIG9FNv8+QEY1IBHXmxuUXggNROiyJcbEHtZ2cws&#10;Dwj1Qp6bpKechQct4AnKw/07a7XGHI1JGaECcz7ip3xMnsw5AsnmkXkLoOWGtzQ0NyE8Evp0uQCF&#10;8NzQtUYgNZrMesRHuxlMnLQVTIRx81z8d8574iE51kinfqprYdGxxE9kRCVSJdty2G/Me5JSeQ0O&#10;VRJ65vKCR1Tgy+mphG8tZK+FoZPkUkHqG30DmAe7xeBaM+KqyFxFCSOuYSSNcNqngqj8wGfwU4+V&#10;b2LfC32TOfiJpa4KPz9hX5Cmd2xlKyyqEQOfj8sdw5uQLOGduoFMiJSlK4knVu2Htn7FaWSg8V0o&#10;xhIAsiUjFtHSjGUcSZNKSORfA26cAhyiDVw+f5ykkMi/TApVNHqOhrM4ViFZkhVumKo2rJ24kZ4g&#10;J4Cl6NcyNOL7lm+DL4/NSMA+5kizZEsjALpCRvEV9jvhCNR8BmLIzDV82NARZ0sgzJf0ccLWbhEg&#10;1+eEqGhZswoD6saRXaqUDf1otwMc4HkZOFxHeofHc0ibGANQoR+c4veh3KZLB9+P8DeXwscNKLOK&#10;C3LbnAJxZECBz/k+KQI/khiDcHzKaeKXVxLD/NjmLHTRL9QgBolrKeDMEwW49DT72Odnv4m27ZdE&#10;hLFwCOEWzW5HQ55YcGCGjnBY3i2IjRbIPLEgFUahDBkB9kPUIGGxFQfF03aLAld8U2IHU4XmugyZ&#10;32tNu0WeDMGtLnunRdn2u3nI6y0kI/x6gAU4HorEf8rQibLhjuyOJWPXn4ZYgEm2KVfFvf0dnndR&#10;tlgyQYXc2DZsOHNT4lD2ZokdRyYxUW6KOup+P498A5GCTlpCHMAQU19iDOYYs3kliZ2oeSo0OQfK&#10;LstUFrN7e/G8aodCu4R91s/2EkqkTSjMsER7GmGVaYMUbouEiVMEYaYVCns/Q082reljm+MgMQl9&#10;jBRmjnDoxmYGZWz34wsjk6SKMvj7WYJzNEE8Re0E+kmTIpgQn1R6MDCZj2LvdaTPgoHxQFEypbxQ&#10;F5snm3QJfKG4+8hU5BsTgwyywV1nhlQTUVofQjIVW9MeVuFh2IcdmglQdwuiBJ6ElzJV5AQevJEZ&#10;OfHc4iRgI0NVc0pWpuLY4wlhiox9fnC4c2LvEKbsASauMIVHIndK/Ww9FSCM6KFEAQR7UT8hsSfK&#10;BAk2KIHtWAOEONbg97M2iiE5HLaKqRa3F5ctZZPYxJiZiQqJPVEmSOGdKmWH+0iZbDj1DhKBJZ2y&#10;FxeFhPpTW0JXSlN/QtvEvrdjddl+k704/ZMU/Jhdi2l+eE+/lp+/43n+fw949F8AAAD//wMAUEsD&#10;BAoAAAAAAAAAIQDbpb7RUBEQAFAREAAVAAAAZHJzL21lZGlhL2ltYWdlMS5qcGVn/9j/4AAQSkZJ&#10;RgABAQAASABIAAD/4QCARXhpZgAATU0AKgAAAAgABAEaAAUAAAABAAAAPgEbAAUAAAABAAAARgEo&#10;AAMAAAABAAIAAIdpAAQAAAABAAAATgAAAAAAAABIAAAAAQAAAEgAAAABAAOgAQADAAAAAQABAACg&#10;AgAEAAAAAQAAClCgAwAEAAAAAQAABuAAAAAA/+0AOFBob3Rvc2hvcCAzLjAAOEJJTQQEAAAAAAAA&#10;OEJJTQQlAAAAAAAQ1B2M2Y8AsgTpgAmY7PhCfv/AABEIBuAKU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wBDAAICAgICAgMCAgMFAwMDBQYFBQUFBggGBgYGBggK&#10;CAgICAgICgoKCgoKCgoMDAwMDAwODg4ODg8PDw8PDw8PDw//2wBDAQICAgQEBAcEBAcQCwkLEBAQ&#10;EBAQEBAQEBAQEBAQEBAQEBAQEBAQEBAQEBAQEBAQEBAQEBAQEBAQEBAQEBAQEBD/3QAEAKX/2gAM&#10;AwEAAhEDEQA/APwKxxuHP04596apIbr15/KpytQr94Y5oA+xv2eUbz43IPJHp9MdfyzX7I/DScx2&#10;kZOQMD8Pp+Y6/SvyD/Z3h4j2ggDA9ic9f88V+v3gOPbZRbjhto9iT9e/+frQB7za33yEE5xxnJH+&#10;PHtWsl4XCDIIz6cYHrXBK2AMMcZGTyCO+B34/wA5qyl2+4tnA9fwxwaAO7WbfhsAknnPb6f4frUU&#10;qiUbc8D889q5aG+bJIbKgAAZz+H/AOqrq3p5APOOv/1/849KAEubRSnGF5wR6eo+lcjf6YjDKgZH&#10;QYPP44612v2gSLg4IbrnkA+5xzVWRAwJxx6e+On4UAeR32jFi4DdP5dfcfl2rj9R8Po8fAAz/LPG&#10;f8/T0r3W5tN4bcqkDj0Iye9c5e6arAqE644x+Q/Lp+ZFAHzRrXg+NgdkOCc9Ontn+VeOa34TMLvh&#10;O+Pxr7WvtFjwS6KSMfie2ec4rz3WvDiPlQinJJX8uOf/AK1AHxXNpM1tI+0HJ6jnGe3P86ns7ma2&#10;dN5wCenbn2+o617jrfhP78YjznlQMdfb+fb0ry3UdAuIGOUxyM+/15/P+VAGvpmqkbd7Eg8du3HS&#10;vQNN1ZQRg5JzxknGPft/n2rw9VkiYA/KAT+A7gGt6w1J4ztBwfY+vJwf60AekeMNVabTsFzjbj5W&#10;IA5/mK/Pz4lbZLqR3O47sd+evB/Tp/8Aq+tPEupzTacVjOd69ex9z79ua+OvHUmd4PGc8j2B49On&#10;TrQB5CIwpKk8nnr710GlMkcu7cc54+nbpnrWBEjMcA7sjg/17Y+oNWobny5socYPp+Jznp/n2oA+&#10;kPCl7FhBIxAA/ljJHPGf84r3TQrqGXaYmOe+cHj0yf5/nXxvourmLCNJkjoOR+Y9Pp0r3jwprkbx&#10;oTICMd/Uc8/4UAfSEDiRV44HTJ7e/wBetb1oEcDdg8d+QP8AOOv+FeY2msRMFXIJIznPX0yOcfhX&#10;X2epb9pVgD2xn05GPb9aANO/09JOi5B7ex6dv/r13fw8sFgliVRyDyPbuf16/wBK4h5iy/McD1I6&#10;/h2r0zwI7NMHxkg9Bj1+meP16UAfTtic2yKRgADgD8hnBOKt7OPfB9/X/wCtj8fWqVoSYURjjgc/&#10;h/nPWr24YB6Z7+tACMNwPHB+nb3zx/SkCLtBY+n4nOf8/wCFKSMYU5yeowen8venAkDOP16HFACg&#10;AYA4GfXpjvSggn5m+Y/yP6HpRyMdsZ+n5/rSnceAOM+mfx/T1oAaD2HA+vBwe3ejb6cAkdMD6D/P&#10;XvmlBfr0J4xg5z6etOOTlQeQAeOcYPP+RQA04A6ZI4x64/lQMcKw6Y+v+R/ntQQRnsOfx/Pn68U1&#10;lw2SMgdT0z7g+vP/ANegBAAy8kEj9efwx+FPyWADDjgf/W/+uKaflJGMt/n3/wAKVc8nkDnn3P48&#10;9u3r7UAKRjIQ84I9ufb0FPxjnHHPHuenX8Ofy4pq5B24wOef6/WhgCfUnPccf5+v8qAE4ZQCMA59&#10;OfX3/DmmbCV659OKRQQBjnH49Ox/Kn4By2QSfbr34/rQAu0A7sZI/wA4+v8AWuF8eDOhzqp4APrn&#10;v0NdvuPLLnjjofwx71wvj0udBu1UcmM/j/8AW7UAfil8Y59uvXZHzIGz259sA/57V4JbDM5bpn1+&#10;vPXk8/54r3X4tjOu3aKRkNz7fU/59q8KgLbiFGeTyBx9Pf8Az9KAKWtshQKFzjPY4PH/ANbt2ri8&#10;kEj/AD+IruNQhZoWGM57cHJ9v8/WuLaNgSWGAPb+tACHGME8D8aqtkH171bZcJ6EY/H8arnJ7UAR&#10;7eD/AJ+tXrBc3ceB/EDgcZqm2BxnkdqtWLYuUx3NAH3D8L2EtrGn38AZHrwMDv8A59a+ibWV4cdj&#10;kHgkZyMf5NeAfBOJp7ZGIyF+vtz7dfWvoue224k2Dj2JHv0/z39KAO10nV/ufPhh0HUdPXrXq+ia&#10;ryGZskYx7/h9PX2r5stbhoHIY4Izj1OB0x3r0PRdVxtYNk8d/Tpg0AfTmmaioIAk4Pp19/19q7m2&#10;uVkTD9/r26f/AF+PyrwLStXDAKr56dfT1HSvStK1EYBZ8jHryM9PTmgD0tW/dl9vTGf5+lLwQQRy&#10;P14z7Vn290rIDnOR647jP5Y/qavA56H/AOv9Mj26UASAjaAx5GPfj2+n+NN43cngY4wcfQY9v8nr&#10;SMODyQc4zzyc9MevFOUfxDjA7nkeo/T1NAD14+XPB+h6fl0/yKaFzkdegPHTgf5/woJGdw4H6Dj8&#10;sfl+dPyxG3AyPw/E/l0oAYyLxxnHfn8abgc4P8/y6mntyMk9ORjGef8A63r9aaVPV8YHXtg+g/nQ&#10;A/Cg/L1B6/z5/D8KGwB0yR6e+Pw5/wDr00DcB3J/DPX9DkCkyU+b17dfqaABhyvOSc/z6e3HX881&#10;DJ8xxj04xnr/AJ6VYRs4wc4yB9cHPvUbZxkDjv6f5PrQB8J/tdXbr4eeNTnOB9OeePTvX5HXxMlx&#10;I6jA564yR2OODz/+uv1P/bFuVFiFcggsox6Yzn+nX8a/Ky+kJmfA45xz2PvQBz0+DLzycH6fmMV6&#10;z4ISEWzMqB2bjpycHp179xXj8qtuJIBB7dOfTHJ+v8q9w+H0n+ibmXcBn5fTjr7fWgD0uxsssG2A&#10;AEfeGPqPXn/DNai2yoUO3nIx1/oatWcbnLnJBK855GOh9PUH+va99mHC4IXPHOfrjj34oAyJLdWD&#10;Fl4PsPw7/hiuC1SwLTn5eDxyOu3tXq0sO7I+6BwB7/z9f85rlLi1DuWBJIOP8nv70AfTH7L+lk3i&#10;M679i56dOc/oK/RxLdQoBHAxwR6/418Q/sy2Xl5l5IGCSOOAe/J6n/OK+64gwUITk4H45oAyJrJJ&#10;VC4BBHtxzye3t/SuV1DSAFLY3Ec9uPXrkf5616QsJCjA/I579f15qrPaiQE46Y+hHqPT3oA8A1bQ&#10;lIYhdpGO/tk9Tx9PpnvXnWpaMNmFTBU9/f0xX05f6UXJPTIGe/uPf/PWuA1TRwxY+WATk8jueDnt&#10;/kUAfNNzpgjcnZgHP8/8nFQQL5cmSMEe/t0/wB/+vXqeraHjLIM8Y5/n+lcBcWrwMUIxj9M9wfQU&#10;AdDpd2I3G1sAen4446fTr3zXrWjX5dAS2SB6/mCa8Et3MTEAEDHfj2/Ku/0bUMFVLYBx1+vGQcUA&#10;fQ+lXYdeeEAUgY9Rn8P5108Tq0e7HIzk9Py9u9eU6RfrgANkD9fr6f8A1j+PodjciSIqpyeff8vw&#10;/SgDbCYAJGT2z7d/f154p6oGIyMD/PP40B1PU4A+mOO4qTneDjgZ7c4znrQA0KM/L7fj25+nP6Zp&#10;+0ICT1PHXp05/wDr/pUQJBKkZPrjP1NO4IA7EfrntigBSBxkcc/Xnpn/AOv/APqULnnOR/L8acBx&#10;yM9fw5Pf/P1qMO2dhGMHv69v6YoAXGMd+P5EfXp0/wAilXIACHcB37ClJIyueCCefzH+fxoA3Y7Z&#10;Pf8Ax70AREjaGHIz0/zn8/6VISoQBT1/L8PU/SmAAk84/ln+Yp7HBJHGefz/AJfSgCCRlQFi2O2T&#10;+eTx61+Q37V+rfaPGscBb5IlkYjgjk9ffNfrZqsqxWc0zH5UUnjjoO/+PSvxL/aL1gXPje/MjArE&#10;dnpxjJ5+poA+ZryQySFzwAPy+n09e9c1fuv1zk9R/n65FbrSeewRVyGBzjkde3v/AJzXMajlW29w&#10;Pr19fp7UAZTDJyee1PVf4sYHPPuKbGhZxu+VfX29cU6SRsFM/KD0+vvQBHJgZ5z+NOj6/X8ahZgD&#10;nqT69+KmiySDjIP4UAeoeBEe61W2iQbizADOen1r+hv4B6fHp3hC0VQASi5/Ltx/j+HFfgP8GLb7&#10;X4qs0jG47+QeRx0B/wA+/tX9DPwxgOneHLGE8MyL6cY9QeaAPcrbBAH3iM/j+NSXNorYfH4fyH61&#10;Ttn3AEEE/l+eK2x86ZJxkfn/AJz/AJ7gHF6lYrIjnZ0/Xt/j/wDWrynXtFVkdsduR0zj+eP85r3m&#10;7g3A8f59v8/hXE6tp+9HJU7ugOOKAPkPxBpYicts5yQeT74/z9a8wvITHMCB0ORjgcen6Yr6Y8Ua&#10;S5aRwAQe36D/ACa8K1iwZTj68cYHHJJycGgCvol2FKcZIwemc8/p6f4V63pF3lQS2R/kHn05/lXh&#10;Vs5gkO5sAY9BwPy9K9L0e+3FCTgdMk4yCMj8f/10Ae5afKZMcYHfP1P9a2wF2jbkZxn69Ovf1rh9&#10;JugABnrnHfr15/rXYpLkAcHPP+T2x/n0oAtFEw2Tnj0x+fNG0YKtxnOD7f0z/nmmbtxLY6/jnNPB&#10;xnI44/Xpx268H3oAU9O5B/x6f4fzpCuec5PJ4x2z/iM0zHPcexyPzx9f8igcYwMA9/8AOc/X6UAP&#10;CghcHOP6j/PSlxgbl7e39aaqrwQ2AfcdMd6VV6ADgd//AK/1+tACEKwHPH+c/n60gCtz6D06e3+f&#10;z9XkKc9gOCen6/0qHoeuSB9O2Pp6fzoAVgAPmHAOeo5Hsen+elfkx+1/4ja/8SWmmRHcEeaZhn/g&#10;C+/YkfhjFfqX4hvhYaLeXI4KRsF/3mGBX4e/GrxCdZ8e6nKXzFauIV7kCNfmHtzn8fzoA8TuiWYD&#10;IYZx7DH5Z/OuW1ZyAY+xJP4DoDW5czSsokxgDooABAPofxrkbtWaUKDuz054P0/P0oAt6PGfOSRU&#10;3gHv1GB7dvxqlMzTSEytkjPckAHtn+WPxrR3Pb2aKoxGcNkddx7c4z16ZrK4A2qMk45/n/8AXoAj&#10;ZlP3Rz/L1/Ku98F2sMt2hI3MO3XAzye3OK40hEwiHLsQCeoGfTAH5/lXrvgHTGMfmsNqD25POeDj&#10;9P8A62AD6I+HehjWPEdhYYJWR07Dp7/QV+9/w10uLS/CNhaqgj+TOB6Hp6f5Nfjp+zboH9t+M7cq&#10;mUgZQO/P4+2a/bDSEW3tIreMfLGqgdhjoKAL1zHlT681x+pWysDheTn+fX/Pau8ZQ2OOea5+9t9y&#10;njk8fif880AfOPi7TUZXKrya+dNdsfKd9vIXnH8sZ/SvsfxFY5hckbjjPavmjxJYlXkdl6Ej6+me&#10;v+I70AeW2rCCcA/59D/n9a9O0S7BAQHBGPTnHTp+X+cHzK4jaKUsBgA//q5rrNGn6ZPGTx07544P&#10;PHX8aAPddMl3Rj5iM+nOAe/6c/5xsDBHIx656gevTGOf8muO0m4CgD7wOOOvGc8f1rrYmygC8j2z&#10;07mgCwMZxnkjr7fhx+lNCKAC2MfyPb8jxTo8rkEY4zk/Tqev+eKeRnGO38yOPy/zzQBGRk7QRzj0&#10;4PsD6fSnKDncB0yOnb/PX/JoAwScZyBz7+g/w/rTAQCTkj8B1PX9R/8AXoAkIHToD7n/AOvimELz&#10;gYB5PTnnk/h6Um8kkEY4xgYGOf608gHIzgHHJ79cY/LmgCIgZLZ4+mccY9+PXvR9eSc84z24/wDr&#10;/wD66cDjO32xxjp16/59aad2445wT/8AWz60AAUZBxgnvjr+OaauQRz8x59OvUd/89acMHG3kk+v&#10;54yOKj3ZbPUE4z144/z0/lQA85IJzg4/z7/jQ24HODx2+uaavOCRggn259etMAOfbGP/ANfPt+f5&#10;UAK7EZ7Z7c/mT659a+dv2iPGq+EfBdzcZ2PDG82AcHP3UH1yfTnFfRDDhkXpxjuO/P8Ak1+WP7ZP&#10;j0X1/FoFqxIncu2D0jh+VB2HzE5/PigD4M1SZpN6Od0m4k89S3Xr+eK5Wc7yQpyCflrda3Lb5ZAQ&#10;F5A/HGffOO4rm5pV52jJ9cYxk/570AfQn7Nng0eJviFbzPHvjtHUL3G98Dp6gZ/HrX7kxW/9m6TF&#10;YxKPs8ESIp64UDrxjvzx781+en7FHgaSwsRr88PJQzMx6hn+76dv/r19y393JdzCGOT92FGTg5ye&#10;cDB9O59+tAGvaKs8hkWTKDJKjcAfc57gVtRwv5bySchSdoB68ccgZ9OOnWmafGwt0jSPYg6LyQB+&#10;Z5/+t6mtGG2yTJO+1SAOn5Dv1/8A10AY9ppyRzC9ceZPzk+gY84HOPXntxXfeFdHW5zdSjO35h3H&#10;TgD+fFYTxT3lwllartMxCA/Xr3xnFe1aZpiWOnCHZtLgFvb0FAHkHinT8KWYZxjqfU14DrNqm4kH&#10;qff06c+lfVHiq3DQsMZA5znHHcEfl+v1r5x8QW5UupTBHHA4x6f1/GgDzuzG2faeACPr+eR+Vema&#10;UQgVhx098cnHHr/k15kCY7kEnA3dc9OnB9feu60WYhUYZB6jk4/OgD1G1+YBewHrnH8sVc4JG088&#10;dOOPpWZZPiNVByeuCT1PTmtIsOOADjr6jPPbP1oAfwTxz/nrSEZOQAMDv29MH8v60jE8EnHB6D+f&#10;5U0gbd2M/kfw60AOb5WBzkD/ADk+3r/Om9cYIIPfGOPwpdqnIB64P4D0/wA+lK3BLDgds9AQOfzo&#10;ATac4PI6gYz34z+X8s803bhiMdevqT9elBIGOeTzye/r/n608Ejbt5JPTGc+uB/nrQAzaOoGffnj&#10;6fT/AD7pwoG05BAyfTjr+v40vBJOQOnHoc/1/wA+lD/N82ST1+n0H1oAiwBkZzwD7jn/AD/k0uwc&#10;54wM8Z9f6+3SjbkhQMAdfbPQfj15H+NA3eWQmTjHT/OP60APYBXDn5s98+nX/P8A9eoicZC9c46Z&#10;yT/ntTS2Gxg/n+PP59T+FOIO35Mc8DIPT19OP8jFAAuS3Pbpjvnr+H1qaI/MOeTnpzg+x9/pVdk4&#10;IxyMj0PP+en1pyZU8DOOnv6Zx+NAHe6EcgFe/wCv+HUV6npDAsE4A+v9MV5HobkY8vpyOM8V6zpB&#10;AI569+n1P5UAdft+UnHUensPpivOfiLrcXhzwzd37SeW7IVVm42jGWYn2GTXpKZZD2Ht26V+b37e&#10;PxQTR/DY8G2MpFxqha3JX+GNcNOx+oIX8/egD8tfin4xuPGPivVfE0rHyJn8u2UnG2JOF4Pr948d&#10;Wr5s1qZrmaQsMAtz3A446eldn4g1BWUi5cnGSoB444GQfTrXml/dPPM5J4yfu8Ln6UAM07T7nWNT&#10;ttLs1Mk13II1A5yWOD26dTX7s/s3fD638F+ALV2iWNpdqB1A3bFHU8fxHJyeelfmN+yh8N5vGHjR&#10;NUkRjHE4hjbHyhjgux9lX9fev2yW2t7GKPT8BIlCxR7RxsUYHp1x35/nQBbhhtBOq4EwlyQfTaCe&#10;T+NXJ1aGAKiDLjovAVfc+vqPQ1XsZXVDHLF5ZHAyckqvQ449v61JcXgkfavLAE4Pt0z25/E0AZEg&#10;MKm4lJBIJK/XsfQfh+VeS6xEuo6mqTglXx8ozwue/pz1z+Vem6xd/ZLZpHfEzrnAxtHsOmOOa4zQ&#10;bZ5JJLydMNKQ3I6r/APy5P45oA6u3iSCFEQ8ADoQB69v5Y/rmcp0I6gYz6cdMUikAnHTnv8A/WpS&#10;WIGe/wBev+fpQA5R/Cp2jn8eOcZ6cnj6VGwBHlkH8j3/AEx/LilTcrbsZHb2yOAffv37UFuSQDj2&#10;6e3HFADApXGOh64/Qkc/5+lB2bR8vHc9/TPHWk3HPPAx2556A/lz+dHzE9ODkfiaAGsFLH1OTx35&#10;6/rT8KH559BnsO3NG1QMMcY4zk9u/Gfy/GkJCsMdDjkjj6H/ACKAGnH3c5zj8Cefx/OoGUcHGQM4&#10;x9O3p/8ArqZst/Dx645/P3zQF5+Xseep/wA8dqAIF/1a4AA4HbqBwR6/5FDKDnceSO+M/j/nrnFS&#10;klshgSG9uB6gf5/Kmsu4Dgcfl/nigCHGcguecenH5809ghyo49Rjr68e/wDnFIz4zznH+fx6kDj8&#10;abIMkD249fTH+f1oA2tMCCQDq5+oxz0wK9d0WENgnk+5ya8k0b95KewPr6+/4n1r2LR1OwZHIA7f&#10;lQB21vFhQOxz+g4+maq36qYzx1H8j371pWwIQKev0zj+naqt4oZRjg8/5/WgDzTXFQxnHAOevOeO&#10;9fP+vIgEoxg+w9P6V9Fa1zEyjgjP4c896+e9dUbn3N8h/un/AD0Hb+tAHk1ynzdck8en0P4Vr6cq&#10;5AY8gHHt9f8APP4VnXZ/enHGD1P/AOrHbP6Vo2HLDnaO5znj3PvxQB2dso8vAJJx3Hp7+/fH9avH&#10;CkKeVYn34x3/AKfjVK2YFQc4/Mfn+lX8ZAGARnp0x/nt+FADWGWPf29/Qe/0qAkBumCc45z19P8A&#10;OakfleeSevbPPB/H0pu/K+mD6/8A1uODQAjYj/LJOfpnA7fhXhnxr8cweFPDk0SOROedoPLMfuRj&#10;1JPPXp6d/XtVvotJsJb64bAiUke/GAK/Lr4weOJ/E3iCUQvvt7MsFbO5ZJG++34dB9DjmgDyTWdR&#10;nvLme5vpDLPOxkk/3j/h29AB1rhNQuCkbxqcNzgDt9e2Tj09KvXdxISwiLdMH0GPf19f61yc7klp&#10;Ccn+WPXjH+egoAksNLuNZv47C2Jd5W5OM4UDk8fTAr9vP2dfA9j8K/CcE86LBPNakq2ORKRgEn/Y&#10;Bz9enSvzp/Zt8ICXVx4iv7bMUfzFnHyhf4QBjk8Z57Yr7+fxhDPEulKTPGCEGD8oRecn2BJH6dqA&#10;PqTw9rVzqV3bTIPIMW75skZBHH4hefr6163ZXayzJBHzux65wOg/r0r588M6oVsUubo7d4GOOAOn&#10;69+/6Z9p8Hm4vQ93ANkTNhpXGAQOoUd6APYLOVLK1SLADsNx+vfJ/p0rxH4meLZliaxhk4b17sPX&#10;2612/iPXo9GsHaLdvfKKG+99Se3T+lfLWq6jLql+87nIJwo68dCfx/xoAyeGAwu4nuRz65oZVCjA&#10;4Pfp09fx/wDr8Ukq4OASw6Due3WlclgFYdPwIP0+hP1oADhhjAwex4/Pn8ajIyNq4H54yfUD8KUM&#10;MHackn6np+f4e1MBJBUEgDHqMc9xj15/OgA27cHGDz36AeoHNIsasQSM9On5kn/P4+q4Odwxk9eD&#10;17fn0z7d6khjIlHJwM/j2Gfr7dhxQBrWdurFDknPA9vX3rt9PswVGB1HYAdOpNYGlwMxXnk/T88D&#10;8K9DsLQhASM4z1xz/wDW+tAGPcWyCM56/wCeoxnmuM1K2By4HJx07emc+nv/AFNemXUI5YDBOe3Y&#10;dMVxmpRgJlc454zxyT/QYoA8jv1xk4IHp0A+v58iuFu2HmEDkkn+Q6cHp/hXourqAX7DHrz+ANec&#10;3DMbo7eSTzn157enP8qALdio3jjPI6+pA7ZHeuqtlDdDjqOcdc/qP8+tc1YqpwzdCev9PXiuot2V&#10;V5xtJ9//AKx/yfagCztG0YGRx7Z59vX+XekITjHce/pyT39/8ach3HjgfXHTv1prNgYY5HJ7cD/P&#10;bn8KAGMpIGRkcfn6/wCelR7cHgHP+cjv3qXGcLgkn3JB9R/+r8KRgMgE9AcHPf8ATHvQAijkAc5w&#10;M+v+H5UgUKcckZ79PwHv/ntSbgo44znOD268UmQPmOMjtknnHcc/r/OgAK4+XGM/ofrTdoAwoAHp&#10;nvj8v89KHw2COB78f5x2poVcKMkn369unPtQA0MOmeD06/j/AIY7U1kAx0/DHqenUn1qVkXpjkfT&#10;1/H86bwT1P4Z5+v+fegBm3AwMg8e/wDP2qNioUnnA4z6e/v709mYZyOo/wA8f4V5R8T/ABxY+ENF&#10;nnlmxNsPT72TkAD1LdB7ZoA8s+O3xR/suwfRdHl/0iXKqR2x95z7jkKOmeegr4HvLn967l2eUnJ3&#10;HPPXBPv3961/EXiC51zUJ9QvXLSysXP91R6D/dHAH41xlxdxqpO7JHy/4Ej/AAoAqX8xLBRw5zyP&#10;Ssu3tp7+5isrRPMmnZUVRySzH/69PkkySxx83QYPOa+8f2XPgJd6xMfFeuwlIwAwz/ChIwoP95uv&#10;qBQB6D+z98IIfC2hDUb6EfaZuRI4By56tjjgdB+de66wIdNRoLhN0rdGXtn0Hp/P8a9c1Kwi0m0C&#10;YCbVCqMAqFx0GPTrXiGprJdTF3OWP8PXp7D/AD+lAHm15aS3MvmH5j1x0GAev17Vh3ccNqfLjA3k&#10;Yz6dBge/HfNd7dpHbIVUbj68/r19v8Km8HeDbnxFrAedC8IbJPY8+3QDFAHR/C34b3fiK5GpX67L&#10;RMEZzyPXHv6H8q+zo4rbTrNbOBAiIPlwAD056dz7/TtWZo9nDpdnFZ2yBdijgcZ46Hjpjv2xS3su&#10;UZehP+eP8+tAHLa7dZ3nOevTr7duOCa8M12YTO4yTyevf15r1DW7khXIIU44xxkgZz7Y/nXi+qyF&#10;5WDHcQADjPXv3/XigDCVd0xyMbf09f09f1rYsYirCLrwM4HT2FZKLlycZHQ89RnnP/163rSFgAwI&#10;wcgd8Y/zzQBuohIBxzwB69evfmpWBzn1HvnjuT/n/BkY2oNw54A7E+h4B9xTnHJCjb256/gO3+et&#10;ADjhcsRyBkdDg+gx1/GqoJAJ6kd+/wBOf8/pVlmbDMTgjJ+nsOh6dTTW2jO05B7/AOe/+eKAGniU&#10;FTkepOM5HrgnpyPf1py8HqSOR064/X/P0pvfk8j17Y/l9KacnIIwAff8vb+tADtpyTjkDGc5x7ev&#10;4VGAI/mI469f5/8A1jTwMkHGQOO/bPP6/wCNIdx5YYP8/TB/GgAIDlQRgkfT6DjH4ZpoVcNznPbp&#10;/T8qXO7pwQMe/Xqf/wBVI24kMByecf56/wCeaAEP3Sx6HPoP0z7enNMKln7gH/P6/T1pwCkgknj1&#10;9emP160g/vYGDgdO9AEOCvbAHX/PU/Qn+VAXGSTk9O3OB16c5NOzzyMe3J7U7ajbQxwep+vvx29a&#10;AGcAbQNvYYPP+e/tTginJA4BP/6sdz70m0g4U8DngZwfQ59P84oJCkklQB/UcjHv/wDWoAZIgbOR&#10;yff+f07/AM6jCKgBJyB14xx/P6VKTkjYcDj1/wAP1+lOc5PHLEfXg9/bNAE1oimRRjJLc5HUnHX6&#10;4/CvY/B2npvUqO4P0wff+fWvKtMRpHCKOT6jrjr/AIAV9D+CLIbhuHJwf1/X/OO9AHvnhq0VI1yu&#10;CPxx/wDr7f8A1q9Fj+UDnHf2rltFg8uNAx7fln/9ddA0jRxAZwRj8fxoAx9ZuBFExI45/Edh+H4f&#10;1r5f+IupAxttJyc/n9T/AJ/OvevEt3tgk3MAQCfT/P8A9evj/wAf6id78knJB56Dp09/rQB4F4ku&#10;na6b2z/+vI+ua+bPiH4/i0+N9N06UG4cEdScHHXPoO/Y12HxP8bQ6JayRRtumcsoAPXI7H29a+JN&#10;a1G8u5nupySz/e9yOwB7Drjn60AUNa1R5WkmldpLhiSS3OSR3J6fh7elcrIxiDPctud+w9MdB9Pe&#10;i5le4cuxyDzjHYjHHpj1rDnldmO45Oe/T8PegAnmMhAAx/X3x6192/sq/s4XPi27h8X+JYDHaRMN&#10;iuDwOoIB43H9Otc/+y3+zfqPxC1eDxLr0DR6dCRJGGHysAfvnJB57DvxnA5P7L6RoNl4f0qLR9Ni&#10;EMEC9F4J/wBr/HGfyoAzrTTbDRrKKxsYFiijUKqqAPoT2J9Tmsi9k3MQuCR19+R/TkV0V2oIK59u&#10;M9+/t+dc3dptw2MkZA6jr6e/9aAI7VeG5wTgYPfgcd+mawtZuFEbLkZGQMfTv0rUkeO2XznbIPY4&#10;4J7H+hyK8x8Sa4jSvDEeSccdAP5igDjNZCy3IfGQff27DtmsRYRGD/CP6/SrUrsxLsfbp/8AX4/z&#10;ioWZDhTwDnqfQ88fy96AEKrnaD3HPb6iogNxOD0BB/p+Ht/SpNo3ruxkkt0/lQM4HcDt1HFADCvz&#10;DjI5zjH5j6ijIwB1OPX+XrT8ADaOAR+QH/6/6mmZ44YEnsMemDx70ANZFJIxyBx7cZHT06dKiYYJ&#10;wMDv2z9Pf8KkfcQM9+vbimkKWJAJB/Xn/wDV2oAj2EZDcEYPH+fQfnTm2gEdMc+mBzjpxThhzlsF&#10;ien9BTWG7G4cHj3/ACx6e9AETErnIwD+HI9vSoiASATjPA/E+vWpcAkKDwO/HY8+/PHT2pOmOQQO&#10;T6nHWgCe3RmYEYyfwxz9MV7B4O05XmDbc7iM9OR1xnp/nivM9Mg3yKDzg9OQCAev9B0r6M8EaU3y&#10;Ejrj8Of696APpDwPZfu0YjA4PvngEf57V9AWB8uEZ9u3qeTXlvhSy8uNGJxkD69h+lenEhIjt4wM&#10;f5/Lt/SgDN1q/AiYE/8A1uK+Q/iXrO2GfDc8jOefp6dP8K+hvFOpiOBtx6fy9cV8P/EvVmeSTc2T&#10;yGHfn8hgDigD/9D8Dm4z6/0qFT8/HP8Ant71adevaqy8uFYUAfd37OluJI4RjnIPQHn3/wA+mDX6&#10;6eBwFs0CgrkDg8ds4r8nP2bFL21sxGCenPA56gde386/W/wXHtsE65IBx+HSgDu1yANynGRnnPp9&#10;f69BSEHADLkHOff/ACP1pcEquPvevPH4U9kVuM4x7gY+uM+w9P5UAIgZQCBkDPtzn/CpVmZVJI9u&#10;B6DjPX14/nS7UXO0dB6Yxj/P+RUW3+EABgeMnufrxQBciusLyOCB6Y9un+fpVtbhZPlHQfy7/wCf&#10;61iOWCjnjj9R/X/PehZHTDE8D9M9higDoiiN15P8sHp1phsxtHyjCgHoevr/AJ5rPtp87iTg8dwB&#10;7d+a1EbKDOOf6Hj1z9P8aAMK6sFYY2g/h2NcxqGlqMlQoIHHt/n6fpXo7xqVHfH4D8Ky7qzVs7gC&#10;Pp3x/WgDxLU9HWTKlQM5AyPfp36/l9a811jw5vyoGDn1B79MY6cH/OAfpS704Nkj+WOnGOf5fTmu&#10;Ov8ASlOcJknJz35/P8M8fzoA+SNW8OGPLoMg+mevUf8A164Seymt/mxjr17Y7j1zX1pqeh5DnZuJ&#10;/l2ye+eteaa14dBjbYnTv6DPA/8A1dqAPnHXJZDbFW4OCBk/5/z718weN8tkNkn0x2x79O5/IYr7&#10;Q1rQZPnCrwM9B0/H39q+SPiJaPA8gAPOR3+Uc98e386APEbcbQUb+HjB9e3r+FV7jzAxCHkfz7fp&#10;/SpLY8naMFR1zz16HGRTLpk3BgMMM9+ozz2/z2oAvWErxuCDtHH8vf2r0LR9dmtyPmyCeR1wCMcd&#10;O4P+RXmcUvln+4cgjpngen9avpqLoBGowSB04PuPcf55oA+g7Dxe8UgZ3wOO+OD9Ov1Ner6N4qRw&#10;oZsZAAPT3x+I/KvjJNVMeDIcLz/n37V1uj+JXhIRpCRwOmRweD+X/wBegD7ht9eSUK3XGRj054H6&#10;Z/WvevhpdidkYHK5JJByeBz/AJ/rX5+aJ4tEzqgcKTwOev1+n8/yr7U+DN2bgKE5D9T6HI5+vYZ9&#10;e9AH2paAJEFxwR1459P8/wA6uhj1GSTnueff9P8AIFUrMj7OgB5AH49unccdqvnAB4yR36Z9fyoA&#10;CSTsPPU/UemBjpSrkghTkg9cdf17+lLtBJYEEjkf/WoUMMLgZH4duv8ALp/SgBcsQRkAceo/L0pd&#10;2QqkZIOe+B/nHXp/KmK4BBHGc/n0/AU872wRwT26fQ89e/T/ABoAC3Axycf5APbHTFLgqTuAOfrg&#10;dMfX8aRecqecDn/Pv/npTsMFYAYKH25Gf5dufegBDuKsNvGPT0PWg4zt7+/p2x2/wPOOtBJ5Bzn6&#10;Y/E5/qaMgkbeAOnr6kep/wA+vAA1twXOOevbPvjr+PrTuVAVuCeevc/X+dKMqxAIB598jt+FKoYE&#10;44OP/wBXA7df89ABFVjjgAdh65p204yOpz+OOppqg5OccfzPpj+f4Um8lumOn4ZHbr3oAQjHzHoO&#10;ufb+f40BDg8cDIHTB9vSlyeucgf5INNbpgHj175yPr+P/wCugBzM/AwQD0PbH9DXn3j9iNAnG0MC&#10;rdgTwP6cDr/hXeEZwwGD346jqOM/nXn/AMQmJ8PXJPdD1Ht/h/jQB+IvxZlB1+5YZzuPtkeg5714&#10;vbMxcsQFz7dPp6n/ADmvXfi0GOvXjAcB8def1HT0715BZPmXBPA7jv8A4dfTn1oA1HgJA4JB7/56&#10;5rlrqyy2UXG4nHHrnr+ld5bxrK3l4zkdj09OenpUc2kIVDcAjp3+93/zx24xQB5hd2jRAORgYyeO&#10;v4/z/CsnB4HXHvXoN/YEJtPYADPPH+elc6+nMAepJ7EfzP8An9aAOeYHn1H+e/WrlhGGuEB6Ej/G&#10;prm0aL73U+n6/Wp9Ji3XkYYZGR26jP8An2oA/RH4F6a02kpMq5LY7D06dj/k177qFoygED0/L/Pb&#10;/wDXXHfAfSN2hRSFS3y7ucD6kfSvadX0vblV5BwOvX8s+lAHjE0DqzOo5Hbr7dP/ANfaprG8eOQB&#10;SQOg/ADoOP8APWtjULXaxYKPl5z0OT19elc8yAPkcnnJ98+mPcfoKAPU9G1QgglsZxx3/wAn/GvV&#10;NI1LzAMvkZz+ff8AXrXzXp14YmGCQAPUjr7gcfWvTNF1YFQqkAdBknjsOtAH0rp2olgVB6j16+mf&#10;5iuyt7nd1OQc8D1/+uP/AK9eHabqIxlT6YyeuPTvxXoun36sgyevQ9P84oA7tTySOM/Unnpxx/On&#10;blOdx5PIzz17daz7eQsoxyD+vXIxVwMPTIJPI4z+NAC7myxz1/z09/apAu3oePUdz04picsVXoPq&#10;f8/lRnr2Cj6Y9P8AJ/lQBNkjCsDkg+n58VCc5x0I9c8fT607llz1BwOo6dBz2NMOOxwOv6/WgCRQ&#10;xxxjB+mfTJ/l+FOOMg5IHr1/EelQuzLjb3/Xrx9ewPv+NS7gBuIyAfY9ff8AOgCLk4OOuMcdvT6n&#10;2qGRyAWbkDJ/Qf5/pUpOOhAHccZx2Ix+v0qKYkhmzwPwx14oA/NL9se6DSRRA7gXPy+g6jA/X/Hp&#10;X5nTu0eTnG7jbnkc/l25r9Bf2vr1m1iKEPg5bv14H51+fl2rtI4U8AZHHbPX6+lAGBOqKu4qDyOg&#10;AH/169i8AOyRjB6DPp064/E+leOXBIU4XIP04Hf8K9V8FyFIQ5bLKeByVHvn05oA9+tbuPy1UHg9&#10;+TjJ6fX/ACa1IpfObKDgYPGB+Veb2t5J5hL4AB7fd69eh6V2Nhf8Ak7iBx/T25/KgDcZWdSAO/O7&#10;rn29+vrXPywfvMHABbt3/wA571tfai6MAeevI9DkdPx/HNDiKRVkUjnB9cknrQB9o/s32mLYlupz&#10;ngfTp6/5NfYfKkblzn1/z2r5l/Z/tmj0kSEYLDr7/X/P6GvqHAXkjrjHTHsT/nrQBaiTcOevH5e+&#10;fzqwsG7jG4Dgcjp/ntVSFssdw5GOvf1/rW1bAEc8YP1/z+NAGVNYIUOVwPbHb2/w/KuU1LScAtjB&#10;9fr7D0969U8rcp2849vwAPvWbcWALFAMk56D1oA+ftV0RmB+TLfQZ56884x7f0rybW9FdSxRMj0x&#10;6/pX1XqGmqSzY5I57jHp/gfr3rzTXNEDqfl4GfU/1+lAHzE9s0TnIORnv6e/+elXbGcxsmDxxnA9&#10;/wCuOK6jWtLkglOBgHv3x6j/AD/hXHldjAjgDPbGfTvj6ZoA9Q0XUNxGTvPJ9R37f17cV6ppeoYQ&#10;dAAwzwP0H8q+edLvGRge4I9B1H8u/avUtG1EkfeyBjGeMc9vWgD22CZnQN0AHf8AHr0q8uD83c/5&#10;6f5/w5HTbokkMdw/lg4rqEkDfMp47e/5UATYI24GQPf344qVdpIB47Y9RzyTUaBSdoPI6dOMflUx&#10;+UHf2yf/ANfFADFC427to5PQ/wAj2/D9acqvtOMceo6+v6Uh78YPpz09yfxpu4JlMgdP6dqADle2&#10;Rxj3+v4flQchl4yD6/yH86kUgLgt7dvw/wD1/jUZ3DOTkD/HGB169R/kUACt1Cjn8P5/jTW6DBAJ&#10;OP8A9f4evrSnO09icepOD3/Pj/OKcx2/eOCSfQcd+P8AGgDkPGVwIPD94cYJXoewIGMHntX4NfGa&#10;+Oo+KtUnQ7s3UgwTnocHr24r9ufi7fpYeFbibdjGSfoqliMdecV+EfjC4N3qM88jZ82R2HGMbySe&#10;P8/WgDjLT5YjuHAHA6Y98j/I9K5O8kxcHf8ANgn0rtJWMVqWcZU4zznn1xnpj3/GuDvjhmbAznHA&#10;9eaAKzSMTt3ccZ9PyprMBx0P+fao0YeuT+VDnJxnAoAaCpPH61ZDdAPb/IqmGCe5q/ZRGaQc5Gc+&#10;+OP8n9KAPq39mrRTfeLLaUDJjKk9Bn1/yO35V+9nh9fs1nbw8gIoHoQAP8/pzX45/sjaPHNrySyD&#10;ILAE8ZAHt9K/ZCyQxxohPQeucHp9ee3FAHpNhcB1GOAMdP611ds2QFbj+n49q830y5CtuU5z6V3d&#10;lOGAPUHGDkc/5NAGnPESCMZ/D+f+fxrnr623KQBk+ldao3gqe/0J6dTiqNzAGBA68+nTtz9fSgDx&#10;HxBpXmK4ZOeg5yPbB/CvnXxLpbo7nbyCp+o9Rn6f/qr7D1Sy3KecYz/+r/PNeJ+KtGLZZBkA+nTg&#10;9qAPlC9hMcoPbJ57j+Wfr+la+iXQXZnCsM//AKyK19b05omLHkHn15x1/wDrVx8DNb3ILZAGcA4/&#10;X60Ae76PdthFOCOT+fbJ5x616PbTNIm4kcDIyBjrzXhOi3pwpU/MP857/lXqumXY2r8xOOcep6nj&#10;/PrQB26ZIznOOntjnNSAbSMjIPr9O9VrdhIm5TkdMc/gP1q4Bx8pyOnY8Y5/z/hQBHgA7WPt9f8A&#10;P1pqjHAGQOPwPTFK24/MT178fhg0A5AGOh5449j3zQA4qCTz94Z6Ywe/H/16aMgHGBjp+H1zz6+9&#10;P7EY45OfX2P/ANam7QMknJ5x/n9OlADH2n5h+H+GeD+tRsCGA259fXrUoUfxck8DP88k847UwnaO&#10;hBxn8e3/ANcUAeTfF7WU0Twhc3DEBSGZye6oCxz3r8I/EeoPf3lxdyMJHndmbHGTI2c5A+nb2GK/&#10;Wb9r7xT/AGR4KlsQcNchYcqQSDKT/Qcn6+tfkBeMItyjk/MxOck88Y9v/rfSgCjePIkXz8FwBt9D&#10;nv0/OuXjYfagXG5Q2CB3APQZ4/nxWxfz74wWYEsvTocg96ytNKNdx+aQVDZPGcD6cZ9cUAdLNY3m&#10;o2pupFEFpGrNHtUHkdux5/l6iuQVTkEkD/POK7fxLr6Xlsmi6VFsgTBc4wSV44A6CuOGyNdrH5if&#10;x6d6AH26CWZYxlRkY5Az+P519J+EYo4bBUUZLAZwCMHIH/66+edJiD3aPLgAHjv34zX054XtCLWJ&#10;dhDSY6n1PBx7/wCeKAP0V/ZF0VIXl1BkG44YH1HQHn61+m+nyExDbwPr+dfCX7N+m/2foPmlcEhV&#10;wMenOMcV9r6NMGQKT06j+tAHcKSynPb+v6msy7jJXgf/AFz/AJ/wq9CAVAz/AJ+v/wBaieMEdM45&#10;PXj8enFAHnWrWgZCMAjtkd/Tp0+tfOni7ThtbCZxnn0Hb049BX1XqEOc4+6f/r14v4s0zMbOgzj8&#10;c47H+f8AhQB8i6rA6tvUYC+w4x3FR6RP5cu0HGDjGOn17/ka6zxBZmN3QDBIJz9c8Z/mPWuHjDwz&#10;4Ixk4+v+cf55oA9n0e43qOQScf8A1vXH0/OvQ7KUPEoJ4J554xivHdBujwjHHODx147Y6/4/nXp2&#10;mSlgGU59eeMY9vU8fnQB08LPkc8duvH0/DpQd5O5jycfh9PX/PHAqNcEAqTg45J/z681IcLxnkcn&#10;PGP89f1FAEbF+Nw5xx/j+X/6qUrg7TjC9zzx6+n+fagkj75yT7+1O3rjaBuGMdjjnGf/AK3pQBH0&#10;BPTHoB3P+HPWggHoMA+/bvnjGO1KRjDLzn39T/T3oJUg84BB6eg/H/OKAGEEYYLwO/Qe/bv9KVlw&#10;SD1z6evYU8hhxngnH4cd+OnWnbPTA/Lv0x9P5UAQZI6pjHt+JpmNo65zwcjPH8sfXtUgUj5W4Axn&#10;H60KAMEnbn696AFXgAE4IPpx+P8A+qolLcZ6j1/H6fhUi/KEbqDnjP8AX8vb+VIGZNp9m+oxjr9f&#10;egDmfFWpNpeg3l8Gw4TavruYED/9fp3r8Nfi94lPifxxql+X3RKzQwnJxtiJH4ZJJP6elfqj+0x4&#10;zPhrwbOsbBZIoXkx/EZHUpGPzOfwzX4x39xtAZmzknJ/Ek96AMi9MrwnPyMCMDkfT9BmsjS9Nm1r&#10;WrTSoAS1zMqnHYZ5P5c0+8nmmDZOE9PUnI9fSvff2ZvBkvivx2lyyb0tsKvXAZ+v5CgD9Sfh5ZTe&#10;Efh3aW+kwh5bhRJ/dAQcKO5xtHTP9K7PwTYalJObi/d40lG/H3gTn/8AXj+Vd/fra2VlFptsqFY4&#10;RGqtxwPlJ/P9aXS1jjBnlHAOeSMH2Ht/+ugDaihURjP7uNOy5JYj1Pf+VR+dK0i4AJbBHP3cngn8&#10;O/1qRrtCpd87OQD/AHgBzjrxirenw+ZEk0owZSW68DPQH8P/ANVAHZeCdOE9/FKR8ic56HJ6n8v8&#10;817HdxBQSBgfy7AVg+C9NWLT/tDr8zk8j3xnnHYf1rrblcZU8Z5/H0oA8q1+382GRSuM+/fH+e9f&#10;Ofie0YGX0yc4A6jP6V9V6vbhkOec/wD18HPt1/rXz/4vtPmfA68+49v/AK1AHztcgxThh15BOPcd&#10;vzrpNGmBZTjAB568+2Pfms/VoWWVmzx+hz29Bn61LpkhDqvb6Y579/rQB67p0m5Rk8jk9D16/wCe&#10;tbSsxG7t/wDW4z6enFctpcoVAA2cZwcfnx/XHtXVRtuGR1OPwH/16AHncT8vp09wP/rfypGwAd3c&#10;jr9Px69adnOcjjp2PX/OMUmd2dq5x7/oP1/yaAEAyjMB05H5/wCH9aZnglCTjrnnOP8APBNSZVnL&#10;7gSPpxz0/wAimMykHnI4x70AIVI+6Rjpjjr/AJ4z9aXljxgjtx19CPyzjilJAbYD27/ocf57U4Mi&#10;Y4yQT35yB/gKAGA4PLfn2z+vTtQWPV+MZ/8A1CkO7Py8HJHQ9x6f5/Sm5XtwD3znOegNAASQBz0x&#10;19R7dPp/9YUwkkdMg84HanK3f3+ufTHtj1prKwGADg46c9enU0AIVPPG4Ht0/wAn0+v5hO3d82Se&#10;eeCeORn0oZwc7hgDGfy9/wBR+PNOyeBHwPUY7nr/AIcUAMwC2G5xz7Htx+H+fVR8uCTgnP444HPN&#10;PGOp42+3TPp09utJjkY4xz/+ont6UAdRojsrg5xjp3HAz14x+Fet6O+cEjk4/wDr145pEiCUc4x2&#10;x+P5cjFes6MwKg9SAM4/pQB1es6xHoui3F85/wBWp2/7zdB9M1/PB+0j8Q5PiB8TNSvbaQy2GmE2&#10;dsc8NsY+Y4JP8Td+RjHav1Y/bF+LI8D+ALuxsJtl/MptoRkA+fMp5A6ny1BPtx61+EGv3222MKOT&#10;g9T1Jxzz6juaAOF1+7ead492cHtyBxj8+3JrlljknmSCBS7uwVV6lmY4AH51euZN33QSR17Z+n5V&#10;7D8AvBM/jDx3aMqFltWXywOcyseOvoOeaAP09/ZV+HknhDwYLmVFSRoxEjHj5iA0jj154H419aWr&#10;RRR+dI3nkY257e/+e1czoemx6PpVlpcICm2jCDoMsByfx5PIrcDENHG8gQgY4zk9TkdsfhQBbJuJ&#10;CFYBQRx15GDkH9P8mnRI6IHYkuTlu2VHp19veohJ5jIiEFfuk4PQe/8AIVXmuZZgShC2yKSc/fIH&#10;+Pb+VAHJ+IZmuJ2VB5v7xflJ+UR5569zgAe2fWtS2hwpcfeOCcD1HP4Y49qpLDLc3a3MoAHMmNp4&#10;z0x+Hat5UAO1h8uOgP6mgCIfKCgIIHv/AD9+lLkkA4yQfbv/APq9foO9SHPPOCM88cn049PfvURj&#10;2nLnp156e+R0oAUY2j0OPYH1xUb5Ge4/ofSpMEE5GB06HOM+/T3H/wCoJznB4x+mKAIwueTlsj6j&#10;/wCvSAH7oOQPwye369qkOFUgDB/Qn2+tMdSTgHI/Ht2z06f5NAASBnIIOPyyf0qNtpIXsD1/ofc5&#10;5qQscEL0HYDPJGOCT+lNHsc+/wDPP4UANy2c4wOR05B/D2pmVCY25IPOB198VYUcjB49cfp/9f8A&#10;Soz2I5+7u5xn2x+VAEOOwHJ6+4zzx3BP0/nS7scKM+uMduOfX6Dj6U8lwCjHA5P04H+TUUfJPYcj&#10;7vfoOaAHZIUsB07H6/j/AJyaGXJ+btjIHb0Pvz/9fFKhKqQec9OvHPP6c9+tIxYc4Jx6dscDr1J+&#10;n9aAN3RtxmPBAHpXselYA5bk4rxvRg7yDA4BGePX/P0Fex6SQ2M9SSOvX1oA7i3BK59f8/5/Gort&#10;SAc9Rx/+urdsuBjPJOenfqKju23A8ZOO3b8aAPO9bRijtnPXvj/63+favnjxEhBkb7oIPTnIxk5/&#10;+vX0friko2zk8nn0Hb/P9a8A8QplnUnae2f0wf8A61AHi96MzMrDpjHTOM9+vetCxX7sTHOBjpnP&#10;+feqF7HicqwwSRjnqM8cd/etSwyQGbo3pzzigDq7fKr8pyfQ44x0x261oAoDycY/zgf5/GqlsM5w&#10;Rg/h/h0HXPtVsElCc8N264xznjPp9f50AMbpjGe/+f61CWGBuJAP1wCAcDvn6DrUpDjCjnPpjnHX&#10;9eK47xn4jg8NaHNfzS7JCGA5AAGMljwegH9KAPnj9oj4jnR9NbR7CTE0uYo9p43nIZj7KD9M+9fn&#10;nfzqMsXyuPu5PUdMn37n9K6nxt4svvFevXOrSk+QfkhB7RqePxY8nHqK82vpljQeYSVHXJ9e469f&#10;8+tAGPqN0AW28E+5wcjsvp/THSrvg7w7L4k1iO1AJiiKtJgfeJPypjuWP6Vy00kk8pCgtK5ACjnJ&#10;J4AP9K+5fgb4An0fSTqLxB5nwWOM5kYckey9KAPULCxj8M6XB4ftQAnlq8sgH3m7kY7eg6Yzzya6&#10;zQibO9C3SFmZVZdy9Ac4wO2ev6n0qncaNFp9qWZ8yzIHxICGwo4Cn3OOnGPQVzMN9PFOYEQ+e7DL&#10;E8k59OmAMY/woA+tPCVw+s6jHGx/cxtliAOTznpgc9P0r7B8PgyWsawLlkDAMQOMZ5HXj36Gvjv4&#10;W6VcLD5t65iLqGjGMc9yQPX1r6ivvEkOh6LJ2fykRcd1UcKPqTz7daAOP+IuovPepa+duOw7lH8I&#10;7Z9S2Ocnj9K8y5yV6npg8jj17cd6nnuJ72Z7m6bdJKSzc9P/ANQ/GoBk/K3IB6DH+fTnPr1oAOMj&#10;bzxxxz9PYY4pGHynnBBHTP6+3tTgDyCcdfofUik6jL8kf7P6DHr9aAISMRg7cHOB34HfNMfAG1hw&#10;cgDPv6dulS5C7+xwPwx1puM5z1b3H8/8/wA6AG7gWBByD9eQB27/ANO9XLQIzDnapwevoeB/9eqo&#10;68nGOvHPTvWlp25WAGDjI6Hrj9fr37dKAOy0eL5hk5GB9fz/AK16daR4jG3kD39up9q4XR4xuAU4&#10;JPI7f/q//VXolooC7s5Pcev1z6/40AZt1Gvl4LYPP0B+mOfyrg9ZUjdg85I4GCfb8T3/AJV6Vcph&#10;NqjOevIGR2PtXCa4mYmBXGBgdD9P8/8A6qAPF9YLKSclhk9h39se2c15zc5E27sevXse4A4r07Wd&#10;qhucMckfh9OK8zmUvcEggg59umOSc0AaNgCWAAx0JOP5Ac10EXUAHHOOc8Drn/61Ylip38n09M/z&#10;/U10kQ4DZwT69OvXj6f5BoARQdu4DAb+vt04poJ78rtAOe+f1/zx0NWGOCOf/wBXp0/OogU5weO+&#10;R6cc/wCetADFXGAASOo78Y7d+fypOVyV5wM9u/Q8/X/Gn9Ad5yD6A5wR24/zxSFucYx6cA/THU//&#10;AFvyoAYxzhupOOuBx6dPrz+PamHHXsf1Puf6fnzzTm+9tzknp2+ppMZB2jIPsOoH1FADCfu9zxn/&#10;APX/AF9KU5Vm74P9OSfp/wDqpzADI6j+ft26VExxxnGP5459P8/hQA7gncRjJ+gpgJIGTktxxz26&#10;mnfdww4A7cdvWqlxPHBC08zbERSWboAO5oAyPEGsWuiac+oTkDAO0E4yw7fT1P8A+qvzb+J/jS98&#10;Z6vLMZT9ihzsGcM7d29Of4R2GT3r1f47fEs314/h6wlIV1AcgcBMcJ+PfvjAr5NvNQMecYBc8Y7j&#10;/P6UAZGq3CRjEQ2InHI69gfUc9+a42WQsxY8dKv3lw88pZmyozjHGB6Cum8AeBdV+IHia08N6TGS&#10;ZWBkYA/JHn5u3XsPegD2T9mz4Lar8UPFdpfPBu0+3lAUMDtkdTyT/sp1Oe/Fft1pXhKy8JaLHpdg&#10;gMEA5OBuZ+7Ec4zj6YqD4J/CrT/hb4PtLKGIJcvCqlcYMadQpHGWP8Xcmuz1RWuJCMMB24z9c/8A&#10;1+PegDxTWY5bqRldSck9OCAD6jH16151qWnRWybsdf8AD6V7nf2ix7vlx357ZPr/ACryTxIu79yi&#10;5YcZPIHv1/EGgDyaOxn1a9EEf3AQSfQZ7etfSXhbRrXRbGOK3AD/AMTccjHTt+OfeuD0bSBp+Gc/&#10;vHwcY5+v+PoOc16hpzEJ8oyfy/M//roA6kT/ALsHv/Qf/rzWHf3IVS2cHP4ceuOuP89auSS4hI6A&#10;d+OmP8n61ymp3e5cLnIycY7E9zk9fU/pigDjddugYjuG49xweo/HHT3ryu9O6U7h0yePcn8K7rWJ&#10;iFIXqAST049/bvn6dK4K8be2QeWH19KAIbcDzARgZ5+b/wDVXQ2ygffPbH169xn8axLaIHGBnPf6&#10;Dj6j05rpYk/Dv+eMA9+aALyhtoIOAP7x/L09DTlOQ2DgE89ySPX25+lEe4ZwSOD9eP8APHrQSCpI&#10;OM8fmBx74oAYSSDg4xnr2/Dt6+lNbeGKjC59uvHb6ipQAd2fTHp3+vrTDhgCeT+nP+eKAI8LyOMn&#10;1x2Hfj2pzjg+n1/Xkf5/CpcZPHJx+uen/wBam/NxuGD/ADx7d6AIjgA55Hf8B/8AW5pFzwWzg88H&#10;vTjgduR9e/SmPgEKDkD+ZoATLZ2+nv8ATp6Z/L9aHcAg4wD7/pnGeaVsbxySByO/4Z/E/wCc0jKM&#10;hgOR/X/Drz70AI7EduPz79s1GcFiF6Ac8c+n5H/CnOdoKjvjH1ByOM/1qP5tpySc+owMd+9ACk4b&#10;GcEDHX09B+H+cU4bWBIGCeB27eg/z+tISxIYDgnPI549f/1/nRsJO8HB78e5HU/5/nQAznopBIx6&#10;dfbp/nFRMQuP4Qc9O3PH5+9TMQMODgY79uf8/wBe1RPlm4IyPT19uP8APSgBI2JQjPA/M/h/h+nW&#10;p4xnO48N0z06dB1/GosgZPQD7vfr78fjmrUAJwvcnIHr2Hp+VAHSaJAZDwOM+mecdP6fn2r6Y8FW&#10;zKAT04xwe3HP/wBavDPC1j5kq7eScdemR/n86+pPC9t5US5G3HTp6d/SgD0jTfliUkc/XGP881Zu&#10;5vLjJ6Y/X1NRQ/IgHTH58Dt+VZGq3axxntjPv7f55oA858W3/lxvz/CSRn8fpXwB8ZfH1roFtK8s&#10;370Z7bj7Aj+XfFfRvxt+IWm+EtJnuLudUYKWAzxgHgnp+A656V+OPxC8d3PivV5dTvWMcCt+6Qsf&#10;lU9m9Wbvj6Z4oA5rxR4pN/czahfsXdwQEU52juMn17nrXld5qkt2ztK21SPlUenof/rdKsX+oCcy&#10;FDk+rHAUfU+3/wCuuWnnySc5J7/zoAluLxpCcE4P419O/s0fs96r8W9fg1O9iK6VBID83CvtPJP+&#10;yP16VxvwF+CerfF3xNFbJE/9nxsN7BWIkYfwA44AH3j2/Sv30+HPgLRfAHh630DS4kQoAHYALvI4&#10;4GM7QOB370AWvDPhDSvB+iwaNpEISKBVG7GCzAcsev0H6VduAd3HJHHHU9/59vrWzIWB5GTjOc9v&#10;Q1j3AwDvOQOc/wAgOn+etAGLdxEKZGY8Y+nB7jv+Irk7x0Qs7MFUHvjjnrXQ6ncCOMscADr6HAHb&#10;04rxHxX4iwxtrYkD9T6k9aAG+JfERUC3t2wPwPOeBjgAf54NeZyN5rl268k8+vXr6VJLM8jEtznJ&#10;5/ye3+P0iUqSCOFOB68/qf8APagBjblGepHfjp60x8kcDgnj8ADjH8qlOcFDkDI9evf/AA5/+vUb&#10;ZzlW4Gf8Dnj/ABoAiyT1JGDke+ehoGWJVhyepzjjPTP+f5UuGJyRknHv/np1pwG3Bzycjp1OfXnn&#10;p+FAERPRcAA5JHT6f5x/Sowzjg8huT054qVW5VRkjn6/pn8Dn/Gmk5bJbOMgdP0+nr/hQBAQSTnk&#10;j37/AE/p9Kf8zAE8Hg/mOf8ACnMeMKOD07duvX9M+1BIIAA+Zfwx+HPUCgCMEAnaQoH0/mef09RT&#10;pG+YEDd1x69MdO/vmmsX5XOQOnT9e/HejeVGU6jH0470ARDktkc9eMdP/r05fmIwAewzzj1/+uaa&#10;Qdqn8c8cCrtvGSyE8859fb6dzigDr/Ddi9xMnc8evGOPz9/XAr7G8CaIFETFQRx1went+ZzXz34E&#10;0rMiFlyoPPBOfr+XP/1q+z/B2n7Y1yvAxg9B7/n/ADoA9F0e08qMYXAH4VqXk3lwntnn/wDWOa0L&#10;SEbN+MA+309M/jWNrUmyBiRnGP1/GgDxDxxfmGJ+5OcZ78d+tfCfj3UmeZ0DEg7vr6YH86+rfiPq&#10;iRROjHeTk8fT6/T9a+H/ABReeZI7A5AJ4JBx65P19O9AH//R/BNwoJwOf85quq/Njof881oTxFDt&#10;7jv7dv8A69UAo3HI4P60AfoD+zmmLa3wOpU88cnpjuef51+t3hFSumxYUAgfTk9vxFfkv+zkoZbZ&#10;s4Hy5x0yPU9s9uT19a/W3wejDT4hnJKj8M+g6nv/AI0AdicZJ5OO/wBc5p6s2Rlue3qeuc/y+vrT&#10;EC7AVAz2yewz1pyqeT1K8+uc/rxQBIJMkYPHP+fb06e1OTruztAOeO+PyPf2xTAMZB6857j/ACOn&#10;FKWGRxgjn/6/X0/WgCTaCAX5/E+mMY9/aq7R8Ek5Azz29qsgjgYyenXjp6ep60bVzzzjHt/k0AUg&#10;pjx3P8/b/PpV+C6AAGeR/nAGPzzURTdwOCO/HToDVXAHbnHPOT9e3A/H3oA3hOpfBP8ATHp7VNkP&#10;yRwenoeufrntXNrKUXOcFPXqfT8+1W4bo8KeePT37/SgC88O5cYznIIIA/L+dYV3p4KnauB29+O/&#10;+f8AGuiilyPQD9OvHP8AKnSoroCOMZzz0/8Ar80AeWajp4xuPBxzx29e35VwWp6YsgKkAgjjPI5/&#10;z/hXt13Zhs4GCRjHrXH39gCpBHAHbGT/AD5x+XWgD5z13RAEkkzkEZPfP0r4D+NEX2e6khXgBc98&#10;fj64zzz/AFr9QfEVgIYJGccAdf6//q9q/Mj47qTfS4GM5H3uv5jP0H/66APl23ZxKyljk4PApt2x&#10;UkZJBxgHngc8cd/T/wDVRbsFlyRyO/oP8n1puo7QQvTp09M/4f8A16AK/mhMqDxx0+7x0x/n/wCt&#10;XW5AIGcDA4Az05P5darA7xuPQH8x9Pel25I3kZPPBHXp0zQBekusoMMSpH+R78/SpILs5ypO45Pf&#10;B9MmsOaTdkY2/LzzznPb14//AF06GX5ty8njv19/y5/OgD0zQ9Xkhu02yE4I7cH1BFfpP+z1fm6g&#10;hfJZgBjnngDH88/4Gvyv0qX/AEoHHpjPc+mP51+mv7Nbf6PaqSADtJznk8cAe3t/SgD9GbEnyUye&#10;wwOe/OAB/n86vBsqegIH1/Tt9PpWfYMphjcck474xjjr/PNXlOFCn+YHJ+v+f6AEm4DHYn8fx7Yx&#10;SN908dMj1z/nPT8fWj7o4ByPf09B6U5V4AxuI4/PH19aAG7jyG5HPf8AL+X/ANalwMnjpjPHB7YH&#10;0NO2jcT36+n5Z6U0kD3xkenbnP0xyMj9aAHcYIIztxgY/LjPT+VO3ErlTkj+YJ/wpnUBtpznPtzj&#10;15/p+FO655Bzzj17YH/1v8cAAxwuAOD0/wD1HH6//Wo3Hd1yB9Off39c9+KRem5+ccD2z/T86TAU&#10;dd23r6Z9Af6UASK3J2n/AD6f4Uvy8YPPfHf/ABqIAgAEc8d+n9e9S7hjOMfT3HTp0oAYSO/JAH4H&#10;0H+FI2QCeo65yfz+tSHP3TwcZ5569DkD/PHvQxHqNvPcA/n70ADHnIPtnrnt/U8Uw/eyT0/LB54o&#10;+bOCQfb/AB6dKF4UZ44XrgA4zz9OtADCCCADgfy9s/pXn/xCBGgXDDqFbgdxj+mf84r0QLuBKrkD&#10;/P8An/GvPviGobQLkryCpx7ADjn2/GgD8RPipFFJr1855Ic8/hgZHrXiFrhZdzck88eg7D2717r8&#10;UUP9uX7KxIVz07cds9fpXg8AIuAc574HUZP0/QZoA9A8O2yzTHcm7IPHU++a6G7sgpYKp24Hftnm&#10;qnhKPdMq4BODx0z713dxab2PQ4OffnGT3/CgDzK5tFwVYZABHbIH5Y+lc6+lCMcAEkDA9z6Dj9K9&#10;burL5tqpjOOgHv8Az/KqSaVGQDjIBIzjP45PQ+/8+KAPFb6yXaV2Y7dODj+frVLRbInUo0bIBcD0&#10;z/n/ACK9Y1TS0YlMbtvTgZI7cfzqhpOjJ9vj2A5U8ZHTn1/lmgD9OfgXYAeHYQF24GP8+uc8mvXt&#10;U04OD8vIGc4GM9BkfT1z9a5j4I2Ai8PQll42468DjGPxr17UbDapzyAM/wCP/wBcUAfPmr6dtYr0&#10;49Pyrz27t2jLpkgHGP8AD9f85r6A1iwyrNjJOe4wT7/TvXluqaeql8A4OOfr0zx/n3oA8/OUbCg5&#10;PT8Tjn6e3+NbWn3+H3E8Lnr1HTpis+6jKEqCAT26c9h2z9B61nr+6OByOn5f/q6/zoA9y0bV90ah&#10;mIz7/T/PNen6TqQBUsxJ/D0/p6mvmfSb8qSw46fQZ6Y9On+FeqaPqgKADoD1xj9e/wCHFAH0Pp1/&#10;n+LABAz9B7+ua6iGQOFOMnvnvxzgV4/pepDKqD6fXj3PbnHrXodheIyKxIJIwPz4xjP4c5+tAHTg&#10;7SRjnGf8nn0p4XGe+Oc/XsOtV45ARkY57DqPp/n2xVskNjPXH8vX9KAE+6wQDGcegx6/5/HrTT8o&#10;O0kgj8uOcjJpXHRsZ5yMDj8KjGBk/wAjn9Pw9BQApIAIYZGO46cdfXv0oO7O1iABn5QT+n50gBIO&#10;CcD68cce/wDjQqkkEgkDjt29/f8AnQAoC5Xjp/kfnn+tV5yEQsSQQDn2Ofp/OrKDOAAcHr+HqR2+&#10;lUL6Urbu2OisSe38+P8AOaAPyJ/azuvN8ThTg7FYkde+M/1NfEMhOXJOM9Qp6+/519cftUXhl8Xt&#10;FkElcn279OmO3+RXx7lAGQkkn15xj0x+tAGTdtkrgcEj/DH+H+cd/oWqfZLEbPk46k9+3H5/z715&#10;tdTjzCoAwW6dwBx174Faw1QW9usYXcR37478+hoA9Zs9WabLEghuowOmff2/Pj8ez07VPLUeS4IH&#10;Y9QTnHH6+3rXz9p2qSjdjIBPGMcnPX8+K6kayyqEL8npjr64/wAaAPf7e7LIHJJI/Mcd/wCXbr+W&#10;5psrzTRIx5LDIJzjvnHP+NeO6LrLNjLKC2Cc8Yx1HbnpXpGgXnn39tCuGUsCPx/mOegoA/UL4IWf&#10;2bw/FIQASuT+fGP54r3odRuHXn9e59+K8k+EUBXwvBnAAVf5cgfT2/SvXdpJAz0Hbv8A4e/rQBIq&#10;7WyOueM8f1478/X1rYtZOgIyP6fX1rFUENyOR+P6e3erUDYPJx7cfr6UAdrAFcgnkHvknPb6f571&#10;akh8xNo5I7H+n+NZVlLwvf8Az6/5/CtyIbgFJHH+T60Ac3d2OQWAxg+nXv8Al1/lXDalp5wV25Bz&#10;xjjjPH+f/wBXrk8IYdMAfT8P8K52/sAwLdxz9eeOKAPmrxHo8WwlEwTk5Ht2Hp/nFeMahYGCUgA9&#10;+349fw5/pX15rGlB1KsO3THtx9K8S8RaG0Zf5CCOwHOPWgDxmMNbk5PA4z656/ln+fXFdvol4DgF&#10;8kkdeM+uKwLqzaNjlSD9PTt0/wAe1RWrSQuN2RyO3ocdTQB7tpV6SFwx4x69z0/E131ldF0Cn5jx&#10;3rwvR9RbscDjgdDjrz7+3f0r1DTbpTjjJJ69M/5/OgD0GFgVAx79f8/nTvvEqcDI9c/X/OKzrWZp&#10;FQk9MZwMdcd/16VdyrAjr14/z/hzQAMwIwed3t9P/wBdLngk9Dj+Xv8AT/PWm5yDtGCfYAH2/wA8&#10;VIuRwwJB56H8Pp/n3oARSwyw4x17e3T/AA96eCwjIByD26Eg5zx/SkwMjbgY/wAnHfkUr4Oc9Tn6&#10;fgePrQBG3KdcY7f4D8O9Ic/TPTBP69OtLzgnHJ9f0pHB8s85zz+HbIx68ZoA+Zv2lNV/s/wTdMGK&#10;gQyH1wSCo4/z2Ffilq0u6f8AeEYLe5z9R/nrX6z/ALX+ppD4YlslOGlCxdcZ3Nkjt2FfkfqSxm82&#10;sdxLdP54/Lr/AFoArX0iiIBxtzk5z1x0H+enpXnN9I0jfLxjPv1612msE+VuHAAwfbJ544/zmuFm&#10;ZVzxyKAK6jHU47dqV29OgpgGRuY49O9Mf65oAaoGcda6nRIy0inGSPw/P/A1yydRxn2rv/DSRnYu&#10;PmJ59fY0Afpz+xvoRLJdOMYyfwB6nj1r9OIQQQN3QDH8xz1HPtXxB+yVpf2fQop/K+UxjkcYP9e/&#10;Wvt5PvYzkn646de3+elAGrbTCMg5yB/9fkeld5psyyINrZzj/JFeboSnBwP5e3/1/fpXV6RcEEbu&#10;Ae3t7fnQB6hZsG5P+POME+1Tyx5G1uAc9h+P/wCusqyl3AYPIx0xn8fxroV+Zc44H07d6AOTv7UM&#10;nuenPt1rzPX9O81G4z14yev6+9e0XFvuU8dfXmuO1Sy+XcR056dfX8/8mgD5I8SaOI2clA2c49vw&#10;4rxm/tJIpdwGAc/n24FfXHijSfkd1TO3I6f4fp+FfP8ArmlnJUcdM5HHPTHsKAOU0e5kTCZ57Dt7&#10;cen19cV61ot4GUbm6c9+fw9QehrxJV8ibJHfsD/nv3r0XQ7oMfLDYbj2474x6e1AHt9nP5gXJ4P6&#10;cf09Oa2dwJO3kDHXPAridLuicLnP59Ca6yF0IBPIHf8Anx/X39qALDZyATkD8cj1+lLuOeuR9TxT&#10;xyD2I47dB7mou2wY9R/jQBYyTuJ4z+tD7VBL8/jn3PtUKncFA68n8cdBTJAZCecj06c9/wDPWgBz&#10;soOAemc/z6/4ioZDnLqcD0A7encCnllwcnGPQjn3/X/Cs/UbgWWnXF4xIESOx/4CPftQB+YH7Z+v&#10;pcatBpgJO6dn49Il2g+uMn0r4DuE3sC3DnA65GAPT9BX0P8AtBa62sfESfeQEtESM8dGJLvyffFe&#10;AXbwx/KBu6nOTwcZOOnvQBxmqnypDGzEtjn06du3/wCqmadBlQwHzluDjoAOcHt6/wAvWoL+RZXj&#10;3cgDH6/561aMyxwRoByVLYHTJ6ZoAa3lDDZ4JJPYnI4x+Pc1QwZWHOVByc/Xpkd/erbcsoYEuT0P&#10;IXjGP8ae6bYMInT7zY6E+nPP+fwAN3w5AlzfksAIothH585r6o8JR/bL+2tk+6XRAM5OOM46/h+X&#10;bj5b8PqsTg7sg4zyOnp/Wvt34G6OmqeIIDGmQmznGeTxxQB+ofwy0v8Asrw3ZqcAyKGKnjBx0x2/&#10;ya970OZsDnivL9OiWGzit4zxGqrj3xgZ7/5xXaaTcASqnQj8/wBaAPXrOTegPTH+fw/yK1mUlRxg&#10;d+nH/wBbvXP2EmUGDXSoNyqPvDHt/j60Ac9dwnOcZ4/yc/1rzvX7NZYnDLkYOcjPpzXq9wvfuff/&#10;AD+XWuK1eHcpUnrz6HjP5+9AHyN4s0/y5XwDjp+n8vSvG7yIxTZJKg9sj9PpX1L4v09WBZVyR7dj&#10;nnmvnjWLTypG2AnnIAH48f8A1/pQBZ0Of7q5zt/qOv8AhXqmlzjaoZjgEn0PQdOfX9K8U0+VEcKT&#10;gHA9x+A/z0r07Sbh5AME8YODzkemPw5zQB6dE3AU9fz6Y4z/APWqQHCqpA59849/8+9Z9nISowMg&#10;54wDnHY4/wA8Y9q0lUEKepOOgx09P89OKAI2ZjuVSM9eeM5/w7UAchsYHXnnrwP06Zp4XORjaCP/&#10;ANftn8f/AKyquSCCcn9PcYz09qAGnAySSQP8R36EgmlUFtzHofyJpuV+7ggnn6HP0zz0pw5HIIwe&#10;fU9+R2x/nvQA9VAA+Xoff/P4YpU52nqD347c8jHfj8Ka7ZB4yD37fQdemajyTtA5IOOOx7igBzMO&#10;O2cH6ZP+HSmjp39AOnA6e/8AgOlObBUAjnp6457nj6d6ZjP3hnHTJ749f6fnjpQA1vlXfgZPocHg&#10;8fy9qjYliUY44IPoPY8jI/X61KZAN3HIwfQfyrB8T6iNK0S7vARlIyF+rcD07dTQB+ZH7YHjFr/V&#10;bfREkypuGmYDjEcfypx3GcnHfj0zXwleAEys/wB0njp+YH45/E9+a9U+L2u/2/4+1W8WTekTmFDn&#10;PER2nB6fe/nXkd0RBE3mHrk9OefT29OetAHK3M+4kY6cen5enH1r9U/2I/BS2ukJr08fzhDKeONz&#10;52d+yjPP5V+XOh6bLrevWWkxDcbiRR9FJy35KK/ej4QeFBoXgO3s5AsUN0ob5Su7AGB344HHt3oA&#10;9OvrqOaWONjhTtBU/eJzxyO3r2rPe4WZtr/LAsmNoIO4Dkf/AKulQNcRvK4hdQAucKQxB7knsfWp&#10;LVUQJcMPMHVM8DJ44yBn6/8A16AOiYy3zBXPyEBFVeuD14HTH/167C1spXlht0Bdvu/Ttgj/ABrE&#10;0i3uI0WSUZc8sfQc5/HH9cV2vhs7L6MZO8Zc5B6np+g7j3FAHt/h+3+y6fHB3Veeh59zWjcp8pLc&#10;Z/8A11V0xsgDPb/Pp/hWjMAeGHX+vvQBxeqR5RuMkZ/z/WvEvFtqSzfLwM989+vtXvuoxgjgcD8c&#10;H19cCvJPE9sWhIA4PvnOPT6UAfK+v2wjYhjkknnrxz656d/rWFp7eXMCDz+A/EfQH613PiOBmXkc&#10;4Ix/Xt/nHvXCxZSRVHOPU9T/AJ5/nQB6XpcoKBgeW/Hp/T8K7SAApkjB/XP0rz3S5NyqH4wM/wCI&#10;B/r9ePXv7Q4XdySOuO+e5HagC+2FIXPb39ah2nk5JX0x1/HnP51Ixx0IwMf/AK++Kb0J46/TjB/D&#10;8P1oAOdm1enbuBx+ftx/SkJyTg5/XPtyeaUgHJI6Y/EHNPxjJwcD0xz2z1oAgK8ZPBP+TQG9OcZH&#10;b8fzp6/eOBggevvnn/P50EYHTJz17fjj+vSgBjdCFzleRx2Hp/knrSck7gcg4/n+vrTznnHQ9Mdu&#10;v06euaYxJPUEHHIz7+3H0oAcUwSM5PXpnJ6YNIQQSc8dCen156/rT9ygDHXp/wDX/wDr+3fiosfL&#10;8uSe39M0AIq4xk5B9jgjvnpz/wDrpBk7e2euPr0z+nH0pzAE4J65645/wxUa7R3I3Hj3+p56/wAq&#10;AH9evbtj059ucUIRnHT6Afn/APrpoYZyy9M9/wDOf/1U4qCSCPurwMj/ADgUAaumuqyjBzk+g6Z7&#10;9MdP8RXpcOpR6Zp8t/cHKW6Fuf0H4nFeW2TfvRkdQPTntx6ZNeZ/tBfEqLwT4HnmDgypGZFTP3pT&#10;8sS/nz9BnFAH5y/tW/Ew+NviE2nQymS20Uurc5VrmQgyZ9lG1R3xkdK+H/EGqGeU+Wcp0zyM4711&#10;PiPXjvuHcmSedyzH+Lc5yxJ7nJry69uHmkOTkfT9KAKryt06n/69frl+xx8NYvDugp4hv4s3ZBJ3&#10;DpJIPU8fKuO2Qc1+afwk8JHxj40srKcH7PAwlk46kH5UHHUt/Wv3n8FeH4PDmg2ehBNrxLukOfvO&#10;/J4/T1xQB2FuhjJzk4xt6HGevPb3qBvMVWdmDHPHPGfr/wDW+laL4ihCqOFAxx1Pv6ev8q5a6Iv7&#10;uKBR5kZJBGD26nHGeOn6UAakE0t6/k2xwiDbuUHaAOuOcHOafqDR2sRjUZErfNz0Vep/PH/6q0Ig&#10;lralYk+RANqjkn29vauYlaW+vDO5BU4VRtwAqHLHPfLfy5oAsWcbCElxgyEHH5YH6VdHKlgMEY7A&#10;nB4PHT6elNQHG4jHTJ/n6cd6mcj5ugx/n60ARE8bGJwM5HXj3p3AxjjPt/kc/oOKVeQOwHIyex6k&#10;Z6jt/wDXpAykhQCCMnH9ByM//qoAjYkFdxySOP8A9WP8+tNO9e3I6jA/H8aeCGwOBj+WBjv6/wBa&#10;QgcbRgkdSenPr29v/wBdAEQ3AAA4BGeg4IHU/rUbMSSxIJ7dM1MVIBCjJI4+v+e1NfHJJxk57dM5&#10;x/jQBGNxH3ieBzx6dDT9zA4YY7nvjH0/rUYyoOCOD2HUfj/nFC7iS2VYdO2OT1z6UADEKMjJH8/b&#10;/PT8KZ82ctyBx+HrUmcMC2cZ9unfP6D8qi2nkjcD/X0GeKADAxweSO+eh7D8+/XvUf3egwQAccfU&#10;flzxjFPVjkY5yMZ4IHP+fWj7pOcgMByc9OaAEUBDnHzc/ienpj86UjCkY554x/kUh2g5Y8A5H0J5&#10;BP8AL+nSpEJCjB4PQkk8HoOP8aANrR1AmH8QJ9untXsekdcDOBjvXj2kYaUiPoD+Oc/rXsuiBeF7&#10;HHOR19KAO/tUPljjg8+n86beRg9OCOf/AK1WbUfKMEE9OeoHv9etNvEI5xkj0569Bx+tAHn+tRsY&#10;HyCeCf8AJ/8ArV8/eJFCF+MEZ7dSP/r19G6xHiB2A6/X8PevAvESgLITyBn1xnkj/P0zQB4PqIXz&#10;yu3GDnr79/8AParmnYUhcZAwOvQEZ6f5+lV9U2rcsCM4P4Y7/n6//XqzZYBBxgjtjuPUdqAOttyW&#10;G8HOccde3T2/zmrwkLcKe3Q9DjsP/wBdUrchiF6+g9umfyxirbFdoXnjjjqM+vv6D6UAMkdVVnPR&#10;QSzYxgdyfyr4D/aO+IjX0n/CP6e2PPUiQgklYM8D0yxH5Z4r6i+LHje28LeHrn5+WiLOOhKAcDP+&#10;0eBjH+H5Ua5rNzqF/NfXTb5bpmkfOTjPQD2UcYoA5/UrhvmcnIQcAfXn2/z171wmoXnmPtXhcDjp&#10;nH6dK2b2/ijVyBlumAAOvT/PrXMRRy391HbW65kmbaAPc8//AFqAPW/gx4In8X+KI59hMNs46D7z&#10;t6H2GSfwr9VdK0Gx0e0j0/TIlNvFGE8tgQN2MZ9ScnPH0zXi/wCz94Fh8PeGoL6WLyJWXAP94kEs&#10;Rnr7dvb1+iIl3RbgMIOcEe/r0H+FAHlvjhoREYmkOTlcMQ2Bxj5sZ/T8a4vwpo+6+idyIg+RyCTj&#10;Bxn26dOhru/E0Mk1wZs4SLI2jl+OuM56VyOkXCQ30Plna7SYXuxz7/T0HWgD6p8LXkEdtGYgEaBi&#10;NncjqoPJzz/X0rXutSuNQlHmAkL6jq3fg+mcD865Tw+jW9ilwBsmVsDBBJYk7s9egPFdEoKoOQOP&#10;bA/rz/nigBQu5uuM9vTHTtyf89aiODgDgkHgf/X/AJf1p5JXkkqeehGeOhzk/wAqjYEH+LJ/zjnr&#10;6n8KAFZsED16Y/hz/KomKnnGD9PT1zT2wcc5z1x6+3Qj8qXbjtnPp6+n+f64oAjA+7gcjp6j3P8A&#10;Km5DDsCfr9Rx+PU0/AKggkdPxGee3PXtTGHJ4wOOeo/+v+FABt5wcsTz2/Hr+WK3NOi5CgYIwPw7&#10;/wAsdKxxtyA3QcfL6/j+BrqNMU8I3B7jHPfn9aAO20eAsQGAJ+nH5+p7Zr0WGLEYXqcY57d8iuQ0&#10;WMYVScA46/pzXoMKjy/c57f/AF+P859KAMS7XAZ85xz/APqH/wBevNdWuWmZw3G3HPAwTg59ceo/&#10;+vXqV6qkFcZHsOvH+eteZawvllwoIY5z0zgHP698e3bFAHkmvs5D55J65/XP485rzJ9xmBPQk8/r&#10;j/P4V6VrrAxsqnAH6DqeO/1rzjBM56c4468Z44P5igDXtMlvvYHseDnvzmugjyAFBxzj/P8AXise&#10;0XlRkMM9AO2f5da10CjaQenXPsenH86AJMEAc5wfU9e34dvyppOWB64A7Y/Lnt3PpS4wxzwTnqcE&#10;54/Hr/nFKQgLYzjp7D/HH+H1oAYAW+71xn6f/WNMGQMKTg9sYJ+vb+VOyNuWGe31PbI7cd8/SmME&#10;ByT6cnr9cA/jz/WgBJQCRk5wMH0Pv/8AqxSBmB6kde/T/DvTHZXyAOOOfb0701mw5bAJH06dOaAJ&#10;mGc4OQfxyD0qHAJGeMYyPr04+uamAAUFgcc+4PYj8fXp+HFRMQB/+onPof8AP40ARttHOAD9emDX&#10;zn8bfiTD4c0t7KzlBuH4Ve7OOufZc5P4AV6p488WWfhjRZri4lCvtPzegxgn69h6npmvzI8ZeJ5v&#10;FGsvfyn90x2xpn7qr2ycZOeSeOfyoA5zUL1pZZby8kMsrkseeWZjz+fU+g4rib2/8xiikklsZ7f4&#10;1c1O6DO3ljCnPLcfj+J9654tGC245JB57H3FAEtrZ3epXcVjZxtPcTtsjQAklieAP88Cv3M/Y3/Z&#10;10/wDoMPiTWYFkv5RvMn96UA9CcfKn8PqcmvlX9ij9m+fxHqUfjzxPbGGFED24cfdib+LB/ibt3A&#10;Ocd6/ae1tI4EjtLSIRW0EYRQAOuOBz2A/OgDMmhSQ7s4Lbsk9ea5fUIERMIDkkdcnH0GfzruZ440&#10;Uk846/4fWuP1QHDynCoRnHVvcj9cf1oA8q1llTe2N8n3c9j7ew+nevJbzy45w8i5Y/M2e+OgH168&#10;Yr0zxRcR+U25dqv82Tg4AP8AU/8A1hXkMkpklL446dR2PTnj680AadkTJLuHJY/qf1//AFV21q2A&#10;oBIPBz1+v+T/APr4rT0BJJIIyD149ffp7V18J2kr0HTg9eOePTrQBallyCep5wMDnrg1yl/PuLbD&#10;hfqMD15659OK2bmV9pUdeD7dMdT0P+e9crduGPHA7Z/n+Qz/AJzQByOrO24gnHOc+hxnpzgfQflX&#10;Jvhn4+bP0wPX/P8A+uum1GQNIcDP9f16Z/8A11zhUEheSTn2/Mf570ATWkaZJxx6dSOTnHH+fwre&#10;gUhS7DJPt37e/wBaoQIpXGMY9OB+P8vbIrVQNwSCM9unPU9P89RQBIA/OOpHT17enT/6/WhozjAP&#10;GPrx70/KsAp4A4z1PXrx6jtSnCqcnjI698elAEZyj9MZx244HWmnhA3JJx+vc+9P+XPJwRk4H6cf&#10;5zSMpxs4HBHUen+FADPu5OPvememOf09v5UnGMngjp+PX9Kft2kMenXGf59O3+etR7Q33eAVz69v&#10;8PX/APWAJyqnd1I/QH2PJpH4ILHI5wep49fz4zQGUsNxAI469/UDqf8A9dSKFLDPB7Hp+Z7gd/8A&#10;IoAgOATk9eBx0J9+P/r/AJ1HgkjZz36dc/j2qyQOV4z/AJySf5Zpq7WGcY7dsH6dM/SgCFvmXgkE&#10;8e/5Hr9ajXg8ccdh9ancLwF68jOOvt7dh6+tRKwzv7N/n8/89qAFG3ORgA4/l16f556UiEcDPBA/&#10;L6fpSsR0Kg59eMjvx+nNRH5gTjGAfw9D+FAAw3DPHHryffIP+f50xlIDd8Z6d8/y/OnqcEZHPYf5&#10;/T/Jp3+0Gzn6/Lz/AC7UAQ/vSCQcHHtz+fbPt/hWpZxlpApO3PI4698ew9KoquWGDxnHH9D37102&#10;k2oknXg//r9OlAHq3g2yUOGPHtzkHuD+H5+ma+k9DiKxqSOAPoa8Z8JWmNjMuCf1wf8AHHb+te56&#10;egiUKvQA8/48c0Abm8hBk8AfjXkXxL8Z6Z4Q0efVdSkWNUDEbiFHAGSfQDv+npXbeKPEuneGdJl1&#10;bU5RGkYOAT94jkgA9uuT6da/ET9o349S/FPxDLp+n3P/ABJrR2AwfllZT1x/cU5x69emKAPO/jN8&#10;WNU+JOvXN00jf2dG2YFJyGxxuIH/AI6D0HfNfNmrXoZiofAHOen6enoKvanqfmYSIEJ8w9P8+2a4&#10;O6lGSCwOfQ9cdPyoAiuLneGUd/fPr+X0+lehfCj4X638U/EsOi6TEzRBlEzrnjP8IIH3jjj86wfA&#10;/grWfiB4itvD+iRMzzsod8ZWNCeWY/yHfoK/oA/Zu+BugfB3wzDCtsP7SdA7Mw/eAsBkk93bqT2G&#10;BxQBt/Bv4K6R8LfDFrp1nAqXm0eYVAwq/wB3p+JP+FexmEqS7nLHsD09PzroTIViJlGHOcg9vQGs&#10;iTLcsQCT6/4fzoAyZcKDuyD1x2/p/OubvXEod8DAyoPv6D2+tb14UUmRjgfzHp7D1NeJeOPFyWav&#10;aWxy5GOMcZ7evHqaAOe8a+KQrGCzYkYAY9gMfXHPb/69eNzSO7lmbJ/n78Cpbq4M8rSynO7GT6/j&#10;7f8A66rsBnkEYz+OeB+dAEZ/iZTwDyAMdemfbNMYMMjOB/Id/wD69Pznj3GeDkd8f/XGe9OCt0HB&#10;GOPx6+mKAIsbQVJwSRz6YOO3amNkg7hnP0J/p/n86fwQV7jPv+P86Y/OMEYOe/b0565oAXbyvOQe&#10;Ow/pj6D+VRszkFd45/zjtj/OKN24HqQM/iPp7dP/ANWaQrlcBvp7Y7470ARgHI3ds8cD16/1/wD1&#10;UhXCFCAw+o59vYU88KTg4B/PJ7fTqO1MLDrjJHbpn1xz/k8e1AEDMoLc5J/z+NOB+THIH1P14/Kn&#10;tsJI285zjp69/wAQP5UbdoHYdsnBPH58ZoARgCcqMkk9+AcelMyQdwPXt057c08sm4kAqCcdR9PX&#10;/PTtQACRnjA6+x6/j+dADAcY5xz6dx/9c/lW7pcBklHfk4PY8fkOfxrJQDj5ec5PHP14Nd14YsfO&#10;uEyPv4Bxxnuev0oA998B2WPK3BiDj0x/h9fxr6y8OQFY14xx+XqOleC+B9N2IjMMdMDHTHT/APVX&#10;0xoduI0Xjjjp6UAdPGdkZ4xxXC+JbwpDKM8YPvXX3kohiPPI/wAOARXifi/VRHGy7uSPw9+e1AHz&#10;b8Sr4TLNlsEjAHY+3T/PFfH+syKsjqr5y34ZHQH+dfQ3j/VFZmweQc9RyPT/AD9a+abyUzzuQeA3&#10;Xj/PSgD/0vw+vNPb7u3j6deOxrnxbMWCkYLZ9M8V7bdaOp3fKBnP5AcD2P8AnHeubfRJBOjEYAOS&#10;evb6f570AfV37N8RWOJpBkgYGepGeh9q/WvwiQLKPjIK/wCHPb1/D8K/K34FRratDtBwBgjHTJP8&#10;/wCtfql4VXGnwgrztBHUc+n8ulAHaDttyMj3+gOaMjqeQvPp/P8AKmgE4GR25J/z2/8A10oIGABy&#10;M9Dz7fjz6/lQBKFBxk9Ofb/P9KCpOO2P88f1o3YPzHkED/P9ff2oLcnjg5/H6ds9e9AEq52DcMg+&#10;/P4j8elI7YHB5HfHT0/z7VHvDcg5x7dD3yeKU/eAyMj2/X9f60ALyccc5z09Ov09KQAnBOT/AF9f&#10;/rUqhm6c9s49PUfn/k0EYPsf09D/AJ7+vFAFaRQQcYGTjkdfb+dVG3xjjjn1x19ePfg1pbcqvtjp&#10;0/Pt/n0qIgYGB147nPvnGeKAEhuGGCRgH8KvJchtisdx9vzH8/8A61ZbR85Xn/PQ/wCfaoRMyYyM&#10;Z/LOeM98/wBPxoA3JGMinoxPPTrkelYd3bREjYd4Zd2R2PPB9/Y1Mt3xjHGcY9Mf5/IdaVpt/bAG&#10;ccY7/wCf89ADzvxLZZsZWYYBH6+/+P0r8r/jzb+TqczEDHIyfrgce+OK/XHxBEsllLzklT/n0r8o&#10;v2gY2+3TbDkc8YHOOn5jpQB8V7j55jXgFvy9ce3oaL1vlz2HrnH/ANfHX6VG27zzg5H07jv0x+X6&#10;UamWWEtu5bsPTrznpQBiswydx6H34/H+lODFlChcED8+wA/wqGEhmO3klh7Y69f8atmSModvQcnp&#10;29qAM2bAy2MDHAOfx/LNNWTax6ZP59fwqrdSAOQO/rmog5JORyfyoA67TJs3S5YE578f/Wr9M/2b&#10;LkeVEzHIOOvtjdx61+XmmyE3CAnkY7enX8TX6R/s6XSR28Cscjhh26/49D+nFAH6c6Zdh4EBUZP6&#10;1uRkMMA9e5/Tj345+teb6TqX7lE3YGMcdvXH0rsbW7Viu5vmIBAwfz9ee9AG4oBPzDJ/n6cdjilA&#10;zjdgk/p71HE4Zc7uTjt1JPGP85pR8qjnJ5H/ANY/nigCU57ckEgZGM+pP+eaaDyBtIzz6ev9MYz9&#10;KCQo4Iwv06Y7/Xtn+tBzxkEDofU46c/5/nQA5iS3znk88Ht09B/OpCCCR3OAO/vj/OenSoS2Bt7D&#10;t2wPy/WnZO/p0IPc59D746D/ACKAAdznOc9ScDH+fSlLM4PfOPQcZ/njp9KCSQRgnHPH5Y/lTGI/&#10;i6Hp+HYdMdOvrxzQAobGOeB745P/ANftT+ABkDHXOBk+v4DpTOw55Pf/AB9cf54qQElhkYz36/T/&#10;AD/jQA0k4PTaQcY9fYUPubrggfjnjsf6/wCNID+Iwf5egHU0Z9ASPTn65/z/AI0AIWIfgHjpnPPo&#10;B/8ArpVIwdvBGOoGeB/9fv8A40oBGcjkn1Jz2H+fSkLA9eR1GP8AOOo96ABm3K2T2459v0zXC+PV&#10;zoVzkY3KxHpnsOnbqfyruyc49R/ntXBfEEkeHLzaMAxt+o6fU5/WgD8PPitcbfEF8iscFyc/hxn2&#10;rxO3b9420kY+vOT6/n/KvYviuxHia/QclX54/L/9VeLWuRNuPzE+hIwOPoP8/hQB6/4LJknCgYAU&#10;cH2/n9e1esXcKqdwOTnp785x1/LtXj/gO423qREZBzzz2HJI5/z9DXv8ltCwD4+bGT/9f8fT/wDW&#10;AclcW5CjCdcH36+vPH/16iEC7g2NwAPbP3ev5n3rrDYeYu4JsJ9u+Omc9PxFZ/8AZ03mmMKcZ4Pb&#10;+uP/ANXWgDjL+yMoK7en1GT36DimaZp4W9iGMHcB0HHtj/PaururPaSzrlRnPXOc9Tz/AJ9OtPsr&#10;fbdx8cbh0HXHXJz09/WgD9IfgpCU0KAYI2qASRjP+ete0XNo+SAMg9Mk9ffp/nFeP/BxCujxNn7y&#10;5/EYxn1/z717dcqXIOCBnPr16++P8OM0Aec6lp+UJboeDkc+p69frXmGs6YFJZVyT9O49e1e+3tn&#10;vTr8wH4j6+lcHqmnl0baCw/XpxmgD5v1Wy8sl34z1/Pn9OtchPFs+bGeuPz9O/1r2vV9MDKylMDH&#10;bnHPXHb9a85v9OMeR1K4zxyPc/X6UAcvCdj8k4B+YDH5Dge/FdppGpMrKpPHAxnPf/Pbj8M1xUsW&#10;CSRx9T+P51btpCCGBx1/HPoOw9DQB9BaPqmAh6hQO/bqTnivS9M1DOGU5I2/hwOw+n51816PqUkY&#10;Cs2TxxjtjJyP8/0r1PSNRACYbcMY5PPPX3+negD36xuzIgwcZ+nB+oI7/wCHSt1HPHOAPrzn2rzP&#10;S74sAzEY/p6kfjXa2V2JBkDGf0HbA98UAbuScdsd/wDD/D0pCASVU46/h/njNQq2VLYBA7ev1Pb2&#10;H/1qtLyxBAyO2e4HI4GMj86AI87VyQOPyPH+f14pyENgAcrnPv8Al6dKV1UqCME/Tpkce/8An1pq&#10;jaQTnj69+n86AHHjGTwO/pnqfz/nWPqrkWM5POVbHbH5Vrktxkfezx9Rxj1Of696xNecDTLlsY/d&#10;noOh70Afix+01MZPGk67hnYAccN6jP6DmvlZ1AQkDAIzjv1/p3/lX0f+0JOLvxzfYOShC9QeOw/+&#10;t36jNfOsjKyvIi5Hrn14wR+uaAOSuGzISwwT+fXnPXg1ZLJHbqWXJIz7/X6VVnG2bd3PPc/Qfp/n&#10;NSsrybeSCMnOeuccfh1oAqi5YElBg59sj0/z+HSrsd9tVS5DEZGP8eBj+lZEpEZOPmP8qriQ7hzn&#10;P+eaAPUtB1ViURnAJ9fbHX/PT3r3nwFKbvWYEU42sGwfrgjHHHp+fNfKOnXDI6qDgDpx0xz+NfSX&#10;wnvVudftUjOSD+nGM/56UAfth8Ml2eG7ctx8ozjuOevX+lekjHYdenPXnnn8a4TwNGIdBtFZcYRT&#10;jHtz/U5/DtXbknoRn8KAJemWU5x+QP8Ant9aVWK47j06fpTBgHBOPwzyPyzQ3J649efT3/zmgDZs&#10;7rbJnoB37DqSa6+3nBHBBB/P8s/4157FJtY4HyjOSR2rpNPuNoBHI7cUAdkuJBwucjH/ANY1Bcw7&#10;wM/yz1+n86dA24BugOeuT/n2q4yKwGOAOM//AFjQBwupWKld6gYb0HPQg15vrujiaNgBtP8AnkV7&#10;jeW+5Cw4Iz2P+HToP5Vxl/YA7hjg5PGM/wD1qAPlLW9I8pnUpjnsOOfQd8/57159eWzQOzAZxn0H&#10;QfXpn/8AXX0x4j0cOHkA6d+nTnOCPT/9deL6zpwVyu3J569qAOY0+7aMjPTkfkehPX6V6hpOoN5K&#10;YOQDg9/w+leQzRtBNnsPy+tdXo99tIBIAGOh469PTP8AnrQB79pt4X254I//AFevHvxXRo+VG3K/&#10;y+teY6Vdg7MnAOePyz713trMGTzM8e/Tv3oA18/NuGQecU/JAx0Ht+uagViAMHPfr9f5fpUvTqef&#10;wGKAHEdSOc/1x3x+tGBtBxk/h1P+eM0zkBVzjK8jnj/ChwM5IyCRjn8e3X39aAF4+bJyTjufypu7&#10;khec5PJz+efbpQT82c4PUnAznH4/5+lV5TtAdjkd/Uj2/DtxQB+bn7ZGqrJcwWiAYNxwOv3EPX1w&#10;T/L0r81buXy70vJ69R93n0/wHT1r7l/at1QXfiyCBX3hFmkYehLbR9P8+lfC94ENy00zZAYZGO30&#10;x60AZOuz74j7+vbdk8D1Pt/hXESoWIUDAJP+fWum1OYMFTGQfz/Hn8v51hF/LnSR8EKc4xnPPT8e&#10;9AEMtrJHEkso2rJ938KoP16YNbNzdtdKiNyI/u+gH4fSseXrnuaAGDrnGMV6J4IUXGoxQEZLMPwB&#10;PQV50qk9K9U+FlnJc+K7FE5Adc9aAP3S/Z30sWHg2IoOCqj0HAGQB/P6V9FqOMYx1HT15/SvLfhJ&#10;Zi18IWSD5QFBHqOOB/8AX716nzjd1Bzznr7enFAEhU5Oew4HH58dPatO0uGVgGOSMZ9/TPIrJYEg&#10;7cHPv27dfTp/+up0cqSAMY7n1oA9N0y7DADPH4EnPb613NpKrjr7jj2/+vXk2kXeH+uP88gcj/8A&#10;XXodjNyCOQfw/wA/SgDoZEVl5HXnp/KudvICc45/p6DpXSI2+MAfzz/n86ozxjGe3v1NAHkOu2Xm&#10;xOGHY/Xr3P16+lfPPifS2SVzt5I7Dr0HHTv/AJ7V9Z6rbZBwPy//AFV4v4p0cMrPjHXp1JI/+v09&#10;+KAPlHVbTyWZ1HA5yPT/AD1/SpNHuRHIcHP+eMg/T866XxBYlFO0ZJzn6+3oPrXCQE285VhsGT1O&#10;D7dh+H6d6APc9HvRIAVIyeen4evGeea72yk3Z556D9fp0rxjRLzgAHPOPr/ia9Q0y6VgpIwc9snj&#10;Pf379+1AHYE9MDA+me3580jISeTjpj0z7/lkVXR9yAE5OenXP+c1YUgEsTwefXnt+nftQAKpYnPQ&#10;ZzweM/56Ui/LzjAHp09aeAfXAPTrnGPxzTOAw5z7/wD1vX17/rQAANg5I54x0/z71wXxC1EWHha8&#10;lBwZV2A8dzz74x/PtXeqQvU+3Qnv0/8ArV8z/tMeKx4c8CXU6OA8VvLJ0yAX+RQfr2FAH46+LtYb&#10;XPE2qagxLi7uZGAzkhN3H6D8OK4rUZx5UjFgST1PUZ4Ptj8K1VEm8g8YySf4ie4P446f/Xrm9Ym8&#10;tVVOQSc5xzxyDx39P60Ac2FZ5tqggjjp07Y/DNbE7wxMYAcIDj1LYA9ORgf571Hodqbq4DE4AJY/&#10;7q8kVNPLFuJAAADDGeSSf5nuaAK/mtE5bo4AwOfTqfrUJka6mCj5FOe+B/n0/H6U5mTcZiMZwNoO&#10;SAfeo4w23cxyR06jk9O3+e9AHS6RgXCCIZPA4/rjjjH4mv0y/ZO0L7RcxXjLkq5bce4QDgZ7DPBr&#10;83dHtiCNmSZMAfXjvxjp/Sv2P/Ze8MHSfC6Xci/OyAIT3zgnA557HNAH1pF8oAUYAx17/wA/5Vq2&#10;bgSAKcEY/Dnt79/8mss4Uksc4wO38+eatQMVbeT0IGPxOKAPXNIuCVC55H9Pyxmu3tZNy9Mf56V5&#10;XolypA28j8P1r0WxffjnIP4Z4xQBpXKbh+H/ANfmuX1GEsDgZ/wz6V1zcr7gVh3kanIPH0+n07UA&#10;eGeKLLcknygqO3XIHX+tfOXiGz/fO2DnuD6g96+u9fs/NQlRyQe34cmvnPxXYFZHCDkrnk4Pf065&#10;Oe/vQB4agMU4OMAnnHcfiM/WvQdFm4XJyMY5PXjn6npXEX0LRSlxkBfocevqe1bujz7WXkjnHTg+&#10;uPzH40Ae1WEm5RnBI9zzzz/9YV0Ebc5UcZPT6cD/AD/jXGaTcKNigDI7fX6e1dbEwZQxOQMDkZHP&#10;Y/h/nqaAJ8MCcds4/rz2+npT3G0Fh2/n3FM3jllAxz9MevT/AOvTGc5PJI79MHHOPw/PNACYKjHc&#10;4/z+lOI2nCjdjHA4785+n19KQHdyOp5xx0Pf/PenY+XlsY/M855/KgBm7rzke/f+Z/8Ar0McMcrk&#10;jIz6emR/n603bweMAc8Y/T8aeQd5JGSCevT6Y/l3+tADeDxjGfXuDjODTc5O7oPx59M/Qf8A66Xa&#10;eGI6n06fX29fpQBx8vyk5H6dj+ODQA1uwyTjPXP5jP4Zr5u/aN8Z/wDCLeEbh9wGyGSQjjliNqDH&#10;uT/k19IHDAjaN3HXOeOxFfl7+2R4zF3exeH4Hz9olLEAjmKD5V9M5bn/ABoA+DLueWQvLdfPJId5&#10;Hqc5OMe/rXH39557NxjsOO30rob64yFwM4H6k9s9/wCnNcXcynzDjj8evPc0Ae6fs7+F7jX/AB3F&#10;KkZdYNqBtpYK8nA/HFfs5fyPplpaaMjrJJDHtVWTbwo/P8eK+Bf2PfC01nZy6u64lcNINy55Iwv4&#10;Y7/4V9rT3Vi1/vJNzelAHwC2M8sAOg6557cYxQB1ujWNxK0YmYDGMoowpPc/nwP58V6AtskRRUG8&#10;nGM/ywOnSuc0NbiTZM0flkMx2jH4E+vXtXaWJiabdneTj8l9AccdOaAN63tvKt9jEFmUgknA7nk/&#10;0ro/DSR7llHLsMt+B4x+FcRc3FxKbeN1x5hYNg/KABn25Hp7Guv8OOUKoSSevT/JBoA9s02QDHPH&#10;H4VuSYMfXkVyOmy8r9OTnrXWqwKg4/p0oAxL4nb8vP6cf54zXm2vxM0MgAxjPufbB/8ArV6begjO&#10;Oh9jXA60hKNkYOG74x1x6nr7dKAPmLxLbgGTABJ6gnp64OOP515ZNGUuCQcjPHT9B3/zjriva/E0&#10;QaV0JAYn6fif/rV4/qCGOct0IJ/+v7UAb+ksRjHzbs/X8DyPrj/CvS7ByygYyB7Z/LtxXlWluwxg&#10;H/DPpx/nuK9J06TMQU5YE4PXp7+/4UAdCivx2H0/HOO9OxsXp1x/9f8A/Vmmr6dMjv8Anx/LFG5s&#10;jaME/T+X40AJgYJXjGf8/wCPtkdBQygqec+3rzimL8gIIPPX15/z+tP3ZwRyc8jqOvuO/rmgBp5P&#10;AwM4447fTt+lNyPmAOAfx4/z060uPmznp3HH5/5/SnAcHHJI478DrxQAxlHJIwTyOe/Xr+HekHOQ&#10;Ry3pxn3BNKW+Xg5Ppk579Pz74oJBB5wD09P5UALyRx0GOOmMnHSoywXA4wPqD/k8D6U4tux3J/M+&#10;49enekJI69uv4d/egBhIYnIx1+vXgZ/z/KmBdwyeemSSefx7/j+VS5bucg46fr0/So8jBwMnjuT3&#10;/wA//XFACAE7umw459D2H+f8aMkLnGAMDr2/z/8Aq7U1iOeCOmfy7/5/TBpDhVUtwW6Y7Yzjv/TP&#10;tQBO1xFZxmaVtqRqSxz0AGT+n9a/Lb9qz4lHxDrkOj285McZaaRc55b5Yh+C847ZFfePxc8UweGf&#10;CtzNcy+SGRmfnB8uPlvxPAHqTX4q+LfEM2rajcapOcyXcjSFTyQG5A/4CvGO1AHnmouu+YK2CcnA&#10;6EHrn35rl5XJySa2L2QszKxOOoyPyz9K0fBXhqfxZ4ostHhGUlkDSHB4RTlsj3xjmgD9CP2Lvhe0&#10;dsfE9/BhyftDGReApBWID68k5Hpiv0psoQ11lzsA5JH3ifX8f/1V5/8ADLw1ZeDfBVrYbfLnlAeQ&#10;Yyw4wgx7Dn8a9NijEdttxgE9skn64oAr3lyqkrCpLDPzZwM9+fb+eKzdNhk3/aGBBC4Vcd+ep9T6&#10;1q+WWdcDOGwvBLADG7HoT6mp2BiQIFLORkqvOMnqT/k/SgCnezrFEM/M+MBccBiOenoBj8vWsSxD&#10;GEblIzlR7Af48k03V3mM4iRsFCFyADnn5j6c9s8+1XISxRdw4+n5gf5780AXAO2cY56YxTT0bLc5&#10;PsMjoQOf51H1ORwDj3/Tr/n2oYsSWzyeeMc+mR3oAeOThfvcgc4xjt/j+lIpIYFRyCPfJ/n2xj0p&#10;nO4HqeO3B9MevXGaXdh9x4P6e38qAF+6WDYbA9Oee3r060Fvmyo4HBxx+Ip2SBjOcn6+/Wm43L6E&#10;ZyfX6ntQA3bn5mIBOOMdeuf5fp9aZ33ZyDnjPrzj2pSQe2eB3H8/8KjLsWOeT/Xjj9OP50AIdu4r&#10;jBJHb9Md8/56UOg3fNwO/bjPNOLFvvAAjGT2z3/zn0obI3Bs9c9uPTtQArYyVI59ce/IzUZUYAA/&#10;PuB7fSlWQbQAcZ9z/LPahiRxnBPqOn5+n86AICoVA3b09eOQRxxSKeqDpgkc55yM54OPy+tPYsTt&#10;7jPp2+nI/wA+9RMxVclc5x6dv1oAaWCjKjJOR22jHp1/rUj4BDE5X6d/5D60m5c4+6PwP4EfXtRu&#10;3k5GMY6ZPA70Ab+jg/aAoGAMfnnJH/6+te06KPuheScc9uOma8Y0Rd0vzHqeBxz37e3+Ne06N1TB&#10;yemf5fhigD0W0X91jnH+e/8AnFJeR8ev5fpU9r9wAdW59MD+tRXrYG3sPp6/0oA4nWtogKqcH8Rj&#10;/PFeB+IwTvbGTg/jg9AP/wBVe/ax/qiM4/z78/5z614P4kBjBPcZz9Dx344oA8G1chro8c7vy+g6&#10;fnUmngE7hx+mM9Pw/wD10up7xM+TjJ9PTqcfyz6VJp4xIMjjHP446/X0P9KAOotxgDg8e3X14qLU&#10;ryCxtZbudtkUSljwOP8AP9KnjLbDuGTgdf59u/r+tfOvx7+IC+GfD81tbODOcIB3aVgdoHsvc8ig&#10;D5T+O/jpvEWuSaZDIPItX3zHPWQDhO+AvU/XtXy7qF6WO1RtLe2OCcj/AD+fHFbmr3MhMsk8m+aU&#10;lmZhlix5Y9eMnvXm+oXjF2TPzDPP19z+VAGddyM7k+p/X/61e1/A7wYdd10ajcplIAShZSR05PX9&#10;a8TtLaXUr2KzhBLSMF47A/56197/AA00mz8J6GIyf9IkTepHzZU+mPpjA6dTQB9U2lxHbw2+nQlQ&#10;oTZxgDdnk4PTPrXZRyCK38lDwMAnpjA6/r+NeJ+EJJ9SKTzOrBTyfT3I6c/nivZLWe25ijPnyADn&#10;qgOfXvjHGf1oA4rxZOlnbTsvJIGODyf0yP0rifA+iS32s20t8CkMr7FPHJP8TeuPT6Cu88RWdxqD&#10;JEoLu7DCrk8Dpnj8P8a7nwd4ag0y1E0vzy5bGeduf0HPHHPagDsreJbeNIEO9IuE4xxnlvqx71bX&#10;IyhOcf44GR+P9acykNjqeR+X8vwpuQTkcEEe5+vt6n2HSgAYHadrDgnt6j+X/wCv2qNskDAAwOf8&#10;fQf5x0zTwTuO7t3x/wDrpokJG0DHX/62M9ee1AETAqen6H8x+tNbIUgnbkjPTg4xx/8AXNSsTjd1&#10;PY9/ao2PUjkf19f6c/SgBhclOeCcYwf88U3HGVwMZzj8/wCtLjaVUngcEnPfqf0/z1pcMflJxn+Q&#10;OAPqB15+nPFADo1LOAO5AyPy9e2PrXa6RCMrjocg4PGPfp/n2rkoACV7gkcYwB6/l/kV3+kQbthX&#10;kYByCPTn6/5/EA9B0SLIHXP4EfTn+ld2qcfQD/IHpXMaLCdqhxg9eueorrnjwg5zx+f4+lAHP3uC&#10;pPA/Dv3rzLXUzvYLuHXoRzjHvXqd0pIfA56Y+vT17+ma8w15zuKk4Bwc9c+vA7//AK6APFPEJ2bu&#10;MHPoc4rgl5fgZGORnrnrXceJG+fIOAM/LnkmuKi/1oYHJJ4x3/p/kUAblipKja+CDnBPJ54HHFaa&#10;5BzgcHHfn17n8ulUrYKFHHB9ffqM1e+UbD94kHkcEf1/z9KAEGVwpOc+ox2qNl4DL17+3Pv/AJ/S&#10;pN3c9h/n2P8An2pcYz3J/n09Mde1AEYHBDDpjuepPHPt36/SkZexO0jj0465+g7fh608Mqnr1x7d&#10;+px2/p3o6k4PP48ZA/n/AProArsgBJbkccc/559fSmfMSS3Tr259Ov1/L9ZnwxAxgrjHUY/Om9GJ&#10;64x2zyR69fwoAiI4PGAefXn1x/kVQ1G+h0+2ku7h9iIMkdevoO/pgVoO6KTnA78+g9c+3vXyT8dv&#10;iPFYxPpGmy4lcMAFYgqOVLn37D15NAHiHxq8fz+KdZn0+1fdbQH5grZVnxgDpzs6Y9cmvni9maMN&#10;FkZA+uOO319av3t2UyUJQc89SeO+effmuTvrlmOxPmJ+96+3ocUAZ11IXlO7PHb617r+z18F9T+L&#10;3jO0thbsdKtpE85gDh2zxEOOcjn2HXrXkvhbwvrHjPX7Tw3oUJlu7tgB2VRn5mY4OABya/o4/Zb+&#10;AmkfCjwXaSCD/SpYxtL8Ocj5pD05f9BxxQB7D4D8EaX4G8N2eh2cKxmFF8wrxudVHAHPA6Dt+ddb&#10;IijAfHHPp1+laLxgPjuDnGc/if61SuQqqWPbPAGSevOMd/woAw7lmcHaQQO3rx/OvPfE+q2unwM0&#10;pGD0GRgn098d+1b+v6vHYwyvOfuqTtHHtkn+lfM/ivxDNqGEmfPOQMH5R2OPf/GgDm9e1ifUrht0&#10;mUHpwOpx+AycHPvWFGrZG3g+x/p/n+tKULgljxwe3T/Pb8cdquQxbyWzux6+/wDhmgDW09CCGJPT&#10;k9+nfvx6V0qgKMEccY79OM/n71k2UTg7s5x6cc9OeO+Mf4VtBML3+77/AJ/j/wDXoAxrp12FUIJ5&#10;684xnPqDn8/euYu5PlPGM+g/z19a6C9OVJJ7/Ljt+GOfTt/jy94Mg7uAcH6cfX34/WgDkbyTcTk9&#10;e3A+p+vT/wDXWWCd27HA7L2PetK6AMnK5H4fj+XX+dVbdfMcEnnkdP8AI9v84oA07dQflGCOn146&#10;ZIx6dfx7VpcADggjHpxk/wA/Qciq0ChU759MH/P5davHGeen88ev/wBagBh568D8OM/lyPp1qNjg&#10;kY49un+R09OlS7QAe5X8T2we3U+v+NNVc9WxgZ6df89R/nAA8Anv2Ptgev59/wAaQA5wAQOfw9/8&#10;81IrZGCMHp9ePx/r374pHJJ5GTyB/wDXGOp9/pQBE2MA5yACB1/X6H0qHBHfBHJxnH4emR0p5BOB&#10;uzn2Cj8fz59aQHIHcc+vHqPfFACMpP3DjOeO/TjFNG3aCBkj05/L605gRgsfoffH/wBf25pGZiQo&#10;HHTv0oANxIOOhzjOevTn0/zmoWkUY7e2P1A/mKmyWbbnJJOO3Xp/iag5VSw5BP1+n+e9ACbtwwev&#10;P4j/AB7+2aZlxyDk/lkdvz6nFL5aAj8cfXHPGO30Pr2p52g7mAOff+VADATj5m3eg7nrg/hxx70j&#10;E5JbAIA5x1I7frSggMNvoM9/xH16Uz7rHPAOevbP8/egBhByMjAHX8eB/jmm5AJcHI/TLccD6DpT&#10;hhQGY8DPfv8Aj9aUkZK9T6+mOeh/Dn9aAJo4t7bQ2MnIGTnHv06f/rrvfD9rtkQHkrz7ceh559MV&#10;xluMsCAcD6flxnHP8q9U8NWrO6Jjj+ZH9PagD2vw1BiJGI4GOevX0/8A116DNqdnpFg99qEoiiiG&#10;SSe45wBxnjtXIaY8NjbG5nIRIl3MWPAGOvp26/gM1+dP7W/7R89z5ngTwZc7JQCtw8ZJaNGx8uf7&#10;7DrjoPQmgDz79rT9pKbxtqk3g7w3d406FitxJGSVfB/1SNz9XIzk/KD1r4C1TUjbpsK4aTrnGMfT&#10;tnj3xUuoXawrvyHkPI9CfX2/zxXF3jsZBJPkk5zznPc/z9u3agBs15LM7bhgH26Y9P8APHarnh3w&#10;7q/izWLfQtCtmubu5YKqgEgc4yxHRRnkntWdZWl3qd5FYWETTzzsEVF5Yk9BX7W/sY/srp4b0eLx&#10;n4ptwbu5Kt8y/eAP3R3Cjv1z9BQB3X7J37MmlfC/QIdY1qBZtVuQso3Lht2M72B5AA4VTxjk8mvu&#10;mOFYVDIu1iOcjJz7nk4/H8Kv/ZECB8bSccDjhcYHrioXbn5Rnn6/QigDImX5jtGQf09P/wBf41i3&#10;UvlqN2QQMHOcDJ6mtm/njiiO05Y8diP/ANVeIePvG0ejxm2icPLID0I/IfrQBg+PfGcGnwm1tmDy&#10;t6E5B/8ArH/PNfNt5dz3Usk0rHJzn39BUmp6hc3ty8s75dznP1Hp+GT/APrrOBDDbjjp7Y9f89KA&#10;GPklsDke4/X/AOtQRuAGOmOPT36f570jrhiCcA8Z7d/wHT1xSsdpG0c8+vPHTr9aAGN1znrznHJB&#10;7ZH5n60zJyxAzn/P0/rUjjBIPPQcZ/HP4AfT8aaGC9R1I6Dj/P8An2oATJbIHA9cfmeKjIY5JyN3&#10;PQ/oPUf/AK6X5yxJ6HGe36fpzilbC8EYA6f5PpQBEysScfL9B/nr+fajkHkYA7Z/U5H+fWn7tygY&#10;4PJ65HPPoaYznapXgjPbPX/PIoAaRu+9wSB1z0/OmEELjGSME+/4+nsamIB+Ud8H2/CoiQMKTyeQ&#10;PXB/lx9fX0oAiLHaQvAJ4/wP+enFNAJwOoHT8+e/T2oYYOMEgDk9Oe5H9c96RWI+VeD1z1784/lQ&#10;AgR1CEnaRn6ex+tSEDCkqD09+v8AhTlXZkg8A8Z69OR+lKcAjA4GMAEDIJ65/wAKALNqPMKnGT78&#10;kds9f1Fe0eDNN82RCEJJA5/pn37eleWaVbGSZONwJ+XgD+fp+FfTfgTTD+73ADgenX1+n4/SgD3j&#10;wppojjQhccdP5Z/DpXsdgBAh4wOPb8+tcf4fgEcCY5AHHQf5/GuzY7IyTwD/AEoAzdX1EIhwcAD6&#10;YFfMfjnWMJIcgDB9vr6ivbPEl4kMLsWwD35yfbrXx/4/1hXSVQcjpkHP59ugH546UAeG+M9TaeV0&#10;DAAnGf14/wAa8sUbpcZ53fXHHOOenv8A/qroNcu2luHycgHuPX/PWsaMZAAGemOMd/x68+nH50Af&#10;/9P83LnSl3Ag4/LsOOf69+9Zb6Ou8FU78H26jn65r0h4N5yu3aO46jjjPrTV04NtyBzx6cj/ADmg&#10;D0X4O2CQzIuBkH079+nXPGPyr9LfCS/8S6JWxkAenT1/Svz6+GMKW91EUIOTjPcr1/Gv0D8KHNlG&#10;2OQo69/fj1/zzQB2YAwAM889M/56U4c4y3DfiP8AOaarFgWIwc/QD61IQMlQckc/gf5cUAPycDJw&#10;effHHPPpTV+Yeh/D8Py9f5UzrjnAGeB3P0/z/hKAF4Jycehxz7de/agAVRgeq56e3r/+unFQOxAH&#10;Pp/+um4O4jGM4/Xqc/1p2Q3LnGCOfX/9dACMgJOfmI79AT3A7U04AyOCeO3GR2//AF0vo3XPTj9T&#10;+PHH1pR3BJG7Hbn6Ae4oAYcZLY4bv3554/lz+tPIYkAZzzz3+nr/AJ490OCpXJI9sfoOv+fWn9wx&#10;6j8T7A/5/lQBGAG7cA9On5mqzwZHA456encY+lXCACWBxz9ffBH0ppY7tvAB4984wMep/wA+tAGG&#10;wKkHaeSe3+T/AJ4pqyGLJB249unp6c1rOgbAI55HX2/HpWZNCQG4zjH+HT6f5NAGVqD/AOjSKDzt&#10;P/6u3Wvy3/aGhMV1OnP3m4x0yOpJ9Dz/AJFfqFe5EEueCy/ifwzX5s/tI2pFw8hBA+Y84GDzz+P4&#10;0AfAMuPtTFTweD1PfP8AhUOqYeAKevXPTr2+lT3eIrksGwAfQ88dgapXxeS3JyASD1yOB06dcep/&#10;xoA4+OZxJtRiCcZOBzjr/wDWrSM3mxA5wBkkfh3/AByKywRvJ9c4NWWfMfzEDOM/kcAj/D/9YBmz&#10;Ebiuef8APWnxMMnv9Krsck+vvU0ZxjH/ANagDXs5jHMjZz/XPt3x6V9/fs96kFtYgrYIC8Z5GMYx&#10;7DP61+e1sQZAQcAc/wCP1r7N+A2pLEihTjaR6ev9P88dAD9PtH1ICINuyD78En2/oK7+wvxs2q3y&#10;nHHqex/l+tfO+hawDGm1umMDP4YA9frXpmmakCwBbIJxx1x6f/q7UAe12t3lfqfXv0xjPStRJWwA&#10;vB/rxn2/zivPbHUFcjkAegBGPY8muotLoMT5Zzn6+nH8s89qAOiVsjrgkDPPQ/p054pTtwB278Dj&#10;j8f8+1VUfeAGP6cc9KsjAJXnnJx6emOKAAsCwHJUZ6/TA/xpVJPXqMenT09aBuHLDk9fqTj/ADx+&#10;VDcYbrjGeD2/x60AOUhU2jgc9ulOU5AGMH8RnI/+t3qvuAAA6j6c5/H8M1KjHgk/L04PT/OKAF2q&#10;w6ZI7k9+g5/pmlKglVOM+3v6/jzj/Cmrt4OeBkf/AKvw70/IBZgckH+719//ANf60AIq/dB4yCPw&#10;74+v86cRxxg9P6j+Q/LFNyuQc4PXv+f1/pSnbyvTHPXgcYxj+fb3oAcDg5wCQO/HX09cntQQTkYz&#10;znt6+/8AShiBkFuDzx9fwyP1o+UAqOM+oyO2QT68/wCcUAMfBy3Q9/8A647/AErhvHOZNAu0I6K3&#10;TjH1H413LAMnI4Hfnsf89K43xqSNCueBvCtnHI+mMfn1oA/Cv4sRf8VXfsT/ABnHr+XSvF4QTJnP&#10;OeB0OBz/AF7V7j8W0Mni6/wcAseMZI/ycfy6c14kjAXLDqc4yO/+fzoA9A8ElTqsKSPtJJ/Mdufr&#10;/npX1KkUTRBWOGHHIH1z/wDW/Wvj/wAPXQt76Nt/IOctyCPy/T09q+n7HVf3SZfGO2cjr29M9f5m&#10;gDsVtJGXaBnII4/z6f8A1qja0bOAMZPPTkdv1ptpqCPHvBIHX07Z6D9P6irE1w20cdOenPHagDEv&#10;rMqoUfM359+AD+hxVW0sWF0m4bgxAGO3P9fT+dazyBiJGAyCB04wD7Z59O9aVtGrzxNtAKsO2Rmg&#10;D7p+DyL/AGLD0A29c46ccZr3IRegyfp09MHv9a8W+D0Z/seIkkg9Rj+n+Ne5FeAMdM4x3J6YP8sf&#10;lQBnSRCQcjrx6/8A68d/WuZvrEMCQvJ/p1FdiRkfLwRgjOR+g7/5x1qk8AbgHgf5/wA/oKAPG9X0&#10;1snAJ7Ajp9fc/wBK821XSgSTsIIyBjqPr7Y619E6hpo+8Bn274HX8M/lXCaro64LEYJ/r0z6ev6U&#10;AfN2oafKjkAEdRnrjNc9IjBjlMAH/PFe4alpGSTjOcj6gd8e3WvP9Q0oopKggjPqT16n0oA5u1l2&#10;yDnPP8vf/Ptiu90fUmUhGOQenXPPv29f8K4UwbC2RjA9cj/I/wAfWrtrO8eO3bPOc/l3+lAH0Jo+&#10;pjj5sAY59D6/X05r0nTL3dj592OAT2+v8q+c9G1DZjLYx798f5465xxXqWk6gWAycZAxjp05B9Pw&#10;/SgD2y2mLgYPb07/AMq00cMQAcDqOnHHfrwa4ewvsqDnIA9f1x1711lvceYpUEZGM+n4jr/n60AX&#10;yxIJIyBjoRz65/z7UwnocdxnnrjjrThlicEdfbHv/KkZSBknjp09O/Pc9qAI1wWJYD+fT/CsHxLI&#10;U0W7OOQjHHqfT2710HGSc5HQDvk//qrk/FzbdBvdwz8np0/zkUAfhr8bpjP481Pe25UkGfxAP514&#10;s6osD7GywHPT16Zr1P4xN5/jLVQpbmU8gY4554P5/wCFeSTqI7UHPJ7Y4I9ue3+cUAcncyFpfvZA&#10;/wA/Q8GtdbSWWEOBtA53Zxke34c5FYkqqJgM8V08jSJYiORwhA6H1x+mfyoA5S7EceVU8ngj6ZrN&#10;U89KuXOSxLHLHn/P06VTUEY4z/h1oAuxyshDLwef16/mK+jv2fmeTxdbK43ZwMYx6Y5/D/61fOtq&#10;gJBYcDn16diOtfTn7O+258ZWq7QSpB46fn7f570Afuj4PiK6LbkcZRTjPfv09etdXt6bsZ7c/kel&#10;YPh5Vj0m2jxglF9hnHaugBOS3oR09exPegAbJJIOR1/wPA+n+c05cHjHXA454/zxx60AMOmM/jgD&#10;8qQHOG6Aep9B+H+elAErcZyOnH1wcf59KtW8pHfHI6diemfyqquTyTgEn8Pp6U5WCAHv7/ocd6AO&#10;8sLlWUdMn/P+fpXQwEMuAemf8+v0Nee2F0UYHt9fwz3612VtKpwwORx65OaANSaEP06HPvn6Vg31&#10;mHJ4z+WePwrp4wCqnb0H/wCv8c1DPbhl+boB3H+FAHk+p2AcsuAQeOR+uPz+leKeJdGMbOFU4bp9&#10;fT/A19MalZDHPOPxzxgc+teca9pKyKwI49T/AJ/qKAPk3UbLaxGMEE49D3zj8KzIJPJbbnIz1Hft&#10;x/hXqXiDRzEGbbkEDgY/DjoOn8q81urcofk5wf5e/Tj+lAHeaNfZwCcEfkeBxXpem32QCWxnIHH5&#10;8V4Hpt00ZC7sj37euceo+vpXp2kXZYI2T2Gcc/z/AM96APWIpfNA5yBnHTr/APXA/DFXQpKjAyRw&#10;T65Nc5Y3HmAZHXIHHPB6/wD6/pXRQsWx1Gcfl7/0yaAHDABbsQMZ9c9PyH+FOCYAVO38Pbnt0/z0&#10;pRtIBz8v4YA6e+Kf8rE5OcemMe3P/wBegCHcMf3M9unaqOoSLFaTTt9xFZj2H3SPy78fWrrjAOTk&#10;Dj/6wNc34qnW38P30jdfKIx+nf6+1AH44ftC3/2zx3eIzEpFDGufdtzHHbPc+9fKrxxmZyW3kZH6&#10;17v8XL/7V421mdiT/pDL2wfLAHr6dP16V4sSrx7YiM8nOBgZ7cf1oA5O+zPcqu7aATyew/n+fbtW&#10;LqEcUcgVTucKO/Geuc+lbbJm545wpz9c9PfI/Lj8Mi9jzetEBk8DC849BQBTSPcMjjFUJ0Cvjdk/&#10;nWxNG0CcjHHT/Ef5xWJJkuT1JoAdGM8d/rXvXwHsjd+N7JcfKkgc+4Tr+HrXgyfLggZP+NfVP7LO&#10;nyX3jyApzsx65xnJ5/zigD91PBdmLXw3YRoMYjXOPpn3/T2rrzjbkHJ/D+lZulwGGxtrbbgxoo/I&#10;D+X+TWiqqc4zg/5NADiOeTg/yqQMRwAAQMe3px1/P/61NIyDjj69MnnPJ/xpVC855HPvz6dOnFAG&#10;rYyeW2FwCcfT6Z56V6HplyWUHOQCP/r4/pXlcUoVtw5HAx6+5/xNdhpN2FwpOf8A6/8AgO360Aes&#10;WUwYYHcn/wCvxVyRN3UZBI/H61z2nzkAYOT/AJ710qHco5z0z/8AXoA5m+gEigY4x/n9K8112zDK&#10;wUY/P3/XPevXruFSemT6dK4rV7ZeSByfr0zQB8peJ9OYb2C8H19T+A5NeJ6jCY5idvzjuOv59Pb8&#10;xX1h4r0otDIVXIO7mvnTXNMMD4zjHbk9+n4/55oAztHvADt3EH6+nSvVNIvN6gkHgdAe/wDnj/Jr&#10;w6BzExwOPX8OPw9P516Nol6WbbuyDjuMdc9aAPa7KUygDOCMe39P1/CtBeOhPXjtwDjn9K5nS5w6&#10;5JyR3xj2GfQV0SPwCvBz1XHX0OePSgCyCrjGe3uMf57e1M2g469P/wBXHWnLuYhV6jn6cUbtzcdv&#10;y5HTP4/19KAGthQTwMDnJ/Tmvzo/bS8R7LD+xN2Xup4ocdQBCDIxPtk8/Sv0Sd1QMWOQBlvYDJ/+&#10;v/KvyA/av8QrqPiu3s0cuYkebHU5mYhTn/dWgD49ubhoVY4JO3HHPJPT2ya4bVLqWScrnAU9gOM9&#10;a7q4WNVLYJJOfToMA59s9vWuAvl3OeMO7HgnB9hQBu6TE8dgZgu7KFt3plsfmf5URae7je74B+br&#10;0+n+PT2ro/skkOlJkfLKwVeOCsa8/wA+c/zqP7Gyw7Rz3wOmM9CaAOXW1RpT/dXp6Eg/rinpFLKf&#10;LxyCcLkcn+p555rWmtlDLEgyBycA5yT0x9ehq3FbCNEZ1XI5Hrnp3A/WgDqfAelvqHiGytsYV5Uy&#10;pHHB6E/Tqfwr90vhhpqad4PtERdpZB268Dgn9Pyr8hfgNoDax4ztzKmRBjA68kjk/l9K/bHSLUWe&#10;mwWyLgJGox24Hcd/8+1AGknG3tn3wB9O/wBKkDBgB0PP0/E9v/rU1BjAGDjHQ/lzn/PTNKqDb7HO&#10;QO2D6UAdPpV24YLkkDHf0/z6V6npkwYL3zz614vYt5UoYMMZH416jo042DnGOvOOnqf6UAehRMGU&#10;Z61Uu4zt56dP/r06zcMg29/Tn681YlUkZA4ORjjt0/z3oA4HVLc7Txx+B/T/ABrw7xfpwEZkC56j&#10;rx04/Lr/ADzX0XqEOQdx5PXAznNeT+J7MSRPwDwegzzyQPyH9KAPkLXLYB2Pcc/n7/8A66y7ByJQ&#10;nBLEfT247fpXc+JLMLO+Rgj2HP8AL657VwKDyJgy8En0PH48/h/+ugD1rSLgFVB6Hnr6D/P9a7y0&#10;wUAU5/H37/h2/D6eTaNcAqjZAxj16jI4HavTLCVXxvIOcfn/AJ60Ab+7dnuSDyDj/P5U0hySx5Jz&#10;3HbgcfUgU5BtDYz8vQen4UYGDuGFH+ffrx/T1oAZtGORgn14xn0H+fypM47YA9vf6f57U5sggsMH&#10;jOQeOf8APemnY2QDtB9eMZ/L0+tABsGCAcg+v+env9KXCEnoAfb8eff/AOt7U1UBznjOe/Hvj65x&#10;6UFVIyDgHoCf6UAKwAUHHUjPA45HXHWmBQQGJ5x+Wf8APH/1qQ88Z65PH8h/SkCjbnkEY78cDPPb&#10;8M0AYPiPURpGiXV//Ei7V7YY8A4/Ud6/DD42+Ix4g8fand7t8dqVto2zu4iGGwfUt1/xr9cP2gfF&#10;sPhnwbPOxx5aPN1HLKNqLznqx9fxr8RLhpbqR5JTl5SWkYjksxJYgY45PBoA5e6Y4bf949Pc+p/n&#10;WTaWhu7qG1U5Mrhfz61u6y8UYESqCQDzx1zyTXR/CzRG1rxRChBKx4wcZ5JwP0zQB+n3wc0mPw/4&#10;OgdgIWkMUZycDB/UcdPz5r0fQbmOe+YI4KCRhuI2K2TjgcFunUcYxXj95f3cFkmn2rqkMZ3Bz3ZU&#10;xj36enGfy9J8DeTZxCcN510xyZJOTjqcD+Ee/WgD6Dhu2CpBAcEDaTwB+H1z+GM12WlEhVRRgAZG&#10;/PX29PXFeSadqBurny0GEBycZyfbHoTivYNMX7PaeZIMv97Ht6/05oAnun3SpEfkEQ2jtjccnP4V&#10;0mjS4lU9D7e341ydoyy7g+DuJYcevb34/wD110OmvskGD/8AWHvnHrQB7JpkpO0+n+efT6V2kcmU&#10;+vsO9ef6S/7sFeSP0x09/wBK7O3bcvt/ntQA28B+bAGT/k9uK4jVEyhI4OCfrxXc3ODk8cDk8fj/&#10;AJ9a5HU41JORz6H36/yoA+fPFNsQxcjHBPPQflXierhTIRjAB49/5Cvo3xXaFlZhkE5AyO3+P9eu&#10;K+ftbjwxwoOM+/8AUdO596AKOmyMpCnjHHcH1x178V6Zpkn7tUJ5x+Y69v5YxmvKbN2Eg4wRnd1P&#10;Tgfl3H8q9I0pyOfTr/n0wfwoA7SIjJ7cdM9fr0qXj7xI4x17f1+lVoCrJgjAI9evsDVo4PJB/wA9&#10;8H059aAII2znI24z1PHB7fXNTMMkuDzz0A7n/PFN4GWXoD+nTHf/AB9+aeRjOB1PHX8KAGYwRgZH&#10;5du/H0/Sm7iT1z198j6/z4oZlIB3AHoeeQPX/P6U0gMADzx9enb60AKTgAnGOffPueMfXr+NGzBL&#10;DjHTk8f59vxo5XDKQTz3/H86JDsIYDGf09enp+dACMMkBhjpkZ79f8/5w0nHBGOvPHFOCqdu1s47&#10;57Y5/nx/Q00qD83THGDwfyoAUDGcDkfpjoPxNRuM4xlivHPuOOemPWn8FGz0P6df1+nr6ikU9DjA&#10;47dMGgBgGApxgfl07Z/XPtUbqoUgnJP+HOef89afxwcZ246nHbqM4rivHmvw6B4euLp3Clwyrng7&#10;R95s9jigD4S/av8AiAlxMnhq0lyJslwpz+5jPAP++/549OK/PTUSwcruwAM59/p6nv8ApXq3j/xO&#10;3ijxDqGtNJlJnKxZ/hhThQcDsBnHrn3rxrVpxxuIJI9McemTxQBzlzJudtnAP4/5z3r7X/Y/+H39&#10;s6tNrt0hEW5OcY+RDkgHrycD3r4rsLKXU7+Gwg5edgo9snn8q/aP9nPwRB4T8HR3U8YSWcJsHoqr&#10;xn198/0oA+nfLtmuURNxKjJAycgHvnjAH/68VsQSmWUNtwEG5mIGD2GPesbS5RKDNIDlhjjPI6jr&#10;jP49ecVcdkaQRTP5jPjEa8AY7seB2/8A10Aa2Uxtg6H+L1JGSf8ADr0qndXaW0RaJSxKhOOm89Mn&#10;6fWrEcYCIOCfXnaPYZ7dBk1w/iy/NrbCGJhuZtuB2JHb6DofXtQBSS7FxOcHcB8vTuOMj69a6e2y&#10;yBuw6/Xv/wDq/SuC01gfu8fXj8/yx09feu/tmAUKvU9uOc//AFvb8aALJBbp36gZPsMe9Iyru2A8&#10;HjPH4Z609thzzkYHHoSec9OnHH5elIWIzgAHpyM49P8AP60ANChW244Oe3YniglgDjvj26dc5/Kp&#10;Ty5bAA+oH149x6cVAAQOgB6cf5Jx0/r6UANwvUfMDk8Y49zjPOPxpGJLAgc+3Yg4x/XH+Su3smSC&#10;fr29P6elH3SeCBzwO3rx7Y60ARSLnGRzjp6/5/wqHpxt6+uT9PxFWmyuCynJwTjnH0J6/WkOWO7k&#10;E+vY/wD16AISVY4JIHTgDjn8fTH6UpCg4xnH+Sab8q4weRyf8c/XtSg8hQMgHPA7dgD6UAGPmySS&#10;RgfXg457dTTNo3Ht1+voOc8+2KlJC7W6njk+v5fz/QCmfNnrkH8f1oAgYfLkHAH69z+X+NMwpA54&#10;A9gORz/nP1qx8rAc4UDjaR7fnUZzkcEg4P1+vT86AGbQBtJwB9OR/nGPw9aEy5PYY65/n0x6/wCR&#10;Ui4RvlOecHjv/n9fzpdpGN2QPwB+vfnv69u9AHQ6JgS+g3enTPQAc+n5V7ToqnC4GMYPuP8APavG&#10;NFLNIMcEAHHX07dvpXteh9uSQB/jgnPp7HpQB6HaZKbcfrjOOv51Fd55PQfT+Qq7boNgx0+n8/eo&#10;LxT0AIA/z/8AqoA4zVFPknPPt0H07V4L4mThhjJwT/gPb/PrX0DqkQ8pvUf/AKuleDeJlyJBgsTn&#10;Hv29PfvQB4LqqkXJ5wATnHcf5z+FJZBgw2dDj26+h/TmpdWXE5YEY5P+e3v7VDZMFcADIP6Dr/If&#10;y70AXdb1aDQ9Im1GbA2A7c4wWPTP4565r8tfij45fxX4huJFfdbWjMqjja7H7zHPqeB7AV9M/tFf&#10;EhbOwOg6fJmSXMSle2Rh2PQcdAM5zXwHd3KRxvnBI5IwQcj/AOvz0/SgDK1zUSFdGOJThieT1GMD&#10;nPpXn8rscjPB5rT1KUTTFslie/07Gq2n2n2+7W237F3DJwT17Y70AehfDjSIpbr7dcqTkjbkjHBz&#10;36k9Bjj1NfQVvrd3e3MTSgxTpnAU+UoHTB6AcV5jayWuk6Zb2ECIDE3zM/32zyP8ge1d34Qt5dXu&#10;Q8YaSCLliz7IkLd2Yj1xgck+mcUAfTfguOe4h866k2phQzbvlz16d+Pw7Yr37S7W2Wx3x5KsDknG&#10;4gjgkds9B6da8F8LzWlpJbrC5vJicK5GyJWPUInU47M35DrXvmmSF49ylQ5HK4zjsC3Tv+n5UAai&#10;2AlmG07E39QPm6cjHoO3pXXQQ+XGFTK46Hjt/P8A/XVO2tkjdimXK/KG9FwOg/nWhkBQpIOM9c/5&#10;/pQA0JtUHocY646+uKTcC28kgFh06Y9/X61OpAbaDye+B9cAZ6ioG4ck9QPQdO349/egCPDDpxjj&#10;jt6g03O3tj37Yx+P14/xp6gsB3J/Me+B6/X/AAp2zJxjnv1OD9O3pigBhyP4jkgc9D+I6UzbgEE5&#10;9/qP09PX2pzAMQx6HPOeuO+P5c/hS7f4ccHGfXI4xQBAFGCCPp2HuAcH/OKcE5IBwTjHI6+v4fjU&#10;hUZODgZ7kenT3xzmm4U9gM9/0/z7UAWLb5XGcHJJ75P4V6Vo658tMbgOg9fTr+uP0xXnNof3hHcn&#10;PAx1616bo0YATByB1P06f4/yoA9R0RPkHAI9senQdK6qVT5YOOcdD0FY+jIFjTJ6Y4/wrZm5QHqQ&#10;Ov8AIUAc9ejKnsBnj6V5Pr2XLscYwc+/cew4z2r1G+I8okdcHrjPP4d/pXketSLl2UYXnqcde3b9&#10;aAPFvEZ+Zjnnpjnj2HPp0xXKQpuxk8A59vX/APX+FdD4gbdNhcAdsjnPsef8+lYNsMsBjOPrj/6/&#10;f/OcAHQwpkDccg+/I9/f8MVaC4XGAf8AOBxj9f8A9dQQIWAYj7uOe+R6f5/wq2MgKcbsZzkA9e/B&#10;/H9KAIN3OSeOPx+v+NOHQDPI/njn8ulOGMguMAdfTp3HP44pp2ghe/PB9eMjr/WgB2cgMTgHpzwP&#10;qahZWLEucc8c5HIH+f5ip9xGQcEMOOPbg+n6fnUbbmYA8L+h9v8AIoAhwNx4O0kd8+uf5E/pUDrt&#10;LA8kY/Pvz9elWW744JxwBz07f0/U1z2vavDothLdTnlcgZI5Yj9AO+fxoA87+KPji38LaFOxkCSF&#10;Txn5ieygep746AHoK/NzX9av9ZvpNUvm/eTEsc8/L2A9gOgHuea9C+KXjaTxTrLus2baBiiDn5mP&#10;Vvx5HsO1eFapfgFxF8vUH39voP8AOaAKGpagWYKhyemSR+mOKwl3zMFUbnY49ck8D65/zmoZWMkh&#10;fgEnp3r7X/Y5/Z8v/ih4ug8QalBnTLR/3QcfLJIh5Y/7Kdfrj0oA+0v2Df2Zk02xXx54qsf9Jugr&#10;kSKRtTOUQZ6E9Wx9K/WlhtUInAHQDjA9B6e30rG0DRLTw5pVvpViu2KBdo45LZ5JHvk/yrR5ICp8&#10;xB9e/uR0+lAELxhsjPIPb9Pp6/8A16y77ZEGkYbBjnP6f/rrdKqmABjkc98Hr7V59428QW+j6fLc&#10;yFcgEjJ98DA/WgDwn4ja9HDPJZKd5bDHkjLdhnjgcZ9enGa8ElmM8rSSdX5OP5H1FbeuapNquoNc&#10;yuSWPAY9Bn8f/wBdYJDBt3Gfoc/4898daAJI0L9RxxjoPwx7c/zrXtIeScZAx/8AX/L2qhFGSx+X&#10;H8+f88V09hbh23JxnP4ehAB+v+cUAaNpagrnGF/n+HHp06frWpLHgEEcfy46/wCelbFhY4UYAOcd&#10;fXPYevNLdWiqWXHJJ47HPP60Aef30ZwRgEHuOc9PX6VyN/tVeMgHjH8/rnH9a9C1K2XbwpOCc+/+&#10;fTH69PP9SQqrAtg+oP5+1AHFXvLDbgDr69+Py9BS2y5ccYBPcn8c+59ajumJfAJBOMbiMAjpnt17&#10;1YtFZduBnPGcd/r/AJ96ANhCOGB6e45J/wA/yqUnLHPA57Z/X/P9KhiUgbsZH0xnjqPXmp9xIOR0&#10;7dgD349qAHEZYFUyDz3z/wDq/rQWAPyk4HTI4Psf/wBeaazHPzHBPPU98eowPfP6Um3OWBwMj8/T&#10;0/z17UAOLfNj7wHOSCe3X6VCwVnLZ3Y7/jz+lSFRltzYIA/T/P8AnpUbou/b2A7Y/Q5oAbgn5juG&#10;MngZznAI/wA9/emgHO3OCPrj6g09ADhckkepBzzngflmpGPdScfXp2xigCsignrnA6+nfn/DH61J&#10;twduOB3HI/yfzoHBBY8c/jjPHNAypK9z068j2oAR8MQMcH9eeg4/z3pPm5XP6/8A6ulIzbsbuMdf&#10;6n1/CnffALcfQ9PXketAEbqMbW4PPT6iohtB9AOvYfWpHIRdzcY9RzxwMfX2/wDr1DnLAMM+3p9B&#10;39aAGsOBzj2Hbjj+XX/Gmrk4bHJ/r2z/AIe1PKjceMEZ79M8c9f1/wAaUKoY7eAR26n2x6j2/GgB&#10;oOQcZIHb16+31z/TugUSDJH/AOrrgUpXALsCOvUYz7D1HX/61KkfUcknIOMn/P07UAbdhEZCpxkn&#10;GM/4V7V4ZtQq732qFHPpwOpycevtXk+jwbyHycZzxnoOg9ePSuN+M3xnsPAPhyWxsWWW7kzGFDYL&#10;t1C9/lH8R+goArftM/tEQeGNMbwx4YnV7+cEAZzjsZG54VcHYO/XkV+Ums6pNcyNdXMjSzSuWLs3&#10;zMx5Ys3fPH6DpWjr+t6hrOo3es6rO09zcnzHeQ8ZPQADIHoB0AAx1rz+e4Em55WJUfd44PsP55oA&#10;ju75pJHK8lT94+47DA6fh+lYLu0rLGvzMT09z6fyp1zOHkIXjJJ9O1fdX7Hv7Mt38RPEMPinxHFi&#10;wtWV40boT1DEdye3HvQB7n+xD+ytLdXkfjzxhaMrlQUWReIkI4AyPvN3I7cd6/Za1tILK1SG2jVI&#10;0G1QvAUDjjHt3qt4d8P6d4e0q30zTowkUAxgDAOfX/PYVsyox+7xkdiPx9Tz6UAZ9y4IK4wD+PWs&#10;ueXyR0BB9ev/AOutKSPywGl4Axx/j+X9a8z8Z+LbfQrKWVyFYA+/+fagDk/HXjGLRbV9rKrn7u7H&#10;f27/AFr5D1vWLnVrqS6nbcW+6D2H/wBc+oq74k167127kuZWJBJ2jJ4XAxk/5zXLt7tkjt7ex/r6&#10;UABTIPPIPcAEfy/yKAuB84JHpn1/zx396ccnqcE8+o/z146+1MATbjIJPoPzHJ/xoAYQc5PQ49Pz&#10;x06UjLkeoAHUfy/pQ+0glh+fQY6Y/l/9ekLZyccjqOeaAGcuTtHA69+vt+Ht3p2wOSM5Ax17fX6U&#10;cbcZznPY854z9P8APrSNyTnr06DrQBE2eWB9+D1//UaQtj7pIYc/TPX/AD1pSyhcEjHTr6Dnr3pp&#10;UbsEYB/z1oAaxXkrgg9Pb0/z0FMYuEJOcj0OOvp9PehgGYKemO2PX0/H8al2/MTjIH1/LJ/T/wCv&#10;QAhUY2MMEdP5dP0qNgWY7uTz05HPQ46HHepCQE6jB9O3cDr29qiYEKCRjrjrxx7/AOT0oAiZQWBx&#10;nIxyOv17f560mzGY+xxnp+f09qmYAZ4IBz3+tKQucg4H4Ht+lAFcJkjnJQj88ZxVmFd+3bwPx7/T&#10;/wDXTChDnHIHTaCe3b/P6Vq6daGVgV3FhgemMn8/pigDsvDGniaWNQoGfTt6DP096+s/BWj+XGpI&#10;yTjtjr9ev1+teI+CtEkmkR1GAT3GM47n619ZeGNPEMCcZAH6/wA/6UAd7pkOyIKR/X26/wBKsX9w&#10;scZwcH3PTFOhxGnoPyrmNdvRFEwPTn17fy/yKAPNPGur+XG5Vs7RnnsPT8K+LvGmpvIZcuQRu4z0&#10;Hb6f/qr37x/q+0OmTk/e9hk8ZHPXrzXyN4hvBcStuPAJycdvfr/nNAHL3DmSQnPBb8weBj1/H/Cm&#10;wruK7uCc4Hv9f8/4xKd7DPQ54/Tpn15/XvV6FQQNvKjrt7ZH9aAP/9T4xliIDEd+O3pkZ980kUZy&#10;Co7jIzz1rVns5m4VScDjGOp/z3p8VlLjaQyjnnbjHv8Ap3NAHbfDxlF6AMgHGCefmPOfT6D86++/&#10;CLbrNO4GMn2/X8q+EPBFs8d8nBwB9Og/X8Pzr7p8IFhaRI3A25/PGD+nf/69AHeqRwc4IGemD7Hu&#10;aeQd2G4zge3XOQfamDrwcDPbHtninqW+8T+J+vHHHX3+lADwRx29O2fb/P0pwIGAoxn+v40DsSck&#10;D8Pz7f5+tNIweOh+gH1PJ9TQA9W6c4/+v3/z6UBv4gMdM4/H/Af1phZhyTuxjkHn/wCvg07+EkHg&#10;578fn7ev/wCqgB2UIIOOcn/P+famKu3qdxbHftxzn/IHuacGP8XT19f8KVY/mI//AF+3b15H6igA&#10;z3J6ce/tyaanBBPGCMc9D7+/1+tOGAp5HOD19P8AODRyBlj1PXr1yO3fP5/yAEGFJwf8/Tv/AEpD&#10;zjnpgccfl3pW4OG759ef5daRVLMRtwOnPuemf8/hmgBzbeijAPP+RUDpgYxxz2A/XtVjJA46rn64&#10;9Rz0qKT1HI78Zx659v0oAw722BjckYyPp9c+ufzr85P2nrFUMkmcAgjk8Hr1Hp1/T2r9LZlGwnqO&#10;T9effHevz/8A2nbLdA8mM4z8xz/Q9fT19s0AfljqWEuG2hjzxyCB6EdqzrgGSIjGO/1PqK3dYtwt&#10;yQvfseP0P8/SsuQN5RAIAzgc9O5JPH+c0AcUYSJCAQSD+H51IxAUYGMD068fmf8AJq/JbP5hYcgn&#10;69+2KozKVzg7gTuxjtj/AD/gKAMlvToaeh7YyD2+lNbIJpFPXI4/yOlAFyJ8OO+Tzjjg9cV9OfBm&#10;+EcoXPyH8yB1z/8Aq7V8vR9R3Ir3X4X3QhvFTO1ieD7fT3H5GgD9E9F1ECGN1ODx75zXpOmapgrl&#10;jjjt+H+fw9a8Y0Rs2COjEqAP5c4z+FdXaXbo6qDkfzxnAHH0/HpQB77pmqg4TJ9D7Y44/wAOld9p&#10;+oAkHd6dv4v5+n86+d9L1cKwJJBXvzx9K9G0vU94VlyAcgHOPT8j06/h0oA9zsrxW+UnOTnn+gNb&#10;MUpYAKePfvz6D9PwPNeXabqGQGLZA/X8OK7K1vSwAXvnH1A/z19qAOpU5BHQ5HuRjvn0qNlGckYw&#10;O/Qfh/Q1BDMrZbg5z79O/UH86sHaRtAweP06/lzQAgViMHjHOT79sVIBj7x4OAO/TufTGe3vTQTk&#10;jOB+f04p+MEo/QH6fn6dTQAFmjC7Rz/nOOKUtwTnOe2f85pQpOG6kemeffp7U0LkgNyfTGTyP59K&#10;AAY3fKMnnpnnj/62KMn5QMHHTI9zjHp/n1FJwpJzx+fT0/H1p25l6HbnPvn1/PtQAjHAIPPrnj/I&#10;+lSdGGMcY6jn8+f/ANVQ8jJ9cdeO34nmpFII7EDA68cds9/r9PSgBWySdw6dPfPb+n9a5TxcN2jX&#10;PJAC/gMdz37f/Wrq2HyntnuP6Vy/ipSdJuADxtbvycA5/wAKAPwy+LmYfF2osrZAYggf/X5/z9K+&#10;fomAvSW+YAn8enf8ea+gfjdGY/GN+hB27t2cYzn26/nz+tfPSYE7kYzz/n/D9aAN+xlWC7Vscnkn&#10;I7dvb3x+Ne0aZqigJ83luO+OD7j3r58lmKEO3Hrnvx/PH510Fpq03l7YHOMdM4GcdM/5/CgD6j0/&#10;UV+SQuuTxwOMjnn8O1bJ1JET5nGD2Bzkev8An+lfOmmeJ/LjCyNgjH15/wD1Vuy+LNiYD4GcZ454&#10;9Dz7/pQB7jFeRSPt9OOT+R9gOK6iwuF81ChC88cDnnHUV8/6R4g3OFBGD+GB3Iz/AC/WvUtH1eOW&#10;WMkfLkDp3+h9v84oA/Sb4QhRpcYQcYxj6dPavcWUsCT39P8ADjNeEfBp9+jxOD8pUYz3PPT6f4V7&#10;4gYjceAPp37/AFoAqEHnJ6evPHbBpAnA557nrj26dqtSBgCqDnn8eeT+H+etCpvyCuTj2GKAMqW1&#10;R16YBxj/AOtisC/0wSAkDbt9PYdR39xXchDtPHP4Y+tVHtvNUgDGKAPGdQ0kspOwkj8jz6fl+Gea&#10;4HU9COGATIH1HHOf/wBXv24r6Lu9OVwQevHPTv6+tcXqWjqUZgMg/XnHTj+eBQB81XukFcsFIC+g&#10;7/0965yS3aI4PA9jg8+ntXv9/owyQRgt249eMHgdK861TR/L3lc4wD0x/LngD86AORtbh4HySQAR&#10;0Gc/n1+v513+kX5ZlyckZHJ9euB+v8+a8/ktvL+UcEcY56envV2zuGhZdzYUdscZJ7Y5xmgD6E0m&#10;/wAqGVuOBgkDk/z9K9CsL0kht3P+f/rGvBdI1EHYFbk9ufXqBg85r0nTb7kHOeuOvTHXjv70Aerx&#10;SAqVbPP+en41YYkryMD9PwNc5ZXO8jJ2j8xnBPI649fStxCcYbGM8/4E/wCf60ATfdxz0/8A1HPH&#10;PX+VcR47YJ4bu2I4Cflz1+n5+ua7UsABznIIPpyeDn8K4D4jyGPwnetnHy88e+Se2MfjQB+EHxRn&#10;e48W6mFOAJn/AAyefp/SvO79NloAoJB9T78nt+Vdp4/ff4o1OVDg+c47HPJx9T6c1xdySbfLksQv&#10;ynp37j/Pv6UAcM8hMxcnnJ7/AKfStzeJLcM5y34c/WsWdWMrHqc+2B69q0BFIIQCMrwfTH4Y70AY&#10;90ULHZyKhjXOD0P+easzRYJweB+mc00YA68/yoAsRbdhYkcDp7/419S/su2rT+NoJAN2McY568V8&#10;qbWYAE8V9mfsjWqP4wjJO4hhwcflzQB+3GigjT7dT1C4H4//AK/89K2ABt9AOfT8PxrOsEC2sSqO&#10;Ao9+3b/CtBs4GR/+v060AOXjgcD6nIH+f89aAc5Pc/TihVB+6M4wOOfTgfgP/r00KoA7gk8dM+/v&#10;/n6UASBhkA859x+X45/WlXJww5PORnHNMIPKrzt4/wAf5dacDk9c568/pigCxG7Lglj7ccenP6c1&#10;1un3W4DnB/lXF5wAM5A/EfTsP84q9Z3XluGJwR6jj8+P6UAer2koICk8e2e1aZwynHQ/55rjtOut&#10;6qQcEY55/wA/T/OeqilV1Azg/wCPUCgDPvIB8wORn8/TmuL1O0yhI/ln/wCtXpMkRcEdOowOp/8A&#10;r1gXtodpBHB/n9KAPn3xFo4kQkjkZ/DHr+Wa8L1iw8tmDLgDPpn/AD719eatpuVcMvofX/J9a8R8&#10;T6OVlZ0BJPsOuc4oA8FI8iYbTxz9f/r8V12j3xBQ5xjgD+eKyNRsZEJCE+vvx7/y/LtVC1nlRs46&#10;dOBznv8Ah7d6APdNLv1KgM3GOP8AJrubaZWTB4P6+2BXi+j3y4BY44x9cexHrXp2m3ZKjndn6Dk0&#10;AdUGJwGP+10/H/Jp0jg5288E8HAPtjFVUkyOp5A7DqP/ANXepx8pG0YI/X1/yKAGk/ebGceh7f5w&#10;Pyrg/iFOLbw1csWzuwCfcZP6dxXdkZzk4zjPH9P8968T+OGp/wBneD7iUPgKkrHtjCHBB68e/wCl&#10;AH4q+N7j7Tqmo3rksJbiVvqDIcEfhXn0j+XCjfMAeQOMnH+eAOlbnieeSRj8vBIPPA5Hf8TkVyly&#10;+bZHYEkDBzzjv+nFAEWnW5u7lkQZIKr14xnj/P8AjSzWcX2qXHLAnLdvyx0rS8LQPPOWB3F2z0PO&#10;0H61sS6ZdOJrgJsQY3Hpz2Hfn+n1oA4HUIYYdyQgH/aY9PT6detcy8eWznJP8q7HUNPYliG+XH8Q&#10;75zz2/Ed6xf7PdlOzrwceox70AY4UKD1JPYnpX3j+xVo/wBo8Tm/6ZkVM89OPw7V8KvE4JDdsdvX&#10;pX6gfsNaSABcED5mY54IOAOvXjPAoA/VSHHlAEH7oOM5A7fjirSleOeefUfU+/tUcakAgHkfy/z3&#10;p5AA+Y4wOMjrk8Y9KAH8DkjnqO/8un4UFwPm7nH0x/8AqpMEk5HA/wA/Sjk5DHk+3ftkevvQA5So&#10;4HAH4fT/AOtWrZTFWHOCMfh/Ue5/WslQO3BX6fhz3/D9KtwllJ+bB+n/AOrP5flQB6jpd1uA7d/0&#10;+ldzaS5UBuWrynR7gjGWzXodjI5w2cnH40AbM6BxyOvWubv7bcMYyDx/jn+X9a6gYZQKy7pcg4Oc&#10;5/Lv09vSgDyDXbHzY3G3BIP0Pp+PavnjxPpQhaT5cZ+h+n5g5r6w1a33A8ZAzj2NeFeLdMmZGYIe&#10;ARx3P1OAT2+vFAHy9fwGCUyL69MdffuP89q2NIuCrgseQe5x9fz96m1uycPIwzgf56dh7Vz1tI0E&#10;gTHGfc9uD7/T/wCvQB7no10hw2cjj1P19+f/AK3Fd5bOHUMx459Mdf8AOK8b0S7IAbHAI9vrnNeo&#10;aXOGiCgYz+WOvNAHR4AXg5PX9f0/pQeO+MZ7fz74zRG7FQ3UH6kk+v8An8qDwSucE9+uOf8AJoA5&#10;vxVeGz0C/lHyt5TKvQcsMD/P5V+HHxh1j+1fHmtX+/dFC5hX2EQ2YHPcn/Cv2O+MetJovg6e8mbA&#10;Xc5zxkRqXI9+lfhJql0+pXMtzMf+PhndiSe53Mcd+v8AnHIBizMZvMIPA4BzhQOvP0rkbdfM1eFO&#10;oEgOMHGBz9T0P1rrb9oxZ7geWUdwO3/1+B/+uqPhO387VyVUOQu0egL8DB/HsM80AejtYXDWtnbg&#10;FDsL7emC5yffp1zxWfeL9ni8qPg/xEDuPz/H39MV3tzaS3d6Y05aLCg8DIUYOa52/tCki5y7DdgY&#10;4Jz/AC+v1oA5GwsnaVJXjJOCRnof1rclgWMMoUFiO4HTrwPqfx/CujsdMnjVp5fmOBgAYC5GSAT0&#10;IxWbPEwnCr1LYH4DAwOe59foKAPrr9kfw1Pea8+p3A2jcpLHvs6gdO/FfqWMBdu7BXjOe/8ALP8A&#10;Livjb9lHwydN8PyX8iZJ27Tg/eOS2B3/AM8V9kr8q46Yx29u/wDnuPwAJD075x24x6//AF6euGww&#10;ORz9OmP60AZ+XGM+4PU+3rSjd/F0Ofy7Dp/kfWgCeIn05z+WfX/Cu/0O52kR59M/l/Tnv/SuACnP&#10;p7g8+n5V0ukSlZAM7QT/AJHPpjj+tAHsdjJlR3BGPSthsMO/ArlNOnyq7ck9P/rV00cm5RjnP4Z9&#10;6AMe8UHPy4+v+P0rgdZtlljY45HH19M16XdqAuQcA/19K4vU4j5TZOCfQfr/AJ5oA+VvF1kFd8Dn&#10;nrnnH+f8mvGb1BHLnkHOcfX0r6Y8X2WS4Ybgfp1/z+VfPesQskxDLgDg+mR/XtQBPotwoZQ3Gc9M&#10;fhx3P9a9V0m4Jxzg+/Pfrx/T0rxHT5RHNjOTnA9/ft9c16jo9wNqKGzk/TJHTHoO/wDngA9MhdSv&#10;XJPHGfwOP8/4SHBBZhg8d859/wDPes+1feoYcj2P+PNaCBGAwc4GMgHr3AHt6fWgBoLZ69MHA9uv&#10;54qIgkc8kA57nPv+f41KM57kH+h/r+VNA7Yz3/D659zigBQMghjnI/H/AD9aUjaXVcgA+o4Pf/Pt&#10;SMcAhV6n054744H4daRm/hPzdsdfoR/9YmgBSoGcHr+nt+P+NQ4IAycYxx9D1/EU4tt74JzyMj/J&#10;9qzdXvU07Tbm8YHEUZOM4yQOBx/WgD85f2y/FzTsmgRS8XM21lB58qDjn1yxzX58TMuWKDrkdsj0&#10;z39efr0r2X4/eJrnXfiFqBDmRLBvIXLDGV+Zs+nPJ/zjwSWQxxFt+SwOe5wSev8AP/PIBzerSqbg&#10;xjnHf09q+nv2fNFWKF9TZMFFMzE5HU4UDP8ASvlkwtfX0dtHndO4Qdz8xwentzX3/wCB9HfSvCcM&#10;sq+V9qz5ajG7ZGNq5/X680AdZcaos2ogIpfGMH1yeQO2TXrulXcsNnGinDMPm5z7kj/PHpXg0G9r&#10;kuRhMEk4x+WPbtXoy6oIVS1R8DdjHH5k/wCP9KAPpfwFGs8q+XyBj5uTjkfoa95vH2wQwIdqucEn&#10;+7jkgfTt2rwn4c7bW2WVuCh2lc/N0yf04/PmvYlkW4mxH86KoGPTcOcYPP8ATpQBsQoEQ4GRzk49&#10;fT8v/rVqWpCsOM4zn8O2aqRquwnrkH/64Hrx71LESxJHQ/qc9D+PFAHqWhyEqqseOvoP8/59K76y&#10;OUx0H0Pf+deXaHIMDPJOPx7kY7emK9HsHJI9O3+FAGtJn6Y9s/r9a5zUE+UjPXP4Y/WujkyR7H8e&#10;RWDqCiRSc8Dn8f8AP+TQB5J4mhBiIP8AEOfwHSvnnW4hvK44+n58Z4A546V9Oa5FuibjJwcgjHTk&#10;nHHXnr09OlfPPiCAIzrnBHOevryaAPNoGaObDHAGfoRkcYrv9JLDHfP4+vGM45/l2rgpU2SjeMZ5&#10;z/8AX9v/ANfWuw0eYqyqR85x+P50AekWxYqR379uenH/AOvHpzV0jAJJ6Yz+dZlqQwxnPGR+Ht2x&#10;Woqlvlxg/hgfzJoAaBxnoenrnjjHPWjadvqP5fhTyCFwTjp+GPX37VH689cc49+fb8aAFYZATI7/&#10;AMv51GqsBtA9/rn09+afkgdjg5/+ufwHNHlq3yKcYz+P06/lQAg3Dbnknt0/M9KBjjJ3A8ce3Uj0&#10;xz096bJuzuU4J9uev48//W9KVeCMdBkDjJ//AFn+dACHjC7vXr9fQcfSo9qjcFHQYI6/if8A6/51&#10;LgsORk8H8h6f09aYQB8oyB/P8ff2oAjw2OepOPw9v1P6dKaNpA7k54+h4/DB5/LpTmycjO0jpx0y&#10;Me/rz/8ArpNxOGI+mB1+nPp+lADc529cHHbH4+n14/pXw3+1T4/Frpz6BZygPOTAOm7bgGRhn6YP&#10;/wCuvsnX9RXStGub5m/1akKOmWPTj2/zxmvx1+MfitPEfi64ZJfNisy0cbL82SD85/764Hf8xQB4&#10;nqZBLIHwFxgDgdv59/wIrzfUrjfNyckA/TjpXY6w5jilVztPrwPy+nT8vrXn5Rp5RHEC7uwVcepP&#10;SgD3T4B+Ezr3i2C7nUmKNlQE/dJ4J/H+Xf0r9eYLxLa1i0sEIkaDAJAGAPf24x/jXxj+z74Fh8O6&#10;E99eBWuAi7FY9WPJI47njjsO1fTNtcXszfbJmzjC7Pr1yMdBxgmgD2K31WQxxRQuwReXYYBx6Bug&#10;Hrn9K1dL1G0gzFbj91u3MByWYnjJPLYPOTXiNx4iaEhZXLyMSBFHwoH94+3v+Hau+8IXE0oM7MN2&#10;7IZh8o6cKPf374oA9bmufLjlnmZURFUKDkHJ5wT+QwP8a8i1y/kvb4uCQRjGeAW6k+vXjNd1q9zt&#10;gEUJy/DnkdMYAPAx64rze/jKvlhy3Xrz/wDr7CgDodJxwwGcD8z/AJ613lvjYDyc9s9Pw7f0rgNI&#10;Ygrg84z1754I7/jXe2jHaW7nHuKANAEjk8Ejjn9P/rU1SABjqCevv1PH0pqZK7R0446ZzxnHXPce&#10;1OI2jodufX+Q/GgAbPRTz7Y6Ef8A1v17VGrHcRngEZ6c8fpz+tObI6ck/kMc+/8AnHamAHO8n5ee&#10;/T8Op/z9KAHqpHDYxz/n6CoxuA64HQn29qM4JGcE/oPQ/Wg8gMR8zfr/APr68UANOOBnnH59+n8q&#10;a6hWyTjPfGT+PanMeflH9P057+nTmkYlc7+MdOevv3+oNAETHAOTgdvX/D8/xo3MDkHHPGDkjPGO&#10;v9P1p25SCemfy7c/jjP86YE6Mp4zz2wPp6UAIWYqc89c8c8npj6D8sUhOMhSATyOnH408kgfIePX&#10;B49T+XY89KNrMNrHAPfv/n8qAIWJwMg//W7d/wBTTeAvTqPXJ4GM1KVwBsAJJ3devqB64PU01SMq&#10;W6jpnr1/kfegAVRkknGcc59Omc/1qQ/xLnBHPUcen6UmH2quc+/GOv8An8u9PAB4OWJz9Of8en60&#10;Ab+hIA4Gcg47dM+/HSva9FDFkYkDGO/8wB2rxfQ8mUAt/F1PQY/X8a9s0QAFdpwc/nxn8aAPSbZc&#10;xj09Ov40XajaTjOePoPapbVCFHOQfr+FR3AY8ngj/OKAON1MAxk4x/Xtz/nmvBfFKnEjY/A+nX/J&#10;7V9AauSIjgZ59/1/nXg3iUDa6tkcEf45/D060AfP+qgmZsnnpyPx9j+FcT4m12Hw/otxeSOEdl4L&#10;HoB1PJ9OT+neu01XaskjSHAB3EgYwAOfy/GvhT49+PXu/M0K0l2C5G08j5YQRwPdj1P4UAfPfjrx&#10;E3iTW7m/lckNlYVPRYwc9v7x5OevFeNavegv5Skt6k/59K6DWL0W4LZIAXavbPHcc/zrz2WYyuWf&#10;nOOuPWgCFjnPOc5/wruPD8H2C3e7jj813HyknJz325649ua5rSbF7+5LAb0jxkHjPP8Ak/zr082B&#10;1KVLa1hWcWajDLIYwrEZJ+Uen+OaAMC0ne7vFlIkV+rswLc55OOw56nv1r1Gx8SWmj28MFrm8usY&#10;hUAhAT1JAxk+u0AHoTXOxWOo3Mnk6SWkjhULJLIWFurDqS38WDwMnHselXrVtP8ADIFyr/a76Y4M&#10;rcdP7g7LjJP4diKAPpf4f3N5NJZajqrj7ZKMKmMBd3bbzjPpX2P4PsmdReTDGUIIHyjr1/zxjpXw&#10;h8HLfU9f1wRktIqY2v6St14HbAJx+RNfpFpliljbRwRtwqr27Dt/M/jj6gFwx7QQDweF/H/D+ftT&#10;lG9e5I9T2/px+VPGAQzHIwe2Tzz0/wA+vPQNMYVgScEe3I4GcjNAAASwycEn0Hp3qNiCu5Rx7n8f&#10;X9PSnkBnKt0HTOT19v6//rprDbnng5Gce+D7Z7mgBmzOVYfMRz25z2/lmlZ/unGOufbjPHHf+tOO&#10;3hgvX0J7+2O/Ug1XPHBHI4ABx9MjrQArY+7jOfb35/x561GSOADx0Pvk8dz+NSHJIOMk/r6H/wDX&#10;Q6scMenHpj8/z60ADbQSEOP1H1/z/wDra20qd2QDwOnGCOcj/P8AKhshj0JH4/hxSqpJC4JPb1H1&#10;69P896ANLTVBlDNyQR/D+v8ATAr1HRYyWTvjGcnrXnOlQhphuyQDzxzzyDjp+ter6NEAyADP5f5x&#10;QB6dpoIQc8nP4fnVu4bMZBH+eTxUFkCIxj5gO/B7dv8A63SpbjOzb24/w59PXr/WgDlNWcrG3Uj2&#10;78c815BrkmBIeSAO3J/zxz+Fetayf3LA8FQc8fnx7duK8Z1tiisHOQevoMdj0/KgDx3Wj+/GD09/&#10;boeKo2abgGweOfz7D/PNS6owabghQefr6enP4UlsuWyeR16+nv8Aj0oA3IQ2cY5zjp+XFSbiQO2f&#10;yI69+n1+tNjDEYzgcde3Pen4IIYtgZP8+3b+X86AEUblIPB/Hj8O/wBaaVOCVA54/pjv3/zxT8cg&#10;E4xnkjPOevUZ9c0DJ3FsgY57cEDGf8P5UAQlicEjKAHr07/hSnaHG4EZx1/z37/h9Kc2UA5x6/lx&#10;+ef8iozj7rr2+vJ9/SgCrcTCHdK7bVHzMSRwMdR7Cvh347/E5Lmd9EsZsgqQ21uVQ/w/VupPpz3F&#10;e1/Gj4iW/hnSpYIHzOflVRwWfjAOP4R1P5Y5r82NW1O51G7kubl/Mllbcztydx6kdv8AAYFAFS6v&#10;GVMt0PPI689fauQvZ2diucjJ9+Pf86tX90C+M5z25P0/z+lZ1lZ3ep3sVjYxNPcXDhI0XLFmbAAA&#10;9zQB3/wp+HGsfFDxjaeHdMicxu26eRVyI06c8dWPSv6afgT8JNH+Fng2y0yytlgmEKggdVTjAPue&#10;CfU9eRXyr+w7+zXH4A8MW/iLX4AdRnIlkz3kI4XP91B26E5PpX6OKCx24zuPQDj6/hQBCUJyAMn0&#10;HHA7GkKA5XPAxnHBA64+v0/lUrlVwpcDqceuByTzxgf57VlSXxcvDbLhFPzMRgZx1HqeP8egoAj1&#10;S9t9NtXllIAUZPfnH+f5V8R/EDxdceI9TeNXzBAxA6HLHqcemeK9M+LXjhvMbRLF+TwSp7Hrznqf&#10;8+lfN7HLHI3c9Pz/ABycUAIR0VTw3p2Pb8cf4VGAC397HfP6n0qTcAcHkLnP5dRTgA3I4LYPT9P5&#10;9e1AF+yjYsNoPPHXnk9vrwBzXeaTbHcrEZ+UdB6dOcenXFc3pMI4Zjgn5uO/qDxXqOlWDuyYzheM&#10;+uf5de9AG1bWpWE8YHP4emP8/nVW8g69O4PHr6+/piuxSzGxc8A9+TjI6+lYt3bk847Hpj17Dtjr&#10;QB5XqcOFKkdM+/4cdK811VSFdscnjkfp9T6+1es65CGBQjg/zxXk+t7VZgpwSe+cg/Tk/nQB5/KM&#10;ykOcD27Vo2yhRlhjH5D1/wA/jzWdtzIOMke3U9eT0/x9q04VUjK8nPc/l+fagC+vTjr1+nH+c1KQ&#10;MfKOuOcenp/P9OlR/wARLjhQcDjv0OOn8qkHzAMTkdvr/LtQArliDtPTH/18f4e9NDZbJPQ9+c49&#10;P8DSsWyAcgj6jOOoxjjp70YIz6Hg4x0x/kevtQAFgOpOT6gc+v5f5BqIr0Tgk9Tjgn/PTNPKlgQC&#10;Ov8ALpke+P8AIpibgdp4A9D/AJz6ZoAaBjAHAwT1P5f/AFx2pAMn6HAOf8/lTxguMnBwcj3PGfwH&#10;/wCqiNQCCoII9e/5fX04oAT7wOSCfT6deO2f6daaysGGOPz49AO1PUYJHI6j2P8AXp1qHK5Zs8H8&#10;j6AHjn3oARsDLZBH0HHByD/kU0ZJHpgevX3HTt7etTc5LEEgfie2Oc5H+NQMqoSwPLcDjOMcf5FA&#10;DvmIyWwB+v8Ajj/PFRA4yOAB2P8An/8AV2qRjlgGOc9OPY56VDxk9+BycZ/+vigBS2TtJ6jPH04/&#10;Tv2pVI6Acc846YP60DORzyQc9se5qNcjtjHvjmgBQDzuGD785OOcD3HP61NGrN82MHHoPWoyo444&#10;5zz6/wD1v8iuc8TeJ7Hwxpkt9cyqjBSw3HGFA5YjPbsOuccCgCTx38Q9P8EaNLPLOFnYfKFI3Anj&#10;aPVj2xX5ueLvGF/4m1WfWtWmVSCfLjPIVSchQOcj1PerXxD8d3/i7Vnv5ZWS0Qny42POOm9uvLfp&#10;wO+a8hvJxNIzKpZcEcZwR6H6fzoAXUNTkvpQwGII+VPTJ7kj27D1rmriYLlEOc9x7VNdzMqmJuMf&#10;w9Mf5/w613/wr+Geo/EPWUiSNjaJIqNjje/XaD6AcsfT60Aeg/s9/BPUfif4ktri5hK6cjqxZh8r&#10;AEcknt6Z69K/fz4ZeFtF8A+H4tC0xAHRQzn+Jmx1P9PyFfM/wq8M6H4B0a20rSArybV8xgB8zlec&#10;Y/hXoo/E88V9k+A9MkMZvLgEvJtJ3cjgHrn9PYe9AHpdhGwgR5Vw5UZBOce2fzq5K6xp1zjv/Wnr&#10;tCdcgfpXMa/rEGl2xvJSAgBJ3HHTvQBheKPEEGkWkt1PKqKqseevTr+lfDfjXxTN4j1B5ImYQLna&#10;ucZGc5NbPxB8dzeJb+VI322qEgDPDdeeuPp1x2615YZN3fr78Dt3/wA+1ADGkGGYA4/z/wDWz/k1&#10;XZgpHYD3HU9iPX2qTdxjO4j2OQOnP4DH+NRYK4UnA9MZz/nPpQAq7SPmwAeOmMZz169f89KUnd8o&#10;ABH1/wAn/OaQLwqgE5P8ug7euePwzQFzzx0//URQBEVzlzxkHueO3J70bsLhRkn/AD7frUrocg46&#10;5646fT0/X61CQoAB5J/me38+lAC44xkD25Bz0H+f/rU3aACRzj254HA/CnKOCc5x29c9sfT/AD6K&#10;duQnp+v4+v40AQsA0ZyASe2Pbv35/wA9aZ82TgYznp749/5mpmAGcDB6njt/n/JqN13EkHnseB9Q&#10;OnXFABwcADp+eBj/APVUbgZDsfy7+gpeeeemfy9CP6frSsoKkde2PYdupP8A9c0ARg4OEHAz7fXH&#10;+cGnZJJYZA/U/hUeBuBXknGOT0xyf55oyykMDgHH44/nQAHJTkYCde2M5/OglWwc5xjt/T2ApGzw&#10;MZJGOhHU88c/l/8ArpOpLA5A6HuMdScf4UASqoaQE9T19cntnvjpXc+GbIzSBpF3AfpmuOtotzrj&#10;g/l+A/x/+tXtHg3TC5jyOSw4A/w/z1oA948D6QPLVVXpwePToP8AHn+tfQWl2flRjjnH1xivPfCV&#10;iIbeL0OPfqfy/KvV7YhI+mMDv70ALOfLiJ4BA/yB/X+VeUeLNR8tJDkYAPc8f5/SvRdWuhHEec4z&#10;69f88182ePNY8tHUt046nv1z70AeGeOtYSVp13HOcYBz1PUf17fzr58v5zJKOnLdT/XB/Gu68U37&#10;PcOytnP6evt+deb3DbnLMeP6e/X2/wAjFAEa842nIOee2OpArSiIPzYAz2z6dPw9R/OqwiOD25/H&#10;/J7j0q2igKNpyM/y9896AP/V8Mk0xYyxGeevvn2//VV2z0reAAvOT27H0pfOEihQSxXPfofyz3/z&#10;xXT6dHGMGTjvg56/5+tADNAtBFejbx15H19ff/PWvrbwlhURAMfKB15xxXzXpscH2pMHOcH06dMH&#10;tX0t4S2sBk5PBHv0x3oA70huB6jp6e9JkDIzkc/UfWnY4GSSR0/Lr1/LqaaSAnPA5/L/AB/zmgCX&#10;eSeCTnP4jpwPpSHJwG5OP5UIeduMkd8fzHPOKQZ3hQckZH5n/PUUAOUj5Bjqe59Ofx96eFYdsD64&#10;A/z6flSAFBuJ6/h0Hpx0xRkD5gcZ4HHp3/pQAmCcYxxyevcdDz+uP8akwSMjgdPYdBSEgn1z+HPv&#10;/j+lKpYIdo4yB1P9OD70ANUggNjBOOh/Ad/89xSsd4xjGSR9QM4P+f5UgCYIXkAg+v5emf8AOKUZ&#10;Iyfz/wA/l79KAIuSCCeTnJ6fXA6U4nAPy4HcdM8f5/T0p+SRwcgf0/8Arc/SmMdwDZyM/wCGf8MC&#10;gByHoAQQO2e46+30NBBxjp6fj39eKCAMAcE9sY/x/wA/lTfmLDncB7f/AK+n6UAQnaykvyD6jnB7&#10;/wCe1fEf7Tluf7MfgElTyOv09vr/APqr7f3DacjPt1556nj9PpXyD+0pZiTRndRyVY5xnBOe5x05&#10;9+negD8d9fTbcMhwST6Z6Z68dPfpWWuTEEPIJ6ZHIPUfn6dxWt4iVlu5UA5ViDxz9Mnrj1rGg3Sc&#10;Y+YnPUbTj/P5c0AMaPq4JOMH0479hjFc3qA2t+WD+HOPbnj/APVXSOzFiqnAJ5IB5I/UZ44/lXO3&#10;/UlsjPpj+v8An60Ac7J3qMMQRg80+bILEe9Z1AGqmRjIyDn3r2H4aOrahCrDIB6euPX9a8UtpG3b&#10;SeK9n+FxP9rxKo4Ujv8A3iP8/wCTgA/Rbw9C50yJm4IHXHbHHPqK19jlyF4fjHPf3J/L860fDNmx&#10;0mPkgBRz68c/SrVzZtGRyTnnjnGDnrg/QUAU7e5ZDjb078DPqRjnn1rsNN1Agrhhnrn39ue/euIa&#10;NlfYTz1J7cdhVm2maKQDoOeM9xzx1/z6UAe46Tq5GPMPT9OeuM8+44rv9M1IEqc7QM/T6/19fwwK&#10;+e9MvxuCFixHv15/Hj1/zj0HS9VOQvI44PHPrx+H9aAPdbG+3IMHOPQjPXqeg/rW9HIrHaTkEj8f&#10;5/jXlNhqStghgcAkfUfl/nvXZ2d7vZSrfw/XHuD7DuOP1oA63ccHAxjnqev6Uu45UckDnPX2+mao&#10;RT5Q4Jz+HP0+uasK4xjPr/8AqP8ASgC4NpJZgMD9fXP096UEnIzgj9PbPf8ApzUW5dhwOnJ444pc&#10;ttB6fy6nj09KAHZIXcByBkjJGOOmAaXBK7ucDgc88dSDnj+lN3EDngjOMjGeOvP9OaccjOep9f8A&#10;D+vTtQAY55+XOe+fYgUgyvr2PHT1PPt0pW5+XOOo9vc468enb1prNtJLjII7D09PxP8A+rsAKWwu&#10;cg5Pt+vrXOeJSzadcoehX/H+ea6FtpAbG3HoBwPQjt+NYeupusZgcEgH2x6kf59utAH4a/HaJ4/H&#10;GooxOEb0745J/rmvm/LGY4JIPbHHPrjn/Oa+o/j/AAFfG9+VAILceoGOp/Pp3r5cyyXA9cn5WOQQ&#10;Tz/Lj+tAFXU5Sp5PPT0+v+f/AK1WNLuoUj/eBSxx6dugHpx/kYqtqah0DHv3Hue/P4dq5lZmH3eP&#10;r6en50AdNLqRhlPlkbR06fmO9Vn1iZ5cluOB14z6/wCT+dYe8tnjk/rURyeSev8An9KAPV9H18Qo&#10;u9skcDt1689R7fzr2bwz4gjaaPa20ll6evr/AJ96+SUndcNnIXHv07V6b4R1lvtceQQN4xnnHPb6&#10;9/yoA/c74EzmXw7A7DPGD9eOv6V9FKcqm04x+h718ufs7Th/D8WBgBenp05Pp7celfUK42KcED8M&#10;HHc+nXH8qAJSwB2dh19P5evvSDcCOx49eaUkbdzcA/T9Ovb/ACabkgFVwMds+vp+PXFAE8TZHIye&#10;O3SrewHOMEf/AF+5z/PrVJPkJGcj8up/zmr0cnGDwf8ADn8eaAGTWquSQOmefp6fnXP3mnFhgDkd&#10;cdORg812irnIPT/PIqKa3B+YgDPf/wDX/n3oA8h1HSsqTjJJ9PTsccYrz7VdKLIw25Jzjjt2/H3r&#10;6FuLFJcggfT8P/rZrh9T0ctkgZP8vXP40AfM2q6UytlVyBz9B0z/AJ/riuZaMxdM5HX6dzn9Oa95&#10;1PSFYbVGCcjj6duB+Ga8x1TS2hYcFFHt1wOP84oAyLG88mXbnB98/wAx6c16RpOoo38WcYzjOB6i&#10;vKWRkb5epwfQEnsfT36/rWzpt80D7e3bnn2Oe4oA+hdMvQQASMHHrzjOR1rsrS7Dxhc5Hp6jH+Ne&#10;J6TqQYcEAr6nP1IAz645r0PT70MPlJJ5/A+3f/PFAHch2O3Lkjk9R1HQYrzr4oyNH4Rv+cDB4ycc&#10;HFdxazLIAc8H/PHFed/F2UReCr2Qfe29yfpj3oA/BnxZJ5uv3siYGZWbOfc8n68Z9Kw7z91a4Qdu&#10;46DPp0rY11/+JrdsvTzG4IJ6nOPz7f5OVqQIsgUYfhzjnn8OO4oA4YhpLjaoIZmHX8yfYV0MsMaW&#10;hErHcMY4z/P3rO0exlv77yocZJOWP3QT6n2rodTtIbGBkeTzH6Z7dMEigDhZeM4GMe3QD0qNVJGS&#10;M09wSxbJwf8AOfxpArDHp/nFAEihV5J+ntjpX3F+x5aPN4mScHBJxgHryPw/zzXwzy3Hf8xX6Efs&#10;YWQ/tdZXJ/EdORx+H50AfsNaK8duiqNuQD0x1HcVd2EMCBkdsYPTjn8PyqC3XCIGwvXH19D+nX86&#10;s/7AXkY6/wBB1/GgBfm42k4JH19j+FIQwOeMHHufbv27UHAByMk49sk/4d/f07rjBG04PQZOPwPT&#10;nvQAjZBLA4x6+x+nTP8APNBBGDnrnI/z2pxUcKASfTOfXn6D3749aj2+X97I9eR/njr05oAeWGDj&#10;k8e2ev8An8hUkYYn723A+vTjr24qAMFwGOR6/wBP8/hU65AAXAP689eKAOj0y5ZWCE/LzznrxjPf&#10;3ruLObptP9K8xgk2MMHnj369xjP+enTjsNKu9yAZ6Z7j8uaAO9RVYdMHjP8A+v8A+tVWaAHK4zn2&#10;7U20lDKB647+hxzWgyq2eevH6/pQBxd/a/KQq59vr6cV5hr+mLKpyMj/APX1H/669svYSMnGT/T3&#10;rjNRs1kznBP6c9qAPk/XtMaKR2YA5zg+/UjH8/b2xXmt3DJFI5UYI77f54619OeJNLEiM69u2Onv&#10;26f/AK814ZrOntGTgYA7ZP1+poAzNIumRjGP8/5xj6V6hpl8doGenY9znnP+JrxRHa3lz0GODz/g&#10;MZP+TXfaVelssGyCMYHr7dfx/wAigD2yzmMgGehXGM89sGtTI5xzgD/A4/lXEaZfFsYyeh98d+en&#10;/wBb3rr45Qykg4B/LpyB2PegCdhtJVh0zwBnvxj/AD0r5T/ao1UWfge9jBA3W7DnvvO0AD6HH6d6&#10;+qyePnIBJye3H17/AEr4O/bH1HydBljT5mcwxdz1beSPXGD1/GgD8t9ag8xhuHCbep4P0P8AP2rm&#10;dR+WAFG4PbIwMeg71t6xdH7QsYfgHJ5GfQYHuOOa5jU7gtCow2GByD6/4elAHbeAbXdFvI6pK/GM&#10;kjGP89+a7mSEGDygAEYAZ4B478e2e9UPh/ZZ0jzsAEQFs5HOW4x7/QH14rqTZLsKsSAMds4HGff6&#10;UAeW6jaxFBAikkkc4zk4557/AOfSsWTTCqD5F2HrzjI9f/1c9q7/AFG0UzbdnORjj16/r3HftVK5&#10;spFibPG/H4emP/rc+1AHkk+mvLIQq4yQDnoMdOePSv13/Yu0MWXh6ImPG1CcgcZP+c5/KvzAksoo&#10;2PG3JGc8YHoa/ZP9lvTRa+DIn24JVVx6cDqff+mKAPqpQODjb7Dse/ap9oABTAJHT39x/So0yCD1&#10;BHb3/LpT1POTyePfP1oAQgcEDg9Pp+n+eO1K2AMnjjnvx/jSenTOMHsenr0+tRkP0Y+nA47+vegC&#10;QNjqenb+dWEIXDZJJx1/r39ag59OvPXH4mpF4HJwP89f885oA6CwnEUg7nI6dya9G0u5LqGY4H9D&#10;XkkE2GHPP0Gep9P6V3Gj3YwozweeDj8hnP8An1oA9PtpVdB2x+tMnjznjrnn146d6oWc33dvQ+vb&#10;39K2jyAR/h+lAHIahC7RnsB0/D88V5d4j0xpYXwuSFPbvj9TXs95FuTb2/n/AJ//AF1xOo2mQ6kY&#10;z/nmgD5A8RacySupTqeT0yD15ya8su4Whl5GBk9R2/l9P/r19PeMNLRg8qjA5/r9O1eBazalHY4I&#10;z/Tr6fpxQA7RbtlkAPAPr/nnPvXq2l3KEDOCQRjPB/L+deE2UjQygkZBOfx9M/8A669Q0W+yFDcd&#10;iODg/wBP89qAPX4ZTJEm3DE5/L6/41NjpnA68fh2rGsZx5fBxlcY/kPc/pWqzgL3AwMfXIz1/Qet&#10;AHx9+134iOneBrm1jPzyRCMD3mJBPHoK/IuVVYApluFXPA68nHt3H5cV+gv7ZOvLdXMGkqQS11u2&#10;842wLjjHqx61+f8A/rT5pOw7i/pjIwM4J9+Ov1oA5nXHAtxtGFOORk9f/rD1+tdR8LLH7TcGeReP&#10;PU5PQiFd5Bzx+frXE+IJlZ1SM4Q5xz6cY+te1/CvSZhpJmAyvls2c8hpWwPTsPTkfSgDsxagSSyZ&#10;BeVt2BnoT0HNYptszlyFB7H0APAH9fxr0RdN8u0NxIdwTOV6k47Y/CsWKwaVzNtwnRV69egx6/X8&#10;uooAyDEVXdIDk889+OCOn4fjxWZpWjm/1u2t2XcZJFGc/MAW5984Gc/TpXWXcPlRbzyQPy4wMe36&#10;e5rb+G2mSaj4wtViU5U557n0x2ye9AH6i/CXTP7N8G20CqMyM7k465OAD9BivU1AAJ6H/wCt/wDX&#10;z/nnB8NWD2Gj21qw2vHGoYDsw+9x/nPrXQAjJLHBGO/br6f5+tAD93PI4P19f84oA98E9/X2/wA/&#10;/Xp2VwfX+fH6ZqPcoHHJPHTv/njNAE6uSTtH/wBb14+taWn3IjkBPAOePXP+eayG3EgZIGPx9vy9&#10;Kngkwy84J46dcjtn0+nSgD13SLoOgJOT056/lXbW7lhtPYV5XodySFVjzxxmvRLOYFAc4xwaANKY&#10;Fl64A9K5bU4wVPqf0P8A9eupkbKngnP+eKwb6MFGJHJ/xAP+fagDxTxTAXVscA47dh6EfjXzd4ig&#10;/euBxk+vp7cfrX1lr1osiPkYJ4HJzwOMf5FfOfimxEbvnkj+o7/T/PIoA8hhYpMOBjuOOcdj0r0P&#10;R7grtAPA/Ae4/wA/SuBuVaOfeCDkj0wBXTaNMRgjjquSPTjr0z/XuaAPYtPlXj2HBz+v+f8A69b4&#10;G4hegOQPzz1/z3FchpMv7sMDkdfz6Z6110YOFVeAB39MZ5P4/wD1qADJJKYGT3x3/wD1Unz4wwyf&#10;cH6f5Hf608gEEkn9P0+nrSPnIzz07Yzn045z/n2AEAKqc8Dj/PNR5A49DwOuO3B7/wCTT+GBGeD1&#10;68f57fz5poQnJGRnqO+Pr/n3oAZnIyOpPtnjrx2+v5CvGfjV4ih8PeD5ppm2AB5G6crGu7n1Bbj6&#10;17U/KNjrye3UdD+dfnp+2b42Fjpb6JC2ZLl0th6gL8zn/P59KAPze1u6l1K7uNQuDmW7kaRue7tk&#10;59fTHSuJ1KUQKIUPzDIP09B6+lbssrszPJyg59OnGAR9e9cdf3AllKxnKDjp1J6/ln0oA7r4UaY2&#10;p+LElaIyJaRl8Kf43O1f1Pav0pk0WSC3is9oKWUKqQ3yjp8x+u4nt1r5S/Zc8NLPdNq0ieaxk87a&#10;OcJD0yPQsep9B9a+8dUto44XnkGXZFZgM7scnJ/lz/gaAPna+i8i6byzkxgJgj37DP4+1WdI81b1&#10;rm5H8QYD3xxn39R/LNdNPpjSO0zjduG4tz0z2H4Z5zWNHG0lyjXAAUkY7Z56gepxj8/xAPo3wjc7&#10;giu+yKZGYH1xyo/PjFfQfhmb7VaJOVyqALnGNxxz+RGP5V85fDyyt9VuLOK4YqiGTkc85yW7cKM/&#10;5FfVWn26W0SLEAEOCOMcdsDkdMd/WgC+nyqdowfcHGfpnvmpkXP3hxj6fgf8/Woc5A4749+e/HXF&#10;Sg4I4zj1x6/r/nigDsNElfftPA9c4/H/AD+demacTldvTjv1Pp+NeS6O+2XI45HH4fr9OtepaewA&#10;UDpn1/PnPP1oA6zaSF6cY6e9ZN2hOMe/8/8APetKNgy9ev8AnGaq3IwrEnp+tAHnerw743yODz09&#10;v5fzrwHxNbEO5HuOn8I54/TFfR+pKCDx9Py55/yP6eE+LLdvNcAZznP+P+P86APDLtSrAgYz7dcZ&#10;6+n+ela+lsV6tjHb1z1P61DqUB3kKQTg8DPX/Pf86j08kuFClSD6Z+oOf50Aen6c5OAGyCPbHr/+&#10;rNb6ElckEk9uucf/AK65TTHBHy8HjHvznHp+Jrqo8sCCMAYHB/D9P896AHHkZHv/AJ/pj60MWPXr&#10;9cZ/z/8ArpZOpJ4B/n6/j168dajJJyxPJx36/wCf8560ABADBjzk/wCffj6/jUoKgbSMk5PSmZAJ&#10;4xn8+Dx7dR6/hSqWDBsEnJ7dvp/nigBJB+JJPBxjr6ZqIggjHJPP+c//AFqsEDlM8H36DGc5/wAK&#10;YcsCAACPx9+poAjYckpz9eMjHr/PNNwwyoGCegHGPTmpWXI4Yc/149P88VGccc56EDPOff8A/XQB&#10;ERwMDBPPvn6+1Kob0yO/v9Mf5FSMSxwDgHr/AF/H8KrXdylpA9zMfkjXcefQdT/nPrQB8z/tH+Oo&#10;/C/hmWGJh56qdig9ZpOFXHf1xX5M6jJ5KGdsuerZwPmY8nj357/lX0v+0h4un8Q+LRp4YlLNnlkG&#10;essnAGOfur0+pr5N1eZ5Vcnhcc/h3A/w96AOJ1W5eaRQ77tvbsOecf4mun+GWgya54mhPlmRbcjA&#10;6Zdjhcn25rg7l/MkZuvrnqPr/hX2R8DfC8WjaOdXv1+d0EmOuJJPuA/Qc4H+NAH0tY6mmh2cWlln&#10;laFFUZw6ll64I688k9eM+1bcniRpLU7HCCRSG2Eg78dwf8ivOpn8mEXFyoWPqOMMB34x+RrE+3yz&#10;5SD92hJOW5OO/Pb64oA9CXWY57sRo+AWC9TyR1yc9R1//XX0l4QuV+zCTHyF8jI/hXpjP/1sda+R&#10;PDVtFJfxlgJCWx7Mx44/PqeK+v8AwFuvzHFbw74xJuJ77E6A59TnigD0OO3ubjfNcJkD5u3HHA/A&#10;ZAHvzXD6rGfPcgdSc89vp39K9vv7Fra0VZfvsCzH1PcA479K8c19VjuSSAe3XOPx/wA/hQBFpO5W&#10;CqOe/TOCOfy7Gu/s1JiG45A/H/J/SuA0z5SGBPQdOoz3/L+XpXfWDLjg9Mjr+oHt/nigDTCnaegA&#10;z3/z9R/k0ZwN2OT/AJGM+9KpyhXdjHHXOP8A69NKsCXYEk4yO5z6dvw9qAHvkAjOQOo49f8AJ+nN&#10;Q8n5nOfbp16nPf8AGhmOcgnHP8u/+eKasgIyRkZzk549B+P4UAOA3EH09OMZ6/5PH5U0q5GA2Dkd&#10;B+vXH1py8ksev1HYAc05zkkgZJHTnt0wMf8A1qAIgSCAe+N3+HX86GG05UdePqO4Pfn2pCyjpwSv&#10;v/L+tO3/ADAkDjuCcn/PFAEbDaevGB65z759fz6UoOcKBjj1zilYEZI4Iz/9bINN+6pY8kegx064&#10;6/5+uKAEbO4nOck8dfb8OaRFyAQcknv/ACz/AJ+tKcBioGDz0HXHp+fNJ/CABxn8z+Y570AIVY54&#10;yT14z9P6H8/eoxxheT19/wDPtUmflG3gjkD1PbGP09aQgJycc474Gf17/wD1qAGnd0HKt0yPTsKX&#10;I6rx+WD6/kaUg4GcYPp0PPI/z/hQpCjPGD05Azx/n+dAHVaApMm7bhs+vb8fp+Ve3eH1OV7MT27f&#10;57V4t4eXLhcZJGRjtnHJGO3t7V7doQwqkDk98e/OP8aAPR7ZflA69OelMulIJIwB06VLbH5B/n/G&#10;orn7p56+vrj/AD/nigDjdXzsPoM9cfyrwbxIMK/OM56gen44/Kve9Y5jYYJBHPGfX/8AVXzx40uk&#10;sraWeZtiRqWZiT09sevt/SgD5Q+KniW38P6RdySOEyjM2SMhRnPf+I8e+QK/KzxN4gm1W9nvpjum&#10;uGJ65IHYDvwMd6+gf2h/H82u6q+kRPtQESSDPQfwIeew5Iz9e1fH2sXm13ZSBn5Rz7D+fegDK1i5&#10;Esm09B069Ox9OTWAFkkYJHyT6fzqeaZ5mLMc5x+WK9C+HfhCfxBqCTmJmtlILMOAFB5JPODxgA/g&#10;KAL2g6HPZWHnvmMyjlM9h3/Hqfauxs53ANrbxMYx1RAQG9SSBk59K7XVbdLdI7QOqRI3Bxnk9AM4&#10;PPr61h36m1tytjCxeQfMznaCB1IHUkk9elAGHqviBo1jsLY/a7lB8ka48m368hem7865KQXSpGwb&#10;zb+V+Qw+bJwAo9hyf6V0X2H+zUe7YD7RIpzkAEknGQMA8evT1FejfBr4c3XizX01PUIt9pG37sFS&#10;Nzk9yevrxQB9f/s5+BH0bTxqd1E0ZdFYZ43Pj5iPXrX1QoyuSvH3jz0x/n/PWs7SNNTS9OtbG3Uh&#10;YI9oA9cckjnHPseO9a27AYjlTj8v09PWgCPdwHbkn1J6dc469Pamk8FeMjHU9+w+vfmkb7xPCkdv&#10;/r/zoLA8KME46+pPJ/z7UAJwG+bBI7/h1pBGd3HBHX8P88/hzimg7sDOAfbryePw47VIAwA45H9R&#10;+f4YoAaoJyMBs8c88VEFy2eh9j/h/Wns38XQEnnsfcg0zOMHvzjHbHXjJ69s/SgBGUZ29WGO3Udv&#10;fvUZDHORjd6/5xxj+fvT2YDjPP1/yfx/CkyOQDknHp+hzj04oAYqkZ3AEd+cD8OOKm2qrDcNxPbP&#10;A7jp6fSmKcHZkf1Ht0/XvTyfMYDBIB9TkjuB7f1oA6jSIdzjAxj/ACPwr1XR4sMmV5x6Hn2H1/Wv&#10;N9CBcjnk/r+n07V6zo0WAnGAPf0/z269KAO5tlVUGRxx+vr7Ad/5Uy4ODlgCRkd/5/56GrkKAINx&#10;x+mcjj6VRvGCs3PT/J/z/kgHGa5N5aEtz6ZOT0+nbNeJeIZsRMznBxj3+vT8OwFet+IWG0g9Bn/P&#10;f3rxTXpMow+6Se3TPbkfrj+tAHld988xYDge/Ujjp2+tXLFAqgkdeev8j/P/AOtVC4G6QkHIY9PX&#10;H8vfHWtS2jbAweAcZ6cZzz/nt+QBrKwBA9SD+vTn1o52ndzkH1GAPp7+lPQfLuYjB9cj8P0/Gpu2&#10;5vc+uD7/AFz7UAVdpHzAcj09x6flx/hSMpU/LyRjnr+nP+fzqYbVY54Puen16/rTDtXBVcnr9ew9&#10;uP8AHNAEW5TyeMj/APWT7Vx/i3xHZ+GtLlvJ2WE7CV3ELwOp59P/ANddLeXUNpBJdXJCRIMsSMZ5&#10;7f0H6V+fvx4+I8mtai+jWsoWEH98wzwOyA8Y6/N+VAHjXxE8ZXPi3XZ7xixtg2yMMc8d2PueuevS&#10;vJ9VnZRtRuAQOnXjqfX/AD0rUvLpI/ujPJ5/z61xd9dNO4G76n3/AMP84oApOGck54HtX6TfsLfs&#10;3XfjTxFF418Q2jC2gObYMv8AD3kI7ZHC+uc5r5E+BPwj1T4ueNbLRbZCbJHUzuAeQCCEB/vH0/EV&#10;/Tl8IvhvpPw28J2mk2ECxStGu8qOmAMf/q/PnNAHo2m6fBpdhBptmgiht12oo4AwPyqeTIQrkkn8&#10;P0P8s1aCMckcY/z/AJFVJZf4Y+ST97sTQBRlhE55JIyBjPYdj9e9eZfETxbZeGNJkjRlMjggIM8n&#10;0HrXaeIdZt/D9hNcyuMopPqR1yfXAr4V8XeJLjxFqkl0xbyl4jXrgdyR6+tAHOX17LeXU13OfmlJ&#10;Y+wPYeuB0BNUnYkDGMDB68cU49CQMYBOfT3J7fXFIR8xAGSD25/zx0xQA0YxuJzjtjj0/r9fwqSI&#10;MxUfdGR3zj9fbFNBIGw5XHGD9e49xV+0iDyIAMknt0/zxnrQB2uiW7MFwuP54PqOf89a9e0Kz8sK&#10;3c+n8gfw6f4mvPdFgwqAHJ9s8cen869h0eIBQSuM5yPxxyKANYRbUxnGB09M88fXFYOoLtBKjPX0&#10;/wA/TNdPKNoJx6AVy+oNtUnJJOOPf9BQB5bryn5mC5A9Oh9cGvFtfYjL9R7/AOP+f5V7Lrjnc2Cc&#10;nJ+owfX6f5NeHeInDSMgOQePTp+Pb/61AHKxAszEcE9DjPb/APVz1+lbcKk/NgsD6j16fT6VlxRb&#10;SCeA3HXgHtkD+f8AWtmEFV29QOOvQg8+vrQBOqlWO3k8d+2O3f8AziolRguCMg9e3Q9Pz/lUm5t2&#10;cA5PGR0HJ/Knsp2jJzwOf8//AFqAIsOAQeSf19PrTccqw+UHBxx+XvUrAljj5c+nTjGMn60gAGWB&#10;wOPfr/8Aq/lQAhJJHduOo/P/AOtnpUIJGMLjHOO34j/PenFWyFYgk9Rzj24x60IMrjjOTkY4/PP5&#10;UAIcnKkkA8+3HTI+v/1qaFPVzkkHIz/OpCvRlPTr+J/X9P6UzkNnoD+GM+3+fagBHByC/AXHPXn8&#10;Ow71E6+xwenXoPX/AA/Kpw3JOeRyMHtnv9c9DUbkAgnnn3zx3/p2/OgBqiQAgHKgE9Pz/E1GV4U8&#10;enUjp0Pb6U7JPRgSMD25Pc+vXFRszEFgeNwH5DjJ9fUc0AMc7XwGwDjoegPUUigDORtB9P6f596U&#10;nDlCDk4HTsfX/PTFNUEMUPI/Hv3/AB/WgBW4xjnHTB/UUi8ZLgc98cY7flTj1zzk+/PTnt3/AMmq&#10;l1cRWcDXFxgIgJyeefb8QeKAK+r6vb6PaPeXLgBOV6c4HTnqB1J7da/Pz4qfEG88W6g8EEv+gxMT&#10;kZ/eOOAf90c47Hr2rsfi98SH1+9k0OxlKQocStu6Y/gU+v8Aexz2FfNeq32IhBEpQgc7vQ9yR/Kg&#10;DE1S/Ac7WBzjhevB/l6VhXGoyMf3KhEAB4AOT6k+tNuk8ogyfM2Oee/uOuev+RUui6NqnifVotJ0&#10;xN80vU87UXuzccAd/wAqANLwf4S1PxprCWFor+XkebIF3YHGAMdWPRR3+lfpj8PfDWn/AA70tNOs&#10;o1jupQFcjBaNf7pPXcern6DpWH8Nvhnb/Djw+jeUW1F1EihuHyw/1rA5wx42jsMGvQNMiWO78+Rg&#10;XcgtnkZ7HPrn9frQB9M/DHTBdzR3V0MiMjAznrzn/H6fTP2P4fLNHGkS4Ax9BjuMdq+U/h6k8wgt&#10;k4BIHpjgcAYHcj6fkK+vLCS20ewEshChVBZj9OnrxQBs6hfRWVqZnYIgB5btj/PSviH4q/EefX72&#10;XTrCXFrGcHaev0/X9K6T4t/E972aTSdMlxHgqzA9B3HuT7Z/rXzUzHO/ucevQdePbtQAhOQWBPfk&#10;fnjnHpxUL5Zjk4OR0xx06/8A1qcR/ECeO3Tgng4H8ifyHNA5BOMEjAyOmR370AMJJ3AjoemSRxxk&#10;f5z+lRsSMDOMHPpn34qVl6sAQD+H/wBfr3qNgCTuGefQdO2ef5fjQA1R8+4+/P0HB+vHT6VMBuyC&#10;MdRnOfXpz+NRswyMYA4wDwT9O+MdfXHTmlyQCRyD0yCev5f49qAGyFTnjIP4fXnP4GoNzBSmMcZx&#10;knGB0NSsVxjr+nA4z9O//wCqmg45B+v+PH8uvegBoAx8y4HTqT9Dye3SmlmOdwwB7Dv/AEqRScNz&#10;nIz3544PtUbHIznpjvx15Gffpx+dABk/M3Qdv/r/AEoztYknJJ/oe/8AhQS3IDjB9fXsP17cU1uX&#10;KYzjpknt6AfzoAhxjH8RGewz1/zn8aV1OCvY5xzzyf8APTNPY9DnAz1Hc88euPwoCqT8wIBwO38z&#10;/If/AF6AI8HPC89OnUCjkEc4I49/fH4c1IenXO7pzjj/AD6f/XphwCQMAHHGf85PYUANZeMHoPbr&#10;7/59BTSo3EHoP8/r/n3cQcgdD16+vU//AFqnijLNgDP+enJH5/nQBr6JamSYcZyRzx09D1/Cvpnw&#10;XpnlxRKy5LEYPJ/Tt7enNeM+GNMUuhxkEjPHbtnr1xX1F4TshCkZIAPBJx6+n1oA9Y0OAxRp1IGO&#10;OmT+n6V1RlCIOcdP/r1g2XyoMcHnp+nB7Ut5d7IyoPT3HYc5oAwPEeqLHEwzkj8v8jAr5K8dayWZ&#10;1Vsnnpz3PX68/hXtHivWQsTruAGOf6fy618meLdUWWYgckeg5/zjigDzvWLl5pmYHoTjnHXnn/69&#10;Yao8hIIwT+Q+h7detXbhmdyOoXuOuPp+v0NRJHjcx6HAzjgdh/n60AW1UfxAkjt9c9OvFIygZA64&#10;P1Pbn696kUMOX6cHjvn8Og74/pR0UdzyD9e1AH//1vli119Wwu/5+v4/h+n0r0fStTinRGLctjOD&#10;/n86+KNJ8ZMsgDN8hHI6Y9x6fT9a9h0LxipKsXGCBx0PHPGfX9aAPpezvYxfIN2Bz+v8+vOK+pfB&#10;E3moAzHOOvUewP8AnoPz+ANM15rm9iKyZyeMgdM9fp1xn9K+4Phxcq8KBuhA9Dz/AJ6e1AHtvXCg&#10;5yO+DjgY/wAg/WlGWH0/z/8ArqNSQMn9f155/r71IoBByeSOvbnryP8APrigCRG25OcDjj0Pr7fh&#10;TflJCr0HX1Pcc8dOaf0zjOT07ce3X9f/AK9IhwcZ5+mMfpz/AJ9aAFyFAOMd+5xnsOc0cFSFOABx&#10;0zyP8/55pd5HB6fT075zTOx7k8Z5yeeRj/P9KAHKVHPYfQ/h9O1KSo69P6j044pO49eO3Tvj3zxS&#10;ZGVOCAR0A7Z568/5x3oAdkgbF4PfpnP+eP8A9dN7nBOen4c9/wDPr6U8ludy5zwSMdvxPH59qTHQ&#10;HPH6k/4UAIzYdevXt39/z7imgkEDAJHHbPX6enalAPJ7+3059PfpTgu4DPDf5/lx0oAYu3dxk8nH&#10;T0/+vSt8p3AYJ/l35/z35py9toBPGOnB6dPb/PNN5GQvQ579z+X4j6cUAQsw/hGSPqP5/nXzR+0H&#10;aB/D07Zydpz+IPXHbFfTjbmXJGBz0HXnv/n8hXg/xzt0l8LXDBMlVY9z2P8AQdOe+e9AH4Y+Ldw1&#10;SbcQAHP8+/8Anj3rnoJfLOSdx7Y6+n+fr610Pj+J7fWLpSMAM3THf0zz+FcXauyNk8g9DnrjqMYH&#10;fn/9dAFq8crkjn5hn3yOv1696w7hSSBkkY7kYx/X/PausaFZIz8u0E4HcD15xWPNZJtIIwBz/wDX&#10;9v8A69AHKOBuIPb8KreUnU9DWndRFXO0H1P/AOvFUWAzjoaAGKqqeBz/AI1618L2zrsKqMDcM+xH&#10;t/h3rykHkkfyr0n4au0Wvwspxhl/U/4Zz/8AWoA/X3wFZC40eE4yCF+bpkEfnW5qWlBWPGMZx3+o&#10;/wA+tXvhhbxy+H4GI4wOv0rttR084ZsZ6c+vrxx/+v8AKgDwm8tNucdB+H61htEyvjOCPX9Pp+Hv&#10;mvU9T0sruKDr1HuO/T8q4e8sCJGIGQc4579B/L2+vegDMgmMXIPJ/Hn6/wD1q63TtRA2bDwMfr2P&#10;vkniuH3GMhunUevP6fiKtQXLLIoOVAJ/PqPpn1oA9o03UwAFJwV/of8AH/Peu/03UQ4G58jA457d&#10;f/1+3evANN1EbAhJyM9vx5Nd7puoFGGT0P8AL/Of8KAPd7C/EkYAOO+PqOM/1ro4ZwVAU5I/Hj+f&#10;0rybTtQBwQeMdc9PTP6df/r12Vnfb9u7r0//AF+1AHaDgDHBH4+59qkwCfm4wfrj/IrNhnLrx2/H&#10;PP5/Xmr24kADg9uevfn0oAlAOV7Ae2c49entS/NjGMEfQ/px36fWmDBYHAOffqPb69sgfWnhsHjq&#10;c+vTvn/P60ALgcZGB6Y6j/P5inEcsTnnPUn8x+VJwcH6euMfj+hH5Um4jPHp2z645+vXP/1qABkR&#10;flzgA+vt+fuOKx9ZUfYpuw2tkev+fp+ea2ARg8ZIz7Yx6D0rM1MZtJtxySp/X/6/4dMYoA/En9o9&#10;TB45ui/AbpnPJ9M/r2r5SGTPuAwMn64/mP519f8A7T1vs8aTBiAD3z1Pb1/L2r5AjJEpUKMg9fr3&#10;+tAFbV/LW3CoMMPX0x2//VXHnntXUapKzxZJHHB7dD+tcqOP8P8AP86AJFPynPHv16VCzcgdMf5z&#10;Tz1B6Z/z0phx6cn8aAE8w524+tdF4enMWoRsDtO4fz9PeuYGd2fX9Oe9aeluFvYcjILgfrQB+937&#10;M8vm+G4sHHC8flz6V9a8bQuM9OmeTivjb9lmbzfDUJJ4VQBzx079Sea+yo9743DIPbpkdx09etAC&#10;nk4Y8Y6+n0pHLAgYwOP898eualx8oPGW/wAf14qI8/Keucc9f8/5NADtuM4OR1H9D/8AW9asRvtw&#10;2cA47/z/ACqsSch85HsePXr7GlO8s3IBx2+vp/8AX/GgDdtpQflzjv8AU8/5ArTjKsoA4B/z+dcx&#10;DKFc8k8jv0/wP1roLeVWAHcev0Hf/PvQA6W3VuFwOenXpXP31llCMcgHqffvXYr84HA/X9ao3FuS&#10;DjjPc+o7f57UAeQ6npgJYYyRnkfy/H6151rOkFkJ2nG3uc8deT/j9K+gL2wEikgZbA7+h61w2pae&#10;cHPPBwD6+vv/AF7UAfMmp6a0J3FcKBnnHY8e3/1v057b5RLdQMDH07CvcNc0dGByMk57Y657f/Wz&#10;+NeWX9g0cp4JI/Hr69P5frQAum6gY22hsknnPPTuf6dq9Q03UDIv3+Scdevb6c8YrxePMbkqTwc8&#10;9vc11mj6ljAzg8e/9P8APFAHvFheZxGCCQfbjA9+vTNcV8ZrrZ4EvmBJIQ45+vf371Z0y+LhMtkA&#10;dgOOev4Y4P0rhPjdqRXwDernbiNj9Pl5/H9KAPxP1WeQ38hYcl2ORznnPf1J/wA807Ux5VgRJ85w&#10;PTrWfd5+2uRzl2I57Zxkfz//AF1c1VgLUMT97pzj6+nPt/OgDkdNuZI2a3VsI53fiDx6/rWvqr+Z&#10;CZCoAb3yfb8awbFlFycjgsenPI7n8f8AIFa2oztMojjGSDz7/wCc80AcyQxYbhgUbfQ/1GalYqO2&#10;AM++KTg4YjB+vX2oAaGzgAZKnj6dcmv0T/Ypgkk1gMRnGSOvt7//AF+1fnagJbgZGPfp6V+mP7E8&#10;IF2GKZITGM9s9f8A9VAH6xJnavOcgduen408KDxnIJHt+XWo4ieBnj25IB7gd8VPkMuRkH6Z+v8A&#10;nigAHytt6n1HXtjnv60m4HAI649859f5UzoobPTH/wCvv/k1EeCcc/5yen+P40ATsVP3TwMjp07E&#10;4/Wm4HDdue+O/wDSlVgeQMkHnt1Hf9fX9KX5dgOcA98jtQAqryX64/DPJHOPfmgZXOTwRz/ntSkA&#10;YbGRgjH+f5Y/SnffwSMc+n+en50ALEWDjJ+YZ59f/rdK27G4KsMnIH+PfpWIMgjPG736dvz/AD/Q&#10;1PEcfNnI4/zx+tAHqFhcA42nAA7D/P6V08DZUADOPX/H/GvNdLugATIcH68fUV3NnL0HUDH4c/09&#10;fyoA0J4sjgZH06dfrXN31oCCuM47e5712ChWXcTwfw9azruHg8dMjrj3oA8m1XT1kD7gGJ45z2Hc&#10;V4Z4m0fyzJtTCdfXB7f05r6ev7TOQQDj/D/JrzXXtM81HXIJNAHyPqdp5UhTuScds4/z/P1ptjdG&#10;GTYTz6enpXd69pjRElk4GeMdM9MfjXn00b277j9325/T/P50AepaPfYUAkkgA49gOCPp2z/OvQrC&#10;53oNzZyD3x7nJ9vXvXh2k3pLgMcf56Hjr616Vpl2cEgcnPT/AD+n5UAehB85YAE/57H881+af7Z2&#10;qYaK0BwZLpj04wiY46dCa/R+3mVlDKxGevfGM9fr2Ar8nv2uNRF/4rtrQsSY2mYjpjc+Bn8B04oA&#10;+HWUT6iEdt3IHPGQRyayde+zL5UEQ5Tgn61uiFlmaQEl2DL7Dv8Ah14rlb9gZlDHqQM44yO3v/k0&#10;AfVXw10d20Fyyffhj28fj1z9fb9a7JtEKqzhQCFJJwOc9OK3fhPokMvhVGnccBFGQem38Mnpn8eK&#10;9Dm8PWo3FRvXquRnt/COP54oA+aptJaK5PlrlVPGeB+H1rJv9NZR864XB/yB7ete8yeF55boNsxG&#10;Wx/u8dTn+QrnPEnhn7HalGGSBkdOSeT/APW/H0xQB8/Cwe5vo4sZDOoAAznnjg/pX7R/A7Tfsng+&#10;2wpUuD3x25P+Ar8k9G04Ta/axMCP3wyMdff6H1r9mvhram18J2EJGw4HHHTHBPX+f1oA75du3fnn&#10;8+vUj609QAV569/f6e3WmcAhcZx6nr7/AP1qehYP8vBIA5HrnPP9aADIAOOcjr703BDHPb6UvzNj&#10;8+v9M+v+e1JtUctyD/T8/wDOKAFUYOMdcAn9Mc//AFqdvOTu6j/IBpQoxt7EkA4x27/40hXGTxnj&#10;8x3/AM96AHhgGyDwf045/wA810elXXlMBnOf0/8Ar5/Sucz0weF6d8jPrVuF84weB7Yz68/40Aev&#10;adciRVZef/rGuthfcgHXI/8A1V5lpF0uBk8/X3wB+n/1q76zm7Dkn/P8/wDJoAtzxZDYPAzz9f8A&#10;PNcvqMAKHIA69OP8+lde6h1OB+Xv/hWPdwlgV7D29fX/AD+dAHjHiDTlnjlYDHP+c8188eI9KMcr&#10;5Tgnoenft096+udStAyngYOPX8c14l4r0xfmOMDn88UAfL9xD5NxuXnkZ4zx2OOK6jRrrawRuSO3&#10;TPI/DH+fSq+uWKxMxA447dD09qx7KQxyjsQcd8+hyMc5/ligD3PSbnKAqeenHp7/AOetdM92kFtJ&#10;cPgCJWY8dcDJP8q830e4LIhByMcjAwOfr/KtXxTqa2Hhm8mU4JQIOf75/pmgD8lP2oPEjaj4+FnG&#10;5AtYd57/ALyY7zj9Pavm9WKqJJWKgYAGR29Pr2/yK6v4o6+2qeONZljYPJ57Ip6YWMhMHnrxnHT0&#10;riG0+b7KLm4fkPuwCcfLnHHU9T19+tAHHXr/AGi52xjJZgoAx1zjA9K+5vhn4fkbQFZYymWWNlwP&#10;mEaZzn8ev+R8U6HZf2l4nsrMdJZ1/INkn/Ir9Xvh54bQeHbQRpsBV35+8dxwD09Af/14oA868QaP&#10;HpthHE67pSBGwA5wfb6D9a5y30WU7FCEjBAGemMZIPTmvo7WPCRvpmlUYQSBgTg59cD/AArMt/C0&#10;EUZUqGI3bV+p6ev4/lmgD5i1mxaIFpEwOePXHr3r0z4CaVPd+I3SKPzGZk+ZeqjnIz/OqvjTS0jn&#10;VANwIJJHsccEdPy619Jfs3eGotNMt88WyVo8sxB4MjcY9MAH8PegD67t0kVBG4yRxz3/AMamxgkA&#10;8AdfbrjH6fShQSoz14Pp/wDr+lP24759c/l9aAF6ZPYn0wP04/GmsWwQBnP6npj+lPUE5yOnpjp9&#10;e+P8mmOADnHPY9vp/j+FABgYC4wD/M9Rmpo2xgHP4ccc5561Em4HHQH8f5/y/WpNpXPcE/0znPP6&#10;igDqdHumEnJxj+XHWvTbCXKqOoI/Dj+leNWEhSUZGOhx098e/wCHavU9ImBRQOuOemPy/rQB2g+Z&#10;Rnt059OmeM1mXa5Ugcg4zgd/erkDgxkd/wDPWobrkFeuPyoA4LVoRtJ6Z+gx9P8AOPWvB/F9kSHG&#10;ME9OOg79/wBBX0PqSMMn09+3/wBbv0ryfxPaJLAxA+YHjac+5546n6/XNAHynqsZjmIUZGQMfhxj&#10;p0+tLps3l9+P88fjjP61sa9bkTMMYHOBjP8A9fkjiubgdY5AvXHrnjH5fn37d6APYtFuQNqk4xzy&#10;T/T045rt4JARyM9+vX3H9cV5Zo1wcrkEg85xz78/0/XPFei2Ug2LzwAOvTvgH/P9KANcMOepzxjr&#10;np/OnqODk88HjuPT+VNTplhgn8u//wCs07G3ORnbjsegOP8A9dAClMsccEcdPyxTXXrgYAx6cfr2&#10;p2QVO3hvbpx6Y/l+GaH+QFegGM8e38sfnQBQvbuOysp76bhIFZzz6Dgf0/WvxM/ac8Wv4h8fvZK+&#10;+GwQZG7rJMdzfUjjHpiv1z+K+vQ6L4QunmbYJAwb/cUFmOe3A/z0r8KvEV4dX1nU9ducmS8mdxns&#10;Gb5RzzwAB0oA5W5SOO0ZmGWztHoR1PrxxyK4Zy0soVRlmwBgHB7V22q3BWJtxyTkjkdMDp2/Covh&#10;7ok/iHxZY2MSFwjCV8DspzQB+m/7O/gU6R4V+0eVtM9vFb7hwBgb3+b69f0r2PX7W5uVMVomCVCZ&#10;xhSWPHXpx04rtPBujQaF4V05GG6VolkZQMcuvccEduf1qxcWhmbzCuQGY+gAHQgD8gSfw6GgDx65&#10;0aOGM/LkjIzwPz9c/wD168m1UNdagVhT90eOev4entX0teWbSRNI67EAyAeuevv0HP5V4df20bap&#10;FBGGBL/e65BPpg9Omee/XmgD6H+EGgrJZPeToVeOIAZHJZzk8+4zx+tfQMQyCxHAPXp9Mf8A6v8A&#10;6/DeBLeVdEgllAQy5bYvGB0X9OnXrx7d8oCnkADOPXHTOO/QY/yKAAYyBncD7kE/5xSg4PBGF/yB&#10;9KXPIUjOMd+nufT8/WmZztYHp3HU/hQBq6axWbHQnH+frXqulSKY1Gefy6jnj+VeSW7YlG48Ej8c&#10;dfqfWvTdHc+UEIPHX6dh/wDWoA9BtiPLUYwOnao7jHzcbev1+pptq+6MZ/L2xT58EHHUe3t7UAcd&#10;fDc2cgEHqO3v+VeTeKLYOGwMduOn64r16/UgnHf6/l+np/OvM/EqBkYkYBGeg/8A10AfOerxquS3&#10;OO/PTpz6/T/9dY1g588D8hxn3/E/Wut1oJyMcY6dvTJ/+tn1rkYB5cwOcEE57/n/AC/r6AHo+lyL&#10;tUEYxx34Oa6yI4TGCQMenbPJ/wA/hXFaXIJM8kgYPpn8Pbqf512Nsx4J4x9PxP5/06UATkA5CjI5&#10;9sZ6k9Pf/OKM859x6dOh607dj7wwM/lx/n/9QpNuAfQ+/HBzn36+v4UAGSoyeMfn+P48/wBaRSFA&#10;5/Pof58/0oyNxwOPpn/P+exprFdvHOcgcjv2HNAExGQMDgjntj8vSm7gcc4J9fT0/wA//WphHqcj&#10;nI9OM9fr649qQ57ZwPfnPb/9dADiTjHBzj8T7D8aYSeWznGOPr0z+vFSZJB469uvf/Oe9NAJzwSB&#10;z0/T3oAjLZB3cAH3HAzj8+ua8b+M/i2Hwv4WnlklwSjswyeVA6fiSAK9gkLAenX/ADnGc/nnIr84&#10;P2q/GjalcRaHbScSybmCnrDEMAfi1AHxvrmrzapf3Op3RMktzI0jE9DuOVAHbHQE9AMV5hrV2qoI&#10;s8nJ4Pc9cHp+VdRqc7qGaPjceFzjoBx29O3868wv5Xec7jkj3zzQB0Hgnw5J4o8TWmm7cxFt82O0&#10;actn3OMD1r9QvC3gEQ6RY2zRlJZFM8o252lxhAen3V6flXzp+yH8OV126l1m9Hy3TEAngCCD5nYn&#10;3OBX6Z2ulQeXPdQrtI4ByCuMcAcc4A5/CgD478b6clgzwWy4C4TPc7exAHv2/pXBw6ZL9lLM7LGD&#10;949WPfAx74HUfjX0tr/hM6pqbu6/unbdux3J6ADj3/8A11h+ItAs9OtjHOAoXG0Y5fHTJx9Dx2oA&#10;8s8M2uLuCRj5cMbEr2ZiOjE5JOOn5mv0Q+Cvhx5NL/tKeJkV28wZ4GzHyAA+4Jr4j+H/AIeu/FXi&#10;W2sYgfKd9jHB+Vf+WjD0wvfn0r9WdB0eLR9FhtohwQCvsgG0fpzmgDgvEa7c/L0/yB3614P4gQ+c&#10;cjgc4P4f5A/KvoDxCFy645Bx6/Xk9T3zj+deC6+h80ZHB6Z7fUeooAxrByu0YBUd/U/5zXeWZKIe&#10;T1HHr/SuCsCQwHTPfGPT/wCt/Wu+sApC/wB0fl05PP8Ak+lAGyqgEKxwO/54yaCpBOe3OMfypVXB&#10;AzyMfTHr9fT/ACaU+oAJ4PPHbP4UAMPQtnBGMYyDjODzjgHtTNuEBK57gjv7ZP5cVIUJJxwQc+nH&#10;oemDUYAwB3Oeg7eooAQjOCRjP4ZA9fWngBm2kAg8Ed8EUqhhjI4PT39KdgnORg9+2ee4oAiBXjPG&#10;QOgPA7Y60wZ/h4Jyeff9eaezEE7jzzj35/X68/1oxk4f37AZH/1+1AEXBB7kd84qJmXhehP9PX/D&#10;/wDXUrrnGcrjnHPb8f8APpRt5LL1PTOe/t9OM8/pQA3dyQowT7Z/KkbbvAAwR+gyP/r9aft/ix1/&#10;H3Ocfj9KiCkEkHOcjpj6evSgBw4XPQDvnv6446moyAOp5bj8P8+lOAJXdjJOOP5jsTSHgjI3ADp/&#10;nr/+rpQBGr8/Nz+OMd+P/rU4KT8w5JAwfbsP/r4/WkwThs8/yP0J/wDr/jT4gcgA9cHrj/P50Adn&#10;4fQ7gp7e/YdB9OO9e3aEPugdBj8ff/8AVXi/h1SrjIwcepx617VoqHj1/wAfT/P60Ad/anEYwcZ7&#10;f41Xun4zjPXjv+dTw/6sbVyPoev6f0qjekKeBn6n+dAHLazIDGe/49fXmvgP9pv4iWXhXQ7i2aXL&#10;lQSoPzFm+4vfk96+2PGutW+iaZLe3LhEiU9e57Dnjk1+CX7QPxFuPGfiy7hil3W1mzbsZw0ncj12&#10;ngY98DvQB86eIdYlup7i7uHLz3BLuSffJ+vJry67uDLKWHHpz09q3tZuhJIeeX5BP93tx/OuXwGz&#10;k5B/woA0NM0+51S9isLNC7ynHA6Dv+Vfb/gzwXJoHh2P7SBDMxXGMrjngnjnjt7+teefs/8Aw8fV&#10;rlNVmtmkO4N8wOAoOR90g8++PrX2dqGjBiyO4iEY6EnheOBwcH2+vWgD59k0i9M0hhiDBiCJCAp5&#10;GM5b6845rIudB8gmSR98p5HZQT6Zzk+pOfpXs2qwBAIrCPOQT5jkbtvbA/r3rhr2zteIJy1yQCWU&#10;ZUL15J/n296APGW0e41bUv8ARvnKuEZduc55wDx/nP0r9Bfgx4OGhWCuIhEqKe+dznrg9OM968d+&#10;G3g+XVb6NfJAiWUMqgdT3YnHIH5j619q2djDZwJbQjCKMLjOenJzjryf/wBdAFtG6sVxnH096U45&#10;4zjrj0xj/PpQF29DjPX6D1o2jHB5OPxx6/1//VQAwsGViwwTx+P/ANf0ppAwvfB7/wCH8v61KygZ&#10;468dcYHtz+f/ANamnBX5uAT19sZGR2oAh2hGy2cZ+mc9TijALBe44/yD68mkPBznryOR2OOuP89w&#10;KmUfvCyjkk5HOCfX/P06UARckHdyeSPr3xUDHPyryDz+Xrx1/wA9KuBVYEKcZ9c+nftVRlXG4Ljr&#10;x2GPxB/GgCJgeFGB0/P25/8A10pywbbzjnHfjocdOKe20KSBg+//ANb8u3GelRvnkr/DjnkgZ7fy&#10;/lQAFujdjx7Y9f8APPpUsKbj0znPAPJ59f8AP503buxk9SQf5n6c1dtlIcAAcYPGM+nT/GgDutAh&#10;LDYB1OeePy5/nXrmjIdsfGBwfp9P8/415doacgEYx255z9M/keelewaJD8isoyAMcnHb8vzoA6hE&#10;GwcYz75+tZN2Mn1/+vxjPbmtwoNhzx/+qsm6Td0HIz/k9uf8aAPLvEnyo2Ryfp3PQD/PNeHa/JtB&#10;2jpwew56f0xXuviMBgTjJOf94+v8vb868G8RkKGUdTnj8uv9KAPPGG6Y4Gc9xnj6Y5+lbNqNwDdA&#10;B3Pv/XPIrEJDS5K9fbuPX+tdFbx9T24/MY/n696ALKcdiNp6/wAxjvxSsWA55Pcnpz7HH+TTsnzC&#10;ccDpx0+vrTFUtg55GOenT07c/T1oANzE4Y4z6f09AcnFJyzbQeCPxB5x9KUgkgr931B4P864Xx14&#10;ptPDGjy3dy4Rtrc/3R/9fOB9aAPGPjx8TYfDli2nWbgzyKwAX+J/fjgD+dfnDe6hLezS3ly7SFnL&#10;Mf7xbkg/XPSu38eeKbrxZrk2qXBIhGVjU9l6jOfzPHtXmN/OIQQBgE9u/qT/AJH4UAUb6+DLtiGO&#10;nfkcdPpVfSNMvNe1C30rTY/NurltqKP5n6dT7VnO7ySAnJz7d++K/Sv9in4BNquqJ4t8RQ4QbWUO&#10;BwrcgDIOCepx2x70Afe/7GPwIsPhp4SttX1OEfbZ137mGSS3c+mT0FfoXZuJVDtyP88+9eV6VbwK&#10;kOnRDMcOOnQY7Y/HivSPtcdpEqkfN0wPTsCPrQBpyBpchTsUdOmfrj+VVbp4bSAyyHaqDOff1P8A&#10;n+VTwsQm+Y4B/wAf5V4R8WvHH9m2jWFo+6aXKgA46dfc46/54APJ/i341/tO/l0qzkHlJgSYGOB2&#10;zn15/SvCmG0sRjP4gde3T9Ksys8sheQljISSScljxg/5/Goicg4HvnrjPf05/wAmgCHAIJx0x0wM&#10;59KY7ZbBwc46/wCfSnscZwOR7+4/XimFWHUck9uOvXnpn8PzoATZjG3kHP144z/jXQaYhZwT1PP+&#10;f5en481iQhVfBOSCM9z34xXV6PCGYMeTkfTke3v36evWgD0fR4C7xheCc5xx17D3/lXq9ggVAp4J&#10;/H8/5155oUBwhzz+P6f49sV6Rbqvl424z+h9AfWgCSdiVwTz/P36cf8A6q5PVXQRnJzxnt+n+fSu&#10;iupBH8vRv168Y/GuE1y4UKcHB/H9Pbt/9egDzrWpmVWxweeM+vfPPT8vavGtXkE0r8de3r6fnXpe&#10;uXZ8t+RyD7fr+vJ5715RdNvlzklck9Pp/n/PIAyFSMMRkHtj3/8Ard61lUABjyOeCMn6ZqnCuCCo&#10;wc9+MYP+etX0Tttxzz7fn0/H9aAE2qx2sc47+ufT+VPycfMQCeT1P+fwqP5gSRnHtz/jj+dIy8YH&#10;ynj36dOf5UALxwWPI6fT09OopWb5SAMe/p6ev1qLO4DHA5/pjjHT8j/OnkkkZGcYPJxjnp+B9fz7&#10;0ANOApbBIGMZxz/+r/IoOMFQcgZx2PNOK7SW6jH9ev1+tR5KE8ZP5Y470AOIboWyc4xxx36f41Cc&#10;kHBGCTjv1HH/AOs8VPg7Rxk5z19Qfpnnr2qEqcZzk+3f1HtQALvGNxIPcenXBpNmAeMAdBnrz3P9&#10;KVsYHGSvYnk/1pm4YwPl4POPy9AP85oAjJdiSTz0/wDrVEcsQD8pOPU449f61MyEY2nIPH1/H2pu&#10;B0A4+vb6f5/KgBgVSNrdTkevU9s9qRl5C9Ae+efwOean4XO4fT/9f6Y5qN22uSVxj8P85oArSyJF&#10;veUhAucscDAA6nPT1r5P+MvxPYA6Hosu0n7z9WVSfvZPQnoMdua7P4u/Eq30G3fTNOcS3MuV2Du3&#10;qTj7o/XoO9fDWqX8xnkuryYmadt0jN8xJIJAA/zgY7UAVL67gtVIQeY7dWY5Oc9fbtyf6c8hc3ay&#10;M5HOc/N6/wAunalmuDNK3mnI7lTnr6D/AOv07VhSyyXBwc5J6Dnr0wB/L+dAFi2s9Q1rUbfTNMia&#10;e6uWCRxr1Zj2Hb39uSfWv0z+BPwXs/h/oMWva1BHNfXPJZ+RLIvIUf8ATKM9f7zY5wCKz/2VP2b5&#10;rdF8YeK4Ck8ygnjmCNxlYk4/1sg6n+Edx3+wvFFtHZ2ktzdKsQgwsMXIVVXooGeAB0/Pr1APJ9Uu&#10;YLeK6u9QYyTupwCeGJ6/5/LFchpF/LrV9BbW0eEQgYHTcePTp7VkeIL6bWbsr9xCRj2z06dv0r1r&#10;4YaDawy7fK82VcPu425HTk9uvQ+3NAH1j8NtKh0iySSVcuVz+OOB6/57dq/xO+I5tITpOnyAyP1X&#10;kkepPpj0/Sud8QeLv+Ed0oQRPvuJ12jHHzdzwQcDIBx14FeB3E815cPcTOWdzlmJ/Pg5+g6e9ABL&#10;M8rM7Hc5ycnuc9RUbD5uvJx9P8P1pCSSTjPA/M+nX3p23n1BGfTHHGO3OKAG/KV2Z5H6nGM/5HrU&#10;R4BAG7HGO4/PvUpG0bWGSRyDx39fQ/4+hpjEDO3nOMcjJx0x+dAERUAc8g459Px/z601e+QCBnoM&#10;8Y7dPenFWwN5yR1GO5HPf9P8Rg5DjZyB/Ijngf59BQAxgfoAOnHb/PNMAxjC5GP88fpU45PHI78d&#10;Bnnnj9B65zQF8s5A5Gfx/P19MUAV2wW+b0OfU+4P1/qe9NYHuDjGfvY/TNWCoU8Lxg/Xnp/P8hio&#10;5DnGecnjP4evTr1xx6UAR5w2OueeO2fT8/z59aZnHzEevYZ47dOtPPQjOFPv1/z9O9KVU5BIw3X0&#10;GPXsP/rUAMbnJBxkjpxz2GP8/WmbstkDIPTjjPtT2U8AjOcY45GeeORTRHkjPUe2OnT2+poAjZcc&#10;dCB17n3P4cdaeBjAOcgeuR9B/kUHdnDDBzjtn+fH17fyjyOcHkZP049e/HtQA8LnaEOSe3581GxV&#10;ST0IHXORx607JZPm4yP/AK3bH5f/AF6GGRuUYHXHHb17fligBgXOd2AevU/pWvp0DTOEHI4/Pr/k&#10;VQjTnGMdM/y4Hf8A+t713Ph+xLuqsCefTPT3/M8/SgD0rwppx8yLcMgHOO49R/8Aq6da+jNAg2on&#10;ygZ9O3Pp615r4a0xVRCQAe30r2HToSqBcYA+g9vfr70Ab6yiNRk4x7j+f+SK5jXNTWJDk8j6cf8A&#10;6u9bMr7IyAQMdcgY49QfTNeV+J9QEUb5I4x3H5dPrQB5V4z1bcz5cYJPYA/j/Lmvm7WLt5mds8kk&#10;8ccc/wCP9K9I8V6mJHcKcDkEj+n+fp3ryG6kB3An5jjI4/z1xQBnqSxOBgj9MirKxjgZyDxnse1N&#10;2nzDjBBz+GeuBj2/KrOGXORkn1AH4Dj0/L+YBEcg7T+PQ47/AI0Abh83I6Z9vf8AP9KlMZODjIH+&#10;c+lGOMHJA79un+HTjv3oA//X/EO31SaNyRIQX/DAPHNdPY+L7izcL5mcdBn17D6CvMPMIPJwaeHO&#10;cnoP6DuRigD678E+OIp7uFHON2M8dfpzxx6V+nvwf1NLqxhXPOPXr29fTPP4V+GPhfWJbTUYixwp&#10;I7/yz0+lfsd8A9Ra4sLUOckhcjHXPIPH8v1oA+1oXygOME9OewqbpyT054/zxzUUKqIRk8Djtk8f&#10;nUqghQMEAdjn19h6dzQA4ALyo5z+mP0609TgDYACO/px70wD5OOc/kev8qdyOc4H+ev+euaAHYwC&#10;MYAJH5Dj1zSqAMAdOvP065/GjaGzt4OfT6df5envSbmwAflJ755HOOnsf8nFADlGMgjg9vT1x/8A&#10;WpTx90nAH/1unv2poLDgcEk9B0wOPz/SnnjG3g9efrwP04/pQA0kgfdzj6/jk+1RStwW6j/PT8sf&#10;lUxLEbcdf8jA/T/Oaa4DA4GMdePX0/z6etACqCRjPPrn8+P88UgGQAowT7+3POOvtQACTgcn3555&#10;GfX19aGOQRkHpzj06nt0oAccEBj06dOv1pq5ZgvUD9Pr/T86aDkHBBA9Bjj/AD3I/wAaRiGHHX/D&#10;0Hf3/wACcADiyt93gc9v1H+eK8o+Ktutx4cuE6hkb+RGPrXqQU5A6H0z+XXr71wnj+LzPD9zzg7G&#10;z9SO/wBMc+vPrQB+DfxVsjHr90VXALHPtzkn/wCv7V5Kv7ubYTu6HgDjJ4/PH+ele/fGWBU1+6Vh&#10;k5JIx36D/H9c187zf645OCT0x19D/Q8+/WgDsLJZJoxs6A/7vB6fX8etRXVpNhmK8DOfc+/88Vpe&#10;G7czyhOwwcjI57Z64rq5dNjXDSLyPQZz9eeD07euKAPJLuyJUsqrk5z+Hbj+dc5LA6k5XPH8/avV&#10;7+yy7eWF4HU9PzH+NcrdWLY34BIHrgfj/h16ZoA47DBsEZIz/jXc+A2xr9txnLAj05Pc9q5qS12k&#10;hSM4PH054P09q6LwbmLWbdwASGH5A8kfp/nigD9wfg3++8OwbxxsHAJ/T9OK9cu7HCnCDA/r7f57&#10;14z8AJfO0GDJySi9+OBzycelfRssG5QWXj3/AM9R1oA8nv8AThtZWG768846f4D8K851TT2yVKdO&#10;/pxx16V7zeWOQxORjOPfjgf5z+dcPqWlls4B5yeMj/PH9cUAeCXlo6tuG5ep7dMcfz/SsZyygAjA&#10;HXA59gf0r1DVNMHORhj/AI9ff2/pXEXtg0RLEZIP1/EH6f40AZ0NyY8EHBPXpyO/P6V1mm6gV9tu&#10;OOfrk8nPP9fpXEGIxY4xj8f0/rj8KtW1wY+RwPy98f5+tAHtem6nwMHGP09hXoWm6iGCMeCOP8PT&#10;/PXtXz/p+pnbh25OOvU+3r+teh6Xfk9STn9Py/xH6UAe32d4GCr1IIzj/PArpbeYOpOdxIz+n9f8&#10;54FeTaffhwMnJJ7ZBA6dOK7exv1KBmOQB+ef1/CgDsRsIG7GM56/1/WpNx5xg7evrntgYz71Qtpt&#10;w29COg4/yMirik8HByenp04J7/r1oAk24yScjrjj8+aUk8ZwfqfX3+gpjY7ggY/xx2xQQxYfT88+&#10;/Q8j/CgBcjcd4A9c+/IHr/n8Kp3ufIZc5JU8e/t61ZY/Mcjcccnr0/8A19fwqtdAiJ1brg+v6D6f&#10;5xQB+M/7UsUi+NZWYY3D1747V8Xtuadj1Ud+mO3P9Pyr7n/axgdfFjAkHJ685/x+uK+HXCeeRnJO&#10;SeD69f8APHpQBR1OL/RuBweg4/z/APWrjWGADjmu11Ns25YHBGe3/wCrn/PvXEknJHU0AOUFscjj&#10;nr2qJ8DnqT+Hanq2MZ4/rUTnJ20ARk5P0xVq1fEqyA4IK+2DVQ98Dgf59qntw3mDt+XFAH7qfslz&#10;+Z4at0ByNq9cenUnt/n1r7hQDGff1/TpXwL+yBNI3h6AE52KvQHJyvNffSBioOOv5dPfOM0ADcbR&#10;nkj16UN931PXH1/WnZzlRyRnOOf8j/PFKAMkdQOeOnGcY+nOf0oAi3ZPTkf561IMnOBk/U/pS9SO&#10;ePfnPTnr6f0+tIMg5xgjufpxnr+X9aABc7hg8g/gQf8APNaVrcFQNxyT19uPT+n9ay+CckjI7cdu&#10;vscfhT0kYDcDycenHt/j9OaAOwhcNjBznn8u/wDk1eCKykDgn+p5/OuatJ8YycZ49Rz0/wA/nXQQ&#10;yB8NnIJHfv8A557/AK4oAq3NocFVGT/L06VyWpaeHVhjaSDnt9K9ECBwy4I9+3/1/esu5g3AqwyS&#10;OD049c/44oA8S1XTfkyF5Az+o74+nT3ry7XtJLMcjB755Ge2T7e34V9F6hp5ZWVR09M+nOPr9fwx&#10;XneqaapLggjPoMHjjnpz0/zxQB83XloYyT2BH6H/AOtWfbO0EgJPA5PPbt/9avTtY0nYxIQHc34n&#10;6evfpXAXdqY2PbH0/DH0NAHVaVqO3Chvunv/AJ/+vXEfHK/B8B3qoQT5bH36fXv6VbtpjFKM8Zzk&#10;55z/AJ7/AKc1578bNVRPBlyuM7o39D/+sE/40AflhOUS6HI6jIx7nnPao9XnP2YYJwQdvqT6mp3U&#10;NKjkAAnPB5+n044zx6VFrKKLZdgwSv5deg5oA5SybbKSvVs5+n/1q1STBCZTwW5Hpn/PrWbpgVZQ&#10;7c4HqR9fXqK1NRcCMRr8gGPxHsf6UAc6+QcEcf4ntRgnI6f0zTzkgE4B9PajA4A5P160AaUSRrB8&#10;oyT3/pz6+1fpp+xJbgSrKgycHn0z1H/1+vPrX5hw+aQCvIH45Pv9Pev1L/YjDOvJ5QN6YPPf2/zi&#10;gD9P4s4AxnOO59DjH4evp1peeAvJ7cf56UkedoZup/Mf5/yKkIIG1cEkfnzQBGGI5zzz1P8ALv1x&#10;TBneWJz6k8fX8fepNpPCnOOw5Of/AK3/AOvmkVG24xk49Px5/wA/1oAlXk+2f8/n+dAIKgnof0A7&#10;fWgADDZwDnj9ePT+lICSBnA9Omefb1oAXG7KtxjP4n6+nbilX72cYz1HX60oAznqT0/p/n6/SgcE&#10;DGB198dP/wBXGaAERzkKnIOPwz3/AMmlVsA4Pfvjr/k9M1GoYjcBgnjH9Af857Uq7vQ57dcY9/T2&#10;oA1rScxk/X8Mev4/1ru9MvA2Nzcf0xXmsZCn72cgZz1/LjHsK6XS7nYQpAOe2Rz6f5FAHqtvMpHX&#10;n/PH/wBerUmMHgZOfauesbgNh88nt710MTCQA+nH9PT1oAxL223KcevpzXE6nY/KAowRk4r0yaIM&#10;Dx07+n17da5i/t+CMDn8v5+1AHzr4m0jhn2YB6/55/z614jrFi0bsy8emfX/ACK+t9csBKhUDOcj&#10;p1zXgfiPSzFIx8stge3PGOn50AeS2kzwStzjIz/jz+P4V6Dp1+pC/NgnHX/Pp+dcFf25gkICgEcZ&#10;z+fr14rS0q7YOOpIPTt7e+elAHtNreAQsewBPUgDI4/LHJr8f/2kr4XPxCmUnc0MQ6dAWJb8sGv1&#10;GudTaDR7qfO0xxt0+nHY/Tt9K/Hb4xanPqPj/WJBuYpIIwT2woGB3/zzQB5RNKoYqpGM8Y9evB6e&#10;n8q5G8IfUrZW5BcA/jXRMVVMkbmHTvg5/r61zQf/AInEDEMSrg7V457Af1oA/R74cxwWfhdHnJJI&#10;XG0549Mf5/x9F04xeWZZflJLY9geg6HP8q8h8J3M9t4ZilysflKSqhhkjoQeOSPz/nXbaLKs58yY&#10;l2HTJIAHsP50Ad4scflsYF3O44HGDjnPrXmnjOwma3ZCQC4PHpkcY/HI9K9EW8iwAJFJjOCuegPT&#10;6fhWFq0K3ZTzjuVCVPXlSeKAPDvBWmGXxNYRMvzs+T7Y6fnn+tfr14YhS10aztwvIjQ+54z+B9q/&#10;OXwhoMUXiyBlHTkH1y3GfT/6wr9MbCHy7WJVGSqp09cdfw9KALIJAI5BH14x2/nSbunJJ4OTz1z0&#10;61JtyeTjPXn+vt26fh0po3KTg5B/DA78fj/nrQAFex7fTp6f5/wpSNoLIcj/APV0P4ZpuTxtH9R/&#10;+v8AyKfnpg5A59zg9vzoAAASc84xz/n0pSuAW45x/wDrpvAwuM4z2J47+mKeODjHHrjp2/8A1UAG&#10;SuMcn+fXqfpSoQHVuuSM8Y/yPemtuOB1J7Y9fx/z9aXlScfXnPTH/wCugDqNLuvnUZyCT2/xr03T&#10;7gMoJ5H19q8YtJQjgd+Pr7H8fr+leiaVeFggYnHrx+AB/wD10AekRFXXI5BqG4iJByOoqGzmDD2+&#10;vbtV+QZU+/v7UAcffQjkDr/SvK/ENgsivheQM9AMDP6ZzXs17GNjbh/+r/PWuE1i1BV2Pv8Az6Zx&#10;/nigD5K8RWONyspyDyevf2715m4aGc/NwSeD/wDW/WvoXxTp6guuDjnPQDn2/SvDNWgEcxfGee2M&#10;gDv9P8+tAHQaLdZwBwBx0/8A1Csr4ta+mleDJZS+1F3ux9Ai5OT9cHpVTSrpopFRuCD37/4mvlX9&#10;rrxjfDwwulQymCNp44dgAzMvVgT25Gcenr3APzdlu7nVNTlvH+YyOXyB1yeT7mt/U2uYbIedhd33&#10;R3K/Xof51dsImiTcFCAAMx9x+H+fasTxLfTSP8x4GMH0xzkDnn8aAL3wssBe+NrVWG8Jk4Pc5wBX&#10;7HeH4IbHQLWVvkVI0PPysRnnPoCe39K/Kv8AZ10h9S8cRXAUFI2VWZugL9CATgmv1ckitzbR2c0p&#10;RIiqkk5covJGRzj9cnigCwlwbySRcEqhX5hwMkdh64//AF1z+qT29kjSu+1VkKjIxknoO/Xt/wDr&#10;rbinQxJ5Y8rflsdR7ZP0/wA5rlNSVZnlZAR8uAv3gGHcA5Pbr1+gNAHlHiOB7++SGNB5ksgBAI4D&#10;DIyRx19K+1PhHoy6b4e3MuJXkKcdljG0cfnivk2TTpJNXhjXh5JEyq9vLHX6jr+JzX294IsWs9At&#10;0J5ZN5zzktyST/n2BoA7BFwCwOAO3T656804DIyDgfQev6U9QAORjIHPJz+XNJggDAOP5ex9KAFO&#10;RgKMk+vJ9/8AP40zpn179Omf1pdzHHQn9T7e1LggkEghsfhz7f56CgBCWz16Ej0/pmlHILU47Rww&#10;yfX0wPU+tNYAfMvIz+B9qALFvJ5bBn4A/HvzzXoWiXBOFY9P5cf1/KvNkJACrg+/P9MZ+ldfos7b&#10;l54Pt/KgD1e2cPg/5GRnH1q1MNykkf8A1+9Y1lcYC7un05H+fzrZL7hgcj60AcxqSBlbsRXm+uQl&#10;on6Dr7n0P+fwr1C+5yrcgdOD+v8A+quD1VDsO7BzkY/T0/nQB8weJbMJMQBkdOn1I9+vrXmsimOU&#10;cZGc8+nPHX8P5V7p4sswCdgwcH6fnXjGoReTKWHP5HHTp9e9AHSaPPvAJ5Pp/XHt6V6hpk3yhRgj&#10;H589ff2rxjSZlUqrDIPpjHHv0FeqaS5Cqc4B6ZPXA6Y5/wAjrQB20eCnUcfhnn/9eaeTntz0HU59&#10;eMfl9ahtjuXjgH/Hn/Pr+dWGVjyDweM57fn04+lABw3UZI57euP8aRsjO5uvr79aQHALdunoPx6/&#10;r/hUc0qxxPcOcBM54OPU/wCH5fWgD4e/a+8YtpvhufTY5drSqtuBnH+s+Z/yUYr8rJZYiVaX/VA5&#10;9OvTgf14r6y/ax8WJrni+DRkJ8uHfcPjGCznCqfcKD6A818gTByXYqWx0Hv29c+poAwNYm8wlcnK&#10;nrx/LHFfR/7J/hEax4tk1C5GYyUiXj3y2fw9frXy/eyFmKEHg49OfXPH+fzr9Lv2W9DsPCnh9NWu&#10;cs8q9V5YNJyPp/hnr0oA+5ruRmxAgVI0AG7+6F4AGf69DSuiygQRoAcd8546n147+ua4t7ua6uRF&#10;BICiEhfQZ6ls9x+f0rsbaM26xvL887AfNn5sN7dvpnPX8ADN1KzCwMGJIA+YnHTP9a8c06xtbrxH&#10;FKI/NAP7tRzlmOBzjt1x2r2fWmUYg5aR8jvgntnnp09Kp+CPDTnUWnuAAsbfaFAGDhflUe4J/pnm&#10;gD2u1jijgREAXy1AxjoB9Pzq78wwudxGfw/H8e31qNAY845AyO+Pr/8Ar/Knf3WxjIH4Z9fx5oAV&#10;eflJ2jJP044HueaGGVGTgDP4/h/KlABABGcZ68ZPp69+/wCFAwuOcHnr19j6fSgCeIjzAxGBjv6f&#10;54/pXoOjzfu1IOc/0HGa87VuRnj1/qBn9cV2ejyc8k8n8vpjp0/r60AenWMgbqcf/X64rQn9ckjr&#10;z/n8qwLCc8nrj8fbnjrW7Kcp6Hp9c+lAHO6g4xluSP8A9WPbNeb62geMlx0zj/I6V6NfkBPm6jr9&#10;OnXHSuE1RAYW9R1z9OR+lAHz1rccgdskjA4/P6H/AOvXEPhZ8g5HHH0969H11f3rYGQSeG9+/Tt1&#10;Necyja4wOfpgHsQPf9fwoA7PSJt2xOTk57emf8/lXcW7EHHQ9/f6jsa820lirBQcHoOevvj+X5V6&#10;BaMdoA5II5AJ498/56UAbCgk8j2PofrSMduSwwD7DOc47fWl3YG0DBP0Gf8APT8Kafmzjpxz/X/6&#10;/pQAnO4c/dPXP9PrRtA5zgdPrx1/+tmgLj1CnjkH69e3btTjydqrk9vpnr/k0AMU9McE9P8AP6e1&#10;K7/KCPb69e/FGPTnOfr2579+aQHP3uh4PH9c+tAClgxBI6jH/wCv/wDXTGwzDJHGMce/Xp9aNpI+&#10;YccdTyPfpjjvUbMwxt5BAA/E/h/n8qAOP8c65FomgXF0H2NtIU9xxy3/AHyfzxX42+OvFJ8T+JLv&#10;VkJ8qTKRk5yI1OBge/JNfdn7U3jr7DpMui2kwSWceQMcH5uZGBOei556Zr82bq5gjQQqc44+XsO3&#10;Of8AD3oA47XrqQBwRhR0zwS3bjrXH6fp9zrOpwabaDdNdSBF7ZJPJ9q0dcuHnuizdBwOwI7Z9697&#10;/Zf8Br4u8bi9uADFaFEjyODK/fH+yMk8UAfpB8CvAkuh+D7extLcESJHbrjCgKmdxJ9SeT689q+l&#10;NT0+PRNLC3M/AUnJXjJxwB9RgVseHtMtdMsorGBNkVmiovIy2Byc+3p696NVs4byUecGSM4O5sZY&#10;DsOvXjn6UAeTrp87M728QaYjdub7q7uhx+GfX8OK8p8c6aBB5bS+aX3b2bsw6AD0yc8e2a+kb+W3&#10;tbY28KckBgB0K9AXYnqf89K8Z8U2LXF1FasvnXLSrgKOAW4GcdAM/j6ZoA6j9mXwPJLcLqssZWJC&#10;67jjJA5kbPbJ+UcYwOMYr7ovVyhxwM/oPb9PSuG+EvhgeH/C0GUCiUDYozwg7k+rHnkV3d4Dg85+&#10;mPxBoA8j8RL949x2Axx6f/W9q8L8RLHuDdCOOn8Xv61774kj+Uktg4zn2x39/wAK8L8RqWY89s/4&#10;H9MCgDlbY7XKqORgA/Xpmu30xeAAcE9PpXB2mRc4UYJyPpxjHPrXcacxAAAIJxwe5HBH9RQB0SnI&#10;yhyQfpwBz+WadnI+U5A/r6f5+tNTqCBnHoPX/CpWHyYIPB/AZzxj3/z2oAjJwCpycE9e30+uKiYk&#10;MeOfQ/5/z3qYjr25OBwCPQjH+frUJyWDHgnkc+3fuP8AP0oAFbHfk8HHPXqPb8RSjbghR19/59uf&#10;89KRQByvX888D8Offn0pRuJGBggjp7j/AD/nigBnJO1hx2yQcZ7mkGNvzYHbtzz+maU8r0yB39/y&#10;/XrRknABwx6YPAzQAjkenp74z/Qj8qN2Mspzgj8SO/ShjjgtgABQOcjpgfl2BpgOCecn2Pp+A6el&#10;ACtk9Op7dcZI+v8An9Y+evQE/TqeT/hUhYrk/Qd/0x6+v/66aGCg8dO/P8jzj/PFADdvAAOCCR07&#10;Y49Tjjr+VIA2QCNuM9sjH+etOUAAKOAAO49enWmgHlhkE85HXp06igBQpOSFA/8Ar9RmlQZIXGcY&#10;OMDpnP49/wDPFJgMBkHB5/M8Ejnr19KcvAUEEgcYzx7470AdxoEYGGPfHt07f5Ne0aGFBBHAHoP5&#10;/pXj2gpyD0A9Ppz9Py6V7Fo2AMZ4+o45/wAf8PegDu4iTGF69P5//WxWZfN8pYcDv/n8KvJgBe/0&#10;HJrhfHniODw34futSnbaUUhc+uOuR2wOfagD4T/bG+MUfhjSG0bTZQLl8xoB/fYEkn/d6+lfifq9&#10;4pkY7iQ/zMx+8c9cjvyea92+PfxIm8deO76+t5PMsrZ2hg3EYbBIdvxbP4V8yam7CIuTh/w6/wA6&#10;AObupFeQv3OPfGOnP0rf8H+Gr/xZrlvpNhEZSSrSDsEB5z+dcyFZn+UZ9BX6S/sm/BaYQHxHq6mJ&#10;JcOxIxwMFVBwOgOTQB7l4J8Dr4U8MRWwC2808aM6R88behxwD/nirlxp5Ysrglwf4hk4HqT09efw&#10;r2fULfSwfIB80qD+7hGGIPqx5H4D8RXH3ti10hjt1WC2U5Cr03Htk9T70AeN32loSyNmMY59+Onr&#10;wRzXMW2iHVLqO18powDg8AIOh/zyfevXNT0uSZdioFA5+cMAx9vU+mePY10vgnwzDbSNNcLvckE5&#10;J4xyOTnjuQO+OlAHYeEPDttoOlpbhAJGwScdF7ADt6n8q61EQLtByOBz0OTyPb3pQM/M4yc5z/PP&#10;8uaUbdwbvk9T19e2P1oAjKgA7cnPHbn0waZtBJIOcYJ9x3z+VSKeAcZPPXoM+n86Veh2nPQH/J/l&#10;60ARchS2cY7f59KY0agYXjnnAzzjH+ce/rUrMApbOABn8+n0z+tMGQ5fnAx6cfh+HX+tAEZR9vzf&#10;MeO3bqQR2oBGVZiSWzkY49OOv+fepSAMgnGBjr057nvUDBs7uCQffHvjp/LtQA4IDnccHn8QP88+&#10;oprbVYY4xzn19f0p+DgKOce3H16//WpGBJ5PTOff8ew/z60AV2QjAU7emPbsfwpqnPJHQfXt1/oP&#10;xqZgST04wR2J+v8A9emOGPDDIP48fT/OOMigAVVAK5yP8/8A1v6VctEPmqRzyOD+R/SqgIBHtjpg&#10;/ief8K07FN0mcZI25xjP0/n+vTjIB6ToMf3MHnv/APWPv7V7LpCYQMBkH26ep/xH+FeUaIgIRWHQ&#10;jv6+2P8APNeyaXFiIKDnBHGc9/r/AI/lQBpPkrwMf05rGvGBXpkDtj/6/c1uMgUDHTt9O/Udawb4&#10;HDEnnGc9f17f560AeV+JZAM5HOD0z2rwTxI/zMp6jOR17+ma9x8Qk/MSeMHpj8evP9K8F8Q7jMdw&#10;yfx4wTn8/figDkoVDOzk85+gB9j+tb8Krsxk49fp/LNY1tjcT2B9Mjp1x1roYlCgAcY7D/8AVnGe&#10;2fbtQArA8lieMdeoPTHH86UKA+xTz0z7ev8AUCntkduSM8Dv9e/0pjfJnP0OSOOc8fT/ABoAoX99&#10;HY2rXUr7ETOeBg9eMe/tX5yfHb4jy69qj6Vay/uYifMAJOWHRQOenf3xXv8A8eviXFolsLCzlHny&#10;5VAP73dj06Dt+lfnZf3hmneeRy7vuJOc8+4PNAGfd3jMxJJJxnOePqTx9K5W9ummlxwQMgfn/jVu&#10;8usAq5zwcYPTPYj+dQ6Ho994h1ODStPXfLOcDnooxk/h1oA9W+DPw3vfHvia2QQb7eKQf8DccgHp&#10;wOp9K/d/4cadZeC/D0GkWe3eiAkrxvYjknvz2GP5mvjb4H+B9M8B+HbZ5k2XEsRKDjIjPVjju5ye&#10;nTAzX1P4V1P7VdC7lfMaAbhwAQAcc8DHYfXpQB9TaDdxWFkLm6I8w5PJ/DB9sV0ml3/9o3KzJyoy&#10;R1x3/wDr188HxG+ozJp9sTsBwxHb2/X2r3LQGi06w+1TFUGOpA4PsOnHegDpvFniSDw/pEsrSiMh&#10;Mg4ycngY/Pj3r4X17WrnW76S7mcvu4XceQvv9e5/pXa/E3xY+uaubOMloIM7mHIZsdB7D/6+K8vY&#10;7gXxyR78HPf2oAibGWDkEnv1PPX+XX60xtpBOPQDvj1zn6596U5BDevT1wDk+4prA8AHOfqeB/Wg&#10;BhO0kEYwOvHPOPwp2GyeMNx3xk+36GkAbl1GSfXj6d/58Up+6eTn6c8n0GeOeen60ALCpZ1XGAeM&#10;jnGe+D1xXoWkWzgKcZJPHPT6e1cbYxSSy7eoB6en+evH869R0m2CRDgkg89+ex9KAO10eMgAEdc4&#10;Hf26V2SEBd3Un+nWsTTLbag3DBPXocdPT0rZYfJuzjPXjA64/wAigDOu5wACckH8uvT2rzHWbskF&#10;Qenp2x9eeK7rUZCsRLDB5PHfrz0ryjVpWy+5hgZ655IPqen+fSgDzzXLnDH1GPqORj1rhlYs5BPJ&#10;I/DA/LvXR6xNuYjPHHfsPr9f61z8KBgWDc/KM5z/APr69ePxoAvRIOFOAR1/ofT+laW7BIPAPTv0&#10;9/8APtUaoq/Moyfp6dj0GfalJAAIGR9R/X/PagBuW69SM4z/AD9agwGG3bjGMY789v8APrUyjp1H&#10;X3zj8v1pjHJ9ufpxzjuPagBGAIOSOOhP+fX/ABoEZUdcH1564/r707aqjdjkj2PPqO5/z9afja5w&#10;CeufU/T/AD9aAGMqKnADH3HHrz/hzUHO3cR978P6fT8KsdmHU9cfU8f/AFqg4BJznGc9CR24NADi&#10;rEbz0+meT9KjZQRtGARkdwB9fz/xqxjkhOenPJOe/T/PemcqQB1J9gf889xQBDjLIM5PGM8cDjn/&#10;AD61E5bCFeeueQMn3/z9KtZB75yMfLj8Mk9B/nvUbDceDwue3/1v50AQcBskk554A7f/AFz+VNY8&#10;dSfT2z0oIRCOcEdAefw98UuBt44PXn3HHY/l/wDXoAjdjg7hjBxz9O3p+FeT/E34h2HhLTJN8ubh&#10;geBy3PRQfUjv6V1Xi/xLaeHNLlvJXVHCnG7nb0yx9h6YyTX5z+NvFt14j1WXUZnIiTiJeTjPJOOB&#10;lv8A62KAM3W9f1LV7ibV7yQq8uRg5+UD7oGevHb615le3puZQNx2ZA69+5x296m1C+kmkKlmGzoB&#10;1PUfnzWGzLjCjOO/Un/CgBZJMMSG4GR0HSvvD9kH9l/WfiHrdv4y8QWuzTIf3lusnQgNzMwPYfwj&#10;qTg4xXm37Lf7OmsfGvxZBdXNux0WzlG8kY8+RTnyxk42jqx6AcdTX9GPhDwBpHgrQLbStOjVFjUC&#10;V1G0EqMADnhQMBQPrzQB5XceHNK0DSE0+xiEFtaKNvAyzjqzY6scZyfp3NfF3xM1wavfSJBKTApI&#10;Gccnufce1fZHxR1MyQy2di5UspXGM8EfMFx3PFfEXimOCwmkVvnYcjIBye2cY9OlAHnA08TNvIMc&#10;RPVick+oGO/Qf/Wr3jw5PaaFp4uB8rBSDxncegHrxnnPFeUaLpst5ci+unODyAVwq88kAfyHrXb3&#10;EudqIpCx9BgHHr6jnPNADtQvZ9SvDPcNkknA5wB6cdP/ANVRIrBAc89uOuOgFQLycEYO7HA9eh7H&#10;/PHrVsKdvzAHGPmx+o/H0oAYyKVYZ6D8z1ApxGBgHIHX29vWl/i2hdwxx3znk9qYPQHcPxz+NADe&#10;CNudvXH+B6+vb9aZj5cHr+VPbJBVjyc/r09vyNNJJz0IAGec9f8AH0oAhKYBXqOeBxTAAzf054/D&#10;vVhx5mSvP0OT9PY8dvr1pmMDAH9e/wDnP/6qAEHUjHtx0GBgZP8An8+iAkAqeg+v+e3PSn43HA7n&#10;/I75NNKkkeZnGT0H8s/rigCIjB+Y5B6e34U1iSCTxgZ6Dkj6elSMm3G7kHn8R1/D9P1pjKE5IIA9&#10;fT6/1oAYSSSRwRnjsPQj/PrTQFILZ+Yf55Hb19KU7gDkYHTnsPY9KCuDkHn3/nnv78fjQAnl/MeM&#10;k4OODgf4/TpxUbZGHwCCcfU/571KwbLYByMf5xTSGLgMORjH/wBegCJl5YN0zx+H4Uwlj82dpHv9&#10;OQKskEucgnn24Hfj8efzqMhQADwWPf8AkO//AOr8aAGDIyenH1zjtj2Pp7UBAcFSST9OfUDFPO4M&#10;CQQSPqOP84xinbc5BIHX3J+mM4z7/h1oAtWcO+VcDIPtxk9B6fTNe0eFtLyyfIRnHoMZ7/pXm2i2&#10;jSSKWGR0PGPQ/wCea+jPCenHy1YDAOB2x9Pp7/40AeiaFYsiKCuMYPH0x69+td3EgjQZOMA/5H4c&#10;1mWCCOJeOfr69q1ppAsZ5wB70AY2pXSxo3OQMjP4H09fSvnzxhqnyuA2ApHT35x+n5cV6x4gvfKi&#10;fnpnrn8/8a+a/Fmob5CobJBP/Avp046Y/GgDy/WLlpZWYknGcf0PX/P6Vx8jln47ke/4DnjP0rWv&#10;5Mscd8cDHT09z78VkqBvJ6E9R+HbHFADgR36HnjGPYf/AF6sbQE5Pyn35z6n/wDX9abtPKsMH0Pb&#10;0P4UqrgOWPJ/ye3+cUABUcA4BPc44z1yPfilwVwFO4E9fcdvpTGcEEHgDp6jvjFPXOAX5J9Mduw+&#10;v+cUAf/Q/BqTKk/5xz+tQs/PPB//AF1NNvOeen8qpkHOelAGlpkxW9ibBJDD07Gv15/Zw1X7Vp9s&#10;ASzBQM56E46nj14//VX48QN5cysex/z9K/UX9l3U/MtLXLnA6jg9f8PT155oA/VOxbdboz8HH16d&#10;/qasBSDuGR6fl6e9ZOlyLJZx7eBgd/yI9ia1Y/u4HDHjHt+vrQBIePlI5H6/X/PanoeBk4HP5Y7e&#10;/wBKIwQBv+UHp17/AOfbsBSlWBOByMnrnr3/AA75oARj1YDBOMjnr25/n+tKQ+ArAjpj8O+P8/nS&#10;kdecY/UcZ4//AFetOGeAMc/5Iz+PPHHX2oAi5YHafu5/H8alDfgDjqeo6H/PNIOAVJwCRnnPX/PP&#10;/wBbNNwMZyBjkc5OePp2/wAk0APKnBOMEdf65FIS2S2D+B64/wA/56UmRjcB+vT/AD+PrTSFzlht&#10;BxzknP8AXsKAFVhyAefpwecdO2P50B/mJzwP0/GmgKwOehz7Y/n269acmW9dpxx/X8/84oAjbIIU&#10;de/4/T1oz3Iwf8/547VIQBknAIHvx7cH36io9o5Cjg/p9fzoAXByoHAPbr371y3iuM3GlSouCSpz&#10;7cHP+fxrqwpY4xjrjjpz+n/16zNVjV7OTDZyP6DPfPSgD8Mv2hrH7H4iuUPALHr075zXyr5TSTEg&#10;4I68/wAvx/Wvtn9qDTBaa/KXXBEjep9+TwPwz1r4zCgMdvXJ46d+OO+ew/WgD0TwqF81V6YPTj5v&#10;TP8A9evR59OjkAlPy5wR6c9wew9Px4FeT+FnK3qFjk55yvUE9cDpjtXvrWq+UjHAz+P4dOPx/WgD&#10;zm6sRKzts55HHYdfcfj/APqrBvdNCqWcYLY4/l+Y616i1qmSvU4x+Pf/AOt7/nWTf6eShPT5exxx&#10;nj/P4nnFAHitzp7byp5ABH1wO5qTRbVodRifGMEc89scfyx713culOWcleOmB9OOB3/GqEOnNDOC&#10;68568gkd+vr/AC496AP1Y/ZtuvN0aME5OAFGPbr+tfX0iHYWUBgcf/rOfw/OviT9mSYGyijAwGwe&#10;xwB3r7ijwUBc4/DnB9BnigDMnt1ZQMYx0/8A1965e/sPMyCOfp/I9sV3bRsVPP6j8cVmXVsCOe+e&#10;evPTJ7f5/GgDx7VdPzuKpyT/AJ56VwepaYozuGPX09c/ln/Cver3Ti2QM4PbGP51xt9pivvDDIwO&#10;w54/r3xQB4BfaeyFuOW6Dn04+uK5+RXjcnGBwCecj8vbrXr2o6V8znaN30/l04/D6Vwmoaa4B4K4&#10;4554Hp7e2T6+9AGJa3ZjG0nJ7dBgDj6V1emakVKjdjp3/p7YPvXEyQuCSp98gY+v/wBfrUlpMYmA&#10;bgjOc89OnH+f6UAe7aZqYbHzEY9zx6flXe6dqO4r6DHf0wMY7cV8+6bfshQK+AMcZHNd/peppng5&#10;HPPfj+vf/OKAPeLC9MgHIAyRyB07cjpXTQShwOeTjqcd/wCnTrXk2naggKozbhjnP+OO3rXb2N6D&#10;GTuww9s/X2z04/8ArmgDrwUIIXkHA78Y/l607A9hjk//AF/8KzYZxId2Mk5H+f17+1X4mzuOcD2+&#10;nXB68f49zQBIy5xjqen5c+/FV5smJ9uAPfPPbj8qnGWHBzjoOfT6fy/+vTH+b73OeM45/wA5/wA+&#10;oB+Tn7XOnyNrwkRByemegAIyPT/PpX59XLEXPByc+ntx6dcda/Sb9sQNHqcb9gMZB547D2NfmvqX&#10;/H9nGSckentjgUAV76JhbbuSFyfqO/8Aj1rh2Xtn/Ir0PUVElsRgnAJHIzk84PPA/n7V53KzB+v9&#10;TQAYB7/pVaTHHp/Kp9zen86gfr15NABgde/+easQHEgZRnkcVVHGef0qWFiHyKAP2r/Y5k36FGqn&#10;kAY4HUDAA/n6dq/QmMgqMd8DAPTpnGPr9PWvzW/YvuDPpUBPJYgZ/p9Onp6mv0liGQMcH144H0/H&#10;H50AWwONvXOfy9SO/wCNNXOA2CB04OPzHI9KVRkAj5gfb8enXOe1ABOAD0z6f16//qzQABsD5u/X&#10;g+nWmqCB8nJ759+4P+fzpD0CqcAfhg9Mk/y96VunI4xnr1/Ed/pQAKCGODk9Pp+H4n+dLjdls7gD&#10;g/5/Gg7skAEdP5f49ePTvRvZVHGMfr9fX/61AEscrKRtOSOe/wCfvx2retLnPy9SP85H61zeScHs&#10;Pz/pirEMm3BHA6/XA9cY7/j2oA72KU4ycEH/AD/OpWQOuUOfQ/SsW0uQ3DHoPoR7njNbkThsYPJx&#10;16H2oAw7q1JU8cj9cHj6elcXqWmZ3MFzjJ7/AKV6ZLFvJOcnp0ArFu7QHOPvHPT9P/r0AeE6rpjS&#10;BuMEHuPbPNeTavpUkYLFcgE9u9fTWp6aXDY9c9/rnOK871nRzLGSq4JycZzn1zz2/CgD51mheMA9&#10;PYdPp+meec14f8a5TL4anTAHyN1+uePf3r6Z1XTXjZlCY5/yK+aPjdE0WgT44IViD0x6569P/rZo&#10;A/OGc5uUMZznoSOPoOf5/wCFUNZcmJF6kjnvyDjHtx9KncE3gyMH/HPP1Hof51Fq0ca2+5DkgAZ9&#10;h1HbH+eKAMrRYV83nnPQ45H5+tWdbDKApIPf+ec+vOag0M4n4baBxkDPp/n0q1qrrKQsS5I43Z/r&#10;x29utAHMMxJ2/h7ZApR9M4/yc06ZdnyZ5P6UkW0kZ5P0oA0Vd8CNeCODkjB9Pp/nvX6xfsSQLHYB&#10;2A3srHOMZ9PX3r8nYkAKZUk5wex9+D/npX63fsWIg0wADJCeuePTtQB+iibsgH0//V61LnopwBj8&#10;APXpiokUED0b2GP5/j/nNTbWCk9D7YyT36/5/nQAikcgk/55496cegYnH1/X6/U4xTR1PPA5zxz6&#10;8c/5+tPycjJ5ODwOnSgA7/KcY6fgeeB9OKZwAF/H688VJkbivT8OOT1/z9aTBZh3znOCOR/kUAMJ&#10;yBvHJxyPf3/X8umKBt4K8/59v1ppU9ew47dDjH0pCRg44HOR/n9OaAJhgAHBzyTye/TP9KQrxhRk&#10;ntngfrSAHgk+/wCXt/P/ACC7G47um314zk0AJ8uQoHA/XpgY46Vct5Sh3A4JA5/nVUA5Jzknv6kc&#10;cn8/8inKdvCkkZx6fjn+n86APQdLugQq5z+nXsK7WzlDAE8njuRXkVhdmN1A5H59fT/OevHFei6b&#10;dBsZOc++entQB1fl5UAnHTryeev+eaybuPcW71qwyKwznn/PH1qK6iDDpkf09M/U9qAPPdQt9ytn&#10;p757V5R4m0zzYHMY4A69/wDH8q9yvYA2cjOP881wmqWW4NgZ69s9RjP+elAHyXrlg0ZO0AEdOM/h&#10;jn8648OYXwDgjoeP8969z8T6VskZguAemMd/wPXFeMajaiORl656j/OOfxoAZr2qMvhu7QnG5cdT&#10;nk9z9Oa/Jvxs32rxHq985GGupPbAU4znqcfyr9LfGV8YPD0wBwXZRn2GSByPyx71+W3iWdmku5Q+&#10;fMndsYxne3GD/nn1oA42WYtAV+6Dnr+pz75rmrOU/wBqQPhgdwwARknPaulnspI7XzpTgn5Qp6cn&#10;kn+npXNWeyLVImK7gsgzj274oA+x7XxQq6bFao3ybSY37/IMbTx0P+NdjoOtXF1YlxKIAUPTs2M8&#10;GvmWTWjHBBaCbIjy4OCMbieMn9f556954d8QwTQJZhsgg8YxjGMZ6fpQB9J6PqK28c05ffMFEb7s&#10;ZJPPB464/ka0dNnmu7n7WzkptCmJSQQOzdhxXz3qXjJUnSKBhwFVmxjJX0xnp+XT0Fen+EtTacwN&#10;IcyNz9VA/vDpj/8AXQB9AfDuxN34pjkjTOGQdx1ORx+v86++IsCNDjIHT/J5/A18V/BhPtOrRyjg&#10;ebjbjBXjPJPpX2soAB7gcZ6f/W9/60AP+YAZ6EgenH+H06U3O4D5umfoPr7dPftQBuOCcAducHH+&#10;f88UgBDZHJA/PHtQA8gsAcZx+GcdP/rj1ppUqwyu0ccY/HNSHaR1wDzxzzmmb84JPTr2z+nT9KAA&#10;AZAJ9O/bFDbskjPGQff6GnHHRRkKQfxHr7Cm45YdO/Iz175/yM0AAUYLYx2Pf9fz/wD107IyADnP&#10;uT+FJkY+X3x1z+fv2/zk65wc89x/XFAEkTMuXzxx2/L8q7DSLpBIuDz/AI+9cUC3BU5I/kfyye9a&#10;thMY5AM5HbPHX0H+e1AHtNhMCFYDr/k4roI2DJ6j6fqeleeaPciTGTz+f88V2trJlQCcj8jx0PWg&#10;BLqLKnI6/j0FclqcOcqPz5PXr+f1rs5gGHqPesG+jyCe49/z9OaAPDfE9irQu23Pse9fOmvWb72Y&#10;jk9+wHcD/PXk19ca5aiQOMdOOnr+Oa+efE+nNGzHsPU45zg9Pr6e3rQB4zD+4lGOO/4+ua+JP2kt&#10;TguLyC0B81mnkm9SojG0cf8AAq+3dT/0QvKRgRqWOeSMAnj1r82PjPqUl54kaIkBLaJcnjJaQ7jn&#10;nPfigDxlGKmaa5fagBIAxng4Hr+BrjdZmV3YAYDBf1PNbd2Z0D7z5aKiY6FjjqK5G9l8yZgpyTx9&#10;3BJoA+u/2WbBFv3vZFyu/dngkYHBxjPFfcc2uLNdhNwVog20nHLdif5f5NfGXwEQ6ToAvt2DLG/P&#10;oARwOmBj+mOler6H4j+36qWSXeiTMyucgfIBkAdSeev/ANegD6KN2lvZM5GDIPpj6H/JrmFuhL5h&#10;Q7mOWwDyQvXBx0/LHvXJeKPFMVhaCLzCXYjoPT9PyNVPD+sidHZ3zIE3AAEnLt04PYc479eKAO/8&#10;PWU2peIo32FIHbdtBywLYyCev5Yr7b0yP7PYxRRrtwuMDsR36jNfK3wot3vNeWVkAiLHBIJwUGdp&#10;yfUdP1NfWyjAHBJx6YwD/n/PYAkYLywHBHXPPPSkDAg8YIwO3c+tKR2x/Lp7jBwKMrg9s4PpQArK&#10;SDuGBzwefp/hTwdgJIyQc/p0I6dqXncDnP44/LmmElc7hn159/b09v6UAKCQcZBwcDj+dPxyCDxy&#10;OmM4P6moyTgZPGfr/Lk+/NA5xxgdu3H44/zxQA7GGBY4J4x/Xpx9K1dNm2OMfdHvwcHrj6flWSNr&#10;Yx1PHoR3Aq1bMA/y8t0H+eP1/CgD1jT5tyhh1Pv+VdEkmV65z9evpXFaTMWQY4K454rroWLKN3Tj&#10;0/x/KgCK6UYzjmuM1SLKlU5I/oO1dtOuQcnJ7f8A665bUUDKR2P144PTP+c0AeF+JrZWL4HTIz15&#10;rwvV4nycDkHOff8AD0r6W8QWysrZ5I7evHA9q+ftftjHKwQcEg8Dt6H0/KgDkrWQI/ydsY9/8n/9&#10;deoaNOWKnPT8Oew/L1NeUrlWPQDnGRxz/n/9dd3o9ySinoG4x/n17UAevW02QM9fXHr6dquvyQyj&#10;Bx046frWFpsuVAJIPBzgjkn3rcC8HB7evv8Amfw+nNAAQRnauM4H/wBf/P8AKuS8bar/AGV4fuZV&#10;OGkHlp7Fuv1wPT2rr8SMS+MEY74/Tj/PHvXy7+034xTw14TnCvsdYmK88+Y/7tB1Bz3/AMaAPyZ+&#10;IviE634u1nVZDvQ3Eixkj/lmjbVUHGcYHvXm17fLFbgKmd6j72B+I49M+lad44lcBss4JJ9z25/X&#10;+VctrDLEBGBxtCk89cdeg/H+fqAJoVq2u+ILKwI3CeUZH+z1PpX7HfC/wrZeH/B0c0y4eeTzuc/K&#10;BkKMnr/nrX5g/AHw62ueMll2hzEAqZzwzH/DNfrvqXlW2lwW6cxpGqgsQu0KOgHpkdueetAEen3W&#10;bp5IgxKMSWPY98D9fX2BNdfHdxwp5jyb3KliSCcZ659PU1wuj53tP3wNuAeCc9BwBgc885/Ouo0y&#10;1fUJpIXYfNkHPQeufX/HI+oBeOnTXjTiTcSIgqY5yXGTg84xn+tejeHYpIS/8MIWOJF6/LGOBn6s&#10;eKzILWNFBt8bLZMSe+7sOx9q7DTLSG0iIiOVwMc9fUj6npQBoLgKuDzzwc/r9RTgq4YZGOfbj36f&#10;nQWXjccH8OueP/10wZbJXkZIwD6DGQOv+etADlwwAB4HX39MemfT605GDHAByAfz/wA5yKYCwYkH&#10;kdM9hjtn+dOwMYIAK9+vf6j/AOtn8KAJRu7DIHXp6H+ft2rotMkVZAuf5+mePTPr+Fc4r8dOeO+O&#10;T0H1rV05irgqcE9fUnjj8KAPT7KXKgt346/nXQs4ZPm5A/U9+lcjYyZAIHXH1FdNG7FD3/8A180A&#10;Zt+coy4xn2yf5/5/nxOojIZSeOfxz/nrXb3ik5Ixg55/n/jXHX67hszknPqPwHHXngUAeEeI4h5j&#10;5JJyexBx2/r+FeaXSOWORz/TuAP69a9h8TQYJbPHXjJI/wA9s15Pqi/Mdp24PX69h9Pw/GgC1p0o&#10;LgenGM9Og5P14r0bT2GBsOc/y4+n5V5VYOBL8xyRnqf6Yz/+rtXo+mMFHGDnnnsQP88c/WgDqkyQ&#10;OSeeec9eo+vvSqDtCHA/znGf8KYjApgDpkDPGP8APtStk5HU/iMfXr+X8qAAjGMA8Z/PoM/p/kU7&#10;AztB6A//AFvpUf8AFkgcfhgfnThjgYwTmgB4OPvDB5B/p/n2qMhUwhGCPfgcelOz8wAGDx/9f3H0&#10;/lTWwy85Bbntkf8A6+1AEJGFORgcY9fcYzWPrepR6VptzfyHIiXcP949AQT1zWw/YscYU/gOh4/p&#10;+NfPP7Qfji38MeE5nL5kRd+1TzvIwo79+TQB+eHxv8VHxR41uI2ffFYZiDA/LubDO3Y+30Br511O&#10;VIbdpMgsWPOMZ+nf866TUbstJJNM+95GLHI3Eknkn6n0rzPXb1C3lqck85x3z+NAHPyPJNcHaMs5&#10;wBjJOelfr9+x58OptE8PC/kg2lArMzHGZZRkgfRT0r8xvhD4Tl8X+OLC025t4HEsuemFOQD9TX77&#10;eBtA/sHwvYaXGgiIQPJgbcswzzxn/D6UAdjvSGJfN+QDPb7xOP1+vFZWpytK58xxGG5VSQcqOuB7&#10;9R/KtJ7fZH5sr7QRyzYAJ7Yz/Lr+dclK9rc36Rg7lc7DI64baOXK8/qcdOhoAmXSXura8HzqtwVz&#10;v+8wUgnHXGTwMnp7da3hXw42u+KS4hIQy7cdFGB859yPX6V2VxKY7Qqo3BlJVj94k/dAH+cetdz8&#10;MNJNu0ty658oBA3q5BL/AKgD/GgD2KOFLa1SBBtESgKOwx/9brWLeFQCOx6Y45roZC205OfyJx06&#10;f59K5y9B4yc/5/H9KAPNtfCkspGQD379/wAf8/j4r4hi3Es3GM44Ixg17lrqFgduASfqR/k//qrx&#10;jxCgwcAhiCM54J/z+NAHnNtkS8DAOepwD7+vXg9q7XTjuUMDwPT+WDXEqT5x7HOMe/4deB/+uuw0&#10;5shQo57cjrQB1MQygJPQdOx9Of0GfSpVywK5yc544/E/SoomBQHGcY6Adc9c/jkfT3qViNp6EL29&#10;vpxn6dfSgBrqp4OOOvvg8k/T+lQ/KvKjnqD61YYFstnGOP8AE/5+tQEj7w4OePYn/PpzQA1VXI5w&#10;CPy9vw/yBQCQQTg+3Azn6U4MpA+bIBPGCue3H/6vfjNKwG4BgcHt1yP8mgBoAXHU5yO3pwf0pnyr&#10;kE8dc/8A6qk5wSMkEcdB+fX/AD+VQseRjqM8f4fyoAcwIJCjnt78cD+XNRovOcZJPr37f41J97AY&#10;7TnB9QR1/wDr/wA6T6jB/Lr6/wCf8aAGuCAeeOB+Ht+P+elMKlmJzkevP446df8APWnHhTuOT6eg&#10;Hb/P6UArggcEH1/zwfegBNhjCEHOP8f0/wA+1MwACWGTlv5/l9akIwQpONuQB2PPOf8A6/4VCWxg&#10;kdfcfj/kUALgZAYc9R/9b6dalizn5yCD6Dr6/wCRUS8kcYxn34P19vx64qVR8y8YB9x+H+fcUAd/&#10;oGGwCTlfy9sduf8APFex6Oobr/8Aq/wxXkHh0ZwqjIHQYx/nFewaN8pyemT9c/15oA69c7SuD1/z&#10;mvzL/bk+M8OiaGfDGkzYub7MKbScqmD5j/0B/L1r9AvHPia28L+G7rUZnCEI2CTjaAMkn6epxX84&#10;Hxm+IV18RPG+o6+GJg3mG2XJO2JSNvfAyeT/APqoA8avLra24HCqOoByW9zXCXdz5zhcYHOc8n86&#10;6TU7gwxDACk5Oc9SfX29AP5VyUUclxMkMSl3kO1QB1J7AD3oA9K+Enga98b+LrLT4Iy8KSK0jds5&#10;4A/LNftboehab4O8MW2mSAyTEA5GQAcdz+Z9u9fL/wCyz8M7DwrpB1vULczzum4NjKb8jJLHnjOA&#10;Bn619Rz3N1q99FbuBEgOQq4Hyg8YHrj9elAF+1imuwZnAiU9lGMg9Af/AK5/Cor23DhkiXhMDABO&#10;SexHUDI5OcV0YCRoIl43dMcnJ9hnp/kVsrpKxwb1BQsuMdM5HOB9Tzz/APWAPJJdFmvLp4bhsoVV&#10;wgbqx9R29vxrtra3js4Y4tiIVwDtBxkelaJtWsJAMhn+8Tj8vf8AA1X28demcdSOR1oAevJ+9nA5&#10;49fQ0w4yGJyCevsP1qXgcZ3E56Y/T2pWxgbWyD7cZxkcetAEIYFeemPTg+386bj5CD3/AM8/5/rU&#10;pXOMDI65zn6cc/5/Gom/vYI4ye31FADSytkg5A+o/P8AH60xguC3XHOM9xwefxPNPIGT2z/ngUij&#10;aQM5zj8h7+/+evABHncg2jjI+nt9MfhTipH3h16/TvwPfr+NO2gJyNwHP/1/8abw2MjgcdeT6fj/&#10;AJ9qAAAYBx0/Lk//AF6UkgBX5HJ/E9OPrj8PSgnJOGOMnsagbPZuT17DnPfnOP680AKx24OOGx1x&#10;xjjj1FNA24HBPsPocdv859qb3DHnOOpyfpnHWnBQBwBjH4f/AF+lAC9chAMZPbnkc/QZNbOlxgyg&#10;KM7j09ecfiP8+tZIRzgpwR1OD+v8q6DS4yGLEH6fT0Az60Aeo+HossNw2jIGP8fp+texacMRKe4H&#10;04/D1ry3w/AQQMdD2+vpXrtqu2EEcDj/AD+NACzYKnvn34/H/P5Vz+ogLEW6kZ9uwrfmHTnOfb8v&#10;84rmdXkBUpjnH/1z/wDW70AeT+IWG1mU4B/E+/1r5812QtMc9RngfqK9y8SuVRyOR6Dtjp/+vOa8&#10;G1Yu0778dT29Txg9vf60AZ9oo3EjuBz/AJ/lW9DuAH8JOB69PT0/xrJtox1HOe+OvP5fSthQxUKx&#10;5HGT9O4x6df50ABGCSRgHn9Ofwrzvx/4wsvC2iy3MsuyXax+ijn9eg6/nXa6nqFvYWs13M+IowDj&#10;IGf8T7D6V+a/x5+J8viHV20ayfMUbfvT2LZ+VRjsoHP5YoA8g8deKbjxTrs2qznaCxVFPOE6jnjH&#10;qcV5pfXQVSGOGx/Poff/AD61Lc3LCIk5yeRk4OD6/wCRXMTytKRk8enX+v5UAMdzIwzyT/XrxX3L&#10;+z58KlsLKTxHr8RQSqrSBuqocMkQ/wBp+rY7YB9K8e/Z/wDhLq3xA8SwX0dm1xZWsgCjB2yTZG1S&#10;cEYXqxr9LPEXhqHwrYReHlnVxAPNlMYyrysMHJzngf5HSgDkrzXbue8SEEQgnBXngeg9sY4NegWf&#10;im30u0EEb5lfAA9e2SOc4I/E9q8WEbtcFozkk8HueeMdyewwPqa6/wAP6PNNcia8OGBGFbnA7g/r&#10;kE9eBQB9WfDS2lvfKvnPBO5mY9iRjA98Z/8A1V6P498YLYWA0uyfMtwNwJHRD3wfXGAfx9K4XQJ4&#10;tD0RZZvmYYaQdlUfdQH1Y+39TXD6pqN1ql9JeXTZZzwBjCqPuqM/l2zzQBnsWf5yNxPP19M+tRmT&#10;b83UEHHOc/59f/r05lONzgnHQc89fw/AVHKCBg8EY/8Ar8f09zQAucZwcDt6n68d+xpCCq4AyT2/&#10;qP5Dv2owTkA8n1B6ep+vvSnqMfdPbB9eOvr9fx7UAN3jrkZH88Hnsc0rAH5VOAMdefXHHbI/H9aj&#10;YkKMHB9R/n8fyHPNSogcgqOCcjnjHfnGD39/5UAb+hw5mXIOCd3+c+nPNevaPa48vK8H6dD27nP+&#10;fSvP/DlmuFZhkk/h+Gen617No1vwpxgcd/XnntQB0VpbFIVIHb6dOlSTIcFRz/ntWlGgVRxye3Tt&#10;26/lVa7zhlPIGM8ep5HWgDg9YlMcZz0HPtx3/wA8V4xrbDDHGCenXjjv/n6V614hbGRnnH4/59jX&#10;iesyE7tgxxjqQef8/wD1qAOA1CXdJjBJ4PX17c1Whwucg44z6n/63PFOvG3Sk9Ac49fcf5A/KpIE&#10;5PPB6H6e3/1v8aAL+4LlR1OfQf8A6+uMjj1pWAbjqT+oP9acFyTg4AyDn655/L/61AxwcZIA6ent&#10;2A96AIWyQW5OOe/16/SlATAIOeQR7/QdqcVPYegwOcY/r9PWjoBycjJwB1I789/rQAgAG73wf07n&#10;2z09KRh8u05ye/p7/wD66d0IyOf5kn36f5+lR5+VsjJPGM57Y9RigBj7vmDcE4/H8e341HkfdHI+&#10;n5cZ/Gp9rDOemcdQD0P5/pzzio3VwMYyOufT8MdqAHKTgLjbn19+/wDL/wDVUbsSRyMk+g4B7/jS&#10;ggFhxhfw6env24/EYppbeVzwe3HfHHJ6H/IoAAxZt3b0z1wP/wBX5UxicbiMA++cevP+eppxUAsc&#10;8/z44x1x7n/9dKF5JA4Hv2B6Y9qAIl4OWOWGOfU/4/0rE13VrXRbOW/uWGEB2qTjJ9APT19vStS6&#10;uorSF7i5fy0TDE9MfQc/5+tfEPxi+I9xrt/LoWmyeWkfyyYI4XP3fqe9AHC/E74iXHjDUHjhlzaR&#10;tgnkByCMdvu9h68mvB9YvugD5c8nPt0/z71ta1dw2sZgtx8xHHTGcf5+tedSu7SlnOW+n8qABn+Y&#10;sePX6kV6/wDA/wCD2v8Axo8a23hzSY3W23A3Eyj7qE4wvYuTwB+J4FcJ4J8G634/8TWXhfQojLc3&#10;jhc4+VF43MxHRVGc1/R/+yh+zhpXwc8H209tCDfXCqfOZRud3HzSsT0zyFHYc85oA9i+B3wb8O/C&#10;LwnaaPp9skFwkQTC9UUdV46serMOp716N4gvEhiMajk9uvbk10j2Yi3yDiQgAtnP+fwriPEDfZoZ&#10;JHXACnqcn0wOn1oA+XPiLeQ6dbTSOcswOODnvjB+v+etfIl1pc2p6gfOOQScLnOc9vQV9G/ES5+0&#10;3D7iWjZicZPPOBn8+n0yegrzS00820ZllG1nBGOeAe3fv16f1oA5yO0Sztzb4BYAZ49P6eh9ayZm&#10;8z5c4ycD2wOPzra1CTIIzyMZY98n+n9M1iAbn3NggH+v09KALELZ+UfLz6dBjP8A9api+AMHBOf/&#10;AK4P/wBeoY1cY9T6gc59f5f4dnqOQzNkfT+n8x/+ugBxO7AU4zk9e+e3+fypjMCRtH1Jzk+uPpR0&#10;O44Ofcdh7UKwwOeTn2z+fFAAcnJJ68nnrnnp+QGKi3E/LnOev+e9SHdwCMbRgfXtn/PejacFmGQB&#10;xnH0OR/XigCI/K+SODxnaPxz29KD7HGDjjjn/wDV7Uu0ADHJGPQ8f/X/AJfnUZABxg4H65/l/n0o&#10;AlV84z17e/HWmEnZw2MDHOfx9f8APtQQdqpkg9fb3x+XH+cMOAeTj6ntznjHA/E0AI3PGM+jD8qQ&#10;kH5VHXPT6j9acQf4jkjPHXgdvr/+uoyrMvPfHt16fWgBG9CMkdsk+57c9Ov+FN3E9ec+3p1zkd6U&#10;ZJAz1+mfy+lLlgpcnJPseR/j/nFAEe1T8319+/f9f85oIjJAAztOfTH+PHpUmMqzt8ucfmO/br/9&#10;bPeomOc7TjB/Qc9efpQA7HJBOCCT/ge9NJwPmwDwR05/rSnOBz7+2M/T9e1Idu0IDkD+v+f60AJj&#10;5trDk8DjpjkY/wA+9WYYwWGBg/p1zg/lioVLMQc9Mn09uT2zWxp1qZmx2P659T/L+nNAHeeHbFnZ&#10;crnP05HXJPr6/wBK+i/D9t5UIOclgPw+v1ryfwzprrtO3cPu5wOOnOM+oyf85940uIRoMjBAGenf&#10;r0/lQB09uNi8HA+h71T1G6VV6/d468VYaRVXBwCOTk+w9/WuV1q8CRHDYOfT/P45oA4DxRqAwy7u&#10;TnBHY+47dRXzlr9+DK5ByQTx7DOM8D6f1r0vxZqm9pEBByScf07V4ZqdyWdtxzkjr+P4D/CgDAuG&#10;3thSSefqcdf60yJCFCDg4PvnnIB/H9KUZYh2OSPf+v69+tXQFVWyfl4Ht06/n1oAjVdpITnC/h+X&#10;6fSo8qGKqxw34Dk+1TMP4sYIOOv9M/59+KrKSxyDyewJ6dOePWgBnGcv2wOO34fp29qFcKBu5x+O&#10;Bnjn9aVlUbgp6Y6449eCR/P6Yrxf4j/Emy8Nac1vaOHuZQVULgZOMA5PTHfpigD/0fwiuD+8YE98&#10;9v51RK5Jz2/WrE2SS3XJ7dKqPjPPuPTgUANXG5cHBFfoB+y1q7IIFJ5Ujj0HY9v8mvz8U5I/n7dq&#10;+wv2bNSFrqUURJJcgfrwc/56+tAH7h+HyXsosEcoD6jHH6V0igLnpxkdhmuG8F3Xn6XFnuoHHt9P&#10;ccfzruQwI28d+vbP1549uaAF5/i98Aex6+9L3Knj+XH1/n17UmAWPIJPYdz6f5/Olw+75un69P8A&#10;PX8qAHjdglWxyfpnFIGzk56+g5/L8O9JxkEDA/8A14/L0/8ArUxSDn14xyecdD+H+RQBITwOjHp2&#10;6e/X/P1oYqAMdee/bAz/APWpvI9CDjPuR1P+e9ISSwycZ/l+OKAHYZMrktnIPA49KQ4HHTH4+p4p&#10;TyOQB39zn/64H+FNwvmE4xn07Hpn9TQA9eAc9vXqPXn+VLgthuuc8Hp+P51Fk845/mBQoY4bk4x0&#10;P/6wO+fXtQA4g4Cg8AZ6+v8AnNOYMcbev8+egpo+VRgAEcdcHjp/+unMwGT1IBP6Y/H0FADCDnPr&#10;6j8f51Ber5ttIuc5Uj68ZxnPH+TU7kE5HP8A9fqP8e361XuFDg4Bwegx26YP+f50Afkh+1rprR6i&#10;8jbVAYndnpwc5HT2zXwAYmWbrgZ/DHb8PXNfp9+2Dp6PZvOoG4tycYIxn6Z9u/8AOvzPlVY8q2Ty&#10;Mc/0/wA8UAamhTNHqCbhtyT9Px619N2qyXGnRgHPH5HHbnp3PavlTT223qHuWHc59fyPp6V9R+E7&#10;r7Rp8IlOcdMYAOMe/wDP2oAsW2j7xuI3HHU5O098Hpx3xSXmnkcnnHXIHH09enI//VXaN5Yj3MMD&#10;k5GO3X3OP/r+9Z9xGLhSdvO304684/GgDziexCMvGCedvAHtj3P86ypdMEhHTIBGfX3/AJH/AOtX&#10;fvaEyvtUts689Px689zVK6sh823Ix+IHcgg56j8qAPrT9m2YriIfe+U9Ov5euORX6ARDOGxyP5e3&#10;+ea/OD9nu4FvfmFuCCox0PseP/1/1/R+yZWtkJAyRxx/L19v8cUAPKZBOMdh3x9KZ5YHbIyMflV0&#10;98cntwc8jp/n/wCtUbLyPfI9Bnvzjnv6UAYtza7ixU5Bz+P19fyrnLzT+uBnOeCcY/H8K7zyywOB&#10;gj1P58fjVGa2D5DDpn8QPUf4H2oA8fvtN3E8Y/Lj14964TU9JOCzKAD09enc+uMV7veafuXOMdcH&#10;HX1/+t/KuOvdJB6pkHr7Y4H88/zoA+fr/SXG4EZBHt19q5+SwZX4HU/oDz0/z0r3S/0bgtjhR0P9&#10;eD+R/OuPvdKeNiGBOT+B7DB/pQB53C7wMFGTg4OOuPy9K6mxvyCq556ep6f481UutOYkumeo4OB+&#10;Q/CqS77dwW5H06ZHfH+fSgD1LTNTkAVc/KeOM+nQ/wCf5V6Hp+os4XnAP6dQTn+Q614VZ3bpjB24&#10;/wA8jvXbabqICjDZBJyMcdvrn+vagD3Oyvtw44A9h+YPp3ro4Jixwepz0z16GvJ9P1AlNxOM/wA/&#10;T39+a7eyvNxHOe3OMDnkdzQB16uDjAwePXJI/P8AHihiORnJIP19Dx0z7+3XiqUNyrYHp6Dr7nvV&#10;wtjPcnHB79MHPt+VAH5m/tnxY2TY4yO3AP8A+vrx0r8wJpCb5gXwTz0/X8uvFfrD+2faLJp8s4GC&#10;MHOeAeecY9PX8q/JqdNlwEJ68fr17nr9KANW4XfaBzjjoTxkY7Yrze44k4Ofrj+lenSgyWoC8gfN&#10;26/T/PX1rzTUEZZypOeT7fSgCIMMZJqs+See1OGAOOv+frTXODwOP50AMJJPWlTIP+eaZzUinnpk&#10;0Afrf+xHfIbNAzdDngfTj8a/UeHGwcZI47dRjjjr9SK/JX9ia5ysAQ556dsDGf0HJr9aYHURruOc&#10;Y9zjtnketAFoY5HUgEfX8RQXfacnOO4BJOP/AK9NL4GMbh1J7f8A1v8APWgAKxXqPf8An/n8KAG4&#10;weSAB6dRn3/lQACeuAOvPr6U48EDGD+gxyPwz2/SkyQx4yD7Hrz3oAeDkE49O3OPr/nNRnJOc5xn&#10;34PalxkNjgDHPQfr2/8Ar0rAZK4GT2HPQY/TNADSCFbJ/wA/5705clug/H36ew/yaYAMsTgY5989&#10;+nJpwxyTyfzPTn3oA0rSZlYDOR/nHNdRbTh14OD+Ht+NcMjfMFI4HJ9DkcdPb161sWVxgjOM57Y/&#10;zigDtY28xeTkj05xz2P1pssO4HPf+f0qpayggHPboD1/+uc1rABzzxj/ADg9PpQByd9aFt2BnAH5&#10;VxWo2By3GScDj3556V6xNb7wQOpwPr/L/PWucvrNcHjgdfp/P/PWgD571vR1dPnGSAfbpg8+or46&#10;+PemtF4du9wxsRjyP16evAzX6IajYK+S4znjHTjt/h/WvjD9prTY7fwffTSDAMTn1xj3+vAoA/G1&#10;0Ml0Sxz97t0xnP1p2oxM6Pvx0z7e+B3/ABpwPl3yqCQcnnPJHqOataou20LMCHPHPbtjt+P5e9AG&#10;N4dtTcM5BzkHjrzkdeuPr9fWuivLSGCFgfnlJOcYKr2HpWZ4Z+ZioUglSv4d++f84rrbq0HluikE&#10;kY4ycNn6/j1oA8pvIwsmzsue39aZGCp3AAdAe9bmo2oLthckewP+R6dKiS1JTOMAHp9fTp9KAIrd&#10;WBTceD6+pPX9eTX7AfsaW8UekkoMkJ19c+mPXNfkOvylVAx0OMdAeDz/AJFfsF+xvE0egozEEiPt&#10;yODQB93qowWzzz/LtVoHv1A9D1yeOf6Coo8AHPzA/XHT1xx6fkSacm0DHb8u/wCJ9OBQA4ZI6/8A&#10;18jnj9e1RA5GM8Hj1/H/APV+dK6sCdpAIyTn0GOR/nmkUhhuzgj1I4/A/wAj/wDXoAeWYSbkAAP6&#10;45/z7UoIGGAyP4f6/X8aCC/K9B7d+/8AkUuAcHPQ8jvx+h+v8qAEYdVAGD2zyOKcApJXoR6Dr9O9&#10;KAuCOwOTx2/ln25oJIIAG3nHbt/PH4UAOK4VcfMefzxyfp71GAQOmW7Z9fzpecgE8nsOcD/J4HWh&#10;dx5zgqff8aAAsAdpOc4PfBzjrS7WLZB4HbjpjjPSkwB0PI69v5c4/wDr5p5IVty+34en/wBegCSM&#10;urbmHAOf1+vtXZaRelflZsg8d/w+lcTx94Nn0PHHp7j/AD9a1LK4aKTnjPp/X/61AHsNpOGUd/8A&#10;P+eK1mIYEnkjJ/D26VxOm3RKDJ7e49vp/nmurgn3DnoP89en40AVLqIFST0/xH6Vx1/bgA46/wCe&#10;a72Zdw5Oc5/zjjPtXPX1srBsjg8dP69KAPGdf0zzoyuMEc/j6/4//Wr5817TAjPxnB9OAe5x2r61&#10;1O0yp2jcAD27Z714p4n0c7nKKOcfUc/5FAHxd8VZDa+HJJN2ANx+hA9Pb8MetflxrE7tNkndtcHG&#10;eAevPXPuD3r9Ofj4/wBh8P3PVcRy9j3HB/Hnt/8AW/MK9J2naO+SR7kZ/wD1frQBi6lqUhRoN/y5&#10;BwPQe+evArloJjHcB2JyGye/v+P41tXsQjjLAHO5l3c9hjkf5561k2FutzdRQtwJCOemOev4/wD1&#10;qALj3V1eKkaPs2r2zzjmt3SNbfSl3K24gc9/yxyP5VBeNZWlvbx2yq86BvNHI2jtuzx149a5QSAu&#10;x5JI4x7HoR/k0AejWOvT3V55zvklvlHTPPUe1fTHg/XoI4VhjIZioYBeoYjkevr069M18V292YWJ&#10;xuJPHT1xzXsHgjUm+3QQg7TvQHkqSF5IB55oA/W39n22a5mF6jfuzlwM9ONp46V9fgOMMAM/y+v9&#10;K+X/ANnK22aJHJyD5ROMDncT39PT9OK+nVUgDbn8u5/w+tAD13F/lPA4+h//AFCngnO3sO/f8P51&#10;GoIB2nAAB554z69vxpEY8nggd/Q/5/xxQA/cSeTkH/PX/wCtSPyRk8YBx9T6f0pCAqhu3Q5/L/Pe&#10;l+bBfAH1H8u+P8KAHckZ6gHpzz9f8+lIOcjHHf3Gf84pT1xtJxjHbHp9T2ppHUjJ/wA9frQA4qG+&#10;Yn/6/PQD/P8ASpNrYLAZJwfw9P8AP9aCxGSxPHbg/wCHrUWT8vOD279Oen+T60ABYA/Mc7ufXOO/&#10;+elTxMoPXC/meh69KqsCcMTnIHTt1/D/AD3pycbVIyR/XoB6etAHdaNctlVHGOMdBxXodnMT14B6&#10;j8O3avHtMuDGVOOPYcn3/wA4+leladOWCkckAUAdopBX1FZl1H1AGB6+9WrZ124ORn+v+fSm3Ywp&#10;6HPb/wDX/wDWoA4bU7XeG46ew7968S8U6YAHYc4yMgd/59a99vxuU88DA/8Ar/5xXmGuweZG8eM5&#10;OemPx96APjbx1tt9Mu253bdvv8xxyeO1flF8QtRW88TalcKcsZ2UdPup8oxn2Htiv1Z+OM8ei+G7&#10;qZwVYlnwemIwWJ/z+VfjnqFxLdmS43Zebe3H3st0GP8ADvz0zQBg3UauZFBXMQz16k+p9f8APSuN&#10;c77sKoyScY6ZrrJnWK2d1BV2XBAPB9OPf3+tc7pKCXUF3jJHTjoeOvPagD6k8P6nJo3hW3tY33S7&#10;AQoOM56knnj2+laXhvVJ7FTdSsEEb4I3f3zuyfXNeftdyLCIIA0rlQucH5V9z7emf51Xv9UCr5UZ&#10;3l2DMcegxxxzyD/PrQB3/iPxrLqNxHBESdjn0OefX681694N1mOK0jiGcF1LfxNycbsn8h9K+RYn&#10;lF0JCCxQgknqWPcHngdq978D3c8lwlrCNwLDG72OASepBPX0+oNAH6X/AAa0pfsxupOXVdynG0De&#10;fT/PtX0FEpwGYgn2GPr+HrivHPhBatFoq3DA/Og9eo/D+uK9kjYnGRkfn+Pp/PigA24AwOSO3bHb&#10;+lJjGMjgDrgH3Gfr+VOPyenOO3Yf5FLgAnJJH06ehxQA3gk9hj1+tP24B4wR+n9P0/nTct9Pb/P8&#10;vyoOMkY6/h255OPbigB7YC9c49f8KAAABggjqOB6ZIpuVIOeR79j7+9SDjjOST16/Xj+XPqaAGEb&#10;uoxj9B2p6MAflAAH9OPXsaTrgg+p7jA56dv/AK1NXIx1Gc+h7df/AK9AHbaNNnBDYUe/fj613luw&#10;OATyePc15Xps+1wp59v8816DZzHaD3P+ev0xQB0E3KnB5/DNcvfp8pOcA+/f/PpXRhwy5zgfnj/O&#10;KxL5cgggkD/9f+fp3oA8z1iPcrLnA7984/wHSvCfFFuFkO0YA6cdPQf1z2r6G1KJWJyMkH0OfbFe&#10;NeKrfcrFVIxnnHvxx0H50AeHyZDtg4Izjnv7/wBRW7pk7KRgg4/zgYrMu4vLkKkDIz15PPvTNPnA&#10;kCZ6DjnHUYJPH4UAe3aVIWA2jaOeQOeldaj/ACnBxkA8duf1rzvQnAjTcd2AM9RjPbHv/nNd3A5f&#10;DqOPzxnHT29DQBZZsEjJA9e498dPevyq/bH8Ypfa3FoduTJHNI0rf3RHCdqD/vrJH59a/TvxFqCa&#10;Xo15dscFIzgerH5QOnFfh98avEa+IPiFqZjJKWeLcMw4ygBJ/Fie3XHpQB4/K6sXT74Qjvngc/5z&#10;XD6tIWuNpwdvoffuf512d46wWhkXg/eyPc9e+f5VxUMEmo3sVsvLTOFA+px0oA+6f2TtBhtYl1uS&#10;LzZUDSdBhQc43Nj9Oa+xddv7y+nS1hffPIxUnkRRg88DvjA5/ACvJvhDp0HhfwgjwQ75ZUjjAbON&#10;qDPUdeewH455r0PSLj7Xeb5QUbdkqDn535wevPJ4578mgDvILZNO09YYT9ouHyzN6Mf5ewrqNECx&#10;KI42LPLljtPAUdefTPfvmuQu7hLaVLROHbr7e+ement+VejeHLbbFG7oBIQMr1+XqD+oPfP8wDq4&#10;A+U34Z5gN2BhQR147/WuttgscQQ4AHXP0GOtY1nxMU25ztOR0A5+vJPp+tb8e4g+gx+nOT/UfrQA&#10;bmZiCcj8/wDP+RTiAeSNxHH175z/AFpFwGyRnPfrjBpxIO1s574z0+nHb37UANACt8wB+vP4/wD6&#10;qeo3YO3AGcZ6/X096Z16dceuefz70qnHyjJx0/LH9P6UAKqhcKDz+p+n+eeavWRIdRk8/qKpkgEH&#10;GAvQ+3+HOP8AGnw/eGAcEgD6e3/6/agD0vT5CQj5wBj/AOtg/pXV2xBBHT/DpXEaVKGVdwyAB9en&#10;p7/X/Guxtz8p2nOfp178frQA26yOg5/Lv3rkL9AOegP4j2rr7rJU9wP1x1/z/OuR1ABT64PX/P8A&#10;k0AeX+JVypYjoDwOnPGc9f6V4rqODk9T/noOO3Fe7eIFWSHeCSRkdj+H5EYrxTU4ypKnJz0B46dK&#10;AMO0cpMBnB5/P+X0/wDrV6LpLAkDhSa82hZRNwMEZ47+p6132kThQDnGOpPJGR0P44oA7iLcRluc&#10;eo9ev/6sU8qd3zHA/wA4NQQttiAIIx+fI59B/X9anLAZwD/k9vSgA4zlhwPQ/wCe4pyckgd+OmPx&#10;A/rTWKnt1P1IPTJ6D/EfWlHADHjGPUYz14PBoAA2MDOAOfzP9abu4G4Z/wAe+KVm3ZyBx/IHOO5/&#10;Gm53AnOCcfUfy/z0oAr3LxQRl5DgIuSc9MD9PX/Oa/Ln9prxlc67rf8AY0THyVbzmHJAC5CZPTOO&#10;tfoJ8T/EEWheGp5mbYZ0wzZ+6oyWOP8A6/rX45eK/Ecut6rfa3McC5Y7U54QHAA+uBzQB5/qmI4p&#10;Gz0AB285zjHf8x6V5TdyiSU+g9f8/nXZeINQLZiOF3jJxngg4J/I9/0rn/D2kT+IdcstJgHzXUqq&#10;eOi55J9sUAfoZ+xN8NVlceJb+LIlPnEnAARfuD8T29PrX6n2t0lwx8hPMKNtLHhc9x7ivmL4PaO/&#10;hzwda2OmwiFpiimTgDYowoAPbGefoK+lrcx2doIgcBepOCSe5wPX/OKAMjXtTkGfs53zDPJ7epB9&#10;uPQe9edWV2bu9eAtkfLkrn5iD068knr/ADzVnxpr8sQ/s+0H+lTr+7Uj5nL9OMcDjqazPDli9g5m&#10;d1EyDLSkllBxyBjrjoCOKAPZLENK8Z5Kx/Mc9WdvlA5468/mK+gfDFuLOwhh4LAckDqepJNfOHhB&#10;RqOqh1ZiIB8wB+T5vugc8YAzj8z3r6V0g4i246ADn+f/AOqgDo5DhTngevesG75z82MH/P8Anitl&#10;ySpGMjj+eB/n+dYl3xnjP07/AFoA4LW1yPlPJx2x25xXiviBSc45K47c/wCfevbtbPBB/gzzjPTn&#10;J/8Arfn0rxfxApYHdxjjpjJ96APL0A807TnBPHr/AJ711umKSq+uOM+ueM/yrlm4lYEEdM9R69fr&#10;1xXWaWpIGR8o/IY5HrQB08ZXgdc/h054/Opg2BkDg+nIH+cY/GmRkn5scjn8Djt7/wAvSn7s4bPP&#10;4889Rj+tAClv4VyD78nt/KosBjsAz3/L0/wqQhs4cYJ9CD0/Ln/PHFKoK5X19D+pPOKAA8HbnI9O&#10;/Azn6f57U0B8Y+929+enPfp+FNMoGOOW/UMf6fh/Qx55BByRk59yeo/xxQA4qS/XBP8A9fn86Y6/&#10;wFsf/r4p4OF+Xjg/oOP/AK+fy70jNxk54/DBPpQBFxgnHynH4c+n8/fmntkZJOF6de34/wA/Sm8E&#10;ccn65H5ew9OaGYfd6FgO+e3Qd/TtQA0jOdq9D+n+TzmjjdxyM/r29fzozwWIyOOe+e3Q+nPOKUHC&#10;Zxkfh+GR68f5zQBGcBeRweP8/j/X1qNQQRkZHrnHX6fnzUrIRk4weQTngY9PxzUfO3A6e3b3wetA&#10;DVAAA7Ee3Pvn/PepIgwYAADdj16cUjHHoDk9egz/AJ5qSMFnGCMA5z/+vPFAHo3h4EELnI/n06fW&#10;vXdJ2hdzHGe/p9favINA+XgZ7eoGOx/pWj478ZW/g/wvc3k0ojJjYs2fuonLH19RnrQB8Wfty/G1&#10;bPTB4P0mZhPqOYzt5KwKRuPHTcePpmvyBuJFQu7/AHG/Meufr3r1D4p+N9R8d+MtR8QXTEpcOEiV&#10;sjZEvQEfqfevFNcvI7SIxoTvb/JNAHL6ldPcTlSeFPb29PoP/wBde4fAH4fT+L/FEFy8PmxRvsUY&#10;yucEsxHooGOorwWws7jU7+KxtF3zXDbVHuetfqj8E/C3/CH+FlZYf3ksYWPC4ygOCxA5yzHNAH0Q&#10;BD4d0uLS4SqBF2qqDaACOBjPJGST+lanh9Bbwi5mLM7Z4J5Pfg5/z+teZpePqV+rTyYCDbtzu5HU&#10;9eAB2z1r0ewb7VIkCLlCMZ5ORnnC47//AFh60Aen+GdL/ti48wnZn/VlckknqfT6Z7V6Bd2S20Ic&#10;fJKAY2Z/mJGeSMf55xz1o8OWbW9nBboBCp55xuwO/Hfj6enFVfE+oW8UP2OB8yN1I7Iev8+M/wBa&#10;AOEu2jeRwpLjkAnjgd8dz3qsMkjIyARj+tSlh90DBXHHHQ9uc1GTnJAxjnOf5H3z/nrQAAgYzyB1&#10;/wDrD8KVR1BOfzzj1/8Arj39KRSdu4cgZPHbntz2peMD8z7+nvn2+tADSMgcA49c559evTtTMZHB&#10;yT6dPfOfT+VPbcuB1BHUn29B+uMdxURcqBg8jHtz369c9ORQAiqE7bicY9xjrSlUACKcZP5Ec9eO&#10;lBPUZ6k46/r/ADoDHnABIxjp1A78cfnQBGFAACgZHHYdPfHp/kUMVPUcDpnGMH/OPrUjAAkg55HI&#10;zj61CWC5wvBH4Ad+T1+nagB4+U5GRnPAx0HvVfC7dzHgdu/B/ln/AD1qUNhgD/F+Y+v1+tN4JHBA&#10;H0Ocduvv0oAjK4whOMdQOOuPrnHemkjPPQ46gfjk/wD6vx4qcKcLwATk4x7fhz/k1Ep6HGBweRx9&#10;Sfr/APXoAlRDxztB59M9O3+ea6/SIzuHXOQf159P8+1cpFwRvPI9v85HvXZ6OpyHyBzzx0I/DPTP&#10;5e9AHrXh+M5QqPT04+mOPXNemw/dVRxj/wDUfxrz/wAPxEgHHXHoM47mvQEGMc8njjp17/5/woAi&#10;mJJznj6849K43WXO1gcDBPP+T+Wa6yfCk+3r+h/+tXD65JtB5yBnPPHPUZ/wx+VAHknimQlGweVB&#10;Pp255/z7V4bfAtM2z69cEE9RXsHiZwVbZztB+vHUn1FeMzlmmLdVBA6E4PXj69hmgC3bKMEryRgn&#10;rj8D/I1oE8H+EDPP48c+/P61UgyqnA5OAeuD7duf61xPxB8W23hTQZp5ptshViM5OBjr/MD3/KgD&#10;w34//E8aNZvpmny/vGyoHAyccsfp2r85r26Lu81wTI5Yk7j684Pf1z2rtfHPiu78V63NqLKQjfIo&#10;yTgDoOeOc5NeT6jdHmPOT35x/jQBXubkyyFR0yeO2fT3ra8FeEtS8b+IrPw7pabpbp8FuyIM7mPs&#10;AM1ykavK6hBks2AO/PpX64/sY/s73Nrpp8U+IIDFcXIWSQMOUhPKoORhm4z7ZFAHufwk+Htp8NPB&#10;MGm6PB5E08eyN8Ybaf8AWSnvuc9B6d6w/FVi8jm2UbpCSDngcdOMfnmvrHW9L8i2+0MgUnCqBx8v&#10;QAD144HpXn9l4Ke/vpNRuUGM7sHvk9AfzH+PNAHztH4XGnWpv75g7H5lPc9sj6dOa6nwJoT6jfm8&#10;uSTDGwVVGfmfGQPp3PpXSeM7E3l7Hp0B2twNvP3Rjk+y9T6mtqzeDRtO8jTlCGVdsbZ+YKfvydcZ&#10;fnHsOvIwAWNevFmuPsKMHjhJ+YHG5iMMRjsOg6VzgUk8cZPtjg8jP8h9Kc/BO3v2P6nB/wAfek25&#10;DZOA2f8ADOeBn6H6dKAHqAh5HGfyPsPb19KiC4GAfvdDnuPXr+GPpTlHAHI3H3AP0/majJPBx97n&#10;J5HPT04/CgBuCFJHXk9PfnAzSbQSOc47nuemelO2FgccE46nt7e/oRSKCq8AEEE59OcdOf8APNAD&#10;dp3jPAGM/wCAP+cVctYfMYYGR+fU8Zx/KoCm7O3r0zk/rn8q2dMh3So2MZI69u/P+TQB6H4etMQo&#10;AOD69/XHrx/SvYtGttyBx1GMenT6VwOhWoURjGCR+nfA7V6vpsTJGFTkY9sH/P1PGPegC55ZCD0P&#10;+ffmsa8J2Fj0H4/nW+6fLw3HP6D/AD3rn7/KxseoHtzQB5Z4jlzv7YBxggflj0/DFeMa3KNzFflB&#10;6ds9+a9T8Q3OHbI5IJ7H6/nXi2tzZlcsCeNvpwD6n9KAOXYEyB8ZHr6g8Gr0KnGc8n/I7n/OBVNA&#10;A20kHIB54z6gDnkVowqTuBIye/H6f59c0AT55Gepz7Zzjj379aRSM89j1I/TOf8A9VPOAApGQcjj&#10;t9M/zH6U0qxz2yfyz7f5xQAhYgDccgdx39M8dfekHB44z+vHPt9aUKxzgYIx6/n7fnjjFBBUhR07&#10;8HjPp/L6UANZh3HT9AOT7c0xVKgqATnp7/5FDc4JbHOOP59/wpNuzvkkZGSD+H/6v1oAU7ipXqVH&#10;X0xzzx9aRl5yOAeP8/5x3qNmwMtwevf8R7+1OLkDcRg59eSfp2z2oAbtG4LgZ747Z4OCeAf/AK9R&#10;lQfmbp249uM1YVwfvfKSM/TPOB09P84qIggH2z6jn2NADSWwuTx9MgjPFVZXEalnZQFBJJ4/E544&#10;61Zlborjjv1z64/T2/x8E+LnxHtvDmmTWtu2+5PyhQc7mx0HH4k/Qe9AHB/Gv4om3ibRtJk2SsDj&#10;vgH+M9/YD6njivjW7uls8PdHJILt3z6E9Oeuc8/WrOravPeyz3moyebcynLnPcnhcjHAHT0rz7U7&#10;6WVgJGBbHqcgdsZoAbeag9xMzDgE8e3Tp9abpum3utanBpWmxNcXVy4jiRAWZ2bgAD/PFZKkkEDr&#10;+fPtX7C/sC/sl3N/fxfEjxlbGMuga3jf/lnE2Pmwf42HA7gZoA+hP2Hv2SLTwBo6eMPF8SS6jd7W&#10;kzycg8Rrx90Ec/3iMdK/UdSgASFcD0xgD8O1VrXTrKwtY7GyQRxRLhRwMAdKtlPlAI2tz655/wA9&#10;aAKdy5iVu5GcE8fX/wCvXiPjvUnjsWEjbyTg44Uevp9MfrXr2rSJbwMZj1GD9Pc5wPwr5m8ZXh1S&#10;6e1HKIRuPHHoQccmgDwzU1e7u3upPuDgdO3t2/pXIak20lScYAGB169/8816Tq0QRMRrtAHAAz7j&#10;347k/n2ry/VWI3DGcjoD6ntQBxd2WZnIUKO316fh36f/AFqoRqWYkcHOPofzqzdsZJio7/jn1zSK&#10;uSBgk98Edux/z+NADgPn+8MZz/8AW/z+tAUgYC46jjgc1IAOQxDYPB7jHPYf57+y4xjjHP1/zz6n&#10;/GgCJshsYzkd+nH9ah5JU9Menc/4dqmcZA2gk/yHb1x/n0pi8grgEYJ+ufT+frzQBGqfKRjAHsOm&#10;OO/Uen50/GAexGTnkn8frS5+QqFyNvQdcDjjpjP+PeghRk446ZPHbgD3oAjK444yfbp9fw4qMqRy&#10;3Xj24znj6/pzVnlcZ6jP5nqf5dKbtycHkc8de/fv1+v50AQgKSoGSD/X29v8KQAducD2JPfA96nR&#10;vnBXG7PO30746f5+lNbcQNvOeOP88GgCFgdxJPB49MH1P4+lMLGQHJwT94fQ8AU8qMnHJOe3TJ4x&#10;k8geuf5UxjyG6A9vXr1/rQAYLE5578g9/r7f5zSjMYODk9OeOvr9cU07iA3QH0BJAHQYHp/9ek3Y&#10;V2xgDHpz9Dn8h/KgBW2tvOM4wf8ADj2/z3qJgQDtHPOeepBpxb5TglcdDwB2yPf+lNfBGOgBz6fr&#10;z+f86AISw6YIwPTk/wCex604BgQwPJ/UnsevpTiAARgn/wCt7/57/SlTazADn3z7cnHP+e1AFiGP&#10;cyKvA5z9R9e3+fau80KyMrIQPmHufzrj7EbyvYf49T1Hpx+NeteGrUsytgDd246459T9PzoA9Q8O&#10;2hiVRjIIHbPp/n8xXpVsDHGP88d65PSowka89MDHXGOp4/z36k10TSiIYzgAHjgfn6c/WgC5Ndqn&#10;fOPT168fQH+Veb+ItRISRFPJz74/D26VualehMsCecnnPPHb1+teQ+JtUCkoHyDnGPrz/ke5oA8/&#10;169Lu7EnGT+ORnkfy69q8zvpAXIA68noTz6Gt/UrlpX+U8E/y9DzXLsp81j1Gf1/pQA1AuWVeCce&#10;/b/9fP8AKpm2AgMcA9B0/EH/AD+tCjGzIIHpjH09efSmM3J4yCOufTvzQA5sDPPHUc9M+w/yaibC&#10;g9RjPPr3zj26ins2G55A6Z4BHr19z0/WvE/iZ8TbTw7ZPZ6efMuJcqBnbkj39B3P1FADPiT8T7Pw&#10;3ayWdo3nXUg2hVxknuM54Hqfyr4Z1bVrnU72W9vZPtE8pOTzgLk8Aeg7Vb1rVbzV7yS6vpPNml+8&#10;QSVAx90DqB6evWuNvLzYDCvUElevy56k9sn9PegD/9L8HZBnluf8+lUWBJIz+NX2bICjt24/nVST&#10;qcjBoAiUHjjivoX4C35t/EcCk/dYZ9eoI5PfnA9a+fFwTjP06kV6j8LLs2niOIg4yQuOnfJGf89s&#10;UAfvb8P9SWTSYCDj5V/kP5/416zDOJgOcjnn1698+nFfMHwv1Yy6RbkvglFHrjjv+efb8MV7rbX2&#10;5lwcE+3Qjt+ftQB22/OTnGSex79qf90jnIBP5n/PH+RWRa3IY9cA9eev0rSjbcwYHA5zwevb/PWg&#10;CQ7iDkYH4EDHb6Cj+IMBj6+x6c/TgU8Yboce3p9Pw/x707aDuyeT3Pv+fIoAjHO3cDgfr14xUhUk&#10;Bhz7/wAzj/69M4xnOQM8f1z3+n0p7A7gSM+3P54x7fzoAUrwVGQR2HPIGD6djzUQJ43HuD6n9f5U&#10;48scnI+uCf6UpJOcnqc5APU56/4f0oATbn5TyR+XJ9M9ulMO0Ebeg/z05zUrFsdfu9j39M/QZpDv&#10;YAjoMAH9On+fqcUAMOAA23JHvxTsKylQMA+noOtIuFPy5Ix3+nX/AB/rSZAAK56H359aAGgneWxg&#10;jHYd8+npSMoKnBGcfnkHgdvTgc08gtgYwfz/AM9OvenEgoCVwOMc9P8AEHrxigD4F/a303zfDss6&#10;IMA8n6H9elfkVqCMLhowcfNj8c8V+3X7TumfavC0rYyG68A9j9PT+XvX4ta9G8F7LgcK2B15J6kD&#10;t/nnmgDPswUdZ8bQG/zx/nive/B2oGSJN2Qf0OOvHbHHrz714GshKZ6DOPp/n3r03wbegkQnluSR&#10;jnHHbv0/r1oA93kvYyoiiPVRznHPQ469fT0rfs4iYQigYYZ798dD1Ht/+uuChaOHa2cjHAz0Pp61&#10;3OhXYlUbyOBweD36f/W9M+lAGnFp4bO9QM+2Ac1lXmngjKLnJ4x168fh0rrwy7sgA8HnpnPQjNQv&#10;CZQdwzjGfUfpQB03wdl+y65Hjru6e/av0q0mQy2KOckHHPH4kV+ZfghWtdbiaM8BgQOR36+lfpL4&#10;XfzNJhYHkqPw96AOlI2qT0zSgbDnbgHj/OPWnbjyQMsvbr17cfln9aVOOOuOPr6H8PWgCPaSeBgn&#10;/Hjj2FJ5eQMDIyTwOmP8/Sp+4GAT39uM8f5+pFIF7DkEnHTn345/z0oAypbJWG0jk/eH9CPwrHu9&#10;OEiNxtJ/n+X+ea7IQg8NyfoSPf8Azn8KjNtuBbse/wBfX8f/AK3agDzG70vCMVGB1/GuWvdFVz8w&#10;B9Pz7HqOa9ouNPMkZYL059ePYH/Oe1Yd3po5x1z154+nT/PpQB8+XejtGzlhkD1/l/nNcvd6Zkly&#10;OcgcZ7Dp7D8K9+1DSiQOMHOc8Hr1zjp6f/rzXFXujEEFcKcn8v580AeOkNATuOAM/wD6sVo2l4Y2&#10;3ZyF+vQdfpz656iuiv8AR2CeYqZyOo/Uj/P4VzM0TxE4PQ9fw/z+lAHc6ZqHluMvyfxyQOw/pXoW&#10;m6irK3PPsAcc+vXpXiNpMRjnHP4/5/r6812OmagRhM59eO4/z/hQB7faX+QASCW9s/THpW+s+ed2&#10;Pp9cfrXmGmagMAA59u/qM/TrXZ2t4CD3APbP+eaAPjz9sS33eF55lXLpg4/zz3z9K/Ia7jxIOx5B&#10;OOmOnP6V+x/7V4SbwhcueWKk9vzx3r8c747pt2cjkD/dzxn/ADigC9Ew+xqduMA//X/z9K831bi5&#10;YDgA9+ufX+tejQFntSp+ZNv9eOcD06Zrz/V1C3LDp9OnH496AMdQQenHv78VHIMHjjFTBRj2/wA+&#10;lQnluuRQBFUidaRlweKReuaAP0p/YivHN+iMMKjEckYJ45/D8K/Yu2yIkLHkgZ9jjv2r8T/2KLvZ&#10;rXlk5/eHr6kDAB/xr9rrNg0CbTyUHQflk8fjzQBb68AAj+RFOUj+E5/Mjqf8O9NAJBOcnB7/AK+v&#10;P8uKELMCFHQAYz6f59aAADbwDgcD0/z74/OhcnA6k9acQMhcnBx257HGO/8AnrSKpbBz14PPt24G&#10;en/6ulAD8D7uOOT34/xzSsTz2Oc/X/PtSDJBDDIyM+/b8f8APegZbhhjnnn0/T0oAYT17d+nU455&#10;z2p4HfH6jj1//X1pVUAg4z9Tg+31pCu0DIJH4enfv70AMGVYkDg9/p7cetSRSHcAOB0OMZHNM25I&#10;yee3t/TnP/6qag245z7n0Pf8B6f/AFqAOosrvICjoP6defxrqLdgcD6cf/X+nSvPYZivA+Yjp2/T&#10;t+VdTY3CsBg4PPqfp/j9KAOrCAjOc5+tZ9xBlTz19vf/AOvV22YY9jjjI/z+dWWiVhuxx/j/AJ/z&#10;0oA8+vrIZORknk47+lfGn7VNisfw+vnx8whcg9ge1fel1ahx0yP6Gvin9r63eD4bai4Gwi3fqOuW&#10;HTP+eKAPwvt0X7YHK7s59j15P68e9L4kcKhDDcdo6Y6DvUIlaC8TBwzDBHQn8s8f596r6/NILUeZ&#10;w7AZ4xkY6d+Pb+dAF/wLbRMs00vzF1PAPTBHUHtnpXbTQOFLOAQOFzxj36e/Nct8OoonyXIY/PkE&#10;dcDnHI9B+denC1V4WCD5eTnAGPb+tAHkF7aB5s46n3/z+PYU+OyaUZIPX2+gFdXe2B80grjnOccf&#10;5/H1qOOzAUPjJGD146UAcZPYpG6qgxjuen+Off6V+vP7ICbPD0XPJh5x/WvyouIwbhQvUHnpx689&#10;OP5cd+f1j/ZIT/iQBW6xx4zjqMjr7fTvQB9sEBgFJ6e2O35dKUDB5H+PX/OPzpesYwcdefp079vX&#10;6cUHqT0K+vf8Ocfh/KgBv3Qe547dfX+maACf4sA/qPr/APqpSN+Of1Hp3HI78f8A16Q9duOue4Hv&#10;3oAcpIUMwz0/IetL94884P6568Gk2gY+Xjrnrk9x6f560pw3y9sj8COf85oAeRwMdc/hn1/z70za&#10;TnnI9/Tvjp+dOK716YIJzk9f0/z9aQDAGevf0OOpNADzgk88D/OCPxHH5UjEg564Hrz6HjpTgwUH&#10;Bzjn0z/n2qNyRnsDnvj+mO/vQA8NgE7enT+g4/SmqzZxnk9/XH/6qQYbJxgc46cfT/P/ANcOT905&#10;P+ev4UAG0jgDj069sfl/+s1IgYSDB/rnH1+tRcZyBkH8h65H+P0pyA8Ec5+pHuT/AEoA63Sb0rjf&#10;z/h7/T9a76zudwGTnP4cdeO1eRW0vlY5HHAP16fnzXeaXebgqk8nPT0/L/P8wDvVIcdR9PY1Sniz&#10;nYOQPrx2/wA96fbSkoFb/P8A+qrEi5HC5B6fh/LPtQBxF/C3IPAPOfxrzfXtOM6uCBj+eOetex3t&#10;t5gOPp6/lg1w+qWm1Hz1P9P0oA/L39rWNbLw/cRgZXywoz6s+Bj06cjH+FfltfBJ5Qp4O76fUfX0&#10;9q/UT9tecWtmbZT87zW6gDOSBlicfjz+lfl9flo5XYcAbsAevr26UAcxqpYxARn5QCeg/CsG3lMQ&#10;EiFhjHTjOK29ZdwiqQMuoJ7Edenp/XrXPqhC7iOCRyM46dPegCZ7hnwXOSfbOSOTn/PNV2Dcq3A5&#10;4xz9M1ZVGQjeNoGTn1HsOf8APpTJfLClcdQMZOSPQk9Of85oAZFiR9vQ+/8ATNdr4UuVh1dFGSec&#10;nIB4zgDNcRHnlV6j/PX0ruvAtrLca9bxwpvG4cHB65z9ffHpQB+7n7P9sE8IQPjAKRDb6fLzkfjw&#10;a+guuBjGT9Pp61478FbUQ+EIgq4JYY/Af5/oK9kJ+UYGB14Hv1/ycfnQAioWb2HTjt/Xihdy/dHP&#10;p9OM4p2D8pY4A7Y6d/8AP+NNPHA5A/Hqf1oAjxuxgYxn+X4fh3p5zwo9vxz3BpACoCgZ/Ac1JkEn&#10;twff64/L/OKAGsyrJ0yBx+HP/wBc0hyWOT1x+h4x+tSKBsK57j+Q/wA4owRllPc/5/HtQBG3Khce&#10;vv8A5/z0oAbdjGSAcY56cA5pyqcA5xj8cHrSDAK4ycd+mfoe3+BoAXOeV9Pb8T+PrTEbk8cDPpzi&#10;kJHGDuPH455HXrQu4lf4v89ffvnj86AL1vJh1BPbgY9e4rutJu84B6dq85QqGGfmJ/D6c8f56V0W&#10;lXRRwpPHB6/y9c0Aew2cvygAcjj/ACKtzMGyR0P05/8Ar+lc3Yz/AChgcH8D+Xp+lbqMJAef8PfH&#10;+etAGPeoQxI4Ax755rzvVoSu49Bzk445/wD18V6XeRZ6d64nVo1KHAwRz069fwHT2/rQB+a37Xup&#10;PZ+HLqBG2YiABBHWV9vp0x+NfldrkSwWoCjDKuF+nX+ma/Q/9tDXGF2mlpwZrhVxkZZYVyeOv3iP&#10;xr85NfkHmEOSxH8OOM46/wD1x+VAHC304ZQsZwMc+xX6cfhVrwrYPfaksSrwCMsc8dBz6k+lZF8W&#10;L7jwvPb16+n+fpXf/D2wu7y6EEREKPgBmGQx64+vH+RQB10thHbSJGTggsSoPXHfH6DP1rMdVOcK&#10;VRD1J7Env/T612EunojeXFw6hmm3Envk8nt6D3OK5nWZRLObGzASMY3Edj6dvXjHegDPt0RvnIyB&#10;wOO/0/l9K95+F1s91rVtYxje7MCx6cZGcnt7V41Y2MTOByUGT0wOOmPzwOa+oP2fNM+3eKAMYCsq&#10;Lz3Zhkk8+/8AWgD9TvBunGx0Czts5IjUk+hI7Y//AFV1iHPDEEn8M/5/zxUNpAIYI0xjCgegAx27&#10;dKtEAA8ZPQe+O3vQAgXIH4Y/P09aGUDrzjv0/wA+9OHde5H696aVwTj2HPTj8uPy60AMB7HkDA4z&#10;+FATOcHO715/GnbfmJBzgde3v/OndB0xkfiAT3PbjtQADJxk8d+3sM9uetGGGNuOCPcfkfyoyACu&#10;eR7d/Q/5+lK2AoPUEnt/9b26/h1oAaW77unP/wCo/wBaOrHPXrznnsPyoOCRjkfz7Yo5ByeQvtnu&#10;P0zxQBbtJTvB6DOO1eg6bN5sakHjHf8ArXmcRKn1H19evHH/ANf2rttHmAUKozjHf3/zjNAHdxvx&#10;yeTwOev1qrdr8pxznrjikhcck9f89qdK2VLHqef0Hb/P40AcVqi7iQRt9zjt7d+leVeI7RnVs++P&#10;yPH1Neu38bN2478Z6+n415nrEasS3Qj6jPX9aAPnrWIRHK+c4BPoPXgf0rDtw0T9OR3/AJEV2niG&#10;ECZznr056/8A1/51xJK+cWHGOfT6jFAHo2izNsHHI/PPWvSLKUMCexGPw+nr3ryHRLgDG05BPp0/&#10;z3r0qwmXaCMDAx6555Jxj+dAHnfx28Tp4f8ACFxITgorTH6RjIyfTPGenSvxFvHmnuZ71iWlupC3&#10;tlz1J9uuPzr9Hf2uvGgSxl0SKUiS7ZIVHcomHc98gnjH6V+cvmMZs4OxPmwv6fjQBzviKQQ2uwn5&#10;nIAwT29f61a+FOitrfi+1QoXSFg3ryeMn6ZzXMeJJjLcbC+do7D398V9Mfs1eFRc3SapctsjeTcO&#10;m5kjHI+nHNAH31b29rBoVpYQKrzxqFbbjg9OfQEnnn+VXdBskgLSxLy+S0mM7QvRV+v649KrvcwQ&#10;2xitoyWky2Mc4PQMf8e+eMVpWbie3a2gfeFXa7Lwg45A/lz+ZNAFjTV+0akSpJQPtbHueSSeegx/&#10;SvadOtmtbSRhgSHIz7tg4HfjHWvLtCgXJVQQQeSD1PHJ9ewNew2EKzrHIBuwm72wOwHTv+VAHSWC&#10;EKXY5IIGOOw/HvWt8uCVGDk9gBz61VthtjVSCOR2/L16cfzq22WVuMD/AAxj1z3+nvQAwtyc9j9e&#10;vA/xoAYkDOMZ/l2yRSGMlvl5x/j6+9OUHjA4/Lrnnn8O3+NAC/M+Mcde+P0+v9fWol/vMMHA68Yz&#10;/Spiu4E53H+Xrz/XtSBMEnOAO/079D7UANY4z3Ofy9x+dIjfMGBx79OfekHzKOcD6Z+tHICsRypH&#10;Ydff/PH0oA7nSpiFDH1x26gV2Ni7MSDwQfbrXnukSFhtHQ/175H9K7iyfOQRknnA56f56igDUnYb&#10;ec+h7nGPx6dq5PUVOTIwyK6mZv3W7PTntzx2/lz35rldR+6fXOPT+ftQBwWsKZIGOcnB+o/A/pXj&#10;OrjdK+OR/Fj2/wDrivZtUBdD2OD6k/Xtj3rx3WSFYtwPXJPJPqO/4f8A1qAONY7ZGfBI/Lj/AD7+&#10;oNdhpUmHXnpnn/OfxNcgzAMD2znsDx159+2R689K6rS8Ha3Q5AwD1Ht0zigD0O1YKg29AenTr61d&#10;OSQcY5xzWdZuVQRjkngc9fwx79/0rSVuRkE/j/X8ff8ASgBDgEMDyvOM57e3tzz3peFY4yAPT68k&#10;+uaAxB55/qfXt0Pr+nWmkgkHOduTzwB9D9OOaAEJxu3dR6cDPv8A4/4U05OeMkYH59hTlG3sCPf0&#10;/wD1/j+FYniDUhpOlXF4NodF2oMkZYjgc/rQB8R/tYePYrayGjRy4N0TAnsq58xuPwBr87riZWVn&#10;Iyhy3J68YAH0616n8Y/Ej+KPGlxsm82K0JiTrtB3ZkK49SevoARXhutXskUDJHgjn268ex/L9aAO&#10;N1eZZrlyo5GB2PTv+PpX0Z+y34LPiDxW+pyp+6hxGpbpzyxz9Mivl5leaUKgLtIeB6k9q/V39mTw&#10;THoXhuOWZMNtBYYxudzk5PXpjP8ALmgD7B0iaBSLXT49kFsACxAAOBgBfr1+n1xW7d6tHbwiBHLz&#10;lf4QCw7kqvAHoST+VYlrLbwxjCF2GeO2ew545P41xfinXJ8JY27i388bW28yPjtxnAPvQBBf6nbn&#10;U2sdIj864m/1sm4SMScABm6DGTwOPfPWvrt2+jWsWkpjzXO58k8KvG0HqT6/zrc8OWdvo1mZ4kBn&#10;lwztnkDsDn09MZ6E84o0Lw1LrerDVb0+ZE8hZec4RDkjnJx780Ae6/DfRpNJ0WJroD7Xc/vpiO5Y&#10;DAHfgDAHrXvukvlQTwfYD0ryzSgiYwf17e3b8/5ivStIY89h+p//AF8e1AHUdR6nHbA61jXe37nv&#10;nn9K02bKjHJGfbA9PWsW7bB24xnPQfy/z+VAHI6uoeI7uh7e4/zzXjeuncr8YJ/l6/j617DqoYoQ&#10;w45657Dv9P8APHFeRa3wSSOPTHTj/P8A9agDyt0xLtHGO/TOD0A/z2rp9MJMfJxjjPqf/wBdc/dD&#10;9+dxzjtg85Gev8q2tMIBGTzwcdeO3QHp/n1oA7CIjaCQQD9PT16jjr+FSoerMck49+O319KhjyQA&#10;BjJXr2z0/wA/rzVjlm+Ve4x2PHv/APq/nQA1vmJJPBPbrn9OnY/p1poG7JJzknIHbj/P1pWXJ3Hp&#10;zzn/AD6/ljFNLHBY9RnjGAOP89R+GKAG4ydy8knp/Qen1+tA3YPYAdCPTnn/ABHSpMjhiMgDODgf&#10;4dOxprADBOTx1+nXj265NAEZKhPlUA44PPU8fnTeQxJHIxxx29O9PIxhVOCOo9SP8egpjYJJBz9M&#10;djwf8/qaAI+B8zDJHuOo/wDrmkfKjoAD/h1NTH3GAff/AA+mOfrTZF5Az1wcdiPY4/z/ADAGB85+&#10;b14IHr/9bFG3KgHp+Xbv7dv1phQsQWOBnHPqeTjI/mRUwGDu6Enp6j6579/WgBgxjdvOO3HPI9fz&#10;qMYJCsCQO+O+P6dBTtzdFOMehxx+I/z+FKVJPByMdMYz9Ofr/jQBA24tu5/p9fXr3qSBSJFGQV7Z&#10;6kHr+lNdRzwCcY68/n/L/wDUKkhChgScE4+vPXn+v60Ad/pEiQoWdtoHJPt3/Svzl/bG+M0t4n/C&#10;J6dIf9J5kX+7CpyoP+9jP/66+vviL4yt/Cnhq4eWYR5jbec4IUdQM/l+lfir4x1y68Sa7eaxe5Ml&#10;y527j91egHpwOwH9aAOEa7kRJJeidN3TPrivOry5e6nLHueMcf5xXUa9MVzbg5B564//AFf5/DI0&#10;DQ7zxBq9vpVkheSdwvyjJVQRkn2xQB9Efs9/DU6zfpr98m2OQvHCSM4C/fkz6dh619ranq7ys8Fm&#10;NkUabFA7KMAc9RWL4D8Ow+GfDthZWi/v5IwqKR8yxLxzxwSctgDp1q3rVsdOhikUbmm529Mc8fn3&#10;z046UAamhzBHDDquR06DPOB9OT9a+gfAVtJLIJMHfLwOg6c59B7n8O5r590CNg0UZfLkj+HgAevO&#10;P85NfUXgi3ZliG0oIcOwBBOwEDcfTPQCgD3G1aGysDezEZRCWOeSF6KOnJ9q8wu5jdzy3GMGQk4b&#10;tntj+tdLr2oZtorCM4BOWG4cegPf3x19RXLsueS2MY9eo6dRx+HHTI70AQPzlh0B9uT/AF5qMKSd&#10;2cZ7DjHHJH4U5xjaecfiOfqev1/r0YoUgZHBI9ep6cf16UALg9MZHYep9BQ7df68n8Pbj86cqg7V&#10;zyPf8/zpD6kZ2f1J/p3/AAoAiOQB3I6jB/A+ntj+dRHocHg+g/CpgAG7AfXr9aAq9D1P9fx7UAQs&#10;Bk47de2fbn2p5YbmI4I9vTj8/wDPalIJfGcE9OnA6e2M/jTcE544PJ/H/Pv1oACcDg5I/wAPXHtU&#10;RHG7BBPP9ORj/P404g5BBPGfoOP19v0pg3EgKMEd8j/62PegBoyy7cdOoPT8vpRjJyBwc/T/AD+F&#10;LyBlRknnp/kfhSqCp5Gev49c5P8AT9elABlTlR1x7e55qIquSW5PAxyPz9+nb+dWSCVAHUe/Uj1H&#10;b8/yqInPLck4yee3Q/5/lQBLCAQA38j+fSvQtFgDbQygoT/n17dOPrXA2Y3PtCkA/wB3pjPYmvUt&#10;EtycHHLY7++f8/lQB6pocO1E4wR69/8ACuyHyLgjj155/wAnFc7o8HyBmH+ent/X/HoGH7sYOOn/&#10;AOqgDNuSDnjj/H+tef684+bccAj1/L+X+cV3t2WCfKOQOn9OleY664G/5sdfyJ/X2/WgDxzxLcYy&#10;I25AP5CvLXUFzjgHt1rvPE025nUNkcnuMjv/AJH41wW0Mxyeg7gj68e1ABd30Om2j3E5wsYDZ9cd&#10;s9cmvzt+OvxEm17U5NJtZN0URw5HRj2UewHt169K+gvjp8SY9B09tO091FxICqnO7nuceg96/OnV&#10;dRZy80zl5GJJc8k9cZPT8++cdqAMjULpIgUPJIGOOcD8f8iuSYiQ+mT/AFqzd3LXMpdj1PTrjnmu&#10;n8B+C9Z8d+JrPw7o0TSz3bhThdwVT1Jx6etAH0N+yd8C9U+KXjS01OS283TLGUfeX5ZZRyAPYdSf&#10;pX9CXhvwpD4d0mLSIApccyN2Zz1J9gen4V5/+zF8D9P+FngWwtoogk5Q84wxzjc5PHLHj6V9K3Gn&#10;osaryGOSRjoCKAPH7zR31SdIwMJGeOBgDPNUfEdvDo2lSLANhChc9xx2z7D/AOvXtiafDZwtK4wS&#10;DjI4A6/lXgnjvUt7mJgCo6A92I+Ufj1I6Y6+lAHgdzZ24u5bu8BxIBvGTnZ/Cg92757c1hzO00pl&#10;kIBJJPQDPGBgdMegq/qd00zvEHL8k5PzBmPUgenp6DAxWYMHG3qeuR2B9OR6f56gETMDhDkY5OMd&#10;vr6ikH3juGA/6Y69z7045fBIySfXr1yQMn/PpTFDYAGcA85xz+Htz6/TjNAEbBQDj5eOc+/P4/56&#10;UNgMAR+f8h+dSsTtVc5JzyR6dvT8DTWBLBs84/yemDn/AD7ADQR/F1BHH4dh9OaZjaCTwTyeB6/1&#10;705uPlxhTn2xx0/+t3oBI5A+g56dT27UASJgEYG4kjGOmDziuu0K1LNkjJGM/wD165OIMcnqD+J9&#10;SOv5Z/lXpHh+AMoYD5jzwf8AOc55x/8AqAPUdDgVvKHYdf8A63p2r0q2TZHtC8HPSuL0CJsDuRj+&#10;ld1Eq43Y+U8//r/ycelAEUzgRj2+hxjt+VcjrFxiFj1A6j8ev4d++K6a5cbcL09j+gNcB4gmPlMo&#10;OCAR14x9TQB5Jrl0rFmBweev64z1/wAnjv43qcwlmYAccenTHf8Az/jXpOvzv+8PQ4x6n3z+fHtX&#10;mE+Wdl3EHnqPz5+vSgCKGIu4bGQO3pjrn64rYjiKrk5JGeeOB3xVWBSQDjnqRz/Pj1q6Ez0Ocdc8&#10;49x+H1/pQBGMAg9N34kY/A05QMDaME8+v5/SjAGSSCOp6cc8Duf8801cgds89/5474oAQqB+h7cc&#10;8Yo4wV6jtn/DHOaOAeuAfqMnHTp/9f60xgD3zjrzj/P09KAI8c9SQM9up9ce1LsMiHd07dOn1/rQ&#10;eO2MjjkjHPP8/wCQowdzDGOmMnPf6f560ARyIN5OMAbSTntUO3qqjkcetXSpU/XGcfnjnp7Y+uaj&#10;KngngcDg4/L/AA//AFUARqg4JHXtnqPf8frUeNylscDnknvzUnAYqgx1/L2H8uOuK5vxJ4is9B05&#10;7qZlDBcqOnABzkfqc/SgDl/iF42sfCmkTXEsoV1XO7GduRwOuck8Yr83vF3iq612+fUrs4ABCDH3&#10;F9D3yepz3rrviV4/ufFuoTOHzZRMQv8Atn+8R+g9hnrXhmq37yAICCTz09etAFLUNQ81yVIPXPHp&#10;/nmsFt0jkk5JqVsk4B5PfHWvob9nL4D658bfHVppFrC/9mROrXUwB6f3Acfebpx0GTQB7p+xX+yr&#10;qHxd8TWvivXLbOiWkoMaODiZ15LEY5RT+Z4r+kHw54b03wto8Oj6agRIgM/7bev9BXI/Cf4X6T8M&#10;fC1tomlWywlIwp24G0AD5QMdOeSep5r1EKVJ5znHH/16AKoRsjAwPXv7DFRu3kqMnJP6+uTU80yw&#10;gvIcBc/hXmXinxSqutjbvhnBLFWw23so9C3HPb8RQBg+LvETzg29ucCQkKD1Cjgsfb0z+FeRXKhU&#10;IPzZGSSANxxx+fauruBJK8k0r5dv5DsPYVympkCNuhx39MfT/IoA821sqxdM888e3fHbk557815D&#10;rTBN6kYyevTt0P0zXqmuOWznnJ6dO3TjGR9frXjWtymR9yHIPQDgYA7dfT1oA5th5jnP8R75+p79&#10;8d/wqyiBQHY5zjnpn1pqKN5PU/QnJJ9P5Z9jVhlXAfOCPxA9Cf8AP+NAEedwA4z1+vHPU/8A6/Wk&#10;GBgjgcjpjtyanCjaS+Cc9Mf0+vT/ACaiIYEqvAPp6n/H/wDVQA0KpzxwOnPfsfeoyMbQBg8456Z6&#10;4qfkDg8nH9cdv/1dKZtPbkD2/MjP86AICvXcMDnGfu/h9fxpCoU4I6Z56fXFSFQTgYwP5Dp/TNKX&#10;Ibrxx2H6D+poAjIAyQCQOfwHY0hJGMEAkgf/AFz/AI08noAMlucYxkEfic/pS+US5CnP8h9M/wCf&#10;5UARD5QpB4AGR36n/P0/CozsOf7w5/DPOalySTz34zgHp6g+nQD60wIScjjPPJ6e3rQBCynAG05A&#10;/D8f8/zppwTwORjn+XSpnAXgDJ6dfr+P+eOnEbKpIGePbPp39fYcGgCIoWBUnAGMf579f88UNjG4&#10;8A9+T0GAfWnlSM4OT9ff+np3/OjnaduOT35/z78cUARsQB8w5/n7nvTDk44569PX/P8AIVK24gN/&#10;+rjjv64496Xy9/UgA9//AK3+e30oAhbJGMZ7Z9f8/wCfd6AKwLd8Dpz7f/XpNqtjnI+o+o547fl6&#10;VchDAgIeOgGc9f8APWgDb0m3zICqDB9sgcng/wA89ua9p0GBYlEuAcgc+mev4nj+VedaFbblTjCg&#10;Yx0x+GOh7V63p8YjVQRjGD2/Ij6+tAHYWp2n1xwfw/z/ADq3c36qpyc/4en4D/8AXWQreUpDHAB/&#10;l24/+vWRf3bKCwbj+nvjn8sUAZ2r6oEVwxG719ee3uPyrxjXr3fIxIzz0/l/n3rrNc1HgqGz14LD&#10;8B0/z/LyrU7hpQ271456dMA+nv7UAYdxMHc5I5/l9SB6VXCHgnnPH+fpzSsWZyvYH8ef5e+ORSYI&#10;PbBxj8+n49v06cgC8ZBA3E/168e/c9ufaqzEADPAAz/kelTs3y9Nw7Z756//AF+1eI/Er4k23h+0&#10;eyspPMuJBtCqTknoeeDgdyPp16AB8SPiZZeHbWW0tSJLl8qqrjJOOnsPU18S6vql1qd7LPqc+92O&#10;ScZx7DrwP5ZqzrF/f6teS3l1MZJG5ZugCnkBR2A9B27964m5vzCSkGN4J+Y8gY9+n40APvNRCAw2&#10;wIyecjuPX+lc46lc5OT171O0pUnaQcd+ufzr6O/Zw/Z18U/HjxXbwW1vImjRSjz7jB/eFSCY0Pr6&#10;ntzkjigD/9P8Gc47Yz/nkVA3f61YYdeef61CwPYYP+etADFbpzXWeEro2utWzDjLAfj/AJP6VyK9&#10;fT681r6U/l3sMmcFWBB/kP8APbjvQB+wvwh155NNg5BG0f5PP1r6YsdTBC5JzzjOc859fXivgb4L&#10;a+H0qBC2CoHYHkdf/r96+sdN1dcrk9+Opwfb0/X8KAPd7TUM43cH275J55rqLe9zj+I4OP6YxXjF&#10;hquSAzdO/GeepPT0rsbHUlYja3T/AD/9f/IoA9LSUFAFHP1x+eKm3EAEMc89eh9ev/165exvwwCk&#10;EA+pHfvj+lb0c6sMIeT64P5e/pjFAFz5Fz6j+XXP1pGAbHHB/L/Gow4ODjkf/rHP1qdQSDxn8cnt&#10;9PTn+XegBDwDjjHp0Oe9HRsZyePfvjPWn9mwSCeef8P58/8A12kscA5B449OvPv70AISTwRkD17+&#10;/wDjQdu4MTkN7e3f8KfnGdpHGOnI/l65/wDrUgDLhcYyT3/l/P64oAYVPHPBz6Y+v/1/woC7XOOS&#10;P/1nPb/Pvw84KgdgDyT/APq/+tTeCPl5Ue4/Pr/jQAKCMNjn5uOfX+X+RSHb0PAxz/jQcKwOeR26&#10;d8Yx/j/WgjgqRnHt6jp1H+FAHhHx0sjc+ErsgZ2ofb8zX4Z+MoRHq9zGcArIwwSeOTkfQV++/wAU&#10;7X7T4WvUYZwhzn17jP8A+uvwh+JOntZ6/db1P+sPHqf6fjQB56ij5iGGSR+fSum0CcWc4ZjwMgZO&#10;MD0rl43UHB7n1xkc9v8APsOaUSeRIGIz9R3Ht+VAHtMesMzeZuOCP6dzn0r0fw5q6yKNxwSMgnBz&#10;g/57fjXzKmvMAASBnOBnkH0x2/zxXa6LrktuBJI4A4yP8Ouc5+negD6aXVVBCBzn39T0I71r218G&#10;XaCGBzn6j/8AXj9RXgVt4ngd8u4G3HfPHY4/n/kj0HRdWju4isTbiccH69cdcf4fjQB654fvWTVY&#10;drFSpHX0z0z/AJ+tfoz4EuhLo8D53AADv+uOnc/nX5e6G841GORpAQrZ+n09u39a/SP4X3Bl0WLJ&#10;wSARj05yc57/AJ+9AHrKnPGSSc/pyf5VIv3sZ68n6fiPx61GhbAJ68+345/+t+FSbgeD93+XfPbj&#10;/PrQAE55GcDHH0PPSgkDnPTA/Pr7d/60MNpy3AH1zSoC3ydRnn3/ABxx+HWgByyKvy/0HTvwMVdT&#10;YT83OT6H8P07f41nc4BweMe2Pw//AF1YhfaVABOMA8e3+RQBpLFuUnrjH8vSqM1krZ9ePfr0NaML&#10;KwwcED3/AAHP/wBbNTiLooGCe3+e/wCNAHFXOmgkjGCcj6f0NctfaLnnrn6cE8kjv0/wr1eS2VgT&#10;jK9/x+h696yLm03nB6j17ZoA8PvtKVcqOSec8H9fQVwWpaP8xKqCSOnoO3X6YFfRN5pokypxgjn/&#10;ADx+orhdR0kovTjJz6e36j8OOOaAPAprcwNtkXJ59+n+FW4JgABu9B/TOevvXbato/mKSq4I9q4m&#10;4tGhcHHOe/H1xx/Xp+NAHW2F/tIDDg+xPB6c13Wnahh9xOevHHGffn/Irxi3mKHI4xj/ACPQ59a6&#10;uw1Pyj1+pyenY4/AfrQBw/7R6/b/AAdP5g4MZPPcgHHH1HqK/HDU4/3pcNuYHHXHsf8AP/16/Yn4&#10;zzfa/B9yp5+RgT06jt+H/wCqvx91dQtxIW4O9h6dD/L/APX1NAD7WYR2u1eSq/XP4fzrgNYC+eWx&#10;wevPfv8AT2Fdbb3USAmRthOduD6dMf5/rXMansm3Sxjg8/T2/KgDBD+/Xj8KazDI98U4IW56VIIw&#10;oDHgn/PSgCCRRjcDz3qJSQalkJ/AUikdT1H54oA+2/2OrsweKUTdgmT6YB/r3+lfubpzl7SE99o/&#10;z9PSvwD/AGVrprfxxGATncvQj1xx6/hX77aGd1hbnjBRfw4GOP5frQBrnGAw5PB598Y/CkwDgEZH&#10;H6e2fypw4BVl5OBn39Men60gJwACAB+HX/OR/SgBcAkEckY+U8Dk8+9KMMC/fr+P4/p2o+Vjk9Rj&#10;nH5Z+oz9Pc0vKllxyDyf8igAJ69vT2ORx3pQflIYZJz/AC/qKNqnPqc9OPwPTmlG04Pc59OP/wBX&#10;+eMUANzhQqj26e/T8OeO9GQV9DnuT+X4CgqNxVTnPsevHT8e1GxvXOT3GP6Dv/nFACAliEHB5/DP&#10;bPrn1oHUkcjpnsPWjCtggk88n65Hp/P/AOtTioPBPBz/AJzjHHY/nmgBMk4I9sf4np/nBxWlZ3JT&#10;7xB/l+XJrOOChyM5AHoTz6fh/wDWNCEITtzxyfpj6e3SgD0Wwut6hs8j9a30kDgccD/P+fSvO7C4&#10;K9TjGB9fUYx/PmuwtZsqOSPc9/8APf2oA0ZlBxk4A/X05r4u/bIUf8Kt1NmBx9nbIGMn5hX2uCJF&#10;Az8wH+PTrn/P1r4u/bUDD4V6mqc4h/8Aai8E+3P8+tAH4HJ/x+L5nG0HGOxHPTj1rN8RM00e4Y24&#10;Hb07njitHdtvwq9s9/r7fliq+trG0G4AkFTxjIHOeen5UAdJ8LEjPmbz85ySQevQdP6177DpaeQ+&#10;8bd2fQY9T/8AXrxf4LmAXjKPmlIbhumAOPxzn3/WvqmC0juojIi5BGeew757n/PXigD581ezk+1s&#10;UXaM/KOeTng/5/Gq89i/kHOQOvP889s16Pr2muLltigc/e5zx147fh+OOtZF7pohsS+BgkjgYx6f&#10;j/8ArPNAHlRh/fBlGQCAR3Ppj8a/Vr9k5gdAChSoKj8cV+Xps97bWGcNnOSMkHr/ACGOn4DNfqf+&#10;yqm3QNmcbkyRxjr68Y/z9aAPsJBg5U7Scg4P09c1KgVcYOMDv2/HpUcbqQCCAB79PwzjHPr/AFqQ&#10;kfcyT69+vUH/ACOf1ADB3fMcgZ9iR6k/h/nFIVCnHUZ4wOp+nFDbnIAHH8s9c54/l/ipwDjGc/X8&#10;Px+tAClVyefu5OOO/X8qDg8MeOuT0/zxyKXjqc/lnpz/AJ/OkP8ADyGI78ce3TmgBvX+HHQ8H17/&#10;AIY9f/rqMDtj6/z/AMmkAIKk8qB9M/Uev1P+FKuC55JznjpjtgY+tADsAFccnnGTx36/Sk7+uPTF&#10;Myxx34OfUj/6+eaccNlcZHGO/wCX9O1AAWOSTxn/AD6dx1qJiSRtHGRznP8AninNyTjk8E4zyQPp&#10;x9T+WKb67FBxjuTj69Mfh/KgBcgt/sn8RkHOTT+QxyTjPPbp/n3qPBBOPmzjJxk/lRkbizEY4PA4&#10;yfXjmgCdXXHB/L+grf0242uFBwR/h7eneuaQbW2Nwfx9Pp/+qrduyhht4x7DPpjr3oA9esLpZIuu&#10;QP510CuGA9T/AI/rXnOk3ZbCg/8A6+4x/wDXrt7Wcsoz0/oRQBLPFkHHf09zXLajAGRlIyD7/wBK&#10;7EgMOB/n0/z9Kxr2FW4bjJHqD749PzoA/GX9um7C6pYwqRmW7kzz2ijVefTOeOK/NrUHZZSqjc4G&#10;M59evPavv/8AbfuzN4ysLYuMAXcmDzndKApz/wABIzX59XcbXF6+ThAwHP17GgDkdZIWTYpyCece&#10;mBgGs+3MjMPKHPckHCj+mMdau60pFyy4IxxknOcZz/8ArqaBXjs9i8F03frz+nSgDNIxl3bJH684&#10;+vrz0qizMc85/lWhOYEiEMZyQSS2TzxwO/ANZwzzzzz+PtQBMjFVKjIz/nrXqPwwhabxTp1vgYMi&#10;ZzkHgjv+o7V5jCuBuxn8+hr234I2jXPj/TlK5G/J5wehIHPuPz4oA/eX4awiLwlZSKNpfLEfVu3+&#10;f8K9F4LDPBPP/wCo1zHg63EHhywVlCkRKeMd+nHP1rp9u4dOOnQZ/wA/z/kAOPJGDknOMc+nX0xQ&#10;rbsgjg5446jv24pu75xg598/r3/z+j48pkk7c559/wCf6UALkZDKMDv26foe2KawOT3Bz/nvTmJB&#10;4OMf/X/P2NA3chcgfX9aAEyxJZuMe/8AjTScB8A4Pp7+/ahh1yOB0+o9Tj8//rVGxz15H8/b/D+f&#10;SgBSuFIJySeOenqf8+1IC+RtPT6YGefx5qQYHyk5x2/P/P8AnlFGWK9CSO2e31z6+lADVUZIxkj9&#10;O/X+dHHHfGTgZ/Qfj/Kg5BOM5HqP8np/+ujL5A6kc8UAB7Ac579h/Sr1q+07lOBj7o9ecn/P+NVB&#10;jG1uSemD75/X/wDXT1LK4wCCM4H4/wD16APRdNu9y4b2+gxXXW8wYD3GMnse9eXaZOQRy2QOvpjr&#10;+feu4tZsZ5wKANuf5o8Y68+n4kcmuP1NkWJtwwFBP0AHIB+ldaz7oyRwfzx+P/664HxtdHT/AA/q&#10;F2nBWFwufUjb0+tAH4e/tX60Lz4hxW2f9TC83HTM0hxj3wK+M9TmM05SM8LyffHr+PbNe6fHnWW1&#10;T4meIJlkOYJFtk5xxGoBI9txOelfPkrI0bnJJOQePxyDz+v45oA5e/kDXBUDATCjnPTvXrHgR5oN&#10;OCRKDJklC2ePcH3968dl/e3JC8gnrjk578V9H+EbCWHSYgg/ekKOfRvmwc47f4HvQBFfz3AWUBvn&#10;cfO38ROM/wCHNc9GjAO5OXl2hRnoPU/Sui1CCaBniC7FHzEt1Oe/H54H5VmWESSyhuCgPGehUdSf&#10;fPT8+lAGlaQpbQIJeHk5wc4GDwPf1+lfYf7L+ivdar5+BseTeGA/iHHX04r5EYNMQihd0h3dR8oB&#10;4447dvpX6T/sraAbXRxfIhQGPcwPJbeeD7cf5JzQB9oJwoCnpx+XTH+e1TfMeh9uP6Z/rUC9v4jy&#10;evUdhz29qf8Ae+XqPbv34/z/ACwQB7Ec7e/Uepz0/WmE5BDDAPOCOM/Sg4U4JyB79efU+tKRyMDA&#10;x/kY6e3egBOUyDxuOP8ADvzxSjBAz9OenufwwKYQBlc5P5896kCZAXORnqf5/h9PWgBpbAGeR/Lt&#10;9OKTK8EDH4+o45/nT8tkbTzz26+nQ/zpgUEbWGP0AyP89s57UAGAcEng8evbn/Panrgc5xyfX1pp&#10;5IySce/Bwefy70iv1Oceg+vX65/rQA/DE+2Dn14HXPT61v6VJhgAc5/Pn1/zzWCqgkrjJGM4x2/z&#10;zV6yfaRyQRgc9c+v8zz3oA9Hgl3Adgen+e31q6/MZxxyR75x/L0rEs5Qy9RkcHHv1FaoZdo5yAee&#10;f5evWgDB1Abcs3IPrj+VecammAzKcAdfYHp9fpXpeoAFN2MdPTv7H/P5159qakKeMj3/AKgdz6UA&#10;eK+KIsZZvvAdfw4x/jXmUpO8nOT0Hfr/AJ/pXr/iK3yrt0x/ng+1eSXaBXO7BH+f5/59KANTSZSJ&#10;AoOBjt1P5+vfnvXpVvdww28s8j8IpY5Pp6j/ACeleTWEoRu4yPbp7f8A1q0vFusLYeGLp0bDyjaO&#10;SODyf5f560AfnB+0j4nfWfGzWaHItELE54DynJHfHGMmvme6mmEMzucEkfL+uT/jXYeNtXk1rxHq&#10;eqzHJkmwpxkkLwD+XTjNcFqBcWztuyAvBz17n/P+QAclOzXNzsjJLyMFHXq3AyfrX6H/AAY0qPR/&#10;DVvczMEQR+WC3cnaW24GSS3A7djXwN4WsZNQ1+1giXLBt/PIG3oSPr1r9SvDGi/YdDs0n+Z1jGF/&#10;gU9gB29c45HbnNAG7DFNqMXlSK0UTHIjz85xzluvHt09uK9JjnhtIRaqQoPZewHY54/+v+nnlpcy&#10;iYx2b7ZfuNIByAeTjnGeeD9a6bT4Dc3Yso+UQ5bvuPc5PPGcdf1oA9D0SzmvGIgGBsCgeu88n8Bw&#10;BXren24WTykO4K+0AAcBD0yPTjOK4Wxng061ENupco8SPtHzAHrj0AHU+mQK9P0qDKkABQgJHX7z&#10;5Y5z16c9evFAG0Nyk4GMj256/p/WlbBLOARz1PPbufTuKdnge/TBP6j/APXSD8wO3Prxz+XH60AA&#10;zkZPJ49/x+vX6U9WyQueDxyen+GKaBtAPUjIH4jsP/r0v3FHHBOOn4cfpz+negB6qODjgZ/Q+w9q&#10;QsOAOQMnHvn+VNLAYAIJyfT8++fT9T2qMt02nn15PXv/AJzQAobgccD688daeGBOOh9vT16VEc8t&#10;kHtjtj09z6VIvA2ntj6e49c/XoKANvS32fMcZPcfj+tdrbyZPPTIPGePxrz+yY+buzls+o5H/wCo&#10;cV2NvIAEbO0d+3/6v8/SgDopWYxZ6np9cd8VzeoZYHIHOcYJI6enpW1vVlwDwPfn+X64rn78luN2&#10;Cfc8emfSgDir9z5R3D5TjP07j8K8j1sje3PP5H+n416vqDAA4GSfT0HTPQY79q8n17BYu55HTj/P&#10;pQBxswJYIDkkDsMYxgd+e/061vaXKokBIz047+v4Vz8zMWPHBwB+X/1+a0tOZQUwMFuOeeT/AFoA&#10;9R0/gK2flz6Y/wDr9/8A9da4faTwCT36fjxxWBpzqqgbWHT04Prg+mP5V0CqNpHb09Of5f8A68UA&#10;Io3ArjgY6+x64/z2pQCuCeAf19BTSMcc5PHHGPw+uP8AOaZlRtyckdh3P+f89qAHljj0OP4sZ/zx&#10;XzR+0V46Tw34XnS3fE4Riq9PnYYXnn3P8q+j55xDE8spGApJ7YxyTyfT/PBr8sf2l/FsmteIY9Lh&#10;f5FYyvg5AzwoJ7Y9PzoA+U7qQSF5JCXkfnoTk9z/AFrzrX7jc3lZwByePf8A/X/nFdnqlwlrFI79&#10;VUbcE5z6D/P9K8rvLjzZ2dzke57fWgD0L4W+G38ReKbZNm+OB8tkcEnoP6/ga/YPwtaDRtEtNMtU&#10;yFUFsgfe755xXwN+zN4TxINSnRSSfNO7gcAhcnI9v8nn7rju0kcQliSzAbQ3y+2Ov5+tAHcvfmGA&#10;vLcgMvB2nhQe2f55NcHDqdlNdTf2bGHc533D9gT0UnmsnxBqUcCtbyhpXydsSfez2PoMn+I5x254&#10;pmgwy3MiNOVgUEbY05ChOpLZySeOfqTQB6V9rP2eTyW3OBwW6M2ec+vfHbPpXq3hS0NtZrITtBUA&#10;Dn6n25P+c15joemNqTCdkGIyQGB2qHHQAe2cn1617VYQi1gigUHAAB/r7euc/WgDtNKcqRk8DHPU&#10;c84z3xXo+lSDjjk+nb2xXmOlMnmc/MTj3HPf/HAr0HTGxkkknjv3H4YFAHZlgycDp/Mnn36VjXb5&#10;Y98ZH/16vB22YPU9/X/P+fbHu2Kjk8D6/wAutAHN6k37tgT1H/6//wBVeSawd2/JyQD36/TH1r0/&#10;UnBifHAAJ49c8Y/Dr+VeYamxcFs7TyPTGf0oA8wu22yncepPQ4x+NbWm/LkggZHYjn/D+X86ydQy&#10;J88A/TH6Z/z19a0NOyWCjgDnpwcf4/X+dAHawEAKwPGBxjp9fpxVjdlcjkdcfl0/XFVIVBCgd8Zx&#10;jgZ6/wAv5ZqyF2KQRtJ4Bz/M4FAEnLMc5GPYevJpuGXAVsdO/c9Of8/0pSFGSeSvbIGT/j/n2CdF&#10;3H5SOORj/HH1/SgAJYle5HH64/r/APXpwY7skZ/M8j/9eKiUZ2HOcfy7f4Y4+tKDyOO49v8AP+et&#10;ACEkZOen+PH8/wAqZ644K98ehpzYGRnOOeePYH/P+FMUkqdxyBnrnt2PXjvz+dACZf7vQnjr19R0&#10;P0oO05PUDHb+fP8AKnNgjDE/4f8A16j2kZLDjgc9Sfbt7UASsGBDYJIxz0znn/8AVUQHRSckduO/&#10;b/IpzMA3y9vr2/z70K2SRnr/AJH1x6D6UAMydy+/P4e/+evrTVC9uDnt656Gl3ucFugHHf8AD8va&#10;mbRw3Xj6cf1yfpQAmeWOB+Ht6/0qN50s4jO/CIu4+g289P5U4/7QyOp56Ae3bHf8PevC/jR49tvC&#10;+gTp5uHEZLYOCcg7R6jPSgD5S/aZ+JcmrXp0OzlOBh5MdNg+6nX9K+Jru9BjZmBAOfmOOpz/AJ/O&#10;trxDrdxrOo3F9dMWkmdm5b16AfQelebavfuQ1snGDjjH5ECgDJup3uLgyOck+3p2r7T/AGaPhc14&#10;o8TamrIJ8suRyttGQWYdeXPA5718qfD/AMJXvjTxNZaJbcCZx5jZ4WNeWJ78D0r9vPAPgODRdBtd&#10;Kt4Qkl3GnYfLCnCJjtng4/OgDmrHRGbz9WdBbIMKsfYRgYA6dh6dea8f1rdqGsOkRMmD1I4A9B0w&#10;ffFfVnjO2+w6UbeAhS7HPvt6+/07e1eMR6PBpVqNTmGHz8ntnqcHGP8AGgCjodnHplr5s3yyH5Rk&#10;AluOmD2H+GMGvqHwoIrG2Go3XBeMM6pgE/3VOOfc/r1r5e8Pu2s6yhmBeKJQ5UAA7FPAI9SeT+Nf&#10;T8r+Ta29gqbSiBn4/jPY/SgCKWXzZnmc5L8kYxxnjP5+tMXa3TAAI4zxyen+NRnK9Bkfn17Dp17/&#10;AORUinli3I+mRnjnP4YNACepzgDHc/r/AJ5pANp3Ho3cd/b/AOvSnlAmcAdO3+cUqrkBScY78ngd&#10;cdv8+9ADcMHODxzye3ufWm7RwBxnn25zyfpT92cknJ7+3fP9PSm5UK20nJ49cenp7cUARkk8DBHH&#10;tjHp7UwrnjnjAzgdex/l/nopweBxj/Oen/66cFzk9cc+/T+f/wBegBpAIOCQCecdh2yKiKl+Qw78&#10;/QdMYwP8alIHc49Tk/1zSfKDxgAEfpzjt+eKAGMvyjB4/wA5+mP/ANVQtkODjcMnnBOMD/J+n0qU&#10;ckYOQPY9D60wqB34J9ce2Og+lACIAMc8/h24H+RS8YJHIAxgj+X+f5Ug6BsZIHJPc+4/w/GnAA7d&#10;xyRnqfX/AD0FACMWA3Y9+vGR3+lNOR0GR6YPOcUhYgFsAn8foP8AHH60rHDdcjjj39SP84oA09Lj&#10;3MDgALjp2r1vQocsvHHB+Xr/AJ/z2rzTRV/ehsjtjk9ffpg8169oMZ+U9j3HHb1/z0oA9J0yMKg2&#10;jpj2/OtKU4GCeD759uPrUVku1F3cYxx39h/+qnzZHTjP8/Xj+VAGTeMDGWbkgdv6ivJ/EDYUqeM5&#10;x6j/ACev+cenakwC4Jyev9c15N4jk3Iwye/I9h+GD3wP8BQB4d4hdvOAx1J6/wA//rivJPG3iWDw&#10;3pEtzO4T5SwOedo6nPGPb35r0nxNexWkclxKQiRgk5PJ7deT+g+gr82fj78Sm1a7m0e0k+QN+9I5&#10;4H8IH168+1AHivj/AMYy+JNYnvZ23xAkRDrgehGOvr9K8av7xrhyhOFB/wAg9quX2oEgheST9eB+&#10;vNYZZmJ4/lQA6KOSaQJGCxOOOv8An6V+1n/BP79nU6dZR+NfElqBcXaiT5hykXBVRnuep9vpXwj+&#10;yT8B7/4teM7e8nhP9mWUqE5H35AQQPoO5r+lrwL4M0/wjoFrpNjGE8qNdzAYJYAA4zn8KAOht4Si&#10;KiIERcAD2A6CrcdsoPmOOT689K0hCBjA9O/f/PvUNyNinacAD0/HPP1oA4zX51S3PODz6Acc5J9B&#10;1r408b+JBfXjxWpwoDJkgZIzywPq3Y9h6V7n8VfEcdjavaI2C6bSv8RDE4A926+mB74r5FmczMzM&#10;ck5yATg9semPr0GKAK5wM9/z7DoMVC59+f09/wCv61PIEICsBxjr0+vP/wBaoGXg5Occjsfx+tAD&#10;ZCrLux16/jjP8sU8kLk53ck9f17dP5UoXDKOwz0PHPtj9P6U1RhSNoPT69KAGAdHAHr1wPrmpCF4&#10;HX6Z7d/6UjDj5RkD3wSR0GOT/KmAHrnJ7c46dR79PXvQA9cfMGOc88dx6dKjIYkjIJ9D6H+Xenkb&#10;QX646+g74I/z7+532Kduf8/Ufy/KgCxZxAygYxn8MfWvWdAtcgZfJ6/5/wA9K860uEPKuOSc8ck5&#10;9+1ew6Ha8oyD68deOo//AFfoaAPSdGg2oDxgj+ldMGxkk8fy/Ht/k1lWEPlxqNp4GPz/AEz/AJxV&#10;18AHHXgZ7df0/AUAZ943B7/h6+9eVeIrsAPzx9Op7Zr0e8l2qSwCgf5yPUc1434jnLsytgAED/Gg&#10;DyzxDcZJ6kt6jOP/ANdcKGdmODnJPTt0I/8Arf1rpdalMkxDDg9Pb04x29uKwYhuOFOCSDg84/T+&#10;v0oAtxKenUnHX/DuelWDjaeP6/nx+tMWM7Txgj14HPUj/E1JgFR1/wAPc8/kM0AMLAk5OQD/AC9K&#10;FyyjjHYdeBjjvj/OKMbTydvB69/wwev+fSmNgZJ45JPIPJ5OM45PpQAKMfIpBH5DnPWmttIGCCfx&#10;6D04/Ggbsg4JB7gcjufUj/Gl+YggDDAex+vt/nmgBm3gEcD268nvTipY5zgjA6D36fzowrHK8fn1&#10;/T2H06UrFP4Tk9PT/wCv16mgCM7Su4DkHHv9MUwnOduex59v5ZNKynd0yef17/54qCSTyQ0snCrk&#10;n2xnnvmgCnqOpw2Fq91O+1IwSef07ZPp+fvXwL8Y/ihdeIb+TR9NYiBCVlOeMj+EEfr+Ir0b44fF&#10;RlB0LS5MyyfKdv8AADxvPqSOmfUV8T6heFIizuXdySdvqSc//XPPvQBT1S78oAfKxHce/THTgD19&#10;65CaZi3zNlmzk/j2qW6unmyzHP8AntTtF0bUde1W20rTIWnubpxHGi87ix4/+v2oA6z4e+Adf+JP&#10;ie08MaDHvuLlgrMTwi5wWbjoBzX9OX7Kn7PuifBbwXZwJbj7WUDNIw+ZnYfMzdM5PQZ4r5y/Yc/Z&#10;W0f4d6LD4p8RRrc6te4aRyA2Dwdq+y9z61+oqRRlRGnTHTj8OKAJN2VI67sde3Tmo8beMf5+lWFj&#10;2qcjGOwz296x9Yv47G3Lcbucflk5PoKAOX8Wa7DYWsu3Luo+6OBn3J/KvF0klvJ3upxh2H3QOAPT&#10;1zVvV9TbW9QOCTDGx257n1xwPbHJ/Olii8sHaCAMdOBk9cUAUpeVIIyDj8TjpzXD6zIAmDk45OOQ&#10;R7/X3ruboFFzjnn8h/8AXrz7WpQA+Dk/geO34cigDynxFNshkGcZyM84GeCBXkF45kdgDuIJz3GC&#10;f616F4nuSAy7s4/n36e36c15pKys20HGcd/8/r+tADVDZO7g98nHTv8ATtU7EhWOCTxgY9fU9/8A&#10;JqMAN16DjPYenT/EetPyQ2Rk8fh/Qn/P0oAD8wBbrk9OnPPPfPb2ph2qAWIBGTxk/wCPTpxTm3YG&#10;Mgk89/qf1/zzSKikkcAjP+fr64oAiwu4MpB7/j39fypGAHUZA69emRyD2OPzp4U5IDfTrz/n9aQb&#10;QOoOfp3/AMPr+FAELMOCxyV6du3X3x6UjYyTkAk9++D7/wCFSHDHcTwOfpgen+e/tSqpCliOOvH+&#10;P9KAISSAVBIIyeR147UrBSSF4O7g/wCPfrQcZA3Hjrnn8un0xn1pACuGBwT/AJ4/nQAHkgKOPT3P&#10;b+Xb1poGPvA49ucc8Ht3p6/eBbjJxx6en4n/AD2prZckAHnJIHHH4cfzoAryYGdmOOD079fbv/nO&#10;aZ1PzHnHT3FOJOCQPX0NAwMKDg547kDPT6f59qAGk7mGDgHJx7Z9R0HNDDOc/IDjg+nf+XFLzgqD&#10;liMfUjg+n4Uwqi78/qB0x+X88UABAySeD/U+vpQQDnjbnnr700EbiRkYP169M/l+f6vYANgnGMcH&#10;37jNACiNcgdOe/rnrj/PetewhLSLtGOvX8uf8+lZsKofvjOTxz3z39f8fxrpNOhYlGHrzkenJwKA&#10;O60aKJEXZjLd8nv0zXd2hHIByRg+/wDn3rjbFCmxUPJA/D3x7/nXTQyKi8fKT/Ifr7c0Abdxc/Ie&#10;cA4HToec/h2OK5LVb0CNznjocE89s1ZvLjGcndx2wCcfnzn/AD3rh9WvMK2DjrnkHtyP8+nagDnt&#10;Yu2myxA549hjv+PrXDXMwbLE49Tnr7f4Vr6hcPJn5sgfX8e2c/hXOyOjZxg49+cZ5J7DAoAMYyT0&#10;68dv880bsfMeOAf68/X6/jSK3qMZz36e34//AKq8W+JvxMsfDVq9pbuHuHXYAv8AeHoR0UZGTz6D&#10;rQBH8SfidaeHLGS0snMt3IpVAnGQDyc9MDuevoK+Kb3Ur/VruTULqUtKeSTnA9l5xj0H4mjVNXvt&#10;UvZbzUG82WXPOcAAfwgdh1wP0ya57UNRjtU8pXyw6hcDBHH4mgBmp6jHGhhQsXAznOcAjuffoc1x&#10;7ybicHGf89KSW4aVjtBUEjv/AJ/lX0H+zr+z34o+O/imCwsIpItJikUXFwBywzykfqfU9FHJPagC&#10;f9nf9nLxV8evEsVpp0bQ6RBIonnIwX55SPg846noPrxX9Lfwc+Dnhj4Q+GbbQtBto4nRArOigYGO&#10;i98ep6nrTPgx8F/C/wAH/ClpoGiWkcUsSBWZB045Vfr1ZjyfpivaMBVCjkn37+lAH//U/B0gAnsd&#10;31qFxgg9M+1XmhZe3zcf5zVdlcD5hwtAFEbgcDp9PSrkDFXBPXOf/rVW2kH1P9P8KnQD5fXufpQB&#10;9n/BvW2fyrdjuIwOOO3b9M19r6ddP5SyZycDOcfl/wDqr82/hJqrw3kUanO0jPI71+hWiTeZaxMD&#10;k7Rjrz+h7UAemWOolSCTxxnPpnjmu00/U0IUqSV9DxkH+VeSRymL/dOPzI5P+RW1a3zZwDkD1Hvy&#10;elAHudlqGD8rfdwD0P06flXX2l8GxluRjHP8q8L07VsADPDEdMdcA/iD7fWu0tL9iwO/C8AAdu+f&#10;89OtAHr0Uy7Rzkce34VoLJuA+nXnnpj8Py5rhLHUQ+DnB/Pt+vvz+NdHb3WV5PX37Ad6ANwHOWIP&#10;Pbrn149sf5FPGN2V4IPT6+n8jVPzM8Lwcd6s7iWyccY54OM/yxQA8AE7lGR/nGPz9O9NxhsDkj+v&#10;XPrTvmY5xxj3x9MfhinBNvOSRwc4x+Qz9OfzoAjIJwo5HpjP5nHUf/qpMZwvcnrgj/PT+VPzgknB&#10;H4D6d/xGf/rUO2VKk5x0JOfTP0/KgCJz/F0API7jtx+n0pAxIAAz3p5JPQ9P8/Xn0prb8lwf0xgn&#10;16cfhQBzXi2AT6NdQEbgVwRn8wD268fka/Db496b9g8TXCY4diT6kqeeffj+VfuzrShrKVAM4B/A&#10;fy/z+Nfid+03p89t4ulaTO18/oB36ex46daAPlS3XzJsAbjnB/Pp7fX/ABpmqkwjaOT0/wA/59Ks&#10;2bYkIbgNjHPp/wDX/wD1UmsRg2+7t145/DHr/SgDFtpFMivMcE8Y46//AF66OGTKkuflwOM8/j/L&#10;6GucsUQbmPbkc9/ccjipru/AhKIcccAfr2+vSgDRXW2V9ueP898dPWvUPCviBhg7iMKcgHPT8evp&#10;/wDrr56Mjbs5wef1NbGn6i8DAB8Z+vP1/wA/hQB9maFq4a7jYShsMPrn0/pX6f8AwW1AXWkJ8+8c&#10;depx2/L86/Erw/4in+1RyeYUYbfofoOeo/Ada/Wf9m7WWvtMiDkknHscdef5DPXp7gA+0htXkDAO&#10;O9OXkjodv8x1/wA4qFD0A6Z74I5ByakXIwW5OM9v/rden+eACUADPHznP/1qVN2RgHBP8vX3x/nN&#10;NIB4xg+vXGeMY9KcpP3geDzx3z7c/wBefzoAcVG0sDx785yeuPxqMKSc4ySB/nP9cf8A15WKgkde&#10;w6//AFx14ppEe3GeRgZ9s47/AE7/AEwOaALNvIEyOcHIOCeP/wBda0MinAAzz9eo4/z/APWrAG3n&#10;Awc8DOcfh0PT+VWYHZSBnknH+HYfl1oA6ULvAwcZwevb3pj2+4HoTz/kf1pttMkmc8/X09a1VVGI&#10;yMEHpj8z/ke1AHL3NkFA4xx9ecVzGpacXDYGc9c+nuf1/wAK9JkhBBHpWJdWnXAwO/1/H/PvQB4n&#10;qWmSBsbMcew6V59qukbg8gHbr79q+hL/AE1GBYKQcHp375J/pg1w2qaXksD97noDj0/z+tAHzxd2&#10;rW5yRgDp/I49+9LbzDJEnUfkO4rv9X0jzNzAYX72R347/nXB3FnNA5DcHrnHUnr9PX/GgDkviQ/2&#10;jwvcK54KkfTI6+vsK/JrxIoS9ljbkByfTuf8jiv1d8cDz9AmUHPHP9PQfj/Kvyp8YxtHqs8b8ASH&#10;B284/wDrDjFAHMWunPcqZVHyjLf4nHqay7+3CsYsj5ODx17iu1sJN0SxqFHqexP9On+NczqESfam&#10;ToD1wOvpnkH8snsaAOUVMMRjPU+naoZctjHQ/wCfyrb/ALPlZmAGR0zyO/X9PeoZ9PaLG3kHuOc/&#10;/X/zn0AMYxbjzwOKGjI4x1xx9a1obF5Pnxx06de2f8//AF6kurPyycLkEDp9Pb9aAPc/2aJ2h8f2&#10;w/2l546gj3/Ov6BPDW19ItiG42KeO3H4/X3/AEr+ej4CSi18fWLE4BcY5xnpnv8Ar9a/oK8GyCbQ&#10;7Zj1KAfQ49vTjGKAOxHTJ6fjjjjp/Sg7iDnGeOv8x/SkB+6euPft2H8+lK+O/BPcg/jj/PvmgA4y&#10;do+YU8g7TuGAR/8AXH6dai3ZzzgH/Ppnp1p+4EkE8/XPfk8en+TQA37vQDGR29+c/h/WpiMA8Yx+&#10;B+nuah44yAQM9zinsQ2V4JGfT6ZoACOD7H/9VICoQA9+n1/+tTGOD+YOTjPbGPr/AJNPG4cHn8M4&#10;/DI/OgBRwRx/9f2/SmqM/MecjoB157CmgkYQn/Hpj27f/rpck8c5PoB169utADyXGASDnHHb2z1P&#10;Pb/9VMwcjb1IP69sc5pWz2HB/wAjPf8An/WkwrZ3DqOuc/n7UATQNtIIHH+eprrtPu8nbzjP6H/P&#10;6VxuSrDncR+XI/D8e/X8dC2n8phgYGfbJoA9GgmBPHJ+mCOP/wBVfHn7asin4XamOh8j16nevfP+&#10;fzr6ns7xioySOfrx04PWvkn9tGUN8MdQOcgQcjgfxg98UAfg0rF78N3ORxjJ61V1/wCWAgrgkZ4y&#10;MHP4+/Wrlukn9oAMMIeBzyO9Q+I4oRGozkqCR7nnnj270Add8HGj/tDExJZX3IoxkkDrivsqGWE2&#10;gaAbN3UYBGT2BP8AOvjP4PQPPqqgbQInySeoHfGBnnp+NfYMfl2wiQFlQ9Cf4hn0P+PHvQBTudNl&#10;uXDbNoVuvf1Ofr+VP1nQkbSyFA4APHGBj9M9zXS2ziVEduTnA9Dz2A9gOlaF1arcWhTrlSAw75Hc&#10;foc0AfLlxp0kMzrGMENyeDx/kf8A1q/SP9mUfZvD7Fm5ZAB7+nTv2r4a1PTHNy+FwWJz/nr26d/W&#10;vtT4AStb6WFU7REBkEYyM9f05xQB9mRSbwuec5P0HoPQmpd42/5yDn061z1ldBgoz15z1z6Z6/59&#10;K24mBxuGT657EUAWASox0YY9ex/rUucnPt78dqYASDkkA5yQM5wPf/P86euSQ27k9sdvr/WgAOMn&#10;19/Ttnpzx/kUY3jCg8ZB7dfbimkrkknIH+cE9/oPypwGDkjoe5/X/P1xQAmQ2DjOM9OpoUY+8Py9&#10;O1O2HbgnIHrjjjn6fh39qCOBuHIx79e2aABucEdvx+vFM4OMEED2HryD/n8acdrgFzwf6eo/zzTc&#10;McY+b698/T+RoAGYZPHPrj+XtSqGz8xGeBg5I6/4+tL8pyRwR0PXj/PcVHk5Lgjp19fXP/6qAJMd&#10;Mep5+nB9vX86TaCAJByenqP8/SkDYOSf06ce/XIGP8KNqkDj7v4jr1H+fagB6gKRgYJ5z6f57U4k&#10;xkc5JPf364/rQWznIyfr/n6//X4pACM7OO//AOv+maANiwuTG4wOOfp16+1eiafdrIoyf1/z+teT&#10;xPtwuQPr2z6jP+fwrsdIvgB8/bFAHpkJ8xeDjj1qvcBArO3GxSc57AdRn6ZqC2mDID6D+Xf/AD/+&#10;o1WQR6VdyrwVhkOfT5eO5oA/AP8AbIv0uPiikJJJt7JSPTMkrsRj6f5zxXxuilfMllIyXwPbJ4IH&#10;t/hX0z+1Rem7+MGsEkYt4raMe2EyR6fxcjvwa+WHd5C+zIV25xk8A9sY54/xoA5HVS0t6wUZBZvf&#10;PP8AnmqU0rsscbnhRgAdv8nFWLslr0ohyckZIx/nr/nrXR33h62s9M+0ucu+3a75+Ykcqo5NAHMy&#10;MgiMca8ZyW46cH/PpxVBVPOeD0+ner0rbTlX5OQe4HHb/H9KoFgFJzmgC1Gc7UHAGM5xyPX6V9Of&#10;s52YufGds5GNgPbpkYB+nNfL8SsTuPUds19o/sp2iT+LhJjBbYuMZyWbuf8AAf40AftloqCHS7SN&#10;ThEiVdo+gyP/AK5rWLNzxn6VWs0KwqikBYwF/pj8+n9auFfQegJ6j3/HtQBEw6Ekc/r/AJ60KMAN&#10;uyR2yfr9e1SDAz1z07/Trj+ntQpYMeeSOuf/AK9ADXBwMHv6cj/P50hbB5PHX8j+mO1ObnG45B5z&#10;/X9e3T3pMEPtyffj29P/ANf40AN5AOeQfz+ufxpvzA+mPyH/ANf60/bwe5Pt1+vTp9OaQMcFQcYz&#10;xjp+np/WgBzH5emMn8ee+f5+tMJGBt5J4zn0x3p5AbIAzj+n+FIibm+XhQeP0/lQAjMQSScD6Hr/&#10;APXpMvgnOQM/TqcGnts2ru6kAD3x6dqiYdCpyD+GMdfr/wDX7UAP545GCSOnHtj68U4feIHBOB6d&#10;euaiAckAcjHP19M9Pzp6HqCM4P0xnt/LGP8AEUAadqxjfIOMdeh/L+ddzYS7x1xj8f1/rXnKNtwU&#10;GAcfQH/PbPHrXW6ZPuJIOCcdun6/h/jQB3MTF19v5f415Z8YLyLT/B1y7tw5yTj+FFLt7dB+PevT&#10;IW6HOGPX8+3Wvlz9rnxH/YXww1S5Q/PHY3LqDkfMymNfxycj/wCtQB+CHijUzrerahqTcG9nnlLH&#10;HO5jx6enFee3wWKE84O3C85B9Tx6dvrXTXEqxgKw4ReBx/n8vxrlNSYtCzMBkdvwBPHrz/nFAGHY&#10;RNPqKKo79u59vxr7B8PW8OmaELm9cCV14AGXOewX29T9DXy34NtGvNXj2oW2nPbAxyAfx/8ArV9B&#10;arqDW1pHbREGVxh/XBB9enp/TrQBgavdtqF/K0fdvlHoPUn36/pUkIWDbEQCUAJxx9c1m2g8tHlU&#10;Ylc4yeuc5OO/9fzrUcJbW3myNmST5j2+gP1/l2oA2dGhabUEwctu28jOCTjj19++a/XH4E6SdP8A&#10;CqSzJsEp2qMYOIwBznsen6V+VvwvsG1XxVYQSLuRG3kcZ45ORz3HPNfsx4FsUsfDGnW6YP7oMcAc&#10;s/zH6HnnPvQB2CBio2nIz9c1IFPORk8U1QSR0yO/v/h6U4/LjA+719B7+/8An1oAbsVSSB19efT9&#10;KTOcbTx7Zzz/AJ5o+VdynBzj170pzgkDA6d+vpnp+VADRg8DjA/zz/jT2woP+Hr1/l/KmqpUcjPP&#10;+f8AP86UYwB+dAAwA4bj69vb8KXoMsPm/M/h+n40i/MxHBwM+g6f1zRkAjPBJGMflj/P5egBGeq7&#10;jgng+/rTSq5z65x+HepgMnOeT7e/T0ppCgDjHX26df6dqAF6dsZzj8uv/wCupoQytjGM/p7f5HpU&#10;WA2O446fz/z+dClcBuucdSRz27dvrQB2enS4wD0Hr/I/nXQxuQuRwR14HB4rjNPuMk84yPrnHfJx&#10;/ntXTwvkdfTnHX+X+fxoAZfgPCxB56/Tt/nNcDqikxlscjPOeOfzrvpzwBnJPTtnHTmuL1NGO/np&#10;nB6c/wD1/wD69AHlWsx7lOwdOvbv2rxzU0CuVwcHjr+XHtj8q9u1RW3EAZ+vA56/X8PrXj+vxBGy&#10;egzgg+vQk8Y49qAOetnzKWJAx09v515Z8cvE/wDZHha4iRyJI4GYZP8AHIdqf1Jr0iJ2ztDYz37d&#10;R0/rXxj+0b4hW6dLFHyZZCQCeiR/KMfU/wCeeAD5JnhknuDECXxlic9j9PU1zOvu6uqbhnHQf1/D&#10;3rsVbyxLKWACrjIwOQAMc/SvONUuBcXDyE5LEfp/SgD2v4D+H31XXw5XC7wM9cqv3sH68c1+i13b&#10;FbUtv2QHkY6uB1wfTtx6YzXyZ+z54cks9Oi1S6GEWN5VU87mbhRjr6ceufSvpua4mikIkcqSiDBO&#10;4qvU4HT8senagDo9OsEt7fz+ACGfcwIJB7AccDjqa67wwkMBM2dihTuY8Yycj6e/4VwMNy90wDEi&#10;EfN1+dgRkHHTp0HrXqXh6yFzbGIICr4Vt3yjAOW7Z56c/wAqAPStKVJC5hTarvHn/bPU89eBxzXp&#10;VksaxFl+UPlsdTz2/IcVyWj2ywuyLyEwRkAgF+mPpiu5RUXG7AIX5e/Tt7f5FAEzFugHoRxz749S&#10;KRTznHC9/wClHDNlDuPA+vrzz+WKaNwPcAH15HTH+e3TJoAkQg8Z4PPrwD0/rTVOSQBjk/jjt/8A&#10;WoyMBW7c9fb0pFB4UdSPp045P8/0oAeTnAHQZP8ATjH6D9KZ5bjkHp/k+lOGWPoeg+v+ePT+RGAK&#10;FkP6cdfT/OPwwQBMYxuGD9e3+f8ACkydp7EjHr3oIc4GM+5/TJ60uepAwRx16gHnj3oAlgcq4XGC&#10;P6D1HP8AhxXYWzAxkg8k/p+o/GuMjJDhgPmJ+h55PXj611Vo7iMDGSD6/h+VAG8jgAY6/wAvf9M5&#10;rFvpCFc9jn9e/wCf/wBer8bYUd8ZHXsPX+v/ANasm+ddpyeMZ/8A1CgDhr9tx6nC5z34/wA9K871&#10;4fxY5x+Xfn8TXe6jIwI54PPTvg9uO1cFrO0REgZK+3/6v5UAcHMxyV6jp+J9/wAM1bsuH+c8D8+P&#10;1HtxVFyVY4PTJ44/r19v5cVatWPmgYORx+XXg9ff9CaAPStLlGEzwB/n/D+ddWn3MAcnp2x9f8mu&#10;M0oqRnv69fx/X/Oa7CL7ox0GO3t1/wAKAHsvA4yB+uD/AJ/XFIVH3OpHr27j605VIILgYz369uf8&#10;aaMJkHgevY57f54oA80+JfiBNA8N3EzPt3q2eQMKoySP0H6fX8cfFWuTa/rF7rEzZFw7OvHRP4R+&#10;XY9/WvuX9qrxv5NodDt5Asl0TAF7iMfNI3BHB4H44r87dSuhZwA55O4EcHjntyKAOS8RXm1WTd85&#10;IY9weuf8a5TRdOl1jVILKIZDsC3+6OvNLqlwZpiFBAPUHHX1x/n6V6X8HdKN3rLXUgIA+VexwOWI&#10;PTngUAfb3gW0/wCEe8OQW6Hy3lXJwRwvYc+39K9R028Fva+dK/AYntuwDxjj/P0ry+3uhOwM20oM&#10;bVHOAOh/n68/nXRXF8TCI7UAE8GRucHsBnv+goA0LrV1ur4w2n3nILY/r+Hc/l6+haVGLOFFVVdi&#10;TuyepJ6e/wBBXk+kRQWcpbLSMTufuATyCT3/AD9eK9W8LI+q34iiJnEXzZVcYJ5x17dePagD3zwZ&#10;ZPFaK8rZc/M2RjDN2yfTua75FwAAOMHnOeMDk1n6ParaWcSEfNt544z/AJ/l71pqAPmHbsB0z1oA&#10;2dPkZSDjk/p2+ld7p8p4GcnPH1H1rz20BLDcQwI7evt/j9a7jTHKnGTwBn8P05oA7PzMrtYcHJ9+&#10;P6CsS/mIHXJHoauhzt+vpj6dKxrzkk5znn8vY/pigDm745hYdCM44z168/y96871DkFQOxBGcd8j&#10;PevQb6QKpLknOSTx+tedX7Ll+Mkk89Ovt/WgDz28GZTg8kjk85555/l6Vb04srg54HoP546fhVa8&#10;LtIXY5A5xgnH6/r/AD7WtP5IkIyAevXB9P8AJxQB21uvy5PA46dcdvpj1/ybe35ScDAHHGcn/Peq&#10;tsCQMgKRx1P88Yz7+uO1XGYbi54A56nHbPP86AGNuYA4JAxwe/8An1/OocMUDEYHPfr/APrqbAbI&#10;GQeSfTn2/DH+eDbkdcAk84/Pnt/nkUAMX5cYyQeep54659KbliAVGR/SnMvQD5M9sd8cfn9f607Y&#10;GPHOD0HJ68fy6GgCIASYAGB/h1/+t/8AWpQVIIxkkdP8/wAzShNoVsdP19eO350YyTwOB1z+H9e9&#10;ADSoz8qknGetNZcZwcHg568//r/zzTo8AFiM5wPTPYn26474+lDkZwvQY+n6f4j8aAI3YMTxnH14&#10;9R9T/wDr9KYwcHex2nkY6de36U7IGNoJ44+mMfn/AJx2pvODk9T3OOvPPfr3z2xQBExbHXBPXPHU&#10;dPqMU4fKRnknj057n8qHH8KjgevOf8/h0piuVy3QH2469jjOKAKOoX1vY2kl1OfkjUkk9wOg5z/O&#10;vyq/aH8fSeIdffTYGLJAxL46Zz0H+70Pv2r7Z+O/j+28L6FLEpySp+UdWY/dX65PSvya1u/mvrua&#10;9ueZZyXf3J5xx+WT6H0oAxb66ECO+MgcDscnv6flXEzMbiR5Seufr78Vd1S4Z5Qu/IUdPX0//VXo&#10;Hwd+H178R/G1loUSlrZWEtw2OFiTkgnr83QYoA+6v2NPgRdXVp/wkmqxeX9vAkO4HctsnYdOZDwO&#10;2MV+qeleG40gk1CQBCWyvoqKO306CpPhj8PoPCnhuyski8uWeNWkX+6qjCJn25J/yK9D1y28ix8i&#10;AYBGOgx9RzQB8xeIdNOp6q074RAxC5HPHcCvCPHUIFrJEjbcMRjtgDAAHr65r6v1ay+zQSShd7qG&#10;OTx9cHnnnHpXzPrenf2jqMgmJWCFhJID3Y8BB1Gcn+dAFL4baItoHv7w5dVWQqCc+iIT6kjJr1uF&#10;mkcu/wAzN1PfJ9e3tj+Vc9aw/YoEswu2RfmmwOS54wTxkgcfnXQW4AGF4HHbHGOfy+v07UAX9uWx&#10;gkYyMHtjjHrxUbK2SjDnrx2z0B6flUgztOD1HT+oPfn/AD0pGGAzMePYd/XP/wCr15zQA3HzBQMD&#10;274689KRlyS7cA/5GMfnTio3Bh19znrjnpS8g5Iz1/DtycHkcf0oAiUcgdzjt0/+saiMechBkflx&#10;3H61IC5bJGfXk59/5f56UhP8WQ31zz39/wA/60ANUgZGcA+vQe3ofrUhVVQ56+o7cZ7fr7VCgIJy&#10;eD3xjnGM8H8c88dKk2AKD1B+vIPt3HU9u34gEROFOR/n/PFMYFgfTnPPt+v+TUrBi2cfMc9+/pj+&#10;X86b8u0EDGPUjvnP55oAiwxbK4IP6dx7UjKeRjjPTpgelS8D5ccntx+pBx+VMbDP1znPt82P1oAj&#10;Xa3Pp+HfjFKyqfvKQMY4x0708bicZxjIx29/8/Wo2GcjOcHvz/nH4fX1AEYKWPGSPfr+X1pFXIKH&#10;kjA75HOCPxHrQCRhScZB69PapVUnDZJPHJwOf1/rigDqtGhjzuXqOv4+v+f8K9j0JF4yf88ccdv6&#10;V5Lo0fzDuRwOoz6ZB/z2r2HRIyCCD0A9+3P9Ov8A9cAHfwcICMEfyzRMV5x1/HHufp7UwNsXHTPH&#10;6etQzPnGDknj6/jn/P5UAc/rExClRznjgcV4x4muWWJ+ckk+wPHBPP8ASvWNclXbg9/8nBr5S+LP&#10;jKHw5pM08kio+1sE449TnP5/h6cgHy18fviXBoVjJa2z/wCkNlFAIOW7557V+YWu6nLdPLPcHeXY&#10;k7u+ec+vPrXpPxJ8Y3PivXLi+nlP2dMrGueADzn8cZ//AFV4ffXfnSHBJAGMn68UAUJpPMJ7Cur8&#10;D+ENV8aeIrPw7pUXmz3Uip3CgZ6nAP41y0cbyuEXJJ46fyFfs1+wH+zZJEieONfiAnuQrorAEpFg&#10;8Z9WPp+vAAB97fsofArTvhL4HtESBWunXO7H3ieGb8fpX2TbwEruLZ6jA/x9apWFqlvGkUQwqgKB&#10;jgKBx0rdVQqdcnn/APV/n/69AEDAKNqjrn/9dcR4u1q30TTnnnbacE8n07AV2t1KtpE0rn5QO/r2&#10;r4t+MPjOTUL46XbS/IB+8wemf157UAeTeK9fm8QanLdSyb0LHbnPI9SOfw/pXJlT9McYxj/I4pzO&#10;FO3GAR6985yRQzYII6fr047fhn68UAQsOSoOQQQfX6jr+NNYBXfaM424IOQf5fSnEbSV7D36+pP+&#10;OfbvTCBjGMLxj8T0A9e34c0AMCjpjhSce2T/AJNI2VyCMg++M45x1FPK5GOv+PP0xxx2qIqTnoCC&#10;MDHrjP8A9bH5cUAIysSDk5PsDx0//VQORjGSPqevHP8AT3pwCJjIIA9R/XOB69KMAgLnJGSfz7/n&#10;/wDW70AGG2kZBHp6ds/j0pgBOFJ5xzj3Jp4JyCByOnOccZGOO/QfpzUsSh3ULxgdfoMj/PYUAdX4&#10;ftQzq+eT/T+ley6JbnckeMDr9P8AP/1u1eb+HICmxjyTg+mTj8/8/QV7JotqMDOADxzkevQ8f57e&#10;oB1duuwDoScD60TEFeOMfj71Mi7YxzwP6n+f+c1UnLLlW/T3HpmgDmtVnAiOTgkYrxTXLlSzsxyO&#10;vA6+v+fpXqWvTHayk5I6j/8AXXiWv3MmThsD0yMnPqPTIoA871CRnmJYYx+R+v8AOq0KqVLN1POf&#10;6Y+tNkJdiWJ7+nc8e/64qaNf4uhPr059PxoAtcdM5AAH8jjjr/nNOYDGc9MfT24zTDlkyeDz6cD9&#10;P649T0pVbbzt/XI46ZHf/P4ACEAZbqR0xzgHt2z36momOCcng/hj3P8AjUxIzgjg/qen/wBb+VRH&#10;d/eOQf17j3oAFQKPY9f/AK+e/ekIJxk5P8+alJ45B5x6jPH659P8aRmVs7eSO/PP9MdsfzAzQBEV&#10;cfL0wBg9f1pihWjLEHcefTPTrmlkLcsvpweBn6daaG5xgAe/f3xxwfWgBG5AzwBnnt7H2/nXz78Y&#10;/iXbeHdOl06yfdPLlQqkfMxHQkdgeetdx8RvHWn+FdKmaSULJgnORkdj+Pp+FfnB4o8SXniTUZtT&#10;umOGOFQk4VBz759z6+1AGHqmqz3dxLe3T+bPMSST79xx/kV5zqd3umJIOTgcnsOnT9fetfUtRVXw&#10;gzs6e30Hf864+Rmmk57sf160AALysERSSeg9T/Wv1w/YV/ZRvdcuIvHPieDyQ4BiDg/u0OcnHq36&#10;V8z/ALJf7N138UfE1lrGtQsmlQvvAIID44B5HfsK/o28E6JpnhrS7fRdHRY4olC4UAcL0GMce1AH&#10;e6PpFjpdtBaWCCOK2QIoAAAC/wCP510MeU6Dr+uDUNtAkMW3PTrnue9OmnUKxzhRyx4oAivL9LdH&#10;OMAZOSMgewr548YeKJ9Uvn0q1OUBAkIPXB4UD09a0viB8QEhH9maUcyuSM+nbnBzn0/OvO/D9nJK&#10;wkc5Lc5PJPuaAOn0+18uEY9v1/L2rUEYwTjrkge554qzDb4UcfX0H0/AU26UKhOMge35D3/zxQBy&#10;mpSKoYjkV5RrtxtUseAxI9OnrXo2tTAoynGT2/x9q8V8U3QjjODgjPX3/OgDyfX5/OuW2nJ9senY&#10;dOv5/lXLFMMeBg9fw/DJ/nWlfTRyXBJIye/GPr+X+elQIoJG0E9ADxzzweM/59aAIACMleT9fXpU&#10;u0Fyo6d8d/T06cU9lU5ZQQT7dB2qInIOw+hwff27c0ASDJYsD0P+SM/TpURO0YHHJ9+fWpduFAB5&#10;DeuAD/nrVdxuAVQSQe3Bz0x3/WgBo2Kc9cdxxjsBTssVzwPY9OP8cU1Vwfcdc9znpjpj1PHNIVLA&#10;fLgAc9sc8dfbrQAqpkkgZP5ZH17jnmmsoHynge/+HQVL8pxgdM9BjBz9een+cVG5U445A9f5f1oA&#10;h4KYABx+H0wPr701twBQc/XqMjt+VSBQF2nqP5+5/Af5NR7SAM4xn8B7dPf3oAUFSd/Yfyxjn/6/&#10;WjC9jg4OeDz7Hp0p6heXzkjP59eP0pN3B2fhxQBEwY8sOOefyGM+3+RimjnPOQe/TIGOADQdueuS&#10;PXqc/l68/p1oAIO1OFP3unA9APxoAjPQ+/A4/LP0Pp/OgruByOOn/wBf/wCtTgNq88cZ+oJPfHTp&#10;1o+blW5Dducj6D+tAFfYSSx/iwenP4D8hTgGzwcEZxjv/k8VI33mzweSc9MH1H5dKRefkXk9fQ9e&#10;f19/SgCeE7mx065+nv8AT/Guv03O4FhgD69T0I7c1zFugcjrgnse/bj3zXZWKbAgIwR/n2z7/wBa&#10;AOps8kIrDgEcjnt3H6e9azTbQAo/HOeT3/P/ADmsaDEYVRwT1yP15p8spUBRx+HQD+dAEd5cHBcH&#10;j/OD/TNcJqs7b2zwGx78eldDqFwcGPOD2/Lj689a4LUJs53Hg4556/X+f86AMW5lJJAwT9c/n2wO&#10;9UOXc85I4+g7+n+Rmn3DkttQbc59P06Y4z+vFeMfEj4kWnhjT5bO1lDXT8AAjLN3APB47nsPegA+&#10;JPxKsvC1i9pbPunfKDByfcAdunJ7e/Wvh7VtUv8AX9Qmv5SZHlzk54VQRhR7DqO561Y1TULzW757&#10;6/l82V2LHJ4UdgB6Aev171x+p6ukLNBASMHPA9R/k/5zQBDqF+tuSivmQDtn5Tjn6H0x+dczIzyu&#10;CTnPrn6/zqFpDIdzHJ71718CPgZ4m+Nniq30bSInSxVl+0ThThQT0XjBY9h+NAFz4Cfs+eKfjl4l&#10;i07S42i06N1E8+D0J5RPU8Eew5r+lr4JfBTwx8G/DNpomi2sccyIELKPu8fMB3JPc9zVf4E/Avwv&#10;8G/C1po2lWyJPGihmVRkevPUk9zXvpwi7UHJHXqcf09KADEcZCg88VXZsgleMd+1DnILOQD+Ofy7&#10;frXlPxH+JOl+C9MmlmlBn+6qrySx6Afj/nrQB//V/D5VRlKqvI4J/keKzrmFkUkjGM4/x9K6qO2B&#10;lOQSBnPA6ccfl/nqKr3dkp2kjnnpj17daAOIZQGGRz/9alUZ+76ew6VoyW2Gx8oPTjnGKi8hucDp&#10;+fT/AB60AegfD65aPUkTORkAfTI5/Gv0t8ISi50yNvvAqPyxzX5a+FZXg1WIqRgN64z7d/Wv1K+G&#10;i/adHjYjPy469OOh9OP8aAOuPmEk5IB/Lr19OvSnLKwI5OR+HWr81o0bEYyCPrjjtnmstwFIG3GO&#10;ce/qe35UAbVpdkbF3EEY569P5fSuysNUbIyckZ+n1rzVZipDHkDv/wDrPT8c1owXTRMTnj8yOPbP&#10;X8fegD2zTtTHy/McZwR7e3/6q7Kz1HPI445/Lp/SvCbDVH6E4H1569Pr+feuzsNVC/eOB045/Lp/&#10;n60Ae2210pA4xj8s8fyrXSVWII5B79uPrXl9jqPVc8Lg4Ht0HPb/ADkV1tvqCnHIIHp+v+T6fjQB&#10;1q54AHTn2yB/XqDTwQTnP49P1/lWfBPvUYOSvXp0xxVxWBGcZA6dvbk4/X8ccUASMd33Tkf549/r&#10;UfK5GMj6d+hz1/zzS7hjrgH1/wAeRSgnAJGMZ9cjP/1+w9fxoAYqkZwMY9O/0/z+VL8uCRyTj29e&#10;p570p5IwOn9ffOeh7/8A16aQcNjknrg8fh+X+NAFW6AlhcEdR9e2P1r8nP2vdCFtqH2qJeSeoHUY&#10;9/p/Sv1o+ZflxjHUHuf6fSvz2/a/0UzWLXCLkKDz68jqf8+nbkA/JtSsdyYyM8jv/ntVnUX8yz8s&#10;LgnOcf55z/8AWqrfRFLkDGDu+hPOfpT3DGE4QgHI7dfXPp/nigDlnmZWKKf89s/TvSTCQqGbp/k1&#10;IEVZDkZ/X9adeMu3Yo2ge/GaAMUkgnvUkbYx3A96hY/NzxTwRjpwfagDptN1N4rhSxIHOCM547V+&#10;sf7JevC8tkDnOFXA9eew5Pv6nivx6SQbx2xnv0r9Jv2PdciN7HEsgy3ReQRnj9f09qAP1+gIKo2M&#10;E4P+f8KnUpxhQQePTp0/nVGyYG2jYHGVyD16+vJPNaHJAGMADp3xnj/Of0oAXjAx8x659PrT1B4J&#10;6Hjr39SR2/zxTuSAoPA9PX/Htz+dNyVI2gqD/Id+mf8AOaAFPDYccD16e3Hc0pbJBXgEDv1Geo/z&#10;0pMYGG7dRnv6fnSKy88gfTsM9Aev9PwHIAHC54PP5U/OZRwfx469Pr+X9aaMnO0YI59Ppxx/nnrS&#10;9sDkHBOP6D6D/OKALcEojcDsOvXAro7S7D4OME+3T/PWuQ3EnLfMc+2P8/8A6qt28pyOTwcf4den&#10;P49uxoA7RSHUbuckf59qilRSvTr6A/j/AIVBaTrIAxGSPqO/+e9aCkMpBPB7ZHA/pQBz1zaLIOcZ&#10;Gf8A69cxf6aGBITg/wCf1r0CWLJ65/M8/wCf8msi6gVs8cAD/P8A+ugDxrU9M2AnAI+mO/YV51qe&#10;jltzKORye5r3++sDLkbQVPXjr9cY/wA9q4e+05stldoHTj1/z39/pQB8weMdOP8AZ9wvRSMc89jx&#10;+Pp9K/KT4h2stv4hu4XBXDsVHHOf8f8APev2v8U6Ms1lcEJxgngcdPb/ACOue1fkL8ctMNj4qnxh&#10;S43Y5ORk9sZ/z70AeN6ZIVBRhyucDt75PrUCrFPqaq6dWHHHQntj09frzUmniNWIdu47nn8+OO1R&#10;QyFdRjdTkjJHGSOx6DvQB2eo6SiIhgCoMDb9enU45rlbrSWXarjl+oOMDjr2xXqagywxFhliintx&#10;n0/oP/11UmsjIqsADkcZ6Yx39qAPPrXSgvysuSOw/THNM1DSxJuPQHHOAB+H+fbtXoEVg5k2lQwb&#10;5cduPXNS3WnIdy45OOTwDn0wP8MfnQBj/Cq3Nr4wtHYgFZPy5GQe3P6881++nw6lMvhmz2jAKLx+&#10;Az+o5r8K/CNmLTxHaSMdhSRT07Z5HGP89a/cL4UzCXwrZtnPyLzn/Z/zx9fWgD1Xj7/Ycfn0P/1q&#10;GYp1HBz/APW5pgZSAqDJx0z/APW/z79KcG5DZ5OPU/n/AIUAIcZGOfbvjuSO/r/PtTiMADOAcDvn&#10;k/55pSdq8nBA49vbjrk0HAIB5J5/xx/9b070AIvIHPsf6c0BgccZAz+OP5flSkhQe5PPqeOhzigg&#10;biTxj1GPy/z+BoAYM5OOTxxnr9M+3elIJ6HOD+g6Z+v+NOCgEj19f8/55+lNUBQW6/pkev8Aj6UA&#10;KBnjbgHg46H17+1I7DG4fL9ecfSno2M5wD2+nqe/r+HoaD1XJyTx6n8On5mgBGbnaM5Ht1/z0pMK&#10;Ad3PQfT2ozwFUYJI7/oOvcAcZpAACCBwCB9QfT0Ht/8AqoAXIyR1zjPf2JpytwpY5I569MimkBiV&#10;wcH9PU59DnHf8BzSlxgDoD79M9R/KgDTtbgxsA5xjPU/0/xr5d/a/n874a36g/cgZvXow5/zz1r6&#10;PVyrBgPr+HXnvXyt+1jMW+H98CcB7dlzw2DuHb0xQB+JmPLuwSMj5v0Hb65qnrf7xSOq849s9Mf5&#10;+tSXbyRzqy8Dn0POMAj/AD1qhqHm+QQwOBz07/iR9f8A61AHU/Cl3XWN/mYBYHaeASOgJ/z719Nv&#10;qy3dwtuCWVW3AnOfcD2zya+RfAtwkF+wfDAkH06dCPz74r20+IYhfRCIgByfn545+726fyoA+jNM&#10;YTMhPBHYHIx/Q+tdTcz+afK3FgRz14x6ev415L4a1R5rc3bnIKnpxkA44HT/ACfrXU2V6Hd+ctJn&#10;oSPu+v1oAvXNijrI7FWbOABwVHUf04r6H+EUv2ayliJyQFGccZHUe/8AWvBQIntS6uG3nPcZIzkH&#10;GOv5+5r2D4fXIhicKMEqh+n4d+38qAPqfTLpSQ+QM/gDgZz/AJzXdWc6uqk8Y/nXjOj3gOAzBs5P&#10;Pvjp1P5Yr0HS74gDBGB+gz2PfrzQB3acLtzknp9Mf54pxOF64PU46j3/AFqhbTqwGzGM9h09/wDO&#10;KslgcljnPPp9OO/40APY5Izgd/Udv6UobHLHnPT+f/1sU3np16++cjjjv+nrS8HIxnHHr29cc0AO&#10;ABUMOp/n6Y7Z/wAmkDAN156/XnFOAw3y9T6HBx2HT8Kaw2gc8H2zjvgc8YoARXK4HQH9T6fnUYAY&#10;/LgY6dP/ANdP4yD6ZxyPQ8jAx2oX1649D39e/wDOgBOeCB7denr/AIU47mb5fXGeaBndknJ7f4cf&#10;TOen54oI252njr6cj0/z+FAATjqTgD6Y/lj/ABoPOR26HPHU9O2KRjjC5Jzxz/kcdqbkkHOSR/n8&#10;PpigCTPG49D3/wA/T+VLtOcdh6f57eppBtGMdT+Pbt6+tK2B1GM9c+vTH/1z+FACqWCnHQ8c9B6i&#10;tSyudhAIx/P/APVmslsKDtB+X0HUn/D0/wAiRWwAwPJ74H6cc/X9aAPU7C7DAZOPx69ql8RXSxeH&#10;NRLdDCy5788ZH0z1rktJu/lCnB2/l1qXxtfCHwvduCctsX82A9/SgD+eT9oi+e++KviicNz9uKZA&#10;5wkaDA/HBr5+EkiwnecqwJ+v5cnv7V6l8ULz7f461+4B/wBbf3B3dTtVsd/pz/nHmNxaE24Z8BV7&#10;+uR+h6d/qaAOTiPmXxYpngkA/oK0r6a4vr8m9lJSIAYOeBjoo9P/ANftVKCNvtDqBjHBA6jJ/wA/&#10;z9q2xCsl1IVUuCwzjIJ5547en9aAOdvZEaU+UCMcc/hyBWVxkYPb6/nWlflvPcZydxJweB+n1rO4&#10;yGxnP4UAXI2ZQDnOM9a+/P2ObX7Rrgl9JUAGeuOv5da+AFUsQAwOMD/PNfpL+xNaMLsT92lLc56A&#10;c59en/16AP1shbcgVTnHbP61ZXlsngt05HPp+A781lWzHywVHXGO3T1+nrWgpdcDOCc9jyPXPbHc&#10;fqaAJ89c98cc4wB+GPao8hRxkA9fQf59qeHGSoA4B9R06H16f/rxURJJGeQOmB1P69aAHHaRjjIx&#10;j1Pr9MUuOuOmD+Pt+PrTFySCRk44/wAf59alZyAdvYc4OcY9jQAEA9eg9h69ajbr6A5/AHv+FKCQ&#10;Qmck/n7/AMv/ANdKFIOAOnb09v8AP40AIoYYBHTkdOfX+eaUFiQw5Ax7g4qAuxc7uh+o7/5/xqUk&#10;gBeMc8dDzQA4njaBz9PXsaYVwBkZxzjtx2zSqScHkbsc+mPUc9v/ANXegnHXBGO2OgHp+Hp/9cAb&#10;wMEgfLj8c9c07+FfQ5/nj8utNA5PAIGenrinhXBJHb24/wDrd+vHNADwQR0x/n/PNbWnyiNug9/W&#10;sReMkrnBq3AxQjAPt/n8Cf6UAeiWcxKgdxX57ft9eJfsfgi405GwJ2trUnPOGPmMP/HRX3fp9wNo&#10;BI47d/5/zr8k/wBvDxC2o6zpumrwjz3E/wBVX92CfzOB/hyAfm/dqzSPNjJGMHOMAcYzjrXI6nIQ&#10;QgGVJbGPfpx612l6uEdQcttXg8cH+eK4a/leO5KRHGMrn69un8vzoA73wFZTQTiS5JRGjLoVxnn2&#10;5/xFekXscGzzXI3bcfL94Mx6kZ5OOK5L4d2QNu87jI2qu7sp69/w45rqtTuDIxt7ZPkYjJGGcnJx&#10;z1APU0AULaNPOZMYY/Lz2Hf8e/H0qrfsZJtqnbz+eOgPb3/GteNVRHboWJ5B6+p9/T6fjVIRGRgy&#10;jALckgcHHQkZxwKAPc/gRZPP4oGxHCMh28HliQAB+HSv1/0VDHp0UZUDaijCjGOOPp/k1+cH7Lmg&#10;R3GvwahMoKrLt6/KDGpY/wBMDtX6TWcpaNFI5Pr/AJ5oA1QAQqr069B6dxTVIGMDB9ie/wDn/wCv&#10;SBgMbjwB069fTjOf6+tOX5ieMkAcZ9v8/rQBGSMcDkcd+PpSquCVbnr9OnTA9f8APenAnkkYK+nU&#10;03djoME+/P8An+RzQBKFwh55Pf09Pp780hUkEZwD/PqfT0HBpM4Jz0P4de3/AOqnlk6Y56+vQ9+3&#10;86AG7eevI7/19+lRDBcbeCf/AGX1NSZ2sMjkHkc/r1/+vTGYdR6/T/8AX/nPWgBOfYcnt7Uh+X5s&#10;denrj8u9OIAG4njrx3+lJkgDnk/jg/X8v09aAFUjduHIHof/ANf5fjSgt824ZH1/UfrUWC33uORw&#10;fXPHHH6dfWpdwGN2B8vUnoc4yDj9aANGxkIfBOASO3HTpXZRMCAcZx6cfj6cVwEL+W4BGPrn9AM4&#10;/wA5rs7aYGMAEDP9P84/zmgC5LuOdxOT26DNcpqYwMgdcnr0x7+tdOWBU85z2/8Ard/8/Wud1ABV&#10;Jzkc89unH5UAeX6kcSE56e1eT+I0UqWACn6+nqP88161rKguSwwCPrnJ5/8Ar/lXmmtRZBPrwc85&#10;+p+tAHkWoXX2GyubpgT5aMR/vdAPevzo+K+tNqfiy4DODFaIEXB5yDknv36+9fdnxL1WLSdEuHcj&#10;H3jnsqDORwP84r8xdRvzeXdzc3BwzsWP1YkkDHXOetAGdqM4a2mlc5J6LwM8/wCc15/b2z32oRwp&#10;z5rqvHQZPNbWq6gJiY4BhOc8+vbpW18OdOfUvE1ttXIjYEjHqf6UAfpN8K9Gt9H8KJcSRbmkVcE9&#10;FXH/AOqrMt39suwqkqH4O0Hdj3+lSTXw07RLTSoBwBzxwCR1PHOOmO3pSeG4vKH2lEBk5LSH5jz1&#10;AA78D6fyAOmtIC80cW0KB0JADZ7Y/Hn/ACa9w8Lp5ggW1QlAm0nAwcHlvfPp3I6+niWnyCW6Plku&#10;4IB6sQzH73ucZJ/Pjivobw5araWm59sSSDai85PYAgZz17cUAegaZbM2y4JGGGegyQDgDP0/wrp0&#10;wepOCP07Z9hWVpiMsLBlKsgCYPcKBgkAHqRnH5VsDCgeo9Cf6evYUAMZMjOMH1+nT6Z9aee+TgnH&#10;Pue/Tn/9dOyNwY+/PTP8x29PqKY7cbgQwOPfr9O3+elAEnVSvTB9/Xj09qjO3fyO3A9v075+tBYs&#10;BjIyT09//r/XihXzxjAGenbHT6+mfr9KAFbIOCcZ9ensenr25pPmb7nTr0/Ej2pVBGWHAHf69e/b&#10;0/lTGxtIwAB1JwOp5/z+FAEj5jADngqf5YxjkDr196gyc4Jzjt9emR/SnsenzYIzn0qPG4l+g4zz&#10;z2HT6Y9qAHRsQNoJHPGOP8emK6G0mJUDPAJ/DmudQrjBGc+np9SB/n862LRmXB6H+f19fegDokcK&#10;Rk8fXvWXfsSD39+fripY5B0Y89TjA9uwqleSll5HJGc8df1P+elAHDaq3zYXgjOeO/b/APXXD6oc&#10;wv3HP8v6V2eqsSpdeD9OpxgD/wDVXn2os2w5J24P8+M//WoA42bO4lemc9vqPSp7ZyrjkEn6fln/&#10;AD+NVppQJSBwDxx6f5H+e8kLbCADj36/hxQB6HpMisFJGSOef5/48V3MBUoDnH4Z47e/bivPNJkA&#10;wM5wRz6H3/lx/Ou9tZAVDLgADPHf6/560AX2A3cH8f6DPcD+tc74h1RNK0q4vGPKqdvoSenH8q32&#10;II3KcA47H/P1zXzb+0H4yXw14TuXRtrqu7HXLMdq4Ppk/wCNAH53fGHxf/wkvjSXa+6Kz3QqSThj&#10;/EfzrwbUysiPIxCIedvuO3tmtq6uDNI9wxzIcnJ7nPv6kk8Vwet6mDGIozuI+919O4985oA5e63X&#10;F0Ej+cuQAfX/ADmvq/4V6GmkaaLtz+9K7R2AxyTnvnPvzn3r5x8IaZJqWsxcbhF831PQAe/tX2Da&#10;adHaW8NmrlggGVAH3gOTuz1//XQB3Fpcxq5D5dv1yO4H6Gr7XcsuFwQOQV4GMeo/zmuXgcQqGD4A&#10;GfTPORz+f8sDrU63DMQkQ2opHP8AF75P0/8Ar0AdZaPIVFqo3AfMeCM44x9Px/TNfU/ws0aY4edF&#10;MXU4wR8vqR17818v+Gomub1bZCSJW+6OpwB94/y/xJr7y8Caaum6LDsGwyD7uSMKOB+B68fmaAO1&#10;XJUYHToPyPT9AaCMAY+bd757/T8qRQVUKRxjPTJ/z/nHNKSHA5yMdKALtrv3Bhzn8jg9vpXYac7B&#10;tueBj2xxXH2hJJzzgAf04/ofrXUWDcgE8nHcjP04oA6xZD5Z988/Wsq7lwCc5POP/rfSrO8n8P8A&#10;J9ayL+THBOQff2z/AJ/nQBg3kn7vnp+OPx/x+tcBfMW354wOxz+vOea7a7bCElsk8cfy5/KuGvSN&#10;2RyB1wf58f4UAcVfcOA3zEe3r2/SrmnbAQRhhkduoqnfHMgUkjv7cdSR71a01tpDd/XoMf55H50A&#10;dralAOBnHI98n1+g/H8auNghmPAx27+n/wCuqFuM4KnAHY8n0yPryKvYyN2QAOMnjHPPHT/OeKAA&#10;Nk4YAYAx9MdPXtUmMAjoV9unHWm/xgrg9T0wcYHNGB1B4HOegPPfPHA4zQAvmNwvTHb2xyPbApi7&#10;hjBAx9e/XpT1+YAc+vYfp9fQnPPFRj7xYnj2+pxgfX0oARc4CgdB2B59P/196btHIwCOn19M8D9e&#10;tSrk46ZP4/l659sd6hYnBJAJ9KAGrnuSMDnt37H1pzMcHHBYd+x9/wAaYBkHkKDj2wDjI/z14xin&#10;AszcDb+J+mOnFAAePmGMDpx39CKbhsnJxgc4+nYfrT9pOBxkds+vPp1x+frTWB46gfn19s/nQBGd&#10;yj5icf4d+/p/nisXVtRh0yylvJeFjBI9/wD9fpWyfL4LdT79efT19gfzr5b/AGhPiGnhzQ57aBh5&#10;v3VXOGMjdOPbrn/9VAHxb8efH1x4l8RvYQPmC1Zi2CSGlPBGfYdK+Z9QmEMRaQZY5+bHXJ7Z/lW3&#10;dXbyTefcPuaQlj179T+fv61wOs33mymNOB+HY0AY5DXEnGST/Ltzmv2g/YF+BT2Oif8ACUatFiW+&#10;ZJm3DkRDOyPv165r8x/gN8OLn4lePtP0eGEyWyOJJiM/Kinv9cYFf1B/DDwVD4P8MWunogWRlVnw&#10;B8vGAAPb2oA6iKwSMtLIOSBjtjj09q5i+tHvpiVyFGe+fpgf571293bSzb4y2AT29McnPWsG/cwQ&#10;mOD5mIwOvX+v50AeH+NvKhhESD/Vg8AcFscEn0FeH3NjFYO9xOgMtvtcjaADKwyinOSQOp9yPSvf&#10;/ElvsilNwBIsSlznvj7o/H/6/QV4DrL5Ai3FyM7iSeXPU/06f0oA5y1DbyzMWPJY/wAzz3PrXR22&#10;eDg5PK8/p7Vg2i/NzznnHJ/HB6fSujhwmGByOfx7j/A0AWR8w4GS3HQZPck+v1/OggrgZyc9scY/&#10;xqTcCNwGcbcYHT0zSE4BLAEccdM/1/T0oACMrgnGe/POPT+nvTWU9RwV/wA8/wD1uvFK2ckD35P6&#10;nt/h65qNWLHHOCffqM9f/rfTigBrArjJyTkD/wCv7+lNx0APT26j+v8A+upAOnIPQ/8A6/8A6/0p&#10;hXHfByPyJ69sDHPTFADcMzcEc4+v68H3FJggD04I4wffHr0/KnE55HB+v6Yx/nGaV9oJwMA8/TA/&#10;r3+tAFfcAhYE5Jyf/rjim7mKN268e5/yKcVXG4HOR09PXjj+lLtHQDJ+mcenOO/+e4oAaWYAHoOP&#10;bIz3+lICARwcDt9P0+ppCW6gkEYxz19cD/P500euQf6jn8Mn3oAUkkFTyD7cex/D/wCvTAPXkg+n&#10;/wCr/IqTJwAcg8df6n/IphUhepAAz689B1PfjGO3NACMDwA3XPv7d/zqxCf3hUHI6Z9R3/Cq+WXt&#10;gfTOOT71ZtU3MDgqTg57f5A9f0oA7vRIgcbeAeSM/Tg17HokQEaHjsfTHHPHqeleU6HEcrxwe/Y/&#10;pwa9e04BYk3DqB/Lpz+HSgDoFO1B36/5+orPlmwSc8Djn3qZnIXk46e/b0rEvJvLiZhyf889v0/p&#10;QBxHjHVYLC0luZyFWNT+PHb6V+OH7Snxan17Vn0OzkxGpPmHsADwCB6nHX2r7I/ao+MUXhrTX0y1&#10;k/fOrfKD/EO/bgZr8fNc1SW7ke7mcvK7Fm6jcSeR07UAcnrF4xBizz/ID/H/AD1rmCQx/wAmnXkw&#10;admXoT/n0/lWx4X0G/8AEusW+j6bEZbi4YKqjqc9/p60Ae9/szfCaT4meObZbm3aWytXRnwuQzZy&#10;FyfpzX9Onws8Iaf4R8N2um2UaoFVSxUd8dPw7fjXw/8Asbfs6L4I0GDXL2LyDLgICAN395vfrx/M&#10;1+lunWaxoiAYVOw74+nagDVt4hjJ/wA/oKrzXXllUVcjnnn8/wDPfmrpBYcnaP8APGa53xBqsOl2&#10;T3LkKFBwWPHTkn2FAHl3xJ8dNoWmzR4Dvnagz94mviK8upru7kup2JkkLMx9ffqenSux8b+KJ/Em&#10;sSThw0CMVjGeMev864QjLMTk456dc8fhzzQBWwc4U4GDz/SmY4GRgdTzz75P0I/zmpmGCNuTge3X&#10;6/SmBcgN0AxyPUHsfb/PSgBmMkZGePpn/wDV6U3bnduOc/4f4mpOuMdDk/Nz+NBBxuLYGeD29KAI&#10;dxzgL0/zz7c0xsONvYdPw6461IS2BgYH8s8c8fzpMHI+8B/9f6+n0/wAAFQwA56+uecdvpTAc4Ge&#10;nA54+vvUjYLDdwB6jknHUdP1/pUZAYHjH4/h1/l29R6AAwJIPTPr3wRz+FXbGJZJeefx6YxwPp0q&#10;nknpxjp9PwH+etdHoluzOCRknrx2HXr3z/nqKAPRPD9uWx3yBjqfwI/+vXsOkRCMBh1H+SDXnug2&#10;h+XAIzj0wfQfh0NeqWa7IV28k/09P8/0oAuEfLgcZPpx16Vm3RAVs9/rkn/PpV5pFUZ7HOeffvxW&#10;JdzbUyDgc9fXn06H/PTFAHnXiO4w7KDjGe/Ye1eFeIJsOFY5I7eor2DxBcZ80k5HP4/p7DA/pXhW&#10;sTZmbuD7ngcAHP4UAc9hj94YBH1x/QY/z0q8g+UccDHc/qKgRfmxkn2z6d8HsP8ACriIzjKjAIz9&#10;PfFACjaCNq5znkDj6UzHzADnHtxj09KmAfqFywP8+vOf/wBXP1pCoQYQY6cj/D0oAYRglmOQfT9M&#10;+3H6GmllBxJkH8/rgd+TUgOQAOB3wT/Mfj1+uai24GCPm579cf545/woAXqx4wB17889fb60zaTj&#10;JzjOMj14z/8ArqTJJzwM9ewGf/1U1vlHHT68e2OOfegCGT5RyOSDyR+RrmfEeuW+gWE13O4BQHbk&#10;/kSfatnUL+2sbWS5uH2oi5yeh74Hvx09q+CvjJ8TJtc1CfRrCXCcrIV4GM/dHbnHOKAPPviT4/uP&#10;Fmqy5kxZoxwSfvEd/wDD6e9eJ6rrUe14IPlAAGR34xz6mrGrXRTfyFPHtzn+nBHvXB3EoZ8g8D8/&#10;f86AFuLlpCM89evpXtPwQ+Eup/E3xJbQLEfsYkCs398jkqPyyT0xXnfgvwjqHjHWotNtAVj4aSTG&#10;QiZ64yOvsc59q/Yb4OeDtC+GOgQI0S/bGXggHcgIHB5zubJJPXnGKAPrn4TeEtG+HPh+00iwVXnU&#10;DLKoAZuQSPYZwATX2R4RsWEKXk/+tZc/QEV8q/DG2udalTU75CqAjAP9T9B+Xv1+w9KLuoEQyFA/&#10;H6igDpxFvw7kd/09RXkfxH8c2OgWctvGwecqNqjuegB49etdT4x8S2mhaabieZYgFJYsemB2x1+n&#10;+NfCeqa1d+JdYlv53JR2OxSSQBnoOO/0/OgDctJLnU7t7u5O+WYk+nvge3TivbdBsUiiAxjPT/DH&#10;FebeGdNMro5w4z7kH154yO1e1WsQVQMYAx1HT8zQBMEwpOMnj8Kzb8gIFJ59/wCn+FbZXAHGM/y/&#10;r/8AqrmdXmEcZzwT/nn19KAPPNbnwpzkn8+h6Z/KvnfxdfebI0Z5Uk9+Ov6e+a9q8TXJjhY7iBjp&#10;9R0yO/v/AI18269dGa4b0bI7Z69xn/GgDBKszksQDmlUqM465+9xjj1OPx+tIvft749M8jnj6e3v&#10;SshxjBI/DB/z9f8AGgBAygEE9ff+X1prKCCF4Az/AC/pzSHLZ24OP1zzjt69qUkEEL1Ppke3PXig&#10;CE5Hy+hBxnv+Hp/ninbt+GzgZ4PHr+PU/wCeaey5LcgZ6+p9vz/xqMkk7eOPzP69+/OaAEZlBwRg&#10;jPH8sU1mB5yDn36Ed/UUpyG29T09AD/9cUuCfmAPygn/APX1HPtQAzqBu+bJ/n+XHf8AMVERn5Tx&#10;nH+7+B61YZMAZ529+v6f0/8A11HIQfYe/f05/p/+ugCEkqDkYJ/Dj1x+tDE7xkDj37+lKQy4YkHO&#10;R3z9P5fy6VIUZ/lB5H5fX8PWgCDnhlOT0600MV+U8Z/r3qySdmMnJ/L65qAghh3P4dB1x/Q0AQso&#10;bGeevX6f59qAApOD1zjtj8PyxSN9zgnIz9R+HvSkkdDnPOeQf5cf5/EAbuTsM/d7fr344zzStyxw&#10;OSMY6ZHT/P1o3Ek8BSffkce/T/J9KXryxwOM54/DHOepz+lAEWGVRgYB7cen+f5U0ZbAAyOMdBjB&#10;59aew3YfqSfXOTjn/P61LBGThWHHTp3J/wA//roA07CNixzzgn2Ge4z/AFrtLJAegHt/Qda5yxhO&#10;/Iyc4yM8/wCeexxXWQRhVHXnHXv1/PvQBeQ5UKDkH9Mdcf4+lQSswy3JJ9uD/n25pobICHAP8uef&#10;QfiKo3MzKu0cHt05H0P9T+lAGNqM5kJHdce3b8+/euKvZOWQnP49MdOa39QmARvUZ6j049eMdPwr&#10;59+JfxFs/C9pLCko85uML1J7KvB69z2oAp/En4iWHhfT5UR905yFA6lvQf19PrXxBrGrXuuX7314&#10;5O5vwUHkAenv+tR+INfvNavZb++clicKM5VQMYAz/wDX9TXEaprjGFrW3O1T1xnp6Dpx7/8A6qAJ&#10;dV1ZIWaC35/2ickk9v8A9dcY+GOc5J70jMHJ5z1//XXo3w1+G2ufEnX4NJ0yJvKkYK74J+oHQE49&#10;+OpoA1/g38H/ABD8X/E9voukoyW24edMBnauenuf5V/SX+z/APBbwv8ABvw1a6Xpdsgu1Rfm2AEE&#10;8kk9yTz7V4j+z18JfDvwk0CC1sYVkvWQbnCjk4wccnv37/kK+4/D1jJEFubnlyBge3XPX/8AV+FA&#10;HZWyEIGYc8f44xUjFF75I7D+dAcgEjhR6/jz+NeQfEv4n6V4L02QvMpuDwsakFmPHGPX1NAB8TPi&#10;VpngrTHeVw87DCoD8xPt/X9a/N/xT4t1HxTqMmo6g+d5IVc520zxb4u1XxTqkmpalKzlidqHoq46&#10;DoP8/gOSHqozj06j9c8/h7CgD//W/H1LQE+4xz+Hcfj1qO4sy64UcZ+pGRyP/rV2EFgZEV1XOeOc&#10;HPGBj/P061ZXTyy5KAseOfpz/k/nQB5YNLLEgpk/Qdu/fp1/pVdtMkAGATnGOO3tXqI03K72HLAY&#10;+nuf8/qAKsmlDcVKqQvQE+//ANbtQB51YWTxXqFsAhhzwMnv+tfpf8EJGuNLiUjJQAE9Pz9cV8FL&#10;pyxyiRRgDA6enfPP+eK+6PgNIBGkCnaBjjoOeB1/X/8AVQB9HXmlkxE4JH9SeBXJ3diwyUHPIP8A&#10;UH8+tezSWZdN23II4PAx34Fcnf6XzuxzyfYc8n8RQB5N5TrnPTA7dqiG7BHXA7cc+5/CusvNNw2Q&#10;uCQ3c8dvpXOTWzR8nqfbkEduvU9vb8aAJYbjYR7YOCOmf0rprLUTE2M/NnB7/T6VxDkgsMDA9+Pr&#10;n2x/ntPFcurArnA7Z449fQc+tAHslhqI2hmOG6cDGCPp1rsbHUGBGXyWI9sHr+X+e9eGWGokHBOA&#10;Mevf6468V29hqeWxnAP069On69c0Ae2WeoHsMY9M/wCRXT211uxz1/w/zj/61eO2GpbnHYc9T0z2&#10;Hue9dnZ364XGRnvk4+v+P+PNAHco+AMdOo9OOMd+frUuNoGBjPoOD7e3b/69Y9tebipBx/nnr7f/&#10;AKvXRilVsOpwP/1/SgCYjOWxuI/XnrSq3HQEj6c8en40wk9h7dR/Lj/PFO+8DuIHHUdsdARQArgA&#10;8DGe+exHBr4//ak0c3XhidtuQUP+BOfx/p2r6/OQAoOfoccY4we/HSvCPjppwvfCVzsGSFbr24+n&#10;v/WgD8FNWi8q7ZDnIJGD+v8Ah6VBFFvi4IJx2HfHb0zW14vsza6tOjH5lkOD16nvn39KyrRQIztY&#10;gYPTgdPr/n3oA5S6UxzOv3CR65xntx3rPlfnA4A/GtfVU/0k8YI47YB75H9fSsd1K5Dc4H6/55oA&#10;z34Oev8An8aQHt0FK/3s5zTVyDnuP5etAEgx1xX2l+ydqf2fxFDbbsncCAD/AHs8Gvi3dycDOfev&#10;oX9nvVJbHxhBsYhSwzjjuCAPrQB/Qlokxl0+J1HBUD6/59a3Qx25HAOep49eM/561wngi7N1oUEi&#10;9Sq++Pcn9a7baGBYcgdsdfrk/wAhmgCUkMvIJ6/XmkUAZbo3164+nr1xQOR84xj8+evXv9Pwp+Qr&#10;sex9/wDPXpx+FACcMSQcHOAeMD8O1OyOd5xj1x7H9c/rSKd30Pr0+uOB9aXGAQgBAx9CemD/AJ9B&#10;60AIAThSBk8ccZ4/r1qXrk46dfUYPJ/SmHAzu4Udsfz/AM/pzTQQSFJx0x0/lz2/yKAEzuOQvJPc&#10;/wCf8/pJEVB4HT9cf/WIxUbY56ZyeM+vB4/x/SgZOD1Ix+HqPb2/yaANS2uAh3AYGPz+ldDb3YcE&#10;45/WuNVyCB0+mOvp/TvzV20uGEhXPHOee3GPp7GgDtPvYKnkkevGOTUEkO9SemR/np61Fb3AlAYn&#10;J6djx7f/AK601AP3hn8cZB4/pQBzd1anlu7f1/z0rlb6xXJGOQcDjp3/AEr0iaAHkJ6//W+v5VhX&#10;FoGYkqBn39M89uvp+dAHjWs6X5kTxjOSG9xX46/tR6abPxUhUcOr8YPODzyf5V+4mp6cp3FjnOev&#10;Xnr6dulfj7+2NozWviG2lxkhpFwOcDnH/wCvPuRzQB8K2KhpgoBI/nj19vWpLhFt72AxnAJHPoT7&#10;ehp9kmZDuPHzZ7Dnj/PJ9qZqa5uVk7Ajtyfc+vt39u9AHtVha4sICvBYfoe/Hb2rRNgJFHlruOQv&#10;bjHStjw1awS6FEyKTOBuDHkHjgcHGf6/jXZWmhzMCyx5L+2cAe/I7/8A1u9AHncGmsHHmcOSfrj0&#10;P0IzVq50xih2HITvjr/nn6V6NbeG/NuRE6lQT9Tn157en8q1tb8Pi1iEcS5ZR8w6cd8dM56/rQB4&#10;lpVn5WrW28dXXJ74yB/n1r9hfglcLL4Stl6kquOc9O5684/THFflUmjtDcpKgAw4IPOcjnHTpn0r&#10;9OfgJOX8NQp1CgY9frj/AD70AfQ+/JIxljz09BSqVbJb27/0pse7uCDg/X6/rQQcfMOccfXv/n8q&#10;AHfxZHU/r24/z70oPzH0J6fp1/KkKnI3Dj9OfTr168n9KAowWJIA78fz5H1oAlwdhA6/yP8A9YZ5&#10;oY7eccD8qRANnyjBIPf/AD/ntTW6EqMZ79PY4+np+Z7UACBc59f5gZxj+VOwRgZwR7d//r03oxPB&#10;HT8PUnn/ACKX5RwDgZOe2PT8sUALkqee2evr/wDr6UEgcAcYPsCB79PrSZAI4547jpnv+FR4yw3H&#10;r+mffH5/rQBITlcE/KSP/wBf+e1BJ4DEAdvTPcelN2ggZ6jGenXtxz2/ClYYJ+bhiMZ6fX3PX/69&#10;ACjBYZHtzxg/Xn/P6OwSmO/A6dDjrUa4wPQ+/Uc9v89+wNOGSBjn9R/+ugCNsls/l+B7f4fyr5U/&#10;asLSfD+7A4Jgcj0GD/nivqrcQ/zfMD+HTv1/zmvlv9qeMS/D+92DINtJwOMjuckcY/P0oA/EacA3&#10;OZST3J/zmodYjJtMjgjHr68cenvVh8C5UoMEDjp26Zzz6n/9RxFrbO1sWBCg4wPQCgDndAmWK8Uy&#10;NsAJ+Y9M+mPf09veup1LWmieJrblQScDqxzj8vQ153aktcAAZJOQPXvk11N0yxATFtxbjIHA+n07&#10;0Ae6+GfFEwtysnyuFA68Y9/z4rttA8Sw3106M3PHyluM9CAa+VINdnt7dgCVxgjnHTuQf8nFdF4M&#10;8QTf2hhmZWyMHPBGf8/z9qAPubTpBPB5pfchBU5Gdp9/QfhXs3g5SkIwckgcD8sf/Xr5h0u/nUIS&#10;djEbcq2NwOCCRj9f0r6N+HDNcRl5Dkkccc49x/L+VAHtWnXhhIXpjtjvXo+l33TsDjnPpXkY3Qyd&#10;cZJ7f5/DI9Tz0rqNKvRgBiMcZyeOOnp0oA90sLtSQpGScDr0Pr/TtW4G3Y4ye/P8/wBK810u8yFY&#10;4/8Ar9OPX8a7m0uNw3ZzjB64z798/SgDajGWyTgD86ewBQNk8nPsP/rfT86jVlOOmDjJxjr2P9Px&#10;p3C5Ixlj2HX17Z/z6cUAOJAII5H6/Qe/+OaTI3g45z+H+euKQNjH8P54/wA8frj2pcEZbGCOmOxH&#10;p/nmgBrL8oOceoxz0PJ9+lObAzg53Y/P/wDXSgbmOeT069Ooyc/1qJpkUqGbLHgc+/8AkigCTGCQ&#10;3A/meOeP/rUE8/Mevtx60hC7WIwPT2+mPbimkZbcxyR06c469jQAhXruOCP1xUg4JAGQB6evTFRH&#10;IBXbjPX39PyHanckg7M8+owOOD1oAeGJHXAzz2xjPHPpwaMZGMZB/D2zmk52jAyOvuf15x3pNx+X&#10;naVHryfrj/PtmgBeoAUAD2OcZ/P1pwzzgZxnJ9Tjt6fyqCQEYUfxe3Tpj/IGKUMM5znJzyPT/A0A&#10;atpcGNgAeMAf4g+31rL+I2qLF4Ubc/HmR+/CnJFKrkc5Izjvk8+teY/GPV2tvCEpzgKJXP8AwGM5&#10;5/DHpQB+DXiybz9Zv5+XM01xIPqzk9enfNczPMI7VZj8zFAB7jH+NJrV5PLOXVOZPmxu5+YnH8/6&#10;1n3KypA3nZweMDn3wRgcUAZuioDOSRkiSPt6H+ta0yyLcMwGw7yeAB16A/8A6qm8GxRS3ZlmXcPN&#10;GB9ATgL34P4cVqXUJnuJJsYyehA6Z4xQBw01kgBkkGFOBnPTPQ+p5rK8jaxT7xH5n/PWulu4mjkw&#10;x6HtwOO/0z/nvVWOykkR5SMZB9M5PXjHf8aAMyJAM85yfy+uK/UD9jW1EUEFw/DAOfQgcjgV+aDQ&#10;7ZMdNzenQg8/59fwr9Sf2UbeO30eKZRhhDk+5Pb/AOt69aAP0QsJ8qBnaM/kTn/9R/nXQLzgdzjp&#10;muF0m8whXPB6de+SQfT/AD1rtYTvHB6cc9/U/wCFAEpbaOmT0/Ec8f4VLtGeRjPb+tNA2gc5IH+f&#10;r/Pr9Keqlm4GAcY546dBx3oAbnGCV/8A1c96aVOdp6n6de3PejByTj/6/rj6dv8AHooJB6/56E/5&#10;H4UAOC8EqMde/Qf544pOOc8Y9vUdaD975RgAAdM4Han425H5/rnP/wCv6UAB2k5Iwee559vpTAQV&#10;45DZ6Dr6YNOJJHyZJPbt7gDH/wBakUkgMeo6DHvyPT86AGjGB2zwfal39MDH457e49aCcZ/2T9e3&#10;bvSKDldpKk8+uO/+RQAoUEDPBwe+f5elOyFxtPb1zwT2H5c1H1B7d84559cf4fWjIyecjI+nHP8A&#10;ntQBLyh6ZHTr6dOacpx82cDnA45IGP8APvx3qIYOdwyc/wCf696XA+8AeM56fTgdvr0+goA0jfLa&#10;2k9znPlIzen3QeOfwr8Rf2q9fbVviKYM7ha2sa9Tnc7M5z9Qa/YjxdqDWXhq/lU7WK7V56Fz1r8I&#10;Pi9q/wDavj/XL/O4C4aMc/wxgJx1wOP59qAPH7uYZdmGd+f07/T2rjJQ01yFzks2P8muqvkIhDSH&#10;BA6HBPuPxrmtOVptSiXGSWz6YCjtQB9H+EtP+z6ETGmCSzdcLtHHP1x19KkeMYdphuZmLqo4Bz0/&#10;D+grUsQ0Og29uMZWHDNjj5jkjA6n1P1qrHErg4O1FVf4uHwDg5/w/wAKAMiQbIGZuFDHnPUgf06f&#10;WrltHJLF9pmwq5UhFxyPcdOg5+vSq18nnSiKM7SDnDDjrjsf0Na9jZNKIlhQkytjcB97HXIHb17c&#10;Y7UAfbn7OWnzLam7zvRE85ScjBkbBA/CvuXTJTJEvoF6YxxnHXHHNfNHwl09dI8NyRIAjB4odox8&#10;uxNzZ/E177otwioAOBnp64POfTP5e1AHeDACg8g9ulIAWyQevXH1qKGQugYHIOPxzUozg44Ptz1P&#10;px6/z7UAHQZ+n/1/89qAMjjgfiD06E0rAEE9scnGfy9KMnBIbGSPf05PWgBuw9hnp3xz0/8Ar04v&#10;hScZA4I/HGM0gOBx+Of5d/xx+Qph6jJxg9en15OMZ5oAlyOD1Jz9c00KOG6en+f50gYcEd/TnH+T&#10;/k07O0AkYI+n8/T6n6UAAGMg9PTPX3/H3pOo65PJI/8Ar07OckjBx+mai9TyQceg/p+Xb6UAL0Bb&#10;HH65x/L8KcWxwowB36jNKc5GScew9KbliMYySc9P69OnXP8AWgBdzEnt6e3t/wDrrp7GbgIeCMfh&#10;7CuYXKj1JIz16+nB/nWpZyEkKTwfz/DnPegDpmfJAHX24/z/AEFYt9gKS3GfzPXP0/8A11oqxwMn&#10;JGeo+n/6qpXQLKQwySD7856/55oA8x1pAGYMCSQa8z1VwUb+IgHBI54PpXrWtqG3uOM9+4Geg6//&#10;AKq8g1yRI42lIwFyf84/P/OKAPhf9o3xGbXTp7CBsGRREAePvHLfoPXivh2GzN27ea2EDDcAOSSO&#10;B2xivdfj3rn9p+JhaxnIiZpDn1bgAn6D/D0ryC1aO1tndcZK5zkdSe3p0xzQB5xr0UUV08MXCjGP&#10;x7j617r+z7of2i8m1FlyEbOWHGBkYHuTmvAdYmaa8kI5IHHP+e9fY/wc09dL0hrhhn5VXuASeeAe&#10;v5euaAPbNcvgZVgtTkjAB4GeeQPx6n6cV1mmu1vYkgeUGxkDG7Hv/n+teZRKLq/RpT+73nAHYgjt&#10;9QME9a764u9sQtYDyVyR0Pvyf5dz1oA9D8I24lm3KgHzA89h3z1z0wB0719HeHYrm6ihuZRsjJdv&#10;Vsp6Dt2/TmvCvBMMENtHczchBnaQCGz2x9fwxX0vpMLQLLG3yGPZGoHJO7LOf849+tAG/aoViAPB&#10;I3dOck/mPzrSB67hjPtjPHP5dqrj5yNvI49ByOnsOlTIcrnB6D/H9e+aAAkqpboR+H4fh9M1G2QQ&#10;ODgdT34yT3z3+tPb5wcjn1x/Lp+n1pvJPUZPc9fxAA/z+FADNuUBzj09/pzUm0gDJ2nBPHP+enel&#10;B4C+vbOQfx/z+hoUAHgA9iOmPcdc/lQAwcZA7e/9O/pSuABknn0GR0pfmIAAyecDn6jP9aTn72D3&#10;Hpx7DmgAZssMDJ456fXjufSoJFCgsOenGOuB2/WpW9MZAx39fbn+dRso55wPXP6nINADt245/vZA&#10;55H+f89a0IGxhScH1Pv3rNJyDzgfkRn356+46cYqeBsMOeDn2/8ArH2/lQBrBxk5bHt6Dvz0Hccf&#10;lVK8dzGcNnsP8c9uP0p5YhRnr0+nvjA7f/XrOu2zyvAx6+tAHIam7fMcZwBnPP0/x4rgbyQYIAHB&#10;z+nP/wBeuy1OQKOmOvtn3H+f6Y89u5V+ZABzk9T+RGD0/XmgDnrg5lOWyM/mfr+n5Cp7dm3KQCPx&#10;6n0/Ws+7YF8B9vT9PWpoXAOByc9+e+c0Ad9pkhO3A5z1Pv8A5/zmvQbKQsMnr+XOO9eZaQxfb6A+&#10;v646H8T9a9BsXJUfNySO+fXOD2/xoA15ZhDC0jNhFVmPbgDv7H/D1r8t/wBpzxxLqmsDSEbhyZH5&#10;HKqcKD+Wa/Qz4j65HpHhu4YuIjKrLnIHyqMt09u/vX4s+M9fl8S+IrzVZCT58jBApz+6Q4Xt3/rQ&#10;Bw+oXJjRyTgIoYnjnPYdePp7V5zezebMfm4/w6/411usy/IXlG0vngnBAAwMfT/9fSuU0+0a+v4r&#10;RRu81gDz0HfmgD3j4UaCojF/P2/esMdicID+PP517Ut2sX7qMbM4B6gbj0z6596z/DGiyWmio0EQ&#10;H2jaxZeMqv3ADz6/z6mrElsbe4eJsAx/MeuMnsDyf8/hQBq/aVjjwyGWQfd7Afh079TVyBHUB5vv&#10;uQQuQO3X8P8AIplpEsYE8qAhOMZyo75I/wA57Coo7l7qYoMSEcY6j5uOn8uv5UAe4/CbSptX1iGZ&#10;FOA4VXP3cjHfv6+lfetsghSOLHKKq5x1GOo656V4L8E/DUOm6XFcjl8c5/vkfNgEcen6V9AKoPHI&#10;x2/z+Y/WgBRngkYx74+ppxHyMF4yPXrgHqf84poJ3DjA6e5yeOPw/r9T0c9D7H2weOfw6ewoAmhP&#10;JwcZzx0P5101nJuw2eBz6nkf41zEJ2MRjaRg+n4/0NbNtcNkAfXv+H88eg96AOt8xQnJGBxnHHHX&#10;9OKx76bk4A5z04FTfaBt5JJ/TOP/ANdYt9LgH2/LH48HPc0AY9zMTkHjGfqcjuK5G8fLnJyfr/n/&#10;APXxW3cSjHBxnPH05xgVzVy2W35wp9/Xn9e3H0oA5u8++TjJxx6cduB/npViyGOGO0g/Xr1qC8bJ&#10;BxkDrnA/PP8Ah+vNS2JBIOMH68Hnv1x6+tAHbWbDAKcn1+7g+1aR+RePmwfbk+lZVkTgZIB6/jjn&#10;k/l/kVpk4yQM5Xp3HHtj8KAE+Y8HkA4wegH+f8OKDlsY5J4/z/UZpSNoGeM5P588D24Hego208YH&#10;Y8cnHA//AFfjQAhYcKx9PT8D26+/vQGDE4HPPAA/M9/6+lJuKnKHjJOcjBB7gfrTd2WJfgA/ke/t&#10;19/0oAR27L3B9fXtx3/lmocMF24zweeuPeptofvjaB055z1P4UxUHLAdBz9f5f56dqAEX88Y6+/+&#10;f1pxVh0GRwAM56/h+Zpob5jg8Hv/AJ/wx6dKViTlz7dR/X/CgBTkHKnjpzjJHfFMJ2kMw5yP8/5F&#10;HXO44Hrn/IqN9qk7uQMntwR1/wAigDE1zVIdK02e+mk4jUkepbtwe9fkb8bfHDeKPFEtssuYLV2D&#10;dwXPU/0/Ovtn9or4jLoOkS2trLiUqUTHd2/PGP8APWvy3vLl7h3lnOXctn1JJPGPz/H86AM6/vfJ&#10;Q+WcH3wecdj05rhFje4mJI6nOBx1PQe+a0tTufMl8vJIHBHbj/646mvav2cPhfd/E34iWVh5PmWd&#10;qyyzntt3cKQDzn/PWgD9UP8Agn58BDoehjxdrUQR70LOwK/MFx8qEn8/rX6uxXaS3CQxA7SMliOA&#10;B04965HwJ4NtfCPhG10qICI+WvmdBg7cYA9umPrXXw2y/wDLL5B68EnHT8DQAk8hkl2wjkZBOc4A&#10;61h3VuLeORpTuYdT06joB9K6b91ar8o3P+PXoOf/AK1c34knSzs2LgAnOfU+gHvxx7UAeC+Mr8y3&#10;ciKTGVwWwcZONoB/nj6eteB6vJ8zMozn3689M/yr17XZTNO7sd7McnvnPT+mOnT1rx3VxiYqx5Hp&#10;x9e3p3xQBUtHG8nBOPr+FdFDjYQp5wAPwOD/AD4rnLUMXwwyB2Occ98k8/hXRRKCoK8k479SOQB6&#10;f56UAWOQdoPAJ749cc4605Tn5s8/j69jRtIcuowM89/oB/8AX/KnYJQpjk+2Me/9PfuKAIc9dxyO&#10;McdSB/M0m4EjcMk9eD3/AP1flQw/hP3R0Hr/AF/yaRRkYJ+oxnn+f+cUAP2k4weQPyzUPoxOT9M5&#10;9B/n/GngYXOBz1/LqP6+tNPGOM59yMjtnHrQAmOi5xn8uPT6+tNbgDPAH/1/60DG0lTgj1x6fhx/&#10;OnEBeVHI/Hj1+np/PFAEIOWJPIyBjsPp9KfgHG3gnPbp6UhBJOBgc/T8/wCfFPVQAuAfzz06ED/J&#10;oAhYDJYe3r19B/KogQxI79/fP+cU+RVA+bnHAyenr09eP8TTVLgg4x3+bjjuf8KAF8vADHAP19v1&#10;puARwMDkfj247f8A6hUgYcLjZnoARgfXHSmfMpHPH16ZGf8APX/EAD1weD9M49e3er9inzggYGQf&#10;f8BVJRyQevPTJ56gn19f88a+nxepyce3OenHb157dqAO90TJZd3zA/hj0wOK9WtP9UMc/wCHf0ry&#10;/RU+cbODx0PPTIyff/6w9a9QtMbAMcnH49Ox/wAKALMkm0DJIPOPx968h+K3jiz8H+Hbi+nl8slG&#10;HPGMda9N1O9hsbWW6nICxqSev+ea/Hf9rz413Guam3hTSp/3W7Eu3+FQPu5zxn8v6AHyd8Y/iNde&#10;OvFFzeMX+zhmEYzycE849+2a8BvrtpXPJJGefXPB9P0rVvJwAd3O7OFz29SfTn/9dcxKRIcsMA+/&#10;/wBegCqEMjgAZx6d6/Vr9hH9nO91a/Txlq8O0TAGPcpyqcZPPc/yr4g+AXwn1D4oeOLTTooi1tE6&#10;vKccYz0PGOfSv6b/AINfDyw8EeFbLTokX7Qka79owOAAAOOgoA9R8P6LFYW0NpEu2KFVRV9AK7eJ&#10;VRAqnhfQZ79cflVO3tuMAYz1wT+Rq+o8tMIASDj6n1zigCKcpFG8kjYVeeenAr46+NHjz7XcHQrJ&#10;yWJIkYdFxn5QPcde1e0fFTxrHoOmSqJMORgLnq2Ovt9e1fCV9eTXk73k/wAzyMS3Oep/yPp+dAFL&#10;eSRk8jBwOtOZwoXB5P8AnH4GoFyHCdM+3AB6Z/rS/MVGPToBk+xJ/wA/4ADWB4zkE+2OB2pu3n34&#10;Hr+VSH5tpXkjp0+ucY//AF96YMNls47/AJcZBz/9f19aAHFWUFmH3fx6jvUJyOMYPAwc/wCe+SaV&#10;lBJLckc5xz9B/wDqpm0Bz/Q9cdf0z/MUAMOMjGeQeSOuaEyVHGBznIxx6mmhcfd5JPt+A55+manV&#10;BgFxjjHrz256/wCTQBAXyD3BxnjGeaaPmyMYOPp+P+ePapWAIPYj27DnOBjpx/nmm9MZHH+Pb/P9&#10;TQA9FyRuyce3SvQdAt+AG4BAHTH0A69v5e9cNaAs3TOee35H2+lepaJbqYx654H+B/kf0oA9A0WI&#10;gjjIx+o6k9s16DGjbQM8kHjHf0B7Vx2iwkBVPOMcfQdQf/1muzUBFG7gn1/zjvzQBWmc9xj3x+ma&#10;5fVboRwHGWJz+P0P/wBauonBUHcf8/8A6v8A61cBr8x2lSORx34wf6UAeba/c/K7YwSTx+B6/SvH&#10;L+USTZxnGSO/04r0jW7gncCMEAk9ifUdf1ry6f5pCM889+vfsOfw+tABCowOM56/Tv8AlVobOcHO&#10;MY4piLtAI5HX/Ek/0/8Ar0rAnGBjPbB6nr/LIoAn5YBfvYz9Pr261H0wyKCFzxwf84/z7OzuwOMH&#10;r0zz1qJ843cZOD+Hcf5/AUAIpXjjpz1549P85zTsA4PT1468/wCTUQGeF5J59cfT/GpAGGGHBH+Q&#10;ep/pQBE/IHJyPbvjj8ef/wBfNRzSrHG0jHAQFif5nJqdu7HGee2OnvXgXxZ+I1r4c0qa3t3DTOGU&#10;DdyW6AcfqPTtQB518bvii0MbaPpT/vHG0c8AH+Mj19M8HpXw/qF467lLbjkkt1JPfmum1bUri/uJ&#10;b++fdJNksST8vt9BngY4715fqd/5rEK2QG6Y6+/+GP8A61AGdqN2XdgW3Z7+/p9PxqvpOl3uuahD&#10;penxNLPO4RQBzk9/65qkVeaXYoLFjgAdSTwAB6+34V+jf7N/wCksLP8A4SnxBBsuHUSMCMtFGRxG&#10;P9t+/oPegDr/AIM/Cex+HmiQajdos1zJllLrgyyY5YD+6nQDoTg17roNpe6xq8fnSfu0Y5JPJPfv&#10;zVbxBL5bLK2Io0UrGq4AC4IUAeg/XHtV3wDPcarrMNlbr5jHuvGMZyT64+lAH318NrTNvDa265Rd&#10;vOBjp/nJr6KubuHRtOdg4DDpzjPfp6V5d4BsI9I0iFm++VB9CAO/PevJfjH8Snk83w7pr4kkAEpU&#10;48tT2z/ePcdh1xQBwHxG8ZDxZ4glS0ld7aMGM5PynDZYgD1/Xge9VtDsWcgkYB/LjkVxOi2zSzEn&#10;BI54746/5Br2/wAP2BZ0G3AA29/8KAPSfDOneXGHx97nn3HTrXeRxYxxnHufT+lZ2mWnlwqPu+vA&#10;5A6Z/wAa2/LCjp1/Un1oAz52KA7jgjv/AI1wOuXHUZzjtjr+XrXZ6kxVGYenr+Y9vx5ry3XLvALA&#10;5/p1xyf8+1AHkvjG/UBlz09T1z/T/wCvXhV2++VgDz/P0Of6133i6+M0p2HgZA98jkeuevt+ledO&#10;dzNg4Iz/AC9//r0ARKp4DYJBx9PUcHuMUvTb/COe3JOeD+I7UrLtyADyfXr3zjkduP5daGwrjcBj&#10;6df5f4/SgBrAoGyCMdOx9cj+ZqMMGcBRgcY744zkf41Kc52hQvfqPTn3/wA/SmD7xBxznBx09KAB&#10;mUqAoIzj3x/KoixyPlyDj6fQf4VK33cZwecnn8+3t9OvWq2Qp6cc/wCQP5fzoAcGXpuwAB2JP4/5&#10;/KlB+UEnB9P/AK/+etMHJHPA5zjk/p/+v86c7Y27TnA6Z6fgPwoAUMMshGMfyPH+fxpjgk+oHUc/&#10;l/nrRhgdueBkccngev5YoA349fbB7euaAEU445Kjrg4/z/n0p8mCCuecjv8A561Fzzzx2/LgZ59O&#10;/wClNIO4gHHoR9fx/X/61AAyjcVOQT+pP4imDpx8o7Dn9KcqkbgOAPbHOM/19OPSkO5Qdx4H+Hc/&#10;4c0ANccgEZO3GfXr9fyFREYzkZIx7fkOaeR8/wAvJXPJ9Owx7UMDuwO+OcYzg+/59aAGEcM2MAdT&#10;nA7dPxpMKvygZAA9eM8+nOal2Zzgdwc5GefT+Zp3l5x3zgZ9D9M//XoAYsDsTuwCPr0HWte3tCfv&#10;epPf+feltLbJLkYyc9Pzxz/9auisLHcwJXBJH45/A/5/KgCewtMHIGcf4+tbQjAxk4Ix2z2/rV+G&#10;02jaOSRnuAef5c+uPx6PaEDtkgevXj3HWgDJmC/xcAZz+XpXO38uAwJwF5OO+foe/vW/eyYUx42n&#10;gckfia+efid8SLDwjp87PKBOARjgkH0A7k9h2oAwfih8SNP8I2DqXBnIxtDc7iOACM/N+HFfnx4p&#10;8Qal4g1I6neuTvJ2pyRGvUKD6+tX/E3ie/8AEuoSajetkfMY05+Udhyc5Pc/WvMdY1ZmLQp8gzyP&#10;5cjP40AMvtRAlaJMbEOB0I98en+fSubkk3MxPfP61HuJ5J6dv/rV2XgrwXqXjPVY7a2Rhaq6rLIo&#10;JIz0VR3Y9B+ZoAtfD7wDq/j7WI7KxRhBvVXdQSSxHCKO5/QDk1+vHwf8D+HfhlpMdjYxLJfbQruu&#10;CQcElFPserfxdq8L8FaPYfD/AE1NM0eFRd4CO4AbygR8yhv75/jb6gcV9UfDXSftEkd/fnzPukY4&#10;wSMd+pyen5mgD69+HWmyMsWo6gcORlUwePQkf0r6S02Lcgkc8Dt74/WvJPA+mSTQx3MybEIGBnr6&#10;Z/z+A6Ve+JPxO0jwTpJbeGuHBWNFI3M3oP6ntQBJ8TfinpXgfTpG3CS5PyrGp5Lexz1/lX5w+KPF&#10;Wr+KtTl1TUZCWJ+Rc/Kik5+Xjp6nvTvFnijUvFeqS6hqku/P3V6BRnoAfr/nrXKEEMA3IAyfx6fn&#10;/wDXxQAzPHJwDjjoevJ/DOMUjMmORwCOT0/yB61Jn5Tnp2/rn0qFiSpUD1xzxnHX+n6UAf/X/MzR&#10;ITcWwZgMYGM9v61qfZ3lOGGcY6HoPfPaqHgi4FxaKGGABjaDkHoMfT+vNdeU+Yr19M+/rQBzC2qZ&#10;KsOMHA/mc/j/AJzUjWSlQ2MYIwcYHHf9a6H7E5YO+Ce/b8f04/w4q19nZ1XK56HH4/5469vagDiJ&#10;bBCCyLwO+Mce3+PevpL4JXRt7qONvlbP0/z1/lXj72WW3DnsTzz0xj+uefyr0f4bzm11mMck7x7Z&#10;/HH4igD9GrWFZbRHxnI546enHuazbmwDEEqAPp05/L8f6Vr+GJftOnRyZXB7d+vHA6+3+RW3c2iS&#10;gcYPPbng/U8f5xQB49f6WGJJGMfhn8f61xd7YMA6gYGcf5H1/rXuV/YEg8fn9e/TrXEX2l9eO+fr&#10;n3oA8ZubNwSTg4z06HP86yirR/L3P0GMnqB0/wA4r0+/0wkHghj+vHQdvr/jXH3enyK3THJ9jnpj&#10;tx7H60AZEdwVBwep3fTp2Hat601AKTtPPAPr6jrnv+lc48BUkbcHPX3x7ev+RSrKyMMdvX9Ocf06&#10;ZoA9WsNTbOWPJPHoPUe//wCqu30/Ug6qQQB+Qx/n0/lXh1pfSLg7s9eO5+tdVZ35Qbi+ACMg/n7f&#10;j/8AroA9zttTAQBjz/8AW7/lmuot7wuijJ56YPT3xXjOn6koCq7ZwO+O3Jx7YrsrHUlYAg4Iz3yc&#10;9fz6/wCTQB6XFLuAA53f5/PHp9atKcDaG6e/9P8AOfSuRsL0H5RwV/DPrx6V0iShlHGAfbHPv7mg&#10;C7ux8p4I598j8enWvO/iLYC/8N3cSjICkkAev5dOP1rv1c7SF5Hf/P8A9b+dYuvQGfTpYsZLK3U5&#10;x9D6H1oA/n8+LOnfYfE95AFyFc47fX615rYso+YnIOAPr3I5r6M/aO0YaZ4yuSANsp3fnXzzpir5&#10;g+Xhc5z6Z7dOn/1qAMjWUPmh2Gc55GefWucnJDEnj6dDj0Brt9XCGPbggAdR9PXp+VcHMSzHngf1&#10;/SgCvIuctnAFVwcdfSrTAE8dqpnBPoKAJCxJx2r0b4Z6lJp3iq0mTjJx+H+eleccZGOa2tCn+z6r&#10;bTZwVdT0z9P1oA/ov+DWqf2l4VtXzyVHU/0/r9K9qTGNpwD35PX/AD/WvlP9mbUxdeEraItkoo7k&#10;9vXHbP8AKvq8cYzxj35Hf/P4+lADgcYJOCMbfcf/AF+lIxZQAeScH9Tg5/z+lJkbSOhHXHFPKklT&#10;y4Hfjt179P5UAEbH+EdPp6+tSnluRnv75z6H8KgzjJPBHqD/AC7/AKVKxIChxj/Pc8/rQA8gDKg5&#10;6cZ5+v48UmAuGxg9OmT37ev/ANek9VBA9sdecDHTHH9aOpGOM85/D+fb+eaAEIUEP68D/PtTgwJG&#10;DyO/U9un4U1shccE5B7HA9P8/lSqMEjptPpn+efftQA3jJYcdenXrzjj9Kl3BAQDkfp9fYcCkAHQ&#10;nJHb6n37imKec9Cevvx649e47dRQBqW9w0TKo4A/TB6109tciRQcgA49/fA6+tcKHwAW6H8O3pj/&#10;AD7VrWlzsbbnI4/+v15POf8AJoA7TdkZPOenHtmoJoevcj+Xp/n3qC3uFkAwev14/Tp7VpcMOoIP&#10;Xg8cH1/PP/16AObnthJ2wc/rxX5R/twaWILi2uCvPnYHGMZBJ/Dt9a/XWSLJ6YHP5dq/NP8Abr0x&#10;Bo63LYOx0OT0yeOPc57cY4NAH5DsFE4BGM5HXHT9fQVHqMYCBscg8gcZ9x6+tJdzAXu8YyPTr+n/&#10;AOv+s1wfNiHAwAOmPwz+HGe/tQB9VfCCJLzRxvj3so+UHGAMf0FexxyQeYyNhcYBQD3wCMe/4V4Z&#10;8Gr25n04WdupC4HGM5b1BHTP+TXvKtbWDpKdksjYZlPbOM5HGfagDWs9MHmedtXHUH14/D8ag1u3&#10;RYTI/JY9O4Pbn+n6V0VrJ58fzHAb0GQPTj/A1navKu8mT5iOqnuPbGOe/t19KAPK5rBZGO0ZMZ+Y&#10;eqkdc/1/CvuL9n2QrpRgY5xgDpnp9ea+TLWBZyWC5KcZ65BH8XGcdv59K+p/gjNHbu9r93gYHXGB&#10;14x+o/CgD6nB2qCDwPb16n2/KpOmRjOe/X/P+fSqyuShbPHrjjnj079fX9KskgfLjg+3X279fX/9&#10;dAAUAY+hA7dcjp+lRjjoNwGMfpye386lJYZBHB6c9cnBwfbvUICheOnAwTn3zkGgB6gADjGPw/D8&#10;fpTzk59R+nJyfp/SmrvI6njpgZ6fhn8qeAAuByCemenPWgCPaN2d3B6cH14/lSqxA29/5/j60uQM&#10;98Y/E8d8/nSfeAwAADkZz39f5GgBC24FVHPHTjtUQY8kDr7A49if8/TtT85wc9Pb+me/FGDkc4PP&#10;P4c+vfqaAJCSR8xwDjv39D3BphG47QAR3wD27dOO+fenHp8oOT09Cf8AOO38sVFgcqo9PTp9P6cf&#10;WgCVWXnYMn8eMdqbuGeGxgn6Y7c/yppAydoweBjjn0xj8v8AJNP4JO7kgjqe/rnn/PYUAN+YYVQP&#10;0/8ArDv0+npXzH+08rN4AvedoFvJzngZ69K+m888dRn/AB6V80ftMqX+H98EGT9nlH4ewP8An0oA&#10;/ECZU+0hGGS2QOOpznPT8KreIUaKEk8AgdwTkHAzWg7GO/VScAZA7+vU9cZx/k1B4jCJbKzZDcd+&#10;TnnvQB5xbjbKDjOP881q6hdkqsKDrycD0GOf54rKjfy23LgkHHPP9akdvl/eHJPLdM/Qf5FAFRyW&#10;3ZGVHf61oaPey2l4hQAgnkdjVCZtw+XgDp36dvSoI5D5ilDjH50AfVXhbxJxFA8nmFwRz95Wzxj8&#10;Bjn2r7z+Dkf2yxDlSCE5/oTX5WeF9YNtdxxOQWO3rnt69hn1/HkV+rn7NW/UtPVmTBaP1yOvAx1H&#10;06UAep31sUYjkZHqOxx/+r86qW85Rxhvu/Xg+n/667vXNNMZ4GFOf6Zx+NcFNGY3KkEEdvQ+/PH+&#10;cUAd5pV6rADOBx17E9fp/WvRdPvScfMQT3/H/PFeG2F20bDkkHjGf8/5/KvRdMvxgKD6eoz680Ae&#10;uQTqSG47ce4/M9xV/djBzuzj8fWuSsLrcoycYx6dTXRxSgheh6j6469fpQBOclhkcg49MdP60K3A&#10;IHPXrn88/SjO8YyCAD2x25wM/r/9ekJAw35f154oAkDk4y2P8SP8/Sq80W9spjDf19P8akAIAOMZ&#10;z6+//wBepSuM5OenA45GOnv+P40ARoQoClsgY7/T/GnckjIyOnp09f8APSjcQdw4JwD9T0x7/wCf&#10;WhcHAAxyOue45waAExtxtGSCcZP5H8M4/wD1U0HbhQvbvxk/40ORuOcgc+2Pfv2x/kZpm4r8pOBz&#10;0/PGP8/pQBPltxzjn14ycf54FRbiRuxjHb/69IP72T/h7ZHbv/hTzzubBPt/I0ARtxnHHvzz7D86&#10;RWwdpIIHHrx3Ge9SnOd2OQP5eo4H+RSMB1xzjHU9+n5en60ARrnAyOT/AJ6V87ftI6gbDwPdHJXF&#10;tct+Sbf1z1r6KdmDZAyRn6HpxXyN+1pem38CaiRgFLN++P8AWMB/X36+1AH4x3LIZghHzKRjP0xx&#10;/L9Ky9VcrGSBnOBnPOO3H+Naksm+4Yoc4brnHTpnA/lWNqbu0Z2gE5BzjAPTJ5/+v7UAb/gaDztk&#10;hTAEknbk/LwM11LWzKrIMlM9COR3x6HpVT4dWkRtkllIbImZVDEYYDHP07dveu2ktXlUZGAD8oJ6&#10;c8Y65x/9egDyy7t13lnBxkYH+I/PmlitN4KqNu3vg9PQn+WK6W7tGExUjIz7Z9cEc55PIPt1NXod&#10;KJiG8bWzwD3HsR6H/PSgDzq5iVZNyLz0J75P+OePpiv06/Z2RLLw2rHvHD7dV5x79K/N+/tpBKoQ&#10;cFzkL1PuPx7frzX6RfBoNbeGUVRwSg/75TGcfh6frQB9f6TeYAOc+n+H9P6V6Jp9wTjnHPPPTsa8&#10;P0S9OcZxt9eB9B2OK9R026GATjPTueP/AK39RQB3KsDyOc/l+J/z+tP34wCeDnPcfT/PvVW3lD4J&#10;OTjv0x9fwqYgH2Puf6Z/L/GgCZjuwCMkY4wOnQYpMA9Sc4796co6DHQD6f5/wpGGScc57/h2/wD1&#10;UAN9CMjAAxx1/wDrfzqUggHnI6/l7VEu7GAMY9f09/z4qRcjsCTkY9z+fbn/ADwAHJzx09h3NIWI&#10;Clue31/wpw28MTkD2/X/APV/OmMuD0AAzz6HPr/n/AARjgbumfb8uPXp9aYcEZAwMHH8u/vQRvA9&#10;T0+nXn6ULyAOgHtz6DrQApHXjpjt1pSAu4qc56/Xr+dKQcDC8H+vvj0/XmhWy/v69hwP88D+dACD&#10;7pJwMc4zycnjNJkA89P58d6eAQDkkHjt19Of8aY7Zzu5Ixnjt/8Ar/nxQB5Z8XdTXTPB1y+7Gct1&#10;AUCNdxI79q/BPWb5rrUbm7lJIuJHkxju7EjPtz0r9kf2rNcl03wReRqwBW3bGM8mUhMj6Zx/Svxi&#10;vSyv84JJPUcYHX/PXPSgDm9RmxEFAwdm3ue/H0qLwlZte6wFHOFPPu3ygZp2p/6pJOhI/wA/5/Su&#10;o+GluZNWBVMmRwoOP7vzEgHrjr+fNAH0zqq2FhYtaxYbYoTGcDaFwMD3659a4wQgRNK3yxDGwsc9&#10;OgH863NQ8y4xJJxkfMCRj26/0xWTdP5kbE4x8qj2GBjj2/yKAMu2ia4uHkcFIweB1OT0PrgdQK7v&#10;w1YG91myhXcELjcR2VOWHpz6+9cpGq26eZKcHCjjnJJ6Y9B6V6n8O7oNrwmtocpbxSSLns20jofT&#10;PHvg0AfbPhstZaPpqbQrXO+c5+8csQCT+GBXrWk3WcbTyef85+nFeOxs9m8Fi53taxxxknJ5Iyeh&#10;9+9ehaLcqdqrkEHOBjj/AOv68duuaAPYLGYsPlHGD+nY960kkI425A9v88VzenTggBTjvzwTjjOO&#10;ea6RAD9zqeeeAc98UAPG8nv09j+VCnHAwCRnPTGcdx/nmnH06+n/ANYf5+lMPKjAwB/Tr/n60AKx&#10;JxuPT/J+tMZsg5APf/8AX/KnMRyDxj6/056/lScBevA6+h/X+lADuGxzkDPHUAmk44Xr79enp7Um&#10;MgcY/wDr04nHOenHPGOOOn+fWgBoPVcdOPf8v8ing4wQcH8s+3+fSm5OQcc5z/nBpqqVX5uCPbpk&#10;8dSP8/jQA7lgOQc4/wAigleWzjGSP5jNCkkZxn8PX05z7/1pCOMAHPPT3H+entmgBzYzz149+v8A&#10;KrNtJtIB65Hbj3/w5qkSjDBJB988c9zntSwsARt6jHfP+PQCgDrkckFhwf8A6/Sq0rfKADj8uvWl&#10;tGZkDk/Q9h/ntSTYIGDx/IEdeuOB3/rjIBw2s7sNGMYP0/p/kV8+fEjUP7M0S4uGbDOrAEe/HFfR&#10;erqqIxByQDxzk9sf4V8U/tI+IBpOgSKGxsjZsdfmIIHPv/h0oA/M7xlfjVfEl9dK2QWKKcZ+7gZJ&#10;zwDj/wDVXLavefZ7BlU4cqF47fh/n+tSSSEESTZZ3yxxxz1xn3Ncvr9yoATruXj1Pv2/xoAxdKie&#10;/wBVhjxvLMO/Xb/jivvPQYhofh6JdoMzgOFGepPf/PtXx/8AC7SG1LWWlA3MhVFHqZD8x/Kvu2LQ&#10;z5TToMKJABwDx0Oc/wCeeOaAMjSjLLOZ7jguc9emf5VsWrtc30cIPyb9oPXOec/gO/rXOXl6llcz&#10;QQZJ6e+R0P8Ah+lTeGZZJ79Sx3Y5XnIAz/TAwfxNAH134JQ+QhQZXaGwfRegPXP+RX0bptucCSck&#10;u67m44yxyT+RxXz34ClLTQQKQkrssZbjGwDJ/Anj0r6YtIVSNinT6g45xj6d+KAL4Py7fTHpjPr/&#10;AI5pVO5Nuc8jp6Y7/wAqay7D6E+mOeOg/wAPp6UvyjlTx/Ie47fjQBIpODg8/Tn6Ee9NOSOOAMdD&#10;09x/h/8AqqIsQSFPA/T9ePank5XpgfTI/p/nrQAhPTjHOP60gwpAJzkd+f078UuFOQxGc/5HXn/P&#10;FNP3RtGAfw4wO/J6dh1oAAwwFxnHUAfkP8igknK54HX8aap4xnk5BPOf8/56UnJUbRgHnHofbt9O&#10;KAAqvrkccnHFNZccuMg/lx0/l/nmnrxkjHH0/A+vtSHG4HPPHXGcYH5epJoARgd+McHGPbPcdfy7&#10;0Rtl/wC6Se45IHv/APWpWRRw2Mf559uf/wBdRBiGweCPb1/r6+/40AXWkYKORk+vGelZlzPkZQAd&#10;enTgZ9+pp7yHbluSeD/nufx/Csy5lOc8gfpj+nofz9qAOO1eY7STxxnp39e9efT3DEnjg/kOfXn/&#10;ADxXYarIxJDDp6fj/wDWrzq5YLI24gZxnA6/zoAoTyEuWxjOT3Off9f84qe2YB8Dt3649QP/AK9Z&#10;czEuUBzwT15569jx/wDrq9ZyeYRtPv8AT1/yKAO80x+SScknJH06f5/Ou9sJFA4GDnkdsn/OfpXm&#10;+mOA6gEgA8f0JyO/fr/Wuqm1EWGmy3bEYjUnBx26f55/wAPlT9qf4hPZae2k2Tcz5gVs4C5++R7j&#10;pX5svcKXLkbVGcfhx19D1r3344+JR4h8WvAjFktPl/4E5yzD35x/XFfPmoMqQF+hXsScDsR0/lQB&#10;wmuXrXVyFGAqDC+3v36969G+Enhe41rWTc4+QFYkzz8zEE8ewzmvIZmMkpxyM9hgGv0P/Zz8HrYa&#10;JFqNxFhvL3kkYO9zgHp6etAHdjw+Y41ZAQsajaPRV+7kdOf8iuMTQ5575lZSxLbs9uemP8/hX0TN&#10;bIsJZF4IHON2fTAx/wDqNcxFZwW7yyEAuMnb0yO2ee/4cD8aAPINc064htW3YiQADg4Y8/1/T8as&#10;fD3Qv7b8QQw5ISFgzBf4myFALfzHXit/xnDKkAQkuX+b1AOeR2PJ78+npXsXwA8LBXW+kUB3PmdM&#10;nap446gc9ufQUAfVmg6XBpWkwWcIwEUZyO/c4/E55reAyBjkAdMY46U0AhMk4x+XPGcdPb9eakRs&#10;8+vqTyTzyef0oAaQUGN2SRzjt6f560xuG3K3PPB9/X+tOfGT1zx2/L2/D+dGSCemR/n/AD+lAAMh&#10;xwAp6+npVuGZgeOeQOD3HaqDMVzk8/jz+v8AP8qf5p3Ek4Ax1zj/AD/KgDojMSvByD69uccevp9a&#10;yL+54ODkZA9seg+tOEv7sqcDknoep/z/AC5rG1C5KjAIAx1/D9f8/SgDKubg4K5wDn9f/wBdYM0o&#10;LDsD0z7fn+ZqWa4ywOcYwOffH88/p0rHlkyxycE+nGMH8foe9AFS7fc20njGOe2Omfrj9Kt6e25z&#10;2GR/Pv8A0rNl5ILEjI6emBxjJ/P/AAxWjpoxtXqSQAfc+w9frQB3Fr8oDKM9Bzz6f/Xq+dpyueOv&#10;T0GRx0rOtOvGT0Pp2GP89K0tqggctz+eOuT27fl1oAeCPmY88n6nn0H+f0pjZx6Fs+/1OOaftIy3&#10;bP4+2Mfp/Xsw/MPlOQT19/X/ACO1ACM2AABjBHf8v/rH0wPqxQcBlHHb/wCt79+fWnOXbA/X8uvX&#10;65P/AOtUXGGOSfQ+3TjmgBGTAC7fzHv09fz/APrUAgtndz1xzgevt2pWGRgDJPXjIz9QM8HoOPrT&#10;Rjls4PJP/wCr+tADGOCFHGMHjuCB29MU1m2pvA/Lp/8AWNKwYDGM9hjHTsCD9aOB3GRj/Pr+FADd&#10;2RxyOfwx/nisDxFq6aTps90+BhTgE9Tg4Pv71uswHKnJ/qRz+vr/AEr46/aS+I0ejaVJYWjkykGN&#10;QCBh2GN2PYdD9KAPiz40+NG8WeKJlhfNtakqDnhjk5IzzweB7CvAdTu4oI+HyQSfqcdvrxW9cSfM&#10;0jn95Jk+uMjn8v8APFcFqc/myGJuAOMA/wBM/wBKAMyNXmm2n5mJ+vf0/Gv3T/4J/fCKy8OeH4PE&#10;N3Es93c7ZXO3oWGVQ/7o5/pmvys/Z2+Fl38S/HVtZJCZbW3ZXlIGQT/CB7nr7da/p4+Ffw807wJ4&#10;R07SY4wjxRqXx3cgZ/woA7pY5LiXk8AAEduOlTzOkCnyxlvXNW5mEanYMA+3H+ewqjDE8shL/oP8&#10;/nQAyJRGftEnzEAn/wDUea8i8a6nJLILb+EZb6sRxj6Z+lesazeRadZEk4B64/SvnTWdQNy8s0py&#10;53EdO3Qe+PfH40AcHqD8Px0zyeT1ry3VPmlOAMn3P1B/z616RfS8NuyRyT6+/X9K8xvH/fEngg+m&#10;ePX8aAHWMa9j06f0yfXHX8q6CFMg5xgeoxj39ax7IoMLxn27n9Ofx6VvxfLuKng/p6igCQ5bPoff&#10;pk+o4qJl3g+hyPUD0/n/AJzipDgA7eM8deR9PrTScgKowM8Zyc9vXP8AnigCIhMA4wcj9Oh/Xn6U&#10;zkMM8H8vzP8AiKmwWJwdw7D73X8aOAu0DAHb68etAEOMYDAYOBn1/H1GPSmyEkEjg8HryeeuPpip&#10;OvQZ9AfT/HuBz+FNwGwCcgY/DP0/H/HmgCMlS/IwB9cf/XyfyprbvnJOAOffjv8AzFOxvxxgEfhj&#10;r+n/AOqnsN4yDuHJ4xwOntn39emKAKrsdwXPy9/fPp/n0oJAUknP8wcHrT27t1Pt6fy/z1qMoWOR&#10;kE8+uT2z/P8ALNAAD82SMHIH59BTmOPnIwOTUahec8D8Px+vrk/lTmAyAOc89c/5P9eaAIsZwx/+&#10;uMZ6c49KFHUqMZB7d8/060uHY4YZA/HPpn1/KguD8vQgfh9TjnvQAoODgHHXpx19elbunBcDv/ng&#10;c9PTmsQY3AZHb/PtW9p6nIO7IAGMj1/T8R+XegD0fQkC7T0xgDvx7eld/EwVfU+v+etcTornjJzw&#10;PSpvFniW18MaLPfzsoKKQuT0OOD7dqAPnn9qP4wWvgfwtPDFJ+/dWVU5O5z2HsM559q/DPXtau9T&#10;1CXULyQtPO29mJJyDzgZ7V7v+0F8Vbv4ieLpY4nLWlo7InuT1bPQZPA+mPp8v6lf4jEYKk9+OSD+&#10;f+f0AMO8uRNIe5HPr1NTaZYXWsX8GnWUfmTTMFUAd/wrJLlsseR/nHXtX6CfsVfBl/FHii38R6jF&#10;iJf9UW7Y6nHqe2fzGOAD9Ev2Jf2ZU8E6IniHV1xPOgJXHzFzyST7dq/UTTLCC1iSFBgKAB+nr7et&#10;cj4T0+LTtMgsYE2LGu30zjvXceaIECjg8d/0560AaoCgA9AP85zWFr2rLpVjJcMdpAOO2BjqT/Ot&#10;OOURRmaZuAM8+3XGK+VfjP46dmOiWLYaX75BPyp7fXP1wR2oA8b+IPitvEutPIrZgg+VRngkHliM&#10;jHtXnTkH7rZP88dj/jT5HbIYjjjj+ftgd6hZhzx/L8P8j8sigCElu3IHtnr3/wAM0igElz6enbsf&#10;8KeRggA8g9cjr6+nPf8AnTCAwC5wR254z+f4c0AOWPIww5HGcfT8Kb1IOckZPXt09OMdutSZUMD2&#10;P16jpQRvOMnPPQkf59c//roAibjKHjHPXkH/APV/hUShiQSOB+v+HrU7EBt6HBGPYcDPuKQkdDyR&#10;7nv2/wA4H4UARjgZPAJHpk+3oaRB0Xjtz05/z/P2pcZG1uoz+nYZ/Sm45O0dT/8ArxyP89utAATh&#10;CSMgjpnrjn9KZznLHg9euBj/ADzRuH+6F9OO3pQM5AQY4PU4GPTt27//AFqANnTITJIOM4HHp/nF&#10;eq6Tb4RVCjjGccYP+f8ACuC0KHcwfZwPXjp7+p4H4161okIeQABSOPyAGD09Ov4UAdvpUJWIEjJG&#10;Px+vpXQMCOScHvkdc9zTLOAJFtUcYHbqeuKszRlTwchfy56/5zQBkXRyCVIwffPOa8r8RT8kDkA5&#10;Oeef8+/4V6Xf/LG+eQOenpyB6/5715Frjku7E4HJ6dPf+fSgDy3XLhiWCnB9eQODx/8AXIriOh+U&#10;9/p1PA/z9K6bW5yZHGcFsjkdB3yB+HP61zqruYnueefX/PT8KALCEcKOmDn6CnMOQpOM/wA/br/n&#10;tQqsBuBwB+mD/X2/rSjbk7SMDA9TjAxnpzkUAMbgE5LZx/n8P8KY4KnghiD36ce34jFT4HXHB4x6&#10;4H4ZquT91gOR15/En/P86AGgDecnIz9fpk9qU46bs46fWhiCWcngnPT8s9/88Z6Vha5rEOj2Ms85&#10;2hAcAnHPTqOOMdR/9agDmPHfjSz8LadLPO6h1QnnjA7n+gr81fGXi258TahJqlwdsO5gidx7nP5k&#10;9Sa674sfEZ/EWpTQRuTbIxJ6YYj6dh9cV8/6nqAOUzuC8cdDjt/n6mgCPV9XlYmJTgYHT09c/wAh&#10;XKs5Y7c5/THH+c065me4m3nk/n6cflXv37PfwT1b4ueLIIUgZ9LtZENw2OoJ4QEdz6elAHrP7Kv7&#10;Pl/431e38T6vbZtY2zbI4+Viv3pWz/CvUD1r9Xn8LWum6ZHawEraWuWZgo3O45LN256Y9OBXr/gX&#10;4XWHgrQIdPtIY0kEYWTaMBEUHai/TufUk88V598S78pGdJ08kZGGxzkkdAKAPkLxvcXGrXaafp8I&#10;RCxAYEDgHnOfw79692+BHgxbeVLhjvcH5ioyMjqB/nivJ200R6tDayjmRsYY5OF56DIGOpz1r6S0&#10;K6/4RvQnuQPLIXaT0JGONo4wT/LnrQB67438fr4b0eK301wLiQFYwPmz2LMccAdR6mvlR5Jr25ee&#10;dzJJK25ycksx/i9/el1LUbnVLk3V42S3AVeFC54A9MD/ADnrZ0yFnmC7cjI68/gPr9OvSgDvvDdi&#10;3yN0yR1HH+f84r6D8Lacww7Dkfrz/WvLfDFmWMXGCcccZB/l/wDq619FaJa+XEOMcfz/AM/SgDbg&#10;hCAKR0/rxUko29v/ANfarSrjJ78exqldOFB7Y9/y+tAHL6xNtBXqeR9a8P8AFWoiKFsHGR16c/Tr&#10;3/KvUdcudqM+cjkfp/8AX+tfOfjPUGctHnHXjpj/AD9fqO9AHl2r3PnykdFPOc5z644/SsAgDGeB&#10;jII5z9TVm5cEk5yBz17nt1xn8KhIGTjqOc9D16/5/KgCMBinPBOR7D9D+P4U5kCnIYnA/Pjp+VLt&#10;CglBkHP5Hp79c8mmledhxg+nc++cdKAIssencngnp7fj2/8ArUAEg4OOp9+p5/8ArVJkbd393rxx&#10;/nPTv+VGxN3JwePmz69ff/PFAFZyMBSc49+2eR0PpTCCRwcgfTp7ntU6oyk4wD07/gfp7f5LTGoI&#10;546/jj3+vb/9QBCp2kFskAknJzjIxx+dJtZcMBjGO/5cdqexKrtUf1+nJ96BJgBnO0jjOQOvp2oA&#10;hGFyVOM/jjp/+ql5J56H2zj/AD1p7Ek4UnPTk8n8eetNO7gtkEYPOOfr/n/CgBMEEEDIP5jtxUZJ&#10;3KwyP88/j/KpzyOOSRjvzgnP19aQgcDOenfr7H8PpQBDnywduMj+Hpn6+n/1qjGCxUjJ/l7D6VOy&#10;nqMjPsO/PXj9P51Gud2B0Ptx75PP4f8A6zQAxgGAxyRnPqSTj+tMBIbk8gf5/wA9MVOdkallAJ7+&#10;3+c1G4IwDkZOeoOcnA7cf5xQAwgbjuOOcD+v8quW8fnE4OPXHt3qALucIBye3Q/j29/6V0FjaBR8&#10;w+UgDn9TQBdtrVnPygcY4/r+nSvQNM0/CCRl46n+WT+PNZOkWD3Eiuq459OeOP69MV6RbWWVBYAA&#10;Efr/AI9+1AGR9nEfAIJA79/w96zLlAEPIyB7nOfoe1dbJAEIHcdM4P6fhXgnxd+JmjeA9Lnlnlxc&#10;BSQOpUkcdeST2GKAOI+LPxM0vwZp0sssqiYqe/Q/1b2H9K/MnxX4uvvFWpS6jeu2wnKpnOM9Cf8A&#10;a9fStHxn4x1rxzrEmq6i5ECMTFHnOFbnJ/2uP5ivK9V1DyVMcBAz+JAz39zQBDqersu+OIAKTjO4&#10;9PQce3NcZMzSEkdye9SsxbOefx//AF12XgfwLq3jrV107TkKQJgzzH7sSf1Y9Ao6nHTrQBQ8H+DN&#10;R8X6ktnagpAhHmygbtoPAAGeWPYDr9K+/fCnhWz8Faamm6XEqXUCfPI3BgDfeJPeRu57dBXUeFPA&#10;Fj8PdLh07S7QLqJBILDmEN1dzx++bqOuwYGc8DGvw4nNvD87kkE9cnuR25Pf1oA6PSmsonQKwnmd&#10;iNq5wnbP44z/APXr7c+EPhWWRUvL0EREKVGOvPJI4z0/z3+Tfhj4VV7+Ke8UzyuwCegP6Dn359ea&#10;+45vFGneCtE3zsqtEgWNRyzSdgAPxySPfrQB6p4v+Iem+BtF3KQzgFEVSMsw7Dr+J/rXwf4l8Tal&#10;4o1J9R1OXe7fdUH5UX0Geg/XPrSeIfEWoeI79ry/ZnPOxTyqA+gwOvv9a59mxlgM+vqcY4Pb/GgB&#10;rMGPUg4x19fb/wCtTBwTzyOSP504hMEE8jGRjjOOf8/WmbRzu6kZwOAT7/547Z6UAOYt1wSOp49/&#10;696gY8EEY9Pf+fXFTEEAcgt+X5+vtim8EHGO/wBM9jx0BzQB/9D8tfAE+cRSNj05HX6dPpXty2IX&#10;DMACQODz+v8AntXzN4QvWhvAm48HpwG68j2/XmvpiCV7mONlGCOvUdP1P1/DFAFj7ImQQcN6jJ9s&#10;D/69XodNQKA/Uc+mcd/8+9KkuCBkEg57DJ7j6Ct6Jf3YKYycjIPGDx1x269P58AHMT2XzHADevGO&#10;/wDTt9as+HQ9lqsbgbfmHGPU/h05raktxtIPAb6H6fp+HWoYIUjuEYdQTnjt/wDW/wAaAP0L+Hly&#10;ZtKhGQMgH25GDn6V6DJEcjn7wz044/wrxL4Q35awiTaFAG0c55HrXvQQngckZ/H06/ief60AYckC&#10;9X4z+Y9McVz95YoQWUHBwc+w/n9K7aSE46YC49Ov5/j/ADPaqckBYMAMHHrjvz9OuKAPKrvTFLHe&#10;BgenvyK47UNKB7Aj+eeOuPwr2u7smcnPBz+ncf0x1rmbzS+C7Lkn17k+/H50AeE3envklVAx7Zz2&#10;6+3esKaz253LwT078fyr2W80fcMkZGfbn27+3SuVvNIOOmMDgjH+fqefbmgDgFV14ByQefX8PT6m&#10;r9tdlCPmGPU8jpycf09a0JLIp8xXcfw7/wAvpWdLbuvXPv6+wB/H/PSgDp9PviMOTgcdux6YH9a7&#10;Gx1JlVQW5UZ+gJzz/WvLomeHjPB9evHocfpityzuvLGOCR049e/1/wA8dwD2yy1FiwxyR6HrzXW2&#10;l+CvXJP9Pp/L8PWvFrDUPLIy+c47cDHvxXaWN+vEmeTxnpknr/P9KAPU4bhWDbiSSD1P41Ldfvbd&#10;415Dgjr6jB+n4e1cnZ35JG7Jx6cAe3H+ev1roUmLDYfTHTH0560AfkX+15o5g8QpdhQA74PTnjJz&#10;j39a+IrWTy5iqg5J79D64+uMk/Sv01/bH0vzbNbsL8qyZJ/CvzLK+XdgMBhun55H+Pt+lAFjWIw0&#10;PzD5sdAev+feuHuEUYIOeO3H1zXoN7tlhLdRt546e/P9K4O6QglsYA9un/1u9AGS4z90fjVQjGfa&#10;tIqOd3+fes+RSrH0oAZ+mKtWsnlyq46qcj6iqvb1qVM7h70Aftb+x9rxu9CRN+T8oz9evH161+gk&#10;bBlHY569c/X86/Jb9iXWjtFrvywYfh6d8c/T8O9frLbt+6WQggHn8T/n+X4gFtc53jBA65xzxxQQ&#10;m3IOCefoB6mmhTyoOSc//WPP/wBanMWcgdCT3Hp6c4+vt9aAEAydynJGeMYySf8AP6UqnAPqOOn4&#10;Hnrgd/rQS2SWGeMY7D3/AA9/zpxD4YkZJ5+o9Of59+1ADAWIK9vQjoQMfp61ICcHbwDz06Dtn+n5&#10;0wggHIDAHv7emP1p6jAA+6eox1zgZH+e3fHQATG37o5/Pj1PvSEYz2Bx+HHI/wD1+1Ix+Xbnj1PF&#10;ODB/mXHOf5c57fh6d6AEyTgHgcj1x9f/ANdKOASTwc9x+FAGTyOvtyMjnH+fp6Up3DK/e6djg5/x&#10;x+tAApweTn14J68VIjBBtVs5/Qd/8agOSdoHH/1/ypysT6DvyePy/wA/lQBtW1wQw5/THH+TXS21&#10;yHO5jnPGMD8eM9q4JJGUFs4xg9q2rO6ZP3eRkd/8j/IoA7gYIK54/wAa+Bf239KS48EzT7c7Ap/7&#10;5PXNfd1rNvXrg8e+P/rV8tftZ2CXvw71BsbisDsevQev9PSgD+fS6tit5w3GRzjBxn/P16VpPEFt&#10;gseBt/8A1k/rVTUv9exGOvX15/n/APrqdFP2UAnjHQdefXpnFAHuHwW1QQq0T/KQCF2HDcngn8v8&#10;K9yGqtLeAzHYRyGHzZHqc9PWvkj4Z3rR6qYs4VTkH09/rj8ua9tfxF9nu4yvy+m3OCc4IOemT6e1&#10;AH0jZ3XlRKehwCpByDxz0+v1rnda1CJpHieUICB7EccEH3z/AIVxVl4kQWgZiARyAOze3r9RXneu&#10;eMM3WHcqn3dwJ7n0OPyoA9t0m8WSYlJNrAHuRkfToeg619H/AAfvxFqKhjgr26Y/nxXxJ4Y1B7iI&#10;PK6kY+6O4PfBP456fXpX018HNSB1IIG3huFORlSOoPv9aAPvqCZXUbSCffvkdP8AHpWikmMYI9fQ&#10;kjgf5xXGWF4eh6HvyOQB/n8e9dRBIDjIye2fr7H9aAL2Crcfd+uTnsP898Urgc7RgDnHTPucGhfm&#10;Hck/j/h9O1HIX5RjsSAeOmMfWgBwGc8cjp+IPBP6YpSBuJ9O/rjGPwppGSR0/H8OPbvipGBGV3dP&#10;qODQAzO7PcEex59P/re9N27gMfljr6fzpQWAJI5Pb1B7j8/50uCMY4YA/hjp+f5d6AGkjAAOQcnP&#10;QZx0H+fel43AhcA54PofX1pCrFgGGDx/h17frjp3p/POfp19MY4P+fegBTgLnPC8/Xv0qsc5x1x2&#10;6/X3qbnjqevbHT1/H8qQBgAFBXPTjt7f5zQA0kg9M56Y5BJPv0pWwwPYE5JznH+R/wDWoCk9BjGO&#10;2eP6Hnv9RTGUHJ6eucE575z+npQAHrjnv/LvXzv+0dF5ngK9RRnMMp/Tp+FfRJHOVA78/wBDz3x/&#10;+vv4F+0IrP4Avc4/1MoX1B2cHPbOfSgD8KpHxdjIyT90dxgnGfU9gcVU14m5jO5s5Xc317YH1p00&#10;rrfAZHJ9vfv+vH55o1hdloCx3HgcH3PbrQB5uTgkDjOffB/z0pshRTtXnHf1/wDrUNnLVGoPYZPr&#10;3oAY3PfAP/66WH/WjHAH4ZokUjK9T9cdKmt2WLPGTQBuadcS291G8Z5yRzjocdq/Yj9jyP7RokEo&#10;U8xMc57g88dj0r8aYZCZkfqd3p0ycj9en8q/aL9iCLz/AA5ERywSTJxj+IcUAfW+r2CTxFGHB9vQ&#10;YHH5Z9fzrx/WtPaGRio46+w+pr6Iv7VgjcYGP85+teZa7pkjIzFRgZ6Z9fUj/I79qAPHVZYnIJJB&#10;/TPQV1ml3yNhS2COD1ODn/8AVWLfWrwykLkDP6HtnrUFvcNCQRySBjHQ0AezaZeqHHcdMdhxwfr/&#10;APrrubS7LKctx09uTXi+l3pOFIyc+vv7V6Np10eNpxnPP0/z/nuAd0rAAFTj+Y9fxP1p7LhfQD8R&#10;7YFULeQuF5LDntj05yMdO4x7VdXGcdcn/wCtyaAFwxIPXH1HI5/Dj/Ipyj5SuDj3/wA/rTMDIbAH&#10;OD7+/fPv1/wUEHk88Ht7n26GgB3OGPXHAx34HFNbc3UZ+uOnr7Zp56YY9Bxn275OD0/zzim7QTjG&#10;Qce/5Hn/AD+VADW6+59vz/lTPvEc5JPHGOT2/H6/hTmUsMHoOvA7Y9PT1pFGCQeT147c/jn/ABoA&#10;avzKc9MZ+v4/T1qXt05we4yQR9eaaVZR1yfb3oOG+UnP17fh0+v9KABV3cfdxnp14/x6UmCAzEDJ&#10;/wAnpUpzgnOM/wCJx/T8KQnOdhwDgg88j370AROo+ZQSCP6Dk8/5/Svhr9sq6kj8JXiD5Q6QR5H+&#10;1ID/APqr7okJIyTx0z1/D6e+Pwr87v22LwxaBJAh4kuLVRz6Dd9f8/kAfls4IdliOPm5b1z0PHt0&#10;7VgaiPkKA7sZwM4x9O59K1zKVZ5CSu7P3c9unX3rJ1MKI853HPTA6dj/AI9KAPZfhZYvPpu/uIp9&#10;pGMrzjByOnHXuDxXpsOkTeUURWkPfHUHB6HmsH4K6XLc6T8w2KbdiCeBy34c57d/XpX0rp+iD+yl&#10;WFACVIZwMEjpk/qe9AHypcaaRdAFeT7D/PX1rffSPs1iGYbGxn5v5816Z/wissuppGi5P6Z78/8A&#10;163/ABD4YW3sFB7BuF7Mw47Yx+FAHyjJYr/aaRn5izJnHc7u5HGP1/Ov0E+HaG38PxBRySf/AB3A&#10;/wA4r4pk0wpq0CDgiROMZz7/AE7V97eD9Pe30C2wcllLH2BI/QUAd/p1wUIIbkY7n+teoaTeYjG1&#10;gO/r/n/GvG7UmOQdivUcjp7dD/nmu80i7JAZOR69P0/r39O1AHtdhMdoPcDv29K34trKTnBI6dM8&#10;+uK4PSrlTtUYAP8AXpnHp68121rLkBgQAcfp/L3oAuHDZI4I9+BjuPamkZPTntz3x2PvTgTyGIHT&#10;v+hprYz8vQY7n657Hj/OaAH9QGByuB36j0P50AbegxjnPYj39aAcEliQR0PX8+/+elOcnd8xB59f&#10;y4x+HP8A9egBnQBj1GR+vOeKRewY4zknHX/9XJ/z0Q5HQ4yfT8x/9b/61KBjJxgn2/L1GM0AMKsR&#10;kcAf4Z6dvzp2MAgDGR+XalHz5KjAH+c4/wAgUw5BBHynr9eOh9OvvQA4nLDnGc9fU/yo6gbjkflz&#10;nnj8KU5YcHcMHucfTp+vpQC2Rz079uvOfb60AGQCewPpUTFuRjk/5/8ArVOR12noPXoSOeP8/jVd&#10;2wODkAjp68Y4OKAPz4/bN1ox6PPaYG2SSGID/dO8j/H8K/LK8kMtwzY3gHIzwflP+T/kV91/tja9&#10;Jd6xZWMJ3b5ZpCM9lwoOP8/SvhyGDkySdXxkD65PXv2NAHMayWjYRqeijHfGf8TntXp/wotCsgug&#10;MkpJJk8AZ+X+ROBXlWuyMZQq8hRjrnnPQ+9fQ3wu0dzpZaQqq+XGucZOX+Y/l9ePSgDvPslxdBIY&#10;03ZU7iccgdx6AfX8hWRaQPINsvVtxJx17foM/jivQdWb+zNOSys1G/IDs3XLDpz06dc4FcjBasEJ&#10;5IC89CW55x+PNAGRcwhpMgAFBkHPQ559c4+v5V7J8IrKS41K58rAjuWhtjx8x8x8nbx36fSvJmhy&#10;4LfdVh1H555/nmvpn4K6HJHbi9mOYmaa4BAxt+zJwSfdsceuMd6APWmn3alOwJJMjryc5AbHPvXc&#10;6LcFXXad3Pp6+v4Y/wAmvNIN8bhpH9M9c/l09j712GnTkbSTgjt1475/+sPWgD27SrwthcggE9K7&#10;a3dTnnI4PU/hj8a8r0WULghsD39uBjrmvR7JiQobkED69T78UAbWSVJI68fj3pCD/F1PX6e31xSJ&#10;k4JHT6cdxn6VIflJ6Aj/ADk+/b/IoAaTjjOR+eAf6UBtvB+YjHU/h/j/AJFGG4BOe568+3cf5703&#10;+EHoO2P5+2e+aAFUAAZGDznn8vWkChmyOAPxzwSf6UDnB7DB/HP+TUg2p3znrgdff8+9ACYG70I5&#10;9cemaiBdicjk9OueO+fWpjnhQeTxx+nfmogTn1Hvnj/P+TQBICCTxgf4UEEEg8e59uue/FHTG87S&#10;PfOR39cZ9f8A9VI2VyQcEZzxn6Ht+f6UANc8gnqe3p/P0pFwAGBJP07+36/40ozxk+n48f0/z6Uj&#10;EfdHB/XIPPPIH4e9AG5ZPxz1/Pt2FSyyKBljwf8AJ/z+dZtm3P8AdA5HfjoB6Vck+ZcE47fTPFAH&#10;OatyDxnI45xz/wDWr8rv2t/Eha8TS0kz58xUjn7kKjJ+u44r9SdduFtLG5uWOFhjZz36DtnH1r8Q&#10;/wBoPWG1Hx5LAZciyjCnPZ5fmb8cY/8Ar9aAPBLu5WN8OMuvQc7ffj6CuM1OZ7iUO4wDnGev+f8A&#10;P16K6lZfMlYlT2JGT0wOn+frXJyvJczhScgtgds5/l1//XQB9W/s8+HUlKaq6k43ydDgdVX+pAxX&#10;2Tc23l2EuBjfhugOCeTx/OvOPgZoSaf4dV/LAyqIePTr6c5New6sFjtRG/BUdyOQTxnr2oA+Zb60&#10;eS6eMEnLE7sE5Hv69P8APFbPhtEtpEJAckkA9SAMc49sdce9d9JpUSpLMseCPlDHsf8AI9evA9a5&#10;HT4DFd7VGyQt97PBG7AA9MnH4fjQB9Y/Cuy+1yyu5aWPGGDfdUt04/nX1FFhEVIyD8o/+t+X868p&#10;+Fel21hokm4gzllDgcn92PmJPruJx14r13GAAx6Y4PfH/wBagBQWx6dT+OR1qNl5BGBxn25HTNPw&#10;VIz3xke2euf/AK1IuRx04B+mPxz9etADCSv3TknnGefw9P6dKdgkY6Af/r+n0pVUj73IPPvx0x/n&#10;6c8U9ud3zYI/UdvpQBGyjaVPA5z/AF9vpj3ppAOFJ9R1/Xn16H/JqTlscgEZP4Y4z6f5FLwQDknJ&#10;+uf/ANWaAI0AXhuCPb+Xr707aoC5xxnPvx0/XvQeOD0B+pznkD0/wpAzbdmMHrj1+n/66AI3VcBQ&#10;3GPUfhikY7cnPXn0/of84qbDEnPBOTj/AB/x/lmmMuSQOSD6Ec+3ftxQBAcnPOM4/H8fw6U0lhnn&#10;knt3H5/iOKk2kuCeue3P9Ov/ANamN90sOeep4/EAe3AB9qAIJsBSOgH45x/j149qwrqXjDdwevf1&#10;5/nW3Lg/w/Kf8n/PX8KwLokhmJOTkk4x3oA4fVGG12JyRzz2I96891BgCyk5x14IHHbPf/8AXXd6&#10;oGw/bIPGMDjrj/P+NedamxGWc849+fcfTpnvQBjyshYKMcH6ED0x26cVfs3VSGJJPfv+Hpn2rHkY&#10;EjK5I5zn/PT8/wABir9mxJJJ3Dgcj8xjjP5UAdxYODKDgFW74/U1zXxc8Ux+HfC0+WwUQsfX2H58&#10;cH+Vbtg2FB4BHf1BP4Y47elfH/7R3jAXDDTI5cCZiPfYh9c+vXtQB8i393LqF7NeSSbmldnZs8Ak&#10;k898duh/SuC8RXwiH2aM5DdsdMck5rs7o+Vbk7cAc8459OvXHrjrXlOpzGW4Ysc4J7Yzk8880Aa3&#10;gzRH1/xHaWKqSC4Zsf3R1r9bvBWh/wBl+HrSBY8edlvooBAycYGB2r4R/Zt8NC81WXVGjBwVRWOe&#10;559MHHv1/Ov0UN08zx26PiCP5VHpgYJx+uOTzQBHeRZjiXI2kHJB5GOn19K4yS7QzCKNNxclifUL&#10;/L2rqtZuHgg8pBhmAHPJGfYY6/8A6+wrkNMsxcMZW+c8JkjoF688UAc3qtlLreoR2h4MmcjuuT6+&#10;w/Wvsz4baFFpGgROFw8x4yMEqOB2714F4a0b+1NXVtuSGCY6Y3dcnB7emfToa+vLSCO3hjgQeWka&#10;hQOOg9e+KAJdu3AP3jwe/v6fpTwcEZI5wcHPOe3/AOuhR8xZiDnhj0x/T/8AUaUEAYxj/Pt0/wA8&#10;0AI2Sw3dT13HsTSBduN3H/1uc/5708jK5z/LPJ9cfh+vpSODjOSScf8A6se9AFaV8ZbPr6/y/U1W&#10;3NuJBzjqOuf88f8A1qnlDqdvQH3H446c/wCQaqsec5GQ3f0xxx+NAGgso2qzHB78f5/ya5/U5Mk7&#10;mx7DuO2PpWmXdVJPpjkd+oHb1x+dc1qU2WO3oM/lz6c/h79aAMW4lO7DHBOf0759c+tZy5ycnOOf&#10;/wBQx3ps0jZBQ46+v8z/AFNVxJkhcAnp9ccHpj/CgCR8H5c5H9O3X/P1q/ZEsysB9cHGf0P4/wAq&#10;znLkY7HsRz05/EdPyq/Zbg4Ab8P68dvagDubE7sE8n+XOcfWtUbRwv6n8gDn+VZVmM4DcgZPtkfT&#10;Ge9bHAxk8dPz9vbPr70ANY7c85ye/cZPb9aQLnJzuHPtjuP1pWA3EngHr+PqOh7en9aOpU44H8+e&#10;v59aAGlf41IwcHn88dunTmgnCnAwSTxnByPQ+vrSnHBXACn0PHTjHb8+T3pF3bvuhSCPagAC7fbO&#10;OnQe2fr/AJ4NISDgkjIx07/Q/wBKaWxkqcE49CMducke/wCXSmnd2PTn0H4fh+FAA2/G3OOnqcnP&#10;Of61HmTA4yCT2yT7dqc3UZOfTPf6n0/+tUT5J6ZAxzxnB9OO9AHOeKNcj0TS572QhCq4GfXtnp/n&#10;NfkF8XfGL+KPFN1Jv329s7IoyeTnlvxPTFfZ/wC0t8Rn0vS3022f53+RcdckcnjsO1fmxMDIzTOc&#10;gscg8Z9+eaAM/VL5LaBtp3Yzz0wfX/PauDiL3lyARl5GIwO5P9K0tXufOldF7Eg/Uema9+/Za+E1&#10;78TfiHaW7RebY2pDyZXKkg5GcduOc0Afrd+wJ8Ck8L+GoPEN9Fi5uh57lhn5j90Z7nFfqOsWQOcg&#10;+3p/jXFeB/Ddn4R8MWulQKFYKM47HGMHp0ruUyo3SHOentQBUuiQoHAHp79utSWyFEM8pwgHbv6n&#10;6+lRqj3EmegB69ce561R8SalDp1g5dgAFJ59B1GaAPLfHOvF5GsVG0Akn3HpXkV9KwhJOMf579+t&#10;W9V1OS9u5bpzh3I49+wx/hXM3VwzA85A6du/+TQBh6hIdjY4PPHr9Ca8+mG6XcPmOf6f49O+eldr&#10;qDAxfeyecDjJ9P6e9cNKDv2ucgc9hj6H6e3agDSss8MADj2/z0raVmYDfxnp9f8A69ZdrEwYKT8w&#10;46/yzmtoJnAIycfTPv8Ah/nNADDhlJYZyAcZPHHbrzQV4KtwMD8P/r8+vtUzAkkEHPJxgfj/AJ61&#10;ESRnLYBx36e3H5n09+wA0gZHPPT/AOuMe9RnBAycgkn8v6fhTyu1tvb6gdB/n3pNsoUjJ6g9PfA6&#10;nkf5zQA3dgkKcEckf1x6U3f8+emOc/QHn/PUipcYY7jzjC59z044/wDr0zGCcEAHPGc8ev49PwoA&#10;aOFI6kY4z064zSAHr2JHGf0H4dv8KdjGR2K8ZOf6U1gAACATx6Hp2HH+eaAGnn5u/HOMf/r/AMaG&#10;VwDuPHA//V/ntSEPgqTjHbP5/X25pp6993fsM+n09+2KAEGDjnk59Oc/5/yabuwAFOD+vHX8xQdx&#10;c7xtPpnj6EjH+fWkbkdeT+H1yD60AR5yQc5z05zmmnAwOpzgHHTjtx2//XUu0Ab0HH49Px6fhTdr&#10;jIxkcjPY9v69/b0oAFKuVdzjHc8gV09gF2ggYH0+mMnHtwa5y2U7+Me5x3/D/P8AOuksRhhztOBy&#10;OfTk9OD3FAHo2lsIYPMzhQuTn6ckn2r8/P2wfjY8NkfC2kTgtdbk+XkomRliR3Izg+nQZr6Y+Knx&#10;GsPA/haeaSQI4QscH5ioHQcjBPTvX4g/EPxhqXjHX7zV79iwlbKgg4CjoOuP8/QUAcVqN4Yoy/Ej&#10;k5PqfWuAuJ3mlLsck1q6pfPK7IeAv9azbS2lvJkghDO8jKqgDuT0/GgDuvhl4EvfHfia30uBN0Yd&#10;fMOO2eOnWv6Of2ePhppXgXw9aJBEpuJETcxAAX1GO2Olfnd+yJ8JrTQ4DrV1H5l0NrHIJGT1z06D&#10;HHrX66+ESgRNihYwBwBjHHT8D1oA9nsZorK2Mkh+bH9KlsJ2vZ/NJIHv161wF9q4nmSCIjAAz+Hp&#10;/IYrrILv+z7B52wpQHqfbvgfiaAMz4jeL4fDOjyykguowBkcsegHOfrXwfqmqXWrXs99dPmWVsnG&#10;QPYD6V33xL8XzeItYeFZM2lvnaQchn/ibHr7fyrzF2LPg9DjsfzODmgCFzu5duvJ+ue/9aiJyE2j&#10;p1z3x9PTvUpUqxzlSPfnjnJ+p6UEckngjP6/n9aAKyFVGCpBUfp7U8bV75z+v49v65oCsdqjtj+f&#10;uOfXrSgNwTyqjpj1/wA9qAGsu07GHpx16H+tNfZjGNw2nHXnPTHpShOAoGAfTH+f889aG8wkYHJ6&#10;dOB6Ef49aAEOACANxA+uPQYxTSOMLzg8++exP+fpSlSWHGPcc/X/AD/OkIC5UDgE9R+v+c4/CgCE&#10;KPoV/nnj/PegjcxDdRk/QdqdyDuU4PUcf5Iz+VN5LHJznAP4d6AGfMx4OcfmfTipoY/mAA+U9RjP&#10;4n2FNBZsDGf/AK46nPpV21VmOAc5GOeOc9/p/kd6AO60GJtqsDyevA6fz/WvZPD8CYTcBxg9P8nr&#10;7cV5ho9u2xMLgjvwPy+v8q9n0GEqmD1xz6dent/npQB1aKNoUjbikl5Qgc896cuR2wRj8veoZ2OO&#10;Bkd+xP40AcfrL7IiCcZ/yQa8k11/kfccg59uP/rd/wA69R1dwScDIz05xzkf5/lXj/iafZGw7/U8&#10;f0/yKAPI9SbzLgkevvg+3T8qqRrjBwAAM9ev07VJM5aY4Ix3Pt071GAx4xknBznkdR79fTpQBMMY&#10;Zuo6denTn6f/AKqcp4yOfYd8Y579aYU9eD/nIHPB9u1P2s5JXvzx05P4fpx7UAM3Ag5OS2ecdfX/&#10;AOtn/CmMWfHQEEjrjH+H9ac/I38KTn/62frj8f1qF5FRSxONvfnAHfmgCC8uIbWKSaU7URWY/Rf8&#10;8d6+FfjX8VJr25k0fTnABBUsD90HPHse9elfG34pDSbF9OsXJd8qo3AeoJPrg8j8K+A7/VH3vc3D&#10;eZLIdzZPXPTJ5z/+qgDM1S78kFlbLH0I5PP49a4aa6aXJPOf88CrWoXb3Mxdjn/Pbn+lM0vS77V7&#10;+DTdPiaee4dY0RRyzMRgAc0Adf8ADjwBrPxI8UWfhvRoy8twwDEfwpkZYn0r+kz9mj9nfRvhT4Qt&#10;FS22z7Qw3YyzleXbpye3oK8Y/Ye/ZOsfAmgw+JvEFvv1G5VXkZl6ZwQoOBwM81+mNzEsMJ2rk4AG&#10;Bjj07UAeXeIpfsNu8UQw+McfXk8/r/8AXr5O+IN3Np1nJMeHYNwB85yCSMkZOfavrXxGNkMk8gxg&#10;c8dfY5z2/Svizxvff2prDvJlYkwPVjngAfXoMUAeVeDtHvbm6GuXSLEJm2xlz8wAOWY+igc/Wuz1&#10;jV/t06QwOTbwfKm4ctz94+5z/IdqqPO9rbGyQhWfG4DJ2p/Cg+nUnuazAMAY5zx26cf5P8qAHovI&#10;2nlu3A5x/jzXc+HrMSOrEdP19Py6VyFlC80vl4wGwO/Oe/8A9evWPD9hiREIyDjnkfh9aAPU/C1o&#10;AyHGRkfzHX+le32YwgwOB71w/hqyWKEMRz19ec4HNd/Gpx9Pp/8Aq/I0AWmZB355/wD11i6lcFYi&#10;c57denFaEx2qT2GfXn/9dchrFyVjYZzn1/yaAPP/ABLfPFE5bGP5kdjXzL4nu1uJXAYAH8eK9j8X&#10;6oFR0DZJHrx0454I5HWvn7UJTPO5GcZyMA9uf8n+eaAMjcQevXP4+wH8qgZxtyTkHj3z3H41MysC&#10;CRgDGPyzwP04/HrSKoY46nnv2+nt/OgCI5XkDJPfPQZpGPzDIyR9fr+NSlC3CnBGD/LGD2/nTD2G&#10;c56D68/5/lQBGM7D29PXH/1u3404MSQSo65wf8/lUSgsAGHJz14+nOTj8e2eualCsRvU8MOmPQcH&#10;k+vPp3oANxPy9wfYc9evsKjGF4HI6/THY+tPZcqMDI789Rnk9vb+vSoWBAGCSfy6dCPrQAjZJPOM&#10;8/5+lQPnqDwR0Pt6E1OQe55/Dn09+KYPlUEEknj1yP8AP/18UANyF49+vTsPp/kUp2nIyDnjoeOe&#10;nr9KULkEKeST7AAe/wCdN24bJOQPw/M+/tQAucIc4Knv26dB/L86M45Iyfzxn39qYoD5+bIPHJH1&#10;pxyckHIJB/8Ar59aAIjk8ZzjPt+I/LrSqzDLZ4Oenf8AP1p68njIB7dBjGP8881F83z7TgjpwOvY&#10;0AJIw2kg5BA6cYJH5c9ajYhmJJ5457jnP6e3FSvnhSCcgcn06gHn+f8A9akWNpGAPAGOce/XPXv2&#10;H50AWbJDIwJG0n8ckV2unWryMVx0xkYz9c//AFqxdOtmTk9Dj6dfb8B+X0r0nw9prSEPjIPf+n4f&#10;/qoA6rRNNEaKwBIGeO/P8xntXUrCqj5VwB7jA/z6VPbWxiUKowB+gx26VwXxH8f6Z4C0SfUL2ZI5&#10;Y03DecBR6n/DvxQBynxa+JOlfD7Rbi8upVSdVJG45xxgcepxwO5r8dfH/jvVPiDr8mo38pFvuJSN&#10;j05OGPuf06VsfF74p6t8SPEE91JPJHYpITFGxzu/2mGR1HQfh714Zf6klvGdoDO/8X6nntjgd/pQ&#10;BNqmpi1XbETnnC8HHv8A/W7VwMt00rFmOep/x5onuGlb5jn8a7T4ffD3xD8RfEVr4d8PweZPOw3O&#10;QdkacAs5HYDk8Z9KAG+AfAeu/EHXI9F0aLoN80pB2RRjqzH9B69BX6//AAu+CGm/DvQbOK2t83ZC&#10;yKWA3AleJZc9ZT/Ap+4McE17N+z1+yxonw08M2009tvu32yZkUbpZcZ82QegOQi9hyfSvQPiNfwa&#10;DbS2tmd91L949Tnvzxyc9qAPj/xlLFYytp9riWV873zyMn+9159eTXmKw+U4RQDIx6BcAnt7nNdp&#10;4lglgZ7id9jSknJPze5C/r19uMVD4Z0S4aQ6jdDOzbtkdR8oPoOeT2x06mgD1DwctxommDUbseQy&#10;BTngfMRwidRu559OtUtY1W61W4F1cMWC/KoycKvTGe59TVJ7qV1SLdiNCdq5JAyeTn+veqrHHO7p&#10;36f/AFvoP5UAM81VPzYGffOfT8OaTse445xn6f56cU51IXcRnGM98+o7dPyqOQgZXJx9eAD6/wA/&#10;SgB2RkcnBIH+P1/z60AcEMOPw6565pQM53DOP8+30P4cmnBPlCjBPTsMD1I/zxmgCNhnOenX6e+c&#10;96j4yO5c9R29jjtzTzkAbhnHt3HXH0pcYX3HHPckkdsc46e/rQB//9H8V/D9xNHqCrnndgA9sdM/&#10;p/TIr660K/jNirAbsqCSc8Edc9DXyFboqMGTIPr6cdfWvefC99JNbIu7OQQTxxx69R3/APr0AeqQ&#10;zFpV3cE+g6dznrj1/rXWW05KKC2wn06fl+teaw35jIjJ8wjPTnr1yeD+X61tW2pgAFWPGOvQe+PU&#10;5/8A10Adi77jljuHt146YqUt0kUjK46/Xp6/41yp1Jkb5vnI78H8R/hWgt8k0YRm5P5HnnOOnNAH&#10;1z8GtWy0cTHJ4APXHt/ia+uISZIgR949fb/Jr4B+EurCK/RScEn1+6T6+vt+vrX3vprmS0i+bggf&#10;jjv+PpyKALwTC46Dtn2/+tUZjDKcjJHJ4znv17/59qsAk4HbPA/D1P403ndyMA+mO3fpQBky2uDz&#10;wf8AD19qy57VWAGM5zx7+vT0rpmU56EAZ/pjr/nHvUDopP8An9evtQBwl1pocnAHIx2GScciuZvt&#10;JXkYyp57Hn2FetNalsbsEfQjP8v8KyrnTsgHZ0PH+f8APrQB4hf6S2doHBz69/WsGfSmGWZcjg/T&#10;t3/KvaZ9LUHcyH5v1/yMdK5670wcNjA5HGScfX/61AHkU1gCDhfbPQdemKzzG8Pydx+n0x+f4V6V&#10;d6YykMq5AB5weuff/GufutMYg8cgcDA7Hn/Pf2NAGLa3nlqOCcc/THX/AD+VdXZagVIz19++ep/D&#10;/PFcjJZtFhSC3+PXPWnRuyEkHBHPXPuB+NAHrtlfgKBnhccYP45P+f5111pqB2jceT29e/J/lXit&#10;netEVO4gnnr1+h/l/XpXX2GpAsOcA4yPXI/XJ/D6dKAPDf2qbEXnhiWUjODuOOeOTX5F6gu25YEb&#10;cHOOAQO+fr0zX7OfG63h1TwjcpnOVJGAfftnP4V+OPimExXckeAMMeBnqDznp1FAFfDTQ4xkY988&#10;dh9PQVzmoRHG0DOMHPp1zz3/ACrpdPc/Z3GAxCg9fz4/zmsa7TcpBOPXoPpx2/znpQBy5UZJHAP4&#10;1nTYzjt7CtuaPYSvQgZx6Z9axrgbWG4cH8KAKoGfapVJBHt/Koh1HNSg45xyKAPuX9jrxB9h8Sta&#10;scKSByOAc9RX7g6ZMlxZxTKc71H48ZAJ9B3/ACr+eP8AZ01j+y/GcRLFN7L36ZPUj/PTFfv94Kux&#10;d6LbTg5G0Z/Ic/8A6yaAOxAB5DbR9OR6g/nUZ2gbgCMYxnt/nFTLkt6H3PX0H+TUfCqWAJz79cHj&#10;pz/n2oARdw+bo3t6U/IHGM56Yzx9P0/SkYYB4x1HPHU89+n06e9KoIzk8dOCenTjH1/l75AHBiB0&#10;5Ht6fl+dNyQ3y9RjsfwyPfpRwR0yB16YGOpHakVScccDGOvGRz/n+VACAE4HTPOSPXuPQ+1P5YA8&#10;54P+I469TTeeDgg+p75H5U/uFJyPxHTjk4NACkHb8pz+PqPT/PFR4OTz78EfgDjt3p4wSWBz1x25&#10;+vFJwFJHQevfI4xxz+IoAbgZ259PwH09PSnBSxyeTg+5pCAe5yfx6dQelOG472789/5f5zQAiqQO&#10;RwQOvce/+H096sI5V+wA/H9D/nHWoBkYIOcY/wD1jr+VOOeRnOc9ugA6nn/Pp3oA6KwvdpG48nPf&#10;06V5D+0FCb/wBexgBt8Trjnn5ea7tZGUhwc/TnOT2/8Ar/nXE/Ew/bvCtzFyQM+2cj+tAH89XiGA&#10;2t3PGBkh2H15PQ/5xWRAWkhAxjAJz6Y6Z/z/ACrrPH6iDW9RtwMETyA+3zE8/wCfwNcbbuJIWXBw&#10;OoORgdBz9OKAF0DUxpmqb4+pP1xk9/b/APVW9q3i+MXyhSNr84XoM9s9ua82vGaC7J6EZxjPfPJr&#10;GupJJZNzdP6UAfQ9r44hisQGl2uAV6gjB7EfSvIdV8SXF5qBlR/kJP5duOMEdK5AXDqpRW4Oc9s9&#10;uahEnzE5yePfNAH054O8Rr9iCGUKzfMAeOncHj9f/r19U/BXXY21dOcYfkHqcnnoOev8jX506bfy&#10;W0RZTkqR6dO/B64r6r/Z/wBX+06qu5sjhvo2e/X9Md/egD9edNvhIBuzyOv9K7W0vBtHb/PTt9K8&#10;O0nUigTB6Y6464+lejabfZXPJ47Hrn/63FAHpsMgI5PXHr93v+NWmPQ5yfbGP8/yrmbS6Awu4kZG&#10;Mnj2PAP+fat2OQspGcEf7XA/z+dAE6NkEYxnvx7HmnBww54x3x09vp6Goyp2E5wP6fUjinBm4Gck&#10;k/5zQBJ6jqOv4dhkdqZtbpjGfb/PXH/66XJIL7eR9B9f/wBVIdvy/gemcH/OB2/KgBOCeeCeemM/&#10;rTgAeV7gdPbpn60zDHO0AH0GM/0wafjkgnIOeM8D8etADWzweST69Dz2785p5BJZcFh9Ovt+tJlS&#10;N5GMnt/Xp/n1zTc9VIyR+nrQA/gA8cjH+Ofwx+NKcAgYPHf+v/16YTnkZA49e/t7+nSl52sFAB7e&#10;59j0JoAQfMcgcf5/Lj+deDfHxTL4Huo/9iQZ9tpwCOvHWvdWYkDIxn36Y98V4z8bohJ4HuvMGQ6u&#10;T3/gzx7j/PSgD8B7yFxd/IeEb6c5/L8Kg1uM/YwzHkg8Z9/pj0rV1Ndt623ghznBz3/pnj9az9WB&#10;ktSQNp9+2euB6j0oA88Ydeemff8Aw7VCuSRx/PFTTYDsi9FOPyqID35NACuB3Of8cdKauTj2oYY9&#10;6aDgAZ/lQBdtmzKqk4BOfp7/AIDpX7ffsKbZvDCKnzL5TZY4zu3c59q/DhCNw/ziv3E/YDRz4XhZ&#10;xg+VJ8uQc/MDn6/060AfeWpW+VPBAOehzweAPSuA1W2b5kOcfj9K9Zvogwwec9v8PT/9VcDrFrkn&#10;aME+vsfX/CgDwzXLBot5QcDJ57j6jt+tcFKzRN16ED6ge5/Pj8a9v1e0DxEEdcnoTk44/wDr15Bq&#10;Vv5LsTwCTjHTn/J60ATadeiJgCcAc/Xnp+H+fWvRNLvzwFOD/L1HNePI0ocL65I46fz6dvaut0q8&#10;IwCTj26e2enSgD3PTrxXCrnKkdT1x2z/APWrpI3yCvQ+mCenTjsK8w0q7ZiATu3YPTA5A6fj+Xeu&#10;6srkFRzyOP8A9fH+HFAGyFAxwD24yPr/ADqUY+7jn0xyc81XR846Ef56/wCA/OrGR0zuA9Oefb39&#10;vxoAhfduHPYenTt1/Wp0+ZNjDB9OuPYU0HLA8gD+gz168k9/alY4I5z0PXOM9OP8Of0oAawyTznO&#10;OT7dBmhCWxuPXv6YpG+ZSoIyPQEfmabk53ZOfw49uOf5UASFsk4BBHtz0GRQFyDjgY6fy5/yaT5e&#10;QTzjPvyeCB69Ov405Wz16D8M9uv49/5UADHCgt2/z1/kaacgkgEAf5zTSSqjBzkH29vWngHByeTh&#10;fXtgcUANKnGCT07Y7cc1+ZH7b10MQQDO1rwZ9QEi4z64/nX6aE8eWM9O4/Wvyv8A2z5/M1m0icE4&#10;uJHwD02ooxjk/wBMUAfnoyIzM0i5B465+o/nWLq75wxXAb36V0ksh88qoyFI4HHTOSfbrXKavJna&#10;pbJBxz3yeOM9u9AH1r8EYpZ9Gjt2Y4SNduc5+Z8k8dAPevsbS9Kkjso7eNMfJyW6n2HTGffmvm/9&#10;mu2hGlCZI9sot1BZ8Y+8M85GMY+pr6z+1xRcKOQuOMElh39gP1oA5BdFhspmvG5kHOD357dOpJrJ&#10;1e3F3FOcYCg/LwMKPfp1x/Wu3dx5DSueSOem31wD+tY8qBrZ1ztZhlSRznr+v8/WgD5iOiPH4gt5&#10;GBwG747dz7849q+6fDOn/wDFLWrqMfux9Omc/Xmvly8sPN15JIDvDyM2AflAUgE9B747/Wvtzw1Z&#10;tD4Ys06Hy84PPOOuPT8/6UAeZToYnz2J9+MfT9a19OuihbHX27/j/n86XXLIwSliNufx6dPz/Tt1&#10;rEtpmjPzckHnA74zQB7DoN0wHJxnPXoAcYr0zT7gEJzgkD/I614ho9/jYGOc4I56fh/ntXp2l3fA&#10;Rjx6/h3/AM/WgDvUkJUcjPfHT25qYAbSuOvuPzHtVC3m3Dnnrz+NXQ+MkEjGB19en4/5xQA8LuJ2&#10;nPfP09qUnI3LyR/nmhsYJz06fT1P+c+lG4r8vUjHOfpzntQAcqBg5PQdO5OTTjyobofcj/6x9aGP&#10;UdDx244/z3qM7sDBGTj3zzwKADk4zkEn8/p/jTSSQMk56f045pSu0DJHcfWkwATzkD/P9eaAGgEA&#10;k5z/APX/AE/zzSAbWLZyBnr9Rx+Hcf8A66cRx0J569uv+eaQHkDp9On1/l3z7UAPLcBc9fUfX86o&#10;alOsNpcXJyNkZf8AIev4VdyDyQOenp9Ofr1rlPGt19m8OX755MewfVjj8P8APWgD8Zf2jdSOoePn&#10;hyX+zW8a+26Q7mPt+hr5zdjCPPPyh2K+p9yOnQd69Q+K2of2l4/1qYkOqz+VkZz+7GMZ4ryTVrpI&#10;omTrj9CQDgDt0waAOXux596I+FLsOfYnrX218NNJCaOHUZcuBnoAFXGMfTnn618X6IjXuuWcJHLu&#10;v59ufyr9HfBtiLTw9aqqf61mbAGDgdMn69/woA5vXNLM3mYG9dwJJx+n69qo2mjs0XIJzu5GM9um&#10;e3HPHWvQrmAXBMJYEgg5zwRjufXPf24HpLb2q20YAUl2OM9T05z/AJznHNAHkl9YLCzM53gEHGSO&#10;np2x619XfDXTTZeGQXZQ0NmIlXPVrl9xwO5xx+fNfPup6XNJfKjv80xEbMvbcev+RX1x4asYrfQZ&#10;FUl5HnWPcw6rAmAQcdMk8CgDn7uPyW6kcnBPf/6/NXrCcLsP5Z/TPPvT9WQIASMjjJHP5fy7/Ssm&#10;0fy5RycjPGe30/8Ar/hQB69olwSydfl/pzn8/avTdMuS236e+OnfmvEdHuzEUUEnsO3HX09/rXqu&#10;lz5QMDkkeg/T/P54oA9HjdWBzkggd/0qTdl89hjHU56j/IrMtJSUJPQY/wA84x/nrV9WGBuXBOP/&#10;ANX/ANf/APVQA58EYY5z0z703j7uMk88fr19afyD90k9c/1P86jxhA3YcjHv0PH40AS5AzxgtjnG&#10;OnT8abk9VHIP0/H9BQMKBzkknn/6/wDSmL1Ax1578evB+n+TQA5mIG4HBH8h/hTiAcc/X8D0P9M9&#10;qQDeRxnd24H4evTvSbum05P8/wDP+c0APJGPmy2eeOtNZtxx3OCM8celNbIwuOTjnp19v50rHnkZ&#10;xxng89uKAFxyV6A9ec0Zbb82RnOOmOf88/8A16YwyeuB9Ofz/pn2oZhngEjI7dj1B+nYf1zkAnib&#10;BGDgHHPP/wBcfStNpAVCv37evt9f0rDjYbsjpn8/Y+nt/Wriyt5WRwW46/5/HNAHm/xU1UaZ4YuX&#10;DYMmBzwcA5P+H61+D/jTVzq/iLU9Vfj7RMxXHUA8Dr2AHNfrV+1X4tTRfCd3biTa6wFAO26bgcfT&#10;k+3evxqvLiZiI9wRguTyeS3X6/56cUAYOqSlYvLB2h8Z55OO3vUvg2xOqeJrK2wShkyffGOMGsnV&#10;JD5vl7cFBj8+QO+f881698C9BbU/ED3LgkROqjA55POOeOOvFAH6PeFFttI8MWcSAIDGWY56E5x+&#10;XpTHuG1SSZUUiFRuLY6+x78Y7e1V9TItrEQRr5caDDHpnA+6v5c8Z698VLYSvNF9ltV4GFUqMrk8&#10;kk85NAFWaMtE6oMFM+3B4OCRya4bR9PebW0towxcPuIU87VJJy2O1esGxMdlJuXcT1Yj0x1GOhI4&#10;HpWf4D04v4hdUwbiRhGF67tzBnPtjHJ+tAH2V4Q0xdL0WztGHzCJC2RgksAxBPOfr6/WupXgj19v&#10;yGf896rWyqEUonlKRwM9MjoM+lWfmzkcA8DnrQA8nAIY8gcjv1/+t6/4VECST06HPT+nrRgkkHjG&#10;ex5Hvx0HegqQScYJHPr7gn/P09ACT5cFs7iPXHtxj/Cmsw2lgfmGOM8+35f4UEMTtxjPUYP4DHTr&#10;1qPK4AJwTjv1PrjAoAXngqcEHjHv7dB2yKcp6EduOD7dD9CMUwLkbSeAOuPbHP44p7NxwOcenTOM&#10;fnQAjAqDzgDPRvf/AD+NIQRnr09OgA/T2pylmycgHHpjBzwPXp/nmkPGMHP5AH3zx25/zwAIecc7&#10;iQD149h1/MU1iC2FGcHqfT26dKDgnA5P5fTp9Pw70ZyCy9x78Z9Prn9TQA1ioO7AIB7d+DkZz3qN&#10;1+YkA4GfcA/5/KpAAQQSMD6c/jwO3BNEgUZ2nJOMgH/P0OfyoAoS9D6e+Pw6evt7Vh3IYZxnv3z3&#10;PH4VuS5xkdTnrzzkc569aw70HAUHaAMf5A5z/nvQBw2rLgHAwDz6ZzxjP6ZrzDVm+Y8cnOB/+rt/&#10;+uvVdV5jbjOe/Tj9fz/+sa8v1XBkdzwB7noT69qAOXZ1BwBz37/l9On61btZNr7SM59P1qixHOeQ&#10;f1Iz0zn9MY/CpbVgGIGSQB0/w/n2oA37/UFsdJmlD5Zx5Y5HGe/4f4+ma/Nf4ieIDrvii5uAwaOJ&#10;vLQ5/u9fXvnpX1/8YfFB0Tw9Kof50UgcY/eOMKB9OuPz4r4CPmO0k8xyCScHgZOeSM5znn39qAMr&#10;V52Fs6k5AHAzgjJyPqT6GvO44pLu7SBDuZ2AGeM5NdJ4g1ESPsQlduMADHXnj2/+vWl8NtCl17xH&#10;bwqhKA9eOuM+ooA+8vgl4b03wz4cS6ulzOV3+ikv2P59fwr3DSdTN1cuqKoKrn8++ew9x9K8se9T&#10;R9Hi0+yHzhdvft0//WOP0rR0fUntLR2f5nbGPcD17n8f1oA6vxBfQCZLaJt7AjkdATzx0zjuR/8A&#10;Wq3YqU0skcEEjPXJPt7e9eL/ANvS6nr2wHYifeIPB2HBJ/PHT8q930O1NwLa1Qcn5mH8OByScc/j&#10;nmgD2T4ZaItsTd7PmCk/8Db+fH69a9oGMFVO4ZI6evp9Olc54b086fpqeZ/rJjvOeAM9B7YFdAGP&#10;BXofXv6+lADiTjgZIyf/ANfP+fSlClgSnU9/QZpd38IyQB9Ox71HtAwR0HPGMepAHp+NACDkjsPo&#10;eM//AFqUksgY8DHft2/Dil3Dr39uM+/sf0Pf1CBTt9M/yoAgmYAtk8emBxz+fb+dUZG9BgDse3+H&#10;1q07jG45GQfw9sdv5VnShs9Dkfjj27fyP9aAGzOdpVj9cHP61zmp7mBU4G7vkDHPX/GtqZsKSDgZ&#10;J59PQ/TsP/r1zOoSbVZlOSfbrnqaAMB32sctgnHXgf55/Wq+5QQecHtwc+3P8/zqGVsMVIzgnB68&#10;j17Hjt+PBpInG8bhkHA/P/GgC2SWxwDnrjP+f8+ta1kULgKcE8f/AK/asjqBzgj35z3/AB78VrWW&#10;NwUADoM84x7fljj3oA7ixy0fzEenOefY/wCea2k+YBe59f1/L86xdPGAMnpjPJ4B/n9OnvW6uCPv&#10;Zxjv0Hr7/nQAjKWwCOcnv688+vbAqIAsOOCOx6nHWpWAXjPI6/hx/k8dqiwcjjA6Hrz9TzQA/aSS&#10;rdR3x2/wP8+e9RgcHBwCMcdffP8A9Y05QSPlGeP5jnkYz69KRsE5zn+uOufxoAjcDICAYxzgdz/9&#10;fqP8aTnPXAI7Hp/h79qUhCArAkAfjz0INKuM/ewD1zz7f56UAQkEMB6YHr0+vp0rl/FOtR6Jpc94&#10;xCkDAJ6ntkfzPp14rqWdcMCe3/6z/wDXPXiviT9pX4kf2dYS6XZyZlkzGoDDqepwf85oA+L/AIs+&#10;MpPF3iy6fJEFs2xQD1bjLdxz0/CvGdVvVt7c+WOo6en/AOs1osxld5XwTI3Oef1/z9K4fXLsTy+T&#10;EwIUnoffoP8APFAGZGsl3cpGvzNIwAAGTknj9c5r+gj9gn4JR+FPClrr97Bia5jWZ2IAyzDI9+M9&#10;K/IX9mD4W3XxE+IdkiQmaC1cMQF4Pb8Mda/py8F6Db+EvD9npUChGWFQQB0IXHSgD0C3iUkM3I7E&#10;gfjirEnzEKp6f1HAqvahmiDScE9fwqzuy21eQOOPXvz7D60ASoqRxls4CZPP+fyr56+I3iA3VyLC&#10;Mg5O9h6AdB/X3r2HxTqqaRpshJ+6pY85J9q+SdSvJL24lu5yd8rZ6549s8dqAM+a43Sc9/X3PA7f&#10;n7CsydwzYzlRnp/nt1pJZCHJU4PGeOnGP/11RdxndnPU/h6Y/H1z+tAFS+w67s885yRwR+ZOTXHk&#10;fvS5OQOuPy9+ncn8K6a+kwrbhwQeo4z+R/z+Fc0sQEnTeCfbOB15/l/XpQBtWuSoBGSPTv7E9/8A&#10;PtWwrDHTOefrj/D/ADxWPZcKFJweg6jB9PWtlGJUhTgkA8npz1xjP+c0ALnKnaMgZP5dyaZ8235T&#10;jP4fTn/Pag45I6fgeB6dun/6uaFbd1GDyOO3Pf8ACgBGzkevXnt3pCoHyg7R+vXpz2H+elDZUgZH&#10;+e+fzzSMwwVYdMjrjscdP5UAMBBIGcgj0/8A1c+nf1pSWwQpAPTA7H3HbnikOd+CflGPUnOTj07f&#10;59RBnjI46Y4xnuD/AJ79qAI9pGR079T0xz9P600qWwzDIyOvT14x/L8KXKt0Iwe3v1/z/IUbsDOM&#10;5APJHP17/wCfwoAGXkqw56fn3P09qZt6gjAGOAM4/wA/4igfeCjIHPTp+HXtUoYBRjkj3A7den+R&#10;waAICCPu9B3/AJ5/kKV/m7dO+fx/H1pMkIc9R744z69/xqNm4wSBg9c9zjGev+OPzIAzk4x3z7/5&#10;x2oKsODg9/b/AOv3HvTxx8oJB59P8/5/ComU564zkHJB+nTH+c0ASx8ON3f8uMn24q3d6xFpVnLe&#10;3DgIi7iOnT0656etZskmxBvPTqR0HuD/APWr5J/aE+KqaPpsmmWMuJXG0DI6njce/wCf9KAPCf2i&#10;/iy3ivVZNFtHElvExMm1uCQeFHbj/CvjfWb9duVTaR7Y6Yx3q3qd9NM0k9zJud8sx+vQn3/Tv9eI&#10;vbjznPIIP/1sCgChLIZHJPc19S/s6fCo+LdXg1a/Qi2jb5B3yOrfh/OvCPBPhO88W69BpVsuQ5Bd&#10;scBc8knt6V+0HwV+HejeBPDFvPeBRMUAUf3Rwenuf8aAPbPCOkw6Taw2GlQeTAi4yQAxA6kn3/zm&#10;vd/+Egh0bTUjVgHYcL7njH514lH4otp2+0xAJHEgUE46jrjnA/nXPr4ln17XYoLcl4g2PlPfr9fr&#10;/kUAfVXgwXOozNd3Ocrg4OR/n+dQ/Fbxe9jY/wBmWL+XLcqVwCQwQcEnGOvT9aNPv7fwz4aMkhwA&#10;pY+uOwA7k9OvAr5313V7nWr2S8uTuaQk+wGSMAew6fn1oAxH+clhyMnPoD/n3obJT5hyeo5/Dj19&#10;qYQUJxkgc8g89+f601jhRx789Txz7/5PpQAMFRyeAR/T0PakC5DBRxyeuOuf19hSnHClc4xng8k9&#10;xznpTDxzjjjrycHj/wCvn/8AVQA0qONo5B4B/QY/T1pEDlQoOB7c445/lSqTnCkA9OQRnHbP9c57&#10;GmnJAJGc+3+c/hQAuB0Iz9f5fT/OaNn/AAHI9Ovv/n2pN20Hdgkdj9e3+fypCxH3jwMdf8+v9MUA&#10;BQh+RuAPPToe+R+dNIO7nJAH1x6fhTw2ckjIPX09SAOB/wDWqJiWO1hg+ufzx/nrz9QBhJOeOSfz&#10;+n9KCrKCM569Oh6djj05+opyqMDaG3DP1/U8/l780oYKeBjGR+f5+g6H8MUAMGN3AwRyDgj2ra0u&#10;EmTGPzI7nGPzGKysZOV6+3fHqOw/rzXVaVCvDE8D+nb9e9AHoWhRA7OMY9+g9a9i0iArApPB/T1A&#10;/TvXm3h+JWIOOcfngjPtx24r1S1yIwBzgenb/POTQBe3bcA9+n1/Ks26cBS2enr/AJ4q87qBg9x/&#10;n6VhahMApYNjOPpnr/n/ACKAON1e4YEhecDHr+leIeKLo72QHjoc/kT6e3/669T1mfdvJOTk47rj&#10;t0xXh2tzGa5ZQdwJ+nH16d+v4+tAHNsvmMCcnsfy/p6U4L1OM8A9ufy71JtIzhsn3OMD6/4D2p3H&#10;OBklv1/DHbHIoAi/gBUYPOOP1oBHJIBIz36g/wCfrS7lfAbg45x0PYH8jUbDdkg4UdPcdh2PH+TQ&#10;Au5Y1wev9PU/55/OvH/id48tPDOlSjf+9KnPOevoB7iuv8WeJbbw/p01zO4DKvGRjBA5zznjrmvz&#10;W+IvjmbxVqry7ybWNuOwJ/lz2xzQBxvinXbvX76bVLs5eQ5C4G3aM4A5PSvLtSvN8h28gZ5/HtWn&#10;q2sGUGKMYGcHjPYZ+nPp+Ncix3sQBn+v50AIEeViFHX9fpX62/sGfsoya7qdr8Q/FcBEUbB4FcDA&#10;A6tz3Pbj3r5i/ZL/AGd9S+LXi61vby1dtMtpQTkf6xueAfqOSD7V/TH4D8Bad4P0O10uyi8lIUUY&#10;HTj0H9fxoA6bSrSy0+0SwsECxxAKOMD/AD0qS6XepLcgc4/x/wA9K2IrRIwFUYA/X+lYeszpbW7s&#10;p2hRknt0PX/PagDwr4k6mkFtJaqwUyDGO2O+R79Pzr4t1K/imuC8SkDJ2Z45HBcj9BXtfxV8TwG5&#10;ks4m3SvjefRT0UcdT6+lfPTt5jGU88+gwR2x/KgBhPynjJPP444z+XekRdq9OATx14HqO2f1oBBY&#10;7env15GP/rY/GpYI2Zxzz0PA/P8A+sfrQB0Oi2vmSKSSB+POT0/H/PSvaPDNiTcoe3H/AOo/zrz3&#10;QLEnbjv3+n1z9Pz471794X0rYFlK8dfp3/8Ar/5zQB6JplusargdBj1x2x/OuhyB05B6+/aqdvEN&#10;g2c9OeeasO23ODx3560AUryYKpwcH+ftXmmuXzBHYeh/yPWuw1acRqeePXPH4/59K8f8T6iIopMH&#10;GemeePT/AA/P2oA8g8Xair3Bychs9xz9P1x715mz5beBzk9iByf88Vs63dGa4Le55z14/UjjP/18&#10;1hqQAOOB75/zigBrLjg9R78moiAwz2P48f8A6/SnsTw5PX8B+P4/hmlCkYBHJz0PHt9f0+tADBnI&#10;Hc89R7jH86rSBQxDHAA9f0/z+FWCuc7W6YPrtweef85/OosZG3qPX0H1549aAIlCjnIGMZ74PX+V&#10;PVVAAHB/LHrn/wDV+FK24AtjJUfy65+ooLclgMDt04/z6/zoAQkr1OT6Dvx/XOM1Cyhm2HkfQ9vb&#10;3qUscA9d3Tk8Z6kZGeP8561GSuRkYI9jk/ln1/GgCPdkjePXA6ceuPwpNpBHv26ZBPT/ABpVK5Ks&#10;M56nj047H/P1p3PCknJ984/w4oAiwODn6+4zz+NMJ3YVRjHQdcY9qk2kg4ySPxxn/wDUfb86btB3&#10;EYBHY8kn9McUANO4k55B/HH69qNhyGY88+/AHBqQYGBkc55P0/E/5701mwNqjJ5Ht154/rQBG3JJ&#10;PB/T0A/z/Sj7wCnqRtGP5j17UvBOV+bnPHNNVirbuo+nT6enPWgBjDG7dz9OQf8AH6/4VftIDM5P&#10;HHr6Dn9apqMkFRyffj8veur0+1KqMjGfw5zx+VAG5pliZnAAJA7nPQHt1z6flXsugWAt4w2OTwMj&#10;muP8MaW0hDOoG7H06ZHWu48Q+IdN8I6TJqF+6II1YgE4HyjqfYev+PABn+N/GGl+CNGm1TUZ1Qxo&#10;7AM2AAo5Y+gHXn6V+MXxu+Mes/E7XrjypMaZG/yL0EhAxvf+gx+tdD8ffjxqPxL1e50zT5nTR4m6&#10;g489gep/2QRwPxPUY+VNTvxApUn5hx159QSMfhj2oAbf3Vvah90uZM4wD17nJ/z+lcBc3Mtw5zjB&#10;ycDoP84p91cPcSFmORk+/f8Az04rZ8J+Fdb8aa3baBoNs1ze3b7URVz17nHQD1oAveBfBGu+PfEF&#10;r4c8P2zXN3csAABwqk8sx7Aepr+iP9lr9kzw/wDCrw3bXt/AJ7+ZUeV2UFpZNvU5GQgPQd+pqt+x&#10;3+x/o/wt0GDXdcgWbU7lA0rsOWb0Hoq/r1r9BLrZbxCOFQMcYAwOmAAKAPMfEk39mRMiAGWTj6dc&#10;dPyFfGHxK1SHR0nlchruRTtz2Pr7Ad8fhX1142u4bGyluZCDIBn3BPTnt7+nT6fBfjKR9R1g3N8/&#10;JJYZ4VEAxyvXPYDufrQB43Z6Pc6nftqepkAA7vm5wMdTk8k9h68muhZgsCQRZEScrkZ79SfU+30q&#10;Zz85WMErnvx2xknHXp7YqtnA2ngd8cEenOM4/p3PNAEWOADwB24yemPrTvm+VfYfl1waVguBkHI7&#10;5/wz/n86cSAi8Yzx26+4x2oAjJQsecHn/wCvn09fao8kg4GOuPw6frTxuywx14wB9cc4x2/nTO5B&#10;OM+nH07f5HpQA5Wzu57np39/6mo3bLErxwPfBB9vbNScDPHOD9Pr7/XFIwGwhjgjH49s475oAjDM&#10;Qd2cDjp+nf8Az1o2kDCjBJz+X688c07pgAH16+nAwKXGc8Y684xwep/D8efyoA//0vxUsSN53Hk/&#10;l/n/AOtxXZaHrhszhhgZ59D74zxnp9a4ewdt5Qrgnjrz/wDWqa6YxMGAyS2D/nr+tAHq03iNjtO7&#10;gd849yc1uaZroAXP3V7g9Md8f54rwhr5twySAvAOecfX+dalrqrIRyR+JIP9KAPfn8Qw8cYHc59/&#10;89/qK0YdY5Ta3T0PcdsV89vq0vmLt7joSf15/lW7Brzgq5JyPr+ff/PWgD68+GGvCPXYo3fADLu9&#10;fcY/ln6V+oPha6W40+Eg5XaDnj6/h71+JPgPxE0WtW5MhGWGfp29Ofb/AOtj9ffhVrS3+hQnfk4H&#10;vwcEjHTgfnnrQB7IpblsZGf85x/k8fipGSRgcjknnvj/AD2pNqjDbuR068jsOfwqbbtyQQcfXr7E&#10;j8/yoAgAbeDxz7dPb8aeFLdOoPXH5n6fp1p20bcEAdefTjk/5/rQFLBc9T/T1xj/ADmgAEJLMAeO&#10;f/rdxz1pGt1/u55xn8Ov0/8Ar0qgjOSPyzj0AFXYxux68+nHfPT9KAMKaxBONnB56Zznp0rJn05e&#10;VVc/Njp0579On/6utdr5fBXAx6dPpx/XNI1nnBA4A79uOKAPKrvSd+cDJPp2/X9a5q70jG5ivIPP&#10;UY/+vwfrXsMunjlyBk88j2/z/jWHd6cQSoTg8dcfjxj9PzoA8TudJUADbgD9Mn/63X9K5m700xOc&#10;DlcHrjpjp/njrXtV5peG3Bckdvqe+feuavtNY5AHT19OvegDytQ0UuAQMnHrkda1LW7ZGznAOce3&#10;uO3bitHUNKKZZVxnsD0+hGP84z7c88bRkjOSPX/EdfT+mKAH+MmF/oU0TjOc/wAjkY9a/Ivx7ZLB&#10;rF0qjgyHHfv/APXP4V+s+pFprCVOoIxyen5Y7fpX5l/F3TRaa3dCNPlLkgZx7nnr7DtQB49prBt6&#10;ONuATk9v/rfSn3luuSuFGc56D6gfn/hWfYzBJSpAJJIx1zzwP8/XnrWndMxO88Agcfj+P9KAOfa2&#10;ZXyRknoD2rnLyHDkYwR/Ou+kQsyny+QD0wePY/1rmb+3Y4ypBH14oA5cR9OMHinlQB0qyY/mxz+V&#10;IyYB47UAd58Mb8af4rtJCcAsO+cnPHHfrX9Bvwf1P7b4XtHyM7VOM8cqD+fbNfzl6FN9l1W2nY42&#10;OD9ef8/1r95/2aNaN94StQTkhBu49QM//W+npQB9XhjxjgjI78j69aUttADYUjr+fH4+9MX5cYAA&#10;54x/L068jrTwcYz0Ofy/T/6/1zQAm3aRnHGepH48f/Xp5O5Rg4A7/wAqAcZI6nPI7ZPGDx1/Ko8A&#10;4B6Z+mDk/wCHb8KAJQR9wKM8ntz2/wA4pzKRnvu9M+nao1fGedpPTA4H6+lOOORjkAZ9s+v0H4UA&#10;MY7uo5PYc9+Tj6U5Rk565/pgcjH5U3p90gkYOR3Pp3pOAS2OSRnn09v8P6UASHdkpjnBzjBHPpj1&#10;pTySfX+fp/UY9uKM4JyMk9Oev4Y/z2oBOBxgDkY9v8f8+lACYG7cemPpgepHGaOMM2ck45xxz0GP&#10;U4/nQG9OfwAAx/8Ar/8Ar03IJPXj1+meD+XP1oAVjk4PA9f85ppz8oJxj17Y6fU0iuecDOBgdx09&#10;KRsnPGSe3+IHr7fl1oAeMYyOPfpya5XxpAsvh+8UDBEZP0rqB1OAQeT1/wD11l60on0y6g28tG2B&#10;26cfl7f/AF6AP5/vi5Y/Y/GmrxEDBuHIGegJ7H2//XXmNiVVfmGSemO5Ptz06fnXvv7RNibHx9fq&#10;DsDnf9OOcf8A168DtJFGWIw2ep525x+n8/zoAwdTgEl6mf3Yb/P9eKyNXtY4FjYH5iMEEg4wOOen&#10;vW5rpZZVYE5+g69jXMTJLOplfrjPpjHT/wCt/wDqoAx3POMdKWM4bPbikbIJ9P501eD0zQBrLOVX&#10;aP8APvXvnwK1mW08SQqTgMcHI/Lk9c/41888ADsev5V6P8M797TxPaYPysw7nqD1/KgD9otHuWkg&#10;ikB6qD0z26j8K7/Sr/HyE8Dr2H5c8fjXlPhGU3WjW0ynIxzngE/h2/l/LtLaYqfmHPGcf0/xFAHr&#10;lhf9O4H6euf88119pcscY5OO3H6f5/pXj+n3uMfN1wM9R27duT3zXdaffblHqfcfpn/OaAPQVbdg&#10;9R/U9s81L8vPfHv155P+FY9vdbgCTkj1PX6/XH+GK043VixPqPz9M/pQBKQQDk5z7Yz/APWpSGOS&#10;Dg8/X1BFLn5Tzx6dj3559eCKOBwe2SefX3HtQA1sDg8n1z1x7/5/GjaUUHGSc9Ocf54z70igc+5H&#10;A5456f5Ip3QjGSeemPzzj880AOZjjoM4HX3PP+FRHIJB5OP/AK//ANf604sGO1e/f/P1+tNzyccd&#10;+OB/M5oAVvmB5wH9PXPAxQSSCD9fX8KARg/Lz97P+B/zikGMFkGMk9hgc9Mf/X/KgCMnK8Dp179D&#10;0H+eteUfF+ES+DrlSMgZ/LGPx69q9YCjAwWJHbr2zj05x+n415l8VlV/CNyMEgN3+hHPTjPb8cUA&#10;fgDrbYvp0wARIw6H35+nb/IrN1BsWJaQbiSQePbt9O9bXiSP/ic3SkEkTPnjHIY4Pbp6+lZerKqW&#10;aBRvZgPTnHUc/wCf50AebOxL5I4zUGTzgcj3q7s5Jbtn15B/X/H+dcqdpUDjPU8H6UANwqgnr61H&#10;wcdh0oc4BUDP/wCumqBtwTmgCWPhxjsfav3A/wCCfdyJ/DESOwJCSYwP9oe9fh3xnAGK/ar/AIJ6&#10;3OdDiizgCOT8Dkfj+NAH6dXUQK7hyPr37jFchqduxQkcnBxgjB/Gu2k2shBJbrjtwfw6e1YN6gZd&#10;zDGaAPItSt+ZOD368HjoAff09K831qzR8sq5I/yK9r1azYZGM49e/fPr/nvXnGqW/JyemB6fToCP&#10;880AeLToImK9CfwwPWn2tyyMqscAc/QfWtzW7Ly3LqOG7egH+f8APSuMZtjYxlj3PT+vtQB6xpN9&#10;u2jIOO3/AOr9f8keh6be8DuOPx+hH/668J0q/wBrbcYXn+Z4PYe/Feladeg4Gc7cdTjPfHt70Aet&#10;Ws2DnqD17/TjmtNSzEEjp+uOBn/PtXJWNzlRlsn68fy/zxXRxSAgZ6EcHP5fhQBaGRhgSRjP1/D3&#10;60pOMlRyP8k5/lUas3I2c9zxnj/9X880jbj2+Xjg/qPX6f0NAAQpYr0H19en6dKUp1DZGcZ+nfH+&#10;f/rMzyG5wv0/LPX6/nUhIGJOpwP/AK/1oAOg4GCB7nGaCrN2xjpjHTH86UZ2kkZBycZ69PqO3+ea&#10;CV4bGQc9z/n6Y60AKeeAMkZPQc5/lTMkjJ6nI4H6CmZGDx0/Lr/k8/4UpKjkDIx9PzH40AIxxlsY&#10;IHH+fr/nmvyP/a9vkk8V2cQPzKJW5PTLgdPev1skC7ScAA59+3+f8mvxq/aqma68eQhchUhfPYZZ&#10;ycn/AAFAHyJPJ5hxjBPp7+g/yDXGakG+0FJDkjA9ODz+ldRPIsczxIvQADPGB+WPbiuSv5HknI6A&#10;ntz270Aff37PdwiaEqyEyM8C4jxwMEHnp/ntzX0JDq0b3YjY9WHC45Pf/Jr5D+CeovpvhxLnIwMp&#10;ub7pVl4JHt0/AEZxXquheJLafUJFd8lHUEjqN3fGfw47e9AHvt1fwx2wZhkr9B17+g/+vXPtqC+T&#10;5gIy4LtjsAeg/n+H1rn9b1lFt02AhV4+U5JHc89gB1//AF1labfidDcF8ugC445U+o9MdhQB1FrZ&#10;wm+gOAcAFT1bDdckdfTFfY+lxqmhWWFwDEpHQZBwf85r4o0Fzc+JYISdzY8zAGOCemM9+vP/ANav&#10;vuK18nSoIlGCka4z15Xv0wfagDyrXrVmy5GPp2wcd68ykVomZcYx1/8ArZ6Z7HP4V7hqEJZGwMZz&#10;6enb/P8ASvI9XtmiJIBGeP8A6444/wAfxoAvaZe4YD3A6c9OOfw/xr0vR75/kLNhhwBjOPU+9eMW&#10;dw0eA3I4HXIz+n+e9d9pF38yL1A569eKAPb7Sbfswcg++OCP/rVvI+QeO2OnH4j14rz7TLs7Vwcg&#10;e/JGfT3/APrZ9e5t5Nw+YZ9Px6Y7f56YoAu7mOMHg9/6Y/CgDG7uG9vemrgjcR1+vHHP/wCqpCcA&#10;8YPP5fTgCgAALfe7H6/5/CkOUzxnnr/j/nr6UEnb0x16f5/nSHjHH+enX1P+e9ACs3A5BB9R1P6f&#10;U01V2nJOcZ+p/Cnnk4Y5xke+OwH07/zpq4GD2HY/1oAcAMkdQP8AP1/ziojyMAEkcZ9M5xx/k/Sp&#10;GPAPQe3GMHnP0pDgkevvjr6/rQBFx97p19ePb868s+Lup/2d4Tk7AszMcDpGu7j1GR+Fequm0EMc&#10;k8dvTjn+X86+Vv2otZbT/Bl2FfB+zSkDj7z4Qc+wP5/WgD8a9XvXvL65u5HP+lSPJ0B5c7q5HXcg&#10;kYxls88ZwO9dTdQ+XEAw+ZvcZ69Pp/OuQ1mdSxYj5jgH046gDv8AWgC/8O4fP8Y2JZSVRix74wOt&#10;fpfZbbPQrS3QZJTnH3snqT6dTxX53/CKya68UxN90AHDDsfb+tfft7ct5cCr8q52Sc5IwOq/U4/G&#10;gDQtDDncxwI8gA9CQeP/ANdEdxE6loFJbJU/X1x/n9Ky4p0khW3Rs9Xzxk4OcEn39/WmR3AWYcYY&#10;fMTzwG6Y9z17e4oA1YLGGfVrc3H+qdwePmwF/wDrV9SaYEfwxpzqmzMbucDJy8hPfuQBgenr3+cP&#10;DlmL/WQ065WJH2ZPVwMDj8fX6V9aXdu1vBHbKpUQRpEB0xsUDHHPueP6UAeb6pEJd3YD8jyMd/8A&#10;GuPOYZfmOMHj19fqf8K9Bv0BJXGQDx/nHtXA36BZPlJ5GfbIPbk+np6+9AHTadcdOcn8yPQcfzr0&#10;/R7pvkXGSeOPX8a8X02YLtXoRj8v6da9H0K4UMozgdweeh/DH54z+gB7Tp8wIKscEjP0+o5/nW8m&#10;cHjOffv0P/1u/t68TpE4OwhsgD6d/wD69dnC4ZASM9DwO/0/X8OaAJgB35I/E59D64pzcA57fj0F&#10;ISG9sdMd/wDDBpxBOMDOcd/fr/OgCMnrtHGR3/nShfmAJ6kk/wBee1CkfdPY/Tr26Afln60FQFAx&#10;wPfsf555+nPNACDgBSMe2e3c/wD66TGScHkmlGPuk54z6cf1p+TyAOPx446Dv+Q9PrQA1UyCMgY4&#10;57/gen4igqD97gjn6/5B5/8ArU8Hkgd+xOf60xuCdo5P+Tzx+P8AOgBgXJwgxkD+Zpm04OMnP9f1&#10;9QOOaGYNng89Dkn9P5UcOCcZ/Xg56fhQA4KFwoHTP4d+n+TTw7H5s8Ac+5/z6/1qD7ueOB/nJ/8A&#10;18ds1lateCy0y4uyOY1Yj/gI4+mT09uKAPzP/bI8Rte6mNKgcYlmy3PO2MbRjnk56cV8ASYDvtJx&#10;nb7gH/H296+gv2g/EEusePruFWJWzVY/QncN5x7/AOetfOl1MIoMxxlg+Wz6eg59PX9KAOOvnEk7&#10;lTlQeOvPPvz+dfZ37NeiwRWhv513s3z9MdcZBPfgf49K+LY1a4uEjAyWYDA/wxX6PfCvSI9B8Krc&#10;3AWMGJSq9yTjGB6YJGf/ANdAHba9qF1qmpG1jzDbBguBjBBxwO3T8K9N0e1W00+KGOLDSfPxg9eA&#10;PXjH+e/j+mTS6prvn7N4XG1f4VB7n6dT+Weteyi5ETQW2Qzt8vHZegHfqep9qANi4tJTaFwdoA3H&#10;HDEDvnpx3re+F3hyKLUftioWESyTbzkN+8bABPfJb0qrMpjt4oimGchAR2HU57YHevSfBU2A8SLj&#10;BRcDptQcDnk84OT/AIUAevRMNm0cZBAHf6flmpPlbLA4x/X/ADzVaGQHCjIB69+np/8AqqwpQnOT&#10;kc454/X8On4GgACMScgE0jLgj0/qKf8AdUhuc5H/ANfpnnuO9MJAPTg5PT06D9D1oAVScbscn29O&#10;4FOOcfMQQccYx9fxGKXjPYEdeOuB/n/CmsiAc8gY+vt7enagAIYEk/X14/rTQQABjAH55PXPuKVc&#10;7gw6egP1x7fTt60gGSTjkH8weePrQAMMKDjAHYdyeuO34VGwJI7AnHA9egz9O1KDnknrnt6duv4f&#10;1pFGeenB9Pp3PPTt70AOHOGUYyT2GOnr29/akGcBlOeBninBW4AOCc9OCOfx6H/PNIwAyTzuwc7u&#10;vOcd/TGf0oACgyGxxkj/APV601slQB1OO3YZyf8AE0bsEAgc46HsRSH+IqMYOfpnryev0x+OKAKM&#10;iD7pBLDj6/j9Kx7lflAzwemR2/A8/jW7IuARjI79Oe/HXNYtwNqlVIBHB/TqaAOM1NVMbHOSO3Tj&#10;/PWvL9YQoGBHTJ55/H/P+Feq6oC0TbTk8f57fhXmGrAhXYjgHqe2Bjr+tAHCSkhyoGcD8TzUYl8k&#10;GUnAXn6cd/8AAU+cFXYMcj144Pp+f+PPArlPFmqrpumO7thtv0IX+LB9+f8AIoA+bfjBrL6tqEVg&#10;G3RjdKwHTd2B+g/nXzrq8/lK+0fIARyePxA+ua7PXNUn1O9ur9z8pfKgg8egA/r6/lXmmuXG22cY&#10;Ck4/Dn19+1AHA3MjyysTzyP0/Svsz4GeDRbWaavOuNy7gcfMSw44Pt/OvlDwtpL67r9rZ4yjyAuP&#10;9nOT+FfqN4I8OHRvD8UUKEySLkjHKr0HpjgZoAxr+ynjcPcYgtj6kF/YBRnGfWua1bUbizszb2wa&#10;IYxu6zHPY+nv+tei3FivzzuS4GfmLZI6cZxn8B26157rVr9plaK2TcEBy3T64zgj8ee9AGF4Rjh+&#10;2o2N7v8Awg9MngE9Dz/Wvsf4caOb66ivSu9GwODxtX72evfj9K+XvC2mrHcRWscZL9FI7t1J45OP&#10;evvXwFoz6bYq+0IpQBVA7Hr+f19aAPQVUL904GBgds8YHvgVKCSemccjoPzNMz3B5+vPpxkf0+tO&#10;DN1UZBx1z146j9OKAEycDGMKeOe3fr3pVHc9D+Hf8PzpAMEEdRxjAyDkYweTUmCMYPUk/h7en50A&#10;R5IA42Z9e/tTsgYxyDknBHb/AD61HnAZs459Mc5z7/5xxTmK5wTjP8vzxzmgCnMCOgwNp6Eceo/G&#10;su4IBCsAB9O4PXFasuMkZyTgHk89jmseVSFJ+7n29cD8u3rQBRmYkbepH065x09T6n3rmNSYsM5J&#10;x2/oT/nPWt+diqlRweRjP5en4/5NczqTHaRnkZ75H+FAHMTMSSG4JycdOT6f40Rvhgy8Hr/jn1qn&#10;K/mFt2cgn/aOe+Qev50REswKjOe/f+XH15oA3ITvXjqOD0GAB9c1tWh3EA9emenAxzXPxOy7RzgH&#10;655x/Tit+0wMF8kqOnX/AD/nrmgDvLAqqq2OeD+eOD/n862C24bCD8w/X39qxLJgEHPAPbHYcH3B&#10;7c1tR52BsZB569O3fv8A/XoAU/KQWGR16jHT649ab5fzdOST7/kBUh4x3I9+vbrjH+fyYcqC6nPv&#10;16jGCKADnjHt/wDqBwP8mmlRJ83QN7/qeOn6+lIVzj5cBec+w6D09v8AOaQAnAbPTPX+ZOfxoAY3&#10;zAEjHA+v9M9OKQ/ebacgDHHPPUH29aXG05U8c/Xn8uv5+lRsxwewA9B27j/P1oA5TxbrUWiaVNdS&#10;EIQpxz7dc/hX49fFXxdceMPFdy+cwW7FVbPueffNfaP7TfxJ/suxbSbKXDzZRcHpjqf17/jX51rO&#10;qbppRluSeeo9z7+386AMbV5RZ25djgnHvz1H/wCv3xXA20Mt5cpHChkllbAHqT6CtPWrxrq4ZCQQ&#10;uMdcDt/n8q9u/Zw8AS+NfHNlm3aeGGTH+zuI7+tAH6yfsF/C6Hwv4Vh1mW223JJZ3fGWJ54OP4c4&#10;/wAmv0vt7lrm5GBuA4z6fh+FeMeENPtPCPhiy0exVVMagZIAzkZPH8vrXqPhtCkPnTMcvzj8MjtQ&#10;B6GHwAOBn8h9KmjdUiMh6AE9MDgc56fjWXayfaX8wDOz39frVHxdrEOlaVK7Hasa7j79h370AeK/&#10;EfxAbq8+wK+4k5fHTb2U9fxryC7kIBAPJxgn/PerN3eSXl3LdSDmVsnH8v8APNZV04AJ24Pp1z/h&#10;/nPpQBnSPnG0gDIPXPbmq7upHHQ8Z/Hnnv7VG7g5zg8kccnrz0/lVeUrt2sMfj29DkewH+NAFS7C&#10;gYGQD29PfNZMXJ9jnn/P6mr10/HPQc+34+/pVG2zvx1Az3POf6UAbtuikBiOBnHXnHofTjOavo3y&#10;KCOT+P69vWq8AAG1FGMfXB9x2P8AL8qsq3yEEYJHbOfx9+9ADuCTsHbP5+x70mxl9iDx/n6dvzpc&#10;AFlAxkDt0981GMkbcAHn8fw/woAb91tg5x9PTnj1yc08YJCj7oPoO3p/L9e1N5DB9uAf0z+H6GnL&#10;ncDnP5E89T/n060AMC8jjJx7Y+v/AOqhmAKueCPbHAz+B7daQg4DgYGOnb8uB0pu4Kx45HzfN9OM&#10;0AM9dpAAx/k/zNRgnnnBHvjH9Of69qeR0J5HbjBGemen5UwcKOST09M/h/n8aABQRnjAJ4OfXj8K&#10;cWO0bhyfw6dP/wBVOIB4yQTyPbPYcUhIHvnr29Pr+v5jjAA0ggnOSM+45xyP8mouAMHoeuOc/wCe&#10;/wCVKTng8A/gf88/401j1BAyDgjrx/L15/pQAR4Lc9D7ZJAqOQjIL+vOPbv/AC/WpfNHTHJ5x0/x&#10;/HH4etY+oX0VjavNIdqJyfTjn/8AXQBwfxG8Y2vhfRJbiVwj4OMgdMHv29q/J3x14pvfFGrT3k+4&#10;xgkLnnADdcA8/wCfpXvvx++Ija7f/wBj2shVEbL4zggDhevv/nFfJmq31tBAQo5287eec/X1/KgD&#10;ktUvMgBTgHtyePpWJFG9xMEjBJcgAY6n0xTLiZ5355J9+3vX0t+zr8JL7xt4iivpbfzLaCRQoIJ3&#10;OTxj6HrQB9N/sy/CEaTYPrWrjEjhZGzxjuFyevJ5FfV2sX9xcyRxQRExRjBb7oAU9PQEenXNdpb+&#10;GtP8I6Kli6+YyAcDIUuBz7n0rlLTS9R169L3S+XaIwVVx2A6AADA9CaAMCa61F7c2xk8qNwenPvk&#10;nFeo/CHSDJP9umRgsb7Y8H7zY/H8M+9cfr1rDvg0y3QkyNtO3G8j+WO9e1aLLbeG9BEWnoEXlImb&#10;lnc/ffOc4HvxzQBr+N9ce6uBpNscwwHLAdC2MYHsPb8689OGy3Uevv8A5HXp1qRpCx3MMk85zgZP&#10;X/PWoXIGFALbgOvqSOM59v5/iAR/wjdyT78/XtUbKS3I2g8dMcd8n0HsRUmBwDwe3+PtUZ2E5AwO&#10;nfjPUe/5/nQA1myxOQMkdT2//X+dIqbiWzkHOeOfoc/5P4UMOWVTtPHA6Z7j/P8A9epAoC8Ek8jk&#10;DoegJ64/GgCDhgAykgn1xn3pNmcZ4HfuM/T8DUjLjY2c/lg5/Dgf55qJhlVUAAfX8zn8fX2BoAQo&#10;QBuH69OaAPvLnkc9M9R6jr7U5yUKnAY8AenB7jpQcH3I/wA//X65+lADGVH5UEAjn3PH/wBfmnBF&#10;+bByTx16fX/H169aMkAEZJJHGOpPp/hTN28fMCMcdeg+oxj/AD3oAD8x+bjOMfT3PSmdSCeP54PH&#10;/wBfmpmVSDjgDAx/LqMnn8ahOVPXOcnr1+n+cj9aALMSLvAx1yDz+XOeldtpkIXAzgenHA9/8/yr&#10;ltPT94F4APX/APVz9a7/AEqIs4TGWGO5wfr/AJ/lQB6Z4dgIjDrwo+n49/5V3UJwoGOmPXk+3865&#10;vSESKJNgwBjvwfpkZOK6NM7csen4H6+mT3oAJZcEr2OMd/rXM6pdfuz2BHB/n/LNbdwx7jHJ/wAQ&#10;fWuG1WdSDgZxjbn/AOvQBwniC68pZOeTn0GB6H0rxi/mMsz5G0gj0/H6da9F8S3RDMrHJB659eo9&#10;O/pXmLkM5ZuMnOMdj6e317889KAHJ0G4YJP4n2we/apBu+XA5Gc9vYemfU01Qu8BuhP+fUdv605Q&#10;uMsM7ckE457/AK+1AEJ3cDHXHQd/U/rWXqF9DY2rzzkALyPcnsK0J3EMRZxhQCffjpx6fjXx98bv&#10;isljC+mac+13yoGcZ569fy7UAeU/G74mzazeSaRYuPKUlWYZOWHVR+ma+StUvhtYb+eMY/mc8Hit&#10;bV9T2F2ndi78nA+8e2c56d/8a4GafzGLN1z/ADPegBss5kY5HJr0v4U/DfWfiP4mttG0+NijkGRg&#10;MgL3PHft+NcToGhah4j1SDS9OjaSedtqhRnHv7Cv6Gv2I/2WbDwV4csvEOr2YN5PiQs45JxnuOgy&#10;MAnHHFAH0/8As0/BPT/hr4PsrJLYRTJGuQR0z2PqTX1gAB90fh6VAsRijSKP5QMfiKtAbVz1P5/r&#10;QBHJkZGen514N8U/F9tomlzncDIeAuR1x0xnt3r1XxTrlvotjLdTOE2KTknGMDrX5yfEHxfceKdW&#10;eTfi0iJEa8kck/MR39PYfWgDiNXv7jUryW6uTl5D3/P8M/4VnY5O4Zz2GMkdOP8AE08kbiFGCOnX&#10;v1z0xjqef0qMMNu0KMcemOc+gFADdoY8qFGR7fTH48f/AK81r6ZBumQjrn04/wA/SstU8xlCjIB4&#10;wB9R/n/Gu70SzLFXxkev1/H8uh7ZoA9A8N2G6RECnj27ntzjuOK+hdGshFAAowcD/wCtXm3hLTgV&#10;WQLyMeufqP8AGvY7WPy0HGCeuc/y7UAXUUbPSoLl1VSM4xx6/wCAq1uwPm/Dn0rFv5gqk9P6+360&#10;Achrl1wR2Gehz+lfP3i/Uwd8RGAMjPFeveJLwQxOWJ5BxnJ698f1/pXzP4kvRLcHuM9P8kf59aAO&#10;VuXMkxxyR7en+ev0qiVGQQCATnHY+xz+H5U9jghsA56cjt2pOMA4wP8APc4zQAmQSGxkdTx7enr/&#10;ADpG4+YcdT1Pb19qcvI+bnH0PH+fX8BzUZk4b8vTH/6qAE2hlxjPA56fnj8KiIIJYjPAGM4+n1qQ&#10;sDg7uDjt+o9fx7/lUOfmDIMjPGePz/8ArUAKBgHgZ+ufwHP5fj6UrrwT2z/n/wCtTQDyS2MkZOM9&#10;OwJ/UZoU7G+UcjP1z/L8aAExwMjAHJ9MjqD7/wCNNKMSGBJz17cAdMdKkJ5IxgdOOe3Yf/X/AEND&#10;NwWJ5OTz1+n50AQ5xgqck4Hp/j+fXP5UxxtCjr/XmpGY7icH/wBCx9OQP8aY+DtXaeOO5xzQAzux&#10;7cgDODz7dvz/AMKYOgzz24wcgVK3B3EYAH09/f8AD/JppyMbhxyPX6c54H0zQBGMgkKckgYB9hz2&#10;/Cmhjk88nj3/AD7fSnyACQce3T07nr/k0biu5kAA/wBngH15Pr/OgBVXdx05HT+Q6nvUTRkMT+nv&#10;jnp/n2qfgEnPPJB9+x49fp+VNjj82QrnH9PUnrn/AD0oAu2FqzyBugOOc9cH+mf0r0DS9PkllVVU&#10;4GO+P89uax9IssqvuP5cc+n649e1ej2TWWjWLahfkIiZbHGSfYZ9v8aAOke+0/wvpJ1G+IRUXIDE&#10;DJH5Yx3PTAr8nv2j/j7f+PdYu/D2iz7dMiIV3Q8SsvYc42D9eT6V0/7Sn7QF54jvLjwf4cnItlJj&#10;uJYzgEDgxoQeh/iPf1ODXwnfXrW6OT1IwPQe5/z170ANv9SS1RlIxx1Pf+uOP61wN1dPPIzA5yfX&#10;rT7q7edm5wDyOMn8/wCgqXRtF1DXtSg0zTIHuLm4dUjRBlixOBgd/wDJoAteHfD+q+KNWttD0W2a&#10;6vLxwscaAkkk/T8+3qa/oS/Yq/Y30n4a6FB4r8VQebrN0oaUsOmCfkT29fU98Vzv7EX7Fll4Isof&#10;GvjK3Euq3IDcgfulOMIv17kH1FfrDa2UNnCsMKLGiABQBjgdselAEKRLHEiQrsRBgDGAOOntgVha&#10;tPDaxFm5c/p7mujuHSNfU9s9q+fPih49sfDtlNJLIAwBCjuzcjgd6APJ/ipr9tDE8tzKAefLRuAS&#10;OSTnt/8Aqr491W8e8uXlBxvYnPJZj3JyR3PGOgwK0vFHiW+8S373l029V5UfzyM+/rxXMt9wfNkE&#10;557j6fmaAIWXPGd2O3rnpj/Peo+AxIPzD6dO4/8Ar09xlvm5GehAB5/z6/4UKAvzZIAx2zj8f0/r&#10;QBGQNoOcjOPz9O9OBI5weOxPXHQE/wBaSTP8XzH73btx0xzz70h6cc4x6ZOevX09KAGs5I45PT2/&#10;yeuf50zjp94kgjpyc9/enMWLHkjd05z+Iz+X60zPzDnsPfv+dACbN2cHP+ePr9P/AK9RE8EnoeMg&#10;4JPYfrU3PKgZzgcnr796QEYAI5HcDJ69CelADMLkgggv079Ovp+fSlUErzxk/UY9uegpV3YHb2HP&#10;bgnj/wDXSgkjAHJx0PT2+tAH/9P8SYGaKYJ259Og/KtG8Usm7OAMZ6gYGe3/ANas2ZRHckkAnJHX&#10;r7egq6u6aEvJyccdTk+nT8KAObVj0Y5x3xxn+XFaMAYIBuycH2H4fl61RwY3ORwD75/H1q/EwMYy&#10;CvYYxjH+fpQA3zCCWB34xg59P896tfbWiBZT059CM/4Hr7e1VnbGQOcjPv7Z/L61VlbknqCM98k+&#10;v1APTP50Adz4X1po9Qikzlyy857e/ev11/Z38QLe6dEjSjJ4/HGMn9Otfijau0M4ZTgAjGep56//&#10;AKugr9Mv2V/Ehcx27HkAfjzn9Ov/AOqgD9R42JHGQB9Bn8uuam+6x57jHXI/Dt9ao2ku6JN3HH6f&#10;54B7cVbcgAYOccnHQcfrz26/h0AHqdwHGR7dvUfh7UpTGeMjA4H+ef8A9dIOAMAk9gWzx/n/AD3p&#10;uAWBxwf054//AFfyoAULjG3ouPoPfGKlWVkJ7446Ht/n/wCtUJ46rkn2GTj1o565wR6YHTrQBrxS&#10;KyjnB568n8a0ljWTHOQeeucY6mucV9q5GM8cgcZI/CteC5yAg4x+n+cd/pQBaMG7g+3pkVmXNkhG&#10;epAP6/zrdiZcgZHbp+v196kaCOUfXIHv/n0//XQB59d6aCSQuCfw6dc/zrn7zS1dW3rkN/nnpxXq&#10;UtmhPyjPXHvjjBFY9zYKwzjOee3px/nigDxi80heSFz1/l6/5zXHX+hq5OBk8c9unWvcrqwxleue&#10;/Tg/1/ya5a800EdOOmRjgdOnb070AeD3tg8Ubqw56H/PNfn38d9I8nUzdYYZ7kcZ6A/jiv1Nv9KE&#10;iMwTg/57fyBr4q+P/hEmxluMZABI+nqaAPzUWMRXUjqeecDp+J6VrSIWQswwe+Aex5/LNQXcKxXg&#10;XB6H6Dtk5GP51qTKptwBxngAk9R3z+Hf9KAJorfz4hGoz16Z6c5JOPSobrTlSI+Z0/x/Tn35rofC&#10;0Jn35G4AY7cHPbHX+Vbl7pYZT2BUkg8YOM5GPbH4dqAPFH09RIT1Ugdu3fof60s2ksQSq8YH9MA/&#10;1P8A+uu+n0cK+FTPX1P8v1NWDp2EZVXjGec454/+t/PsKAPJEtDHcKcfKCp7jgY9K/Yr9kDXVutK&#10;ggLkkjkenYnFfljd6Q8WSVyBjkDjnrn6V93fsi6s1pqC2rHARsY6ZGeMe/H+T1AP1njbgHPb9e3W&#10;plGCcYyePT6ce35f0pWhEsKMDwRn3Hrn1/rV3A6jgHk8Zzjkc/56UALtBzzkH9fbFIAO7cYHr6fy&#10;/wA96QMQevGPQD+pzSNgKxPIOAe36f5/pQA/aCpEh9vwz2/zml5AJHJ49ePbsepxQMBSODkHtn8C&#10;enoKXr79OenXsP8AP+FADApxkDBOP6Y/H/CnAcjPbIzznCn1/H/OKbuwcEZB6Ac8A9R/hinquTtx&#10;07fy68e1ADjnqD1x+P8AnP4U3ee5459x1PT/ACetKpLNk/LnHf8AyRTOeckAj5snA6cZ/wD10AAJ&#10;yAOn6e+M9/ak+bB9OvJ59u355/pQeoyeMfX3PPGaUAH5V9j0688fy60AJjk89MZ749QO1L1wSc4J&#10;PA6jnn/I/Wg/dB5AOBjp36/0yPxpDkksvLHHtjnv/n3oAacjvk/nxUUoVkKkAhgenuP8fWpRtwNw&#10;LE/Tn6dv85xUTE4+bqMdz1P5dc+n8qAPxT/az077H43eQAKsiuO/O0/544xXyJayP5pXJJPb/Ht1&#10;r9A/2y9MRNXW629JJF+mcdu/r6fWvz7gdhMFzjnnjqPx/n1/WgCpr0OFGTg8f/XGe/P6VykszeWI&#10;+oGeg69K7fWUR4DuDEgH8B61ws3HA6/yoAzmHJ9aip7ZyfamUAWQSwx6V1nhCZoNbtpM9GH19PzH&#10;tXJoFwCO/wDn8K1tIkEeoQPnGGHP45/zigD9yvhBZrqfhSBuCSgxj3/n+ftXaXNg8MrEj3GO3qff&#10;r/8AXrjv2Y5RqHg2HknCA4z+fXr7D1r3XWtIDhnxtJ9Oufr78GgDzuzuHjbG7nJ49Rx2rr7C9OQ2&#10;QQT9c8dvauQu7VoG242Y7demQOaktJihA3ck8cenTtwT1oA9ds7rdwr5JA79M8ZP+NdLa3JbABHH&#10;OenHP+TXl1jfllAY4xgfTHeuzsLpSNpOMY9SeP8APrQB2yPu7ggdP6n/AAqZiFBVTx0Hfn2/z9ay&#10;ra4JAYde34+34Zq6W3HK4H8/XPOf8cUASKA5G7GSfTp7+tPwSoDDAIz9M/1/lUCgr2447/XkenHr&#10;UxZVAzxjP4/56f8A1qADcTyBwOnv0ppznfggevP8ulKx5Byecfj+Pv6/yOKMZ56Djvyfr0/rQA1V&#10;xleuCD+v+f1pzAbeTgHOewA7GkJDBsHHt+nUY7/4U1hjgjJ6c9Oc4x9O/NACdflJzg5644xzgfh/&#10;WvPfiVH5vhO6VgQQc5689B+Oa9EwCOBz29Mjuf5H/wDVXB/EPjwteEYATb3OT8340Afz++MGaPxH&#10;qGP+WdzJnGeAGPHr/WsK/lza+gX34A9P04rpvHCqPFGqRA/8vUmT6EMQQB/P3/Gudv4Q1kCxznJP&#10;qTn1HYf560AcGm3eMcZYe5z71myO5ZkTjn6fWtVRuZgxAIZfX1/+t15NZL7vPboPmPT9aAGlSByM&#10;4/H8KFG4hcZ/lT2G7nPH096kjYKOO/OaAKzrgrg5z/PuK/YP/gnxcH+zUjY8YlwOccH+Y71+P0xD&#10;OG65/Cv1j/YCmKW6biQMyKPbIHJHv9aAP1/QltvGQPy5/LrUE0W9M4xj8+OlV7SZZIx6Y/p/+urz&#10;E8Z57dff6ZNAHH31uHVtwwfp3I96861W1Ee4DOTxnGBx1z1r1+6iXH3cgj8PTnpiuL1O0DggjIPb&#10;9QO3vQB4vqVqJFZXUA57jtzivLdVs1ifaQAD0HPTvz3r3PU7Xyy+VOT7dTjnJ7nrXnms2YaE7gdp&#10;JPUDP+Pt370AcBayMsoGcn29fX8On/167fSb/DDByQAfXHrXEzxGKUqqjqfXOPX/APVWhYzksODn&#10;6/nyOg/yKAPcdJuwzKc9cDofTrXeWc+5QRyT6c/nj8K8X0vUOEU5IOR+f+enpXpOm3aFQC/JxznP&#10;bpn60AdwMjGORweTx7j/AOtQUwRycHgjGO/0/KqsEu4AHgkdsfp6HHQ8flVkkEEZwT3z/TP4UAHq&#10;2emPzxx+I9KcFJc5OcdunNJjsefXvwPr9OOPrUgxgE8g565/EntQA0Ipzu4B6cdqMLjrjP8A9f8A&#10;LoaUrgkAZHc9QP8AP+TzSEnHcZHvk9sfj64oAjUAk+p684zxzn8P8acSQdwHX3P+H40AkKQPmz/j&#10;j3/KkKqCQMAD2wf/AK9AFWcKsbyDKgISPqB6e3SvxZ/aRuvN+IMgJ+WKBAfYsWzx2/ziv2f1Vgmn&#10;3DE4IibueOOP8+lfh7+0Pcl/iNqUTPkiO2THsEByBkc/5zQB87XoIeQ7gSMfKf5k/wD1vpXJXv8A&#10;x8eZgEFug7465HWuikJaRixyxyG9OvHX04rnryUNNknO09AM5P58/wBfagD3Xwl4gkg0JFd9qbAM&#10;AYGFHJHbj261P4a8Vpbao8iOCrkgsRg8HjA56/TNeRG4kh08W5by0ZVJUD94T3yR90Enp1NZVvqX&#10;kyoUzhD94njkdvT8aAPq7xB4/ZbeBUly30HKlcDPqfeun8LeJjLZhGfDiPaM5zjGAR1NfHc2rzXT&#10;RgtuKA59j7j1x37V6r4W1LyYDBkhyoOcnHuOnH9aAPuj4TRrqHieOaQZIEaMxP8Atdx7Aen9a/R6&#10;5tkWIR+ijtjgDHTmvzi/Z7RNT1/zYmyheJTz15GcnkE8nPvX6d3kKFWCHAz69v8APX/IoA8h1O28&#10;skDABPb0HAPPevONcshJGGUdR1xxx1/KvaNVteC2CwHOAPocD0rznU7YMHVjkn+934NAHi0itDMF&#10;wAVJHPX2PtXTaTeMpHPB/wA//qxVLVbRoXLY6Z7fQZ/zzWfZSqHDNkE+o7/0GMj0oA9q0y5BVQzc&#10;env6/wCePxr0XTbliNmeSPUdgODXiGlXeNiu2Mf16f8A169N0y7PyZyAB1PTP/66APQ1fdjnggf4&#10;fj0p2Sc84zjv6e31qjbPkdM5HcfoP/r1dx355/THQ8f5+tACgdOcr/n6U7g/LjP4+g7D+YoHfAyw&#10;wMH9OfX/ADmnclfmHA+vA9B/9agCInp1O75uR17fX3pfm6cYOffv1/Wlxtx2HHUelN3HAbPuSP0z&#10;6/l/jQAp3Y5PXPfPGO/b600LwOQeCfzoyR944yDn0P054x7GlPfsTxjvjPT/APV9aAEbCqxGFI7/&#10;AOf5V+f37ZmuNb6LLYo+TLJbQD8W3t+YH16V9+vgIwHtzxzk9e/Ir8p/2zdcMl/a2qHeZLiWTjuE&#10;ARSR6A+tAHwvcyt5ZbAHzcDnBHbPHr2Fef6u7mX0OScen+P1rpp5ZJHdc5OW6dh6j/PrmuQ1B2aX&#10;DNnbnsO/c0Ae2/AyB21rzFAOGyP6/Qfzr6a13W5U1BIFO4MGbb6kHgkjnjn35+tfP/wOZrYS3CLk&#10;xnvxjPp64HP4V3Wq6/bS60No3OF+Ud/vZOSenGP/AK9AHt9tcqtpFGvDlVVmIPpmqcV1++ODnAZu&#10;Op2eg/H+fvXnyeKEZIkbI8xDJ06EHv8A/XHv1zXYaTcwtamRucofqOOcmgD3L4Padf63qsabOGWB&#10;fNfgKxYM3rknH9K+stThZ3kkfDgkksOuRxk+nYV4j8B7P7Rdq+07FZ5MY+UbIzgn3BYCvoDU4tqO&#10;CcgjPP8Anr/nigDyfVY9pKAZx78DHpXA6hGWPuRnP09Pwr03WY842nO32Prjt/n8K89veVfdxt9P&#10;T+n9aAMK1kKuD0/PBH/167vSLpg6ZbA/LjsM150SqygZ5BAHIP4iuu02UMqkEdyRnp1xjrQB7fo9&#10;wCEwMgDj16139m7MoBwcev8AkV5Hol03O5s4wOuM49ef516Vpsx29egH3j6nnP5HNAHTqGb5sg/r&#10;7c/1pXBXJA5H8vbp24/Ko45MkDPX9Pz9e1PyighRjH6/h/n+lAAGO7DnHT8fSkJLHpgEj249aaee&#10;AcnP+QDx6e1CqcDgkEnP8sdf5e9ACqQGBBzzj3A7Z9KcGwoxz6fl36/59KaF544AGMcEDFG4n3Jz&#10;9eP8KAHZPB3cnjryeKaRjPY/yx+VKWAy2Ovb69P8/hTcKWyRyQD3/THagBGjBIJPI6//AFqGjVgQ&#10;xzknHTjHb604NkbicZ/yB/hTRgYx+H0HXt/SgCLaATg9Txx7f56V5V8V9XXSvC8258GX0HVUyT/I&#10;5r1UkEAnngnHUY7k18eftWeJl0jwtPCj4cQsoxzhpflUHp69OKAPyn8WasdZ8QX15M2TdTOQOpIz&#10;hee31HHc1xGuT+XbRLuCE54HcDr098+lXGkjM4KjcwJJ9cDn9enNctqe4yDee5/L/P8AM+lAGp4D&#10;09tR8T2qbcgNuPYDniv0TihTTvDsCSnCBMn16YA/+t+PrXxz8DdHN5rXn+SXIONx4UAc/wD6/avr&#10;TxfKziK2DbUAG7LYwBwOOe3b/wCtQB03hLyoUmvpBkAfKvU57fgO/vXXaXqDXuqfLgkHA7/l+Bxx&#10;XnWlTm300YIUH5gACM4HH/18/pXV+DA016ZEbGzJ59MnPH0469OnuAfQTWyyxwQKNzZ3ZXoABk59&#10;yfT869A8PRNaBI2Xa4xn6t8xHqfSuHtGS3QnI3HajZPKbhk5HvjBH8q67RZMuJmcs7sTnPPbqf8A&#10;63r9aAPU7RjsAAxnpzxyOM/z/nWgQOrdAMZz26fX8KyLBxsB6j35HXpkVrK247uvXsfUc4z/AJ5x&#10;QADJ64BxjPX68c460jKvBA5x3Ax+Xr3+lSEZzkcHPHb3z/n+dMcgjnqeTxz/AJ6cdqAG5GCqjIHU&#10;D69z/KnYwW3EdR+IPT/P51HtU/fOPw5/n9e/Spxxk7sjJH8vegCMZzuY9Ppjn+VOAXpuGc568nn/&#10;ACaOCRuIwCMfXPf+gp0fIwWz9OhPbNACBRwrdenHbP8Aj+dNPBJXknPT0/zzxTsAgnPI5HOccc89&#10;ee+KZ9wfKc4/zxkcdOuTQAm45OFx7DtnpkUxwmR15/T6/SnLkDg+3PH04/z+dBzkqeO+QBxjH5df&#10;egCE9Nw445wPy7/hRwMlhnBx7j0zUhVsk9Dwc+uPfv8Ajxx60xo+CWOSTjj29f8AOKAIZBgHpz7f&#10;5A/xrJuycHacj7vp24PFasiqoyrZ69O49f5cdvpWZc8gY+UEn24zxx/OgDkb9SeM8EcnuR2//VXm&#10;esJ/rEBweeevsf8AP+Feo33BJAzk+n+eK8x1ldu7dnaRkdfTP6Z59/agDzi5yGLHjA6/jx/QHFfN&#10;/wAXte2276dExRh8mP8A0LjrX0LrdwtnbT3D8hV5Pfnp64/znrx8MeM9UfVPEcvz5jQt34yx9f8A&#10;PNAHB35kSIKxCkj5j6+g/wAa8r125Z5XQHKqeBx+J/wr0bXJwkLyd+cHv+A/TPHb615ckb6hfpAB&#10;uaVwoBI5/HHvQB9K/sz+BZtc1sXzxZRmAyRwAOTz+tfphLpASFIFAVY1AKIMc45yeM9Md684/Zz8&#10;C23h/wANRziDe6xgksMDdgfng/8A16+gJbFpd8ty+8Jzt29Fz2Ht7/8A16APDdZsG8qTYPJi29hy&#10;w9ic/wCfwFea3FlJI7pAFUDPHVvfJ9a958R2jXTskSZAGfUjHYeg/Dr7Vwk2k+WFTaGO4A4H8R/z&#10;jPSgCp8OPDok1aNgnypjpyBnGAD/AD/qK+2rWEWsCRjgKMf1OPrXkXw28NGzIup0AZPn/wCBHO0f&#10;gPT257V7OCMDaeFz/wDX4xQA4EtlcZ3e35j8OvNIF3Y7Ec+vA9sUAgZxgHk8A8DHTtjNLj+IDnty&#10;TjPXj/P4UAN6EADGeRx1PqPalOP89Py78etNAJUY6Ee/p65pTnjPB4zz+lADeTjac4zx6E4/xpCO&#10;Bx8w/X/IpWwB1xkd/wABx9P0pCSmcjHH4cevB7e365oArSg5Kr09+OvfP44rHuuCTxhevr+eP6Vt&#10;yHeOeAVIHTjn9f8ACsOdvkOOeAc9Mep7/hQBk3QyN3OBuzn6d+/5VyWpuQHAOCc/gTXW3DYQgHBx&#10;+f8ALBri9TPPTI56H9fr9KAOVmKiQjPI6DHY80tsd23PJOen8uf5GopyS4UcYPI98dvf+mKZEVz8&#10;5AJA56Dr2/w/+uaAN+FsAAnnH0/P0roLBVOCRg59fQ9BwRzXM23P3RgDOOPQcdeuf59K6bTycjIx&#10;n3xg/XPf/OKAO6sshRyACPxPP/1+frW0oJU85Ugf5P8AjWPYkbQM8ew6Y6fX/P0rZG8j5hnHt0/l&#10;QA9gck4GDk9emPX+nrTRkk4BBJ/HjoPemtliykZz69DjoOg7YpwJA2kEnP8A9fnt+NADdx5JOCDz&#10;6A47D65/+tUfIUBhkY69foT9e1SbRtBIJz3wOewx6ep6e9NPALHoefw78j1H1/CgBGAUhcgkjt9O&#10;eP8APf0xXJeLdYj0XRp7lmAcrtB78+ueOc5rrJGZfmbHH0xn9Qc+tfEH7UHxMOk6e2kWrlTJ+7Xb&#10;6sMn8uBn8eooA+Kviz4rm8VeLbm5LmW2gbYgyeoODz+H8vavJNXuvItWy2M54xz3xz+tXvNlLvO3&#10;PckkHOTnJ/z7VxOrXQubkxryOuPQ+2Pb0oAy443urjaOXkbj33Gv2p/Y7+Flh4b8PW2tXMB80pvL&#10;Y6kAbj74zX5ifAzwN/wlXiaOeWNnitnUKMcM5P15wMHFftjaalaeD/DSadaBUSOGONNoxk46+3PN&#10;AHrkWsG/1eOKI741bHy4yOc8/wBRXt2nXRLrBGRgcY79P8/hXy78PpmWIX85BY8gnjkEc8d89P8A&#10;69fRnhZjcMLgk4wQOD69fxoA9csJIoLfdjjqSenA/wA9q+c/ij4ne8u106J8Ixyw7EZ4z/8Aq969&#10;d8QavFpmkSzSHyxGpznPPtgepr5Ev9Rm1HUJrxzmSVicdOvQf570AWo3OwtzjPGPb0/xqjPJls5G&#10;T+Hvx61YLjZhjxjtjrgYx+HSsS7lJLgHOMepP40AQGRQfkHAGDkc/TnH+e9MbYSMHGc+x68Dp36f&#10;1qoJkf5dwA9/yBHXHPrx6UBh95enb3+uMcfX/GgCtcsSBzgDJweMnPH6Hp+FQWyFnBBxjP1x9KdO&#10;V3nGcD1JI6//AFv88U63xwScAE+nBOfr0+tAG5b71A2jCn/OfrV3DKApOAff/PNRQr8oI4wMcZ9P&#10;69v/AK1WuTjfwT7dz169O30oAhZSxY9ce/8Ak9ugoIZjuxzjvx75z6fWpRnkZCgKMe3+PtTCoJJB&#10;BA74x9Pf8h+PSgBgwc4GcYPf1/p6U0hj1GN2SPTn/wCv1/ClcgHGenXtnNHyqAoOB1/LnjmgBpJ2&#10;gpyCMDn17mmMikHuOfp6de35damwS+M8gHnn9O+PTNQkKMgDGQTz7nr0JPHT8aAGBVGSw5HUdR/n&#10;6/zpoDFjxgDnpkdDnHr/APXqTuWJwP8APUjkfn7U0MWA9APYfz4OKADrllBOSecevYfTtSHeSGAy&#10;T6jOevHT8fx9qCQSTnk/iOv+f0pCeAeT0579eue2M+9AEf8AD0z/AHevNRnkFgOf89fT/wDXU3RR&#10;1z15H8h79R+dRuV7HIPqeKAK8smBuPAGfz9c4/z7V8xfHb4kL4d0WW1tZMSEFcZxk9f05P8AkV7j&#10;4x8QQ6DpMt07YZs4HoCOeOfw7eua/KT4oeL5/FevSu8hNvEzbcjOT6+nP5UAeY6vqdzeXUt/dPnf&#10;liT3POfXpXm+p35nLxpwpP0zWzr1+RiBOCPXrx7f/rrk0QytgDOTj68+lAG94V8OXvijWrbSbKMy&#10;STsFOOw6Ek+1fvv+z18HtO8FeF7aXyArhFCcc5xywHrngV8R/sXfAbUNTvB4h1WAIJhuRm/hUY5/&#10;Gv2Ng0xdOsRDEMBF2r6YHqP/ANVAHjfiXR5J2EMSrERyMjc57AY6DP8A+uqz6Bb6BphnkGHXHJOc&#10;euPTjvXsml+F3u7lry4PAbPtz6A/h/8ArrkfHsVv8lnE6xozDcw4+UdePpxjjmgDwzStFOoazc6j&#10;efdK/um3Y2r/ABuAR26e/atO7uVmZRFhIIhsjXn5VB6n3Pcnv34p95OYVeJeHuTznGVjXlB0z83U&#10;++KpADnJz39c59ePT8ucUAKN2BwM/wCcmlO7DKw6d/5cf570mTgZ6D+X8+B604sMcNk8c/XjAz09&#10;/wD62aAIGU56AkDB9/1pm0rgdCemO/4cf56Zqz/sscA+2P09/rUbcr8vP/6/zBHf8qAGqAWJ5J4/&#10;Idv/ANdO2hQpY8dO3TvjHX+dNxgn2/l/nmnuVOOclj78j8Mjt9Mn6UAV2Qg9Oh6kY6D6f5/SmMoK&#10;g54YYxjr+vv0qcAFhls49Oc/0/D/APXUZ3npyOec59Ppz6Zx3oAiZcsGOAB25/UfWlOcls9P8/1o&#10;jGBtCkZzz1zz6enehlAJCkEng/5H07/TnGaAIyucKBgE/hx9fX6e9BycKAp3Y/D+dLtO4KpzwOfT&#10;6e2PenE/Mck885PqPfn8/wBDQAzacgY+9/8Aq/pTEXLYOFIxxnn/AOv/AJFSgjjcOQQMH3zn/J5p&#10;0YUkA8jrx1GfXPX/APX0yKANfTo8HKjLrnGSO/evR9CtyWGTyBxx+Z/z7iuJ06POMjJOOvAOB7f5&#10;FeqeHLfAV2OM8YwDgf1wetAHeWcQSMdCQO3+H4YNayuChGMEnoP61nxDb8oPbr7A459asFyMHI9e&#10;o/OgCvfNhGxxkcfWvOtYmC72J4/+tgdOvuK7XUJ1xg9s15fr9zlWA4x+vtnpx74oA801+4eWRl3Y&#10;xgHjoPSuUA6bck5OTz16df8AOetaWpTNLKcd/QHPXr7/AJZqkqqCSOv060AIOAOMHnv1Pt2H9KgY&#10;nBJ4Gcce4/HFTMNoI+7xjpnHtn+X+NcH428V2nhzTpJ5pArIueSeOOf859aAPOfjB8RLfwzpUsEU&#10;oEm0/LnBJ5wOvr1Ffmr4j1y71S7mv75/nfON3OB7D0P5flXXeP8AxrceK9RkuZGJgViFHY88E/X/&#10;APVXi+rah5rFFPH4fjn1oAyru7luH3McY/p1P41VhikmcLGCzNwABnP+elMILkgng19y/sifs6X/&#10;AMUvEkOqXkX+hWsgYbhncR3AoA+of2Dv2WJtTv08Y+KLPK8MocHKg44A6ZPU57V+9Oh6VBpNhFYw&#10;RiNIlwoHYDgAVyvgLwTp/hHRLfTrCFY1jQZIA5I74r0VFK5zyc/yFADfLbjJ61UvruOzt3lkPKjg&#10;e/pVx3SNSzHAHXtXy/8AGr4lx6baPpNhJ/pE4ZVA/hGOXP8AT3oA8h+M/wASrvWryXRrSTbDE2JC&#10;rdevAOOw7f8A1q+dGPJGMA5/E9+M9KtTyvK5d23seSc9z168du1UWjUk9BgHtnjPr+H+eaABvmYl&#10;T07Eep5xj1pgJ3HaOBn9e3+c09gYyRwScEAjB9v85/wpPmB6ZH1APpjHt/k0AaNlC0kg3ck4zke/&#10;p+P8+leseHtO3tEgTAz+VcBoto0jq5GRg/QZ7fien+TXuXhXT1MiErgg8Y/XGf8ACgD1Lw5ZCGMY&#10;9MZ9fXjH+ffv3MKYAwc4/wA8cVl2EKxRjGOn14//AF1sA4HLcnHQUARzMec8AZ/+tmuT1aYrGQDj&#10;r+FdDdSgZJJJ/wAfzrzfXb4ANg5z2zycHj/P8qAPOPGWoKkUmWxj3yee38+P8a+d76ZpZS78gnPt&#10;9a9F8W6j5jugcgA44PGceg47V5jNklj1Hse3+en6UAV9qD5c49PY+o/Gmbdx69/w+o/CnlcsM8fh&#10;x05OPX/IxSDAYEnAzx17f40AIfXGCf8A9XP9KiwCpOc+/wDhUvJ4Xkjr39+v+fxxTNxB24wDz+Pv&#10;05/D86AI/LB+6c4A/wB73H8vzphU7gxPXtk9vQ+v1qfggjOf6+gz/n8aibDrv5yB1x/h1oAZ1Ysx&#10;49fX8Pak2lSNvIXjBzx/n3qRuG3joMcdfyz0/H35pGC7fmPr/wDWH/6ulAEHzKRwfr/L8cf59HAb&#10;s5+7059BTmjxwBgA+pGPr/j/APrpwUFg2MAZ/Lp7UAR7SQPY8/Xr+n+FN2sOc4+vH51IFGMEY5I5&#10;HPsT9c/4VHjIODkDB47/AJUAROpyN5IAzz9c+w78/wCTRuIY5GMduT9T/n86XcGBHQnPHPpxn/6/&#10;50xxyMcEdvccZoATczAccgep54/z1+n1Y2R949+nv0H+e1Kf7zcqPb8D36U4jPzt+RGfp/n+dAAF&#10;BPUEZ55PBzxz/X8fStzTLIuwcjP/ANc+v+eaybWJ5JQgGDkfj68Hr05H/wCqu9tRBYWjXUzKkaDL&#10;E45+mf0oA1YntNOga5uXWKOIZPfJ7Dnua+H/ANob4/3LvL4W8OT7Cg2SyJ/AG4ZVxxuI79ugp/x3&#10;+Oz2/naBoU+J+QzLyEBPPsW/l6jmvgq/1IjNxPIzuclsnqSeeR1z3P6UAUr7UxHluSQRuY5zn6+u&#10;f0rh7+9kuJGJYnP45pdQv2uJjk4HQdvX8Pzqpb2013OsMKF3cgKqgnOegA9aAJdO0261S7jtLSNp&#10;ZpSFVFGWYk9AO9fux+w7+xhBoVrbeOvGloH1CQB0DDPlDPAB/vYGSefSuP8A2Gv2LyrW3xA8eW4M&#10;52vDFIMiJecMQcfMf0/Cv2302wtdNs4rGzQRQwDACgfj2oALGyhsrdIIE8uKJQqqvAHbnHpircj/&#10;ACkgZIxSnc2T0HXk/wCf89q4Lxn4w0vwtp81zcSDdEuSc4Cg8AkDt6UAYvxB8f6V4X02eeWUF0AG&#10;OmWPQDPB/WvzW8beL7/xfqk13dO3lbvlXPAX8P8AP41qfEfx/f8AjjVnupmb7JEx8lDjAyOCQOp6&#10;c9ecV5ooYrkE5x6D145zn/PWgBrp1YHBOP8A6+frUbEDIxnH6e1SdyQQQMdjx6Zyf1qHoCQMkc8c&#10;4z2/D1oARs46cn9M/j26Urfd4J3nGP8A63anMvznHPuO2enP+f1zTG5JbAyDx0GPbn/A0AQ4OwBw&#10;M84z24zj6Z7mkBxweAffNKAw+Xgge3bsD/n8u4UPDFcnrjoPxH/6vSgCMbVwCMg/TnPU56n+h4pe&#10;GU4bOPr0ApSMAhiTnHpx6+v5/WmvnB5GDjtj69Rz3z/k0APZiDhgpI4P6/596h45bkgYzzwMflUz&#10;Ydiyn/P19P8AIphwqkNx+nPfJ/ln9KAGEELkDOD+nOAP/rfjTcsDkHAGQQP8j/PenjocEgDAx1x/&#10;n1/CmABApzgj8cD6Z68//XoA/9T8U9atTBfSxPxsY5GOfcj8qt2BQwN179ev4/z9sV1PxI0o2HiW&#10;+iPyBXY/r+FcXpkjElOuR2xyMdD/AJ60AZl4irKQ65BweSQR0yP8/wBaihKHb/ER17f1/TvWlqEA&#10;KhyMEY9OMcHj/P6VkIfLARh905yf89qAHy8EKOhHfPBH4dfwqDcgfrkcZ9sfr2qd2DZbqOfbPpj8&#10;6qlgHJXgHof0P1/+v0oAcpQSBlYqep+mT19K+uf2bvEz2HiCCASZUkLt9Mnrk/5/Wvj/ACS7FiSG&#10;6k/56V6z8KNWOneJbeRGKAyDv055oA/oJ8MXy3WlxSqc5Axz7f54/SumViMYOAM9fT9fp+fSvH/h&#10;Xqo1Hw/bbSMBVJBz1PXp16f1r10AnAI45P8AiCKAHgjgk7cY7H9cfzp5Izle3Tt9P16fl600HcBt&#10;6DOR9OmPXp1oZcEZwSfp/wDW9/8APNACZORztB/P8Py6/wAqBgYzyD/nv6GlZcEA5wf8ilOBkdfU&#10;+h/Dn/6/40AKGydoHH9fT/P51YSXadwHJ6+3PQ9v89elVycEKOQOw/ln3xx0p+AWAyeOen44NAG1&#10;b3BGOPx/+t9K2YZVdeDyBXHq21s54Ofpz7dARWnBdOgCE4z7+5H4e9AHSY5AxkHn346fWqz24yc4&#10;yfTp06//AFqdFL5gXHTHtzj1PTtVtdhG4nJ9OSMY+uc9qAOcurNeeOv8uwP+Fc7daduLYGQen1r0&#10;N4VZencHGM/pk1nT2QbOB1z/AIDj/H27UAeR3emsd2RgDke3Tn/CvAfjH4YS+8OXLmPd5aOent0/&#10;DgV9eXemoQcKuCefzHX/ABrzLxroYu9Bu0K9F544wPTg54PT6YoA/n18U272WrSxHIKOV9OM8ccf&#10;zplvmW0IAPAzwDwD/iPf9a9A+M2knT/FmoIVxtkbsOeeAM15xpspZD5hAB7c/p+h/lzQB13gpWN8&#10;bYEksvHsR6ev/wCqvaE0NJIyHXLEH2z7Y/r+deFeFtQ+w64BFwOcds9MfljtX1XpdoVtft0gy0i/&#10;L6Hjrj65oA8W1nR4rRwvb17nP+eevNV7awEke8JwB14PTPPOK9GvtHnv7lwibVJ4IHA57gU6Hw/J&#10;Gvl4xgY46Eg+/rznBxQB5Df6bGHJcbdp5POOvBHrXtnwBvv7N8UIgO0F+OMccAnP49+mM1y2q6OY&#10;gSeMfUZAHHPt7mrngCZLDxDbTIfmLAqM+mPp/npQB+02iz+dp0EiHhlX35x1rdQjf8vUdun6n144&#10;rzz4e363nh+CZTlmXk556cc16Dk8APk+mfz/AC/z7gEjfKCFHHqDzz+nFNDAHgZ+ncjp/L/PdCox&#10;uA3Hnn1/Lv8AX8qM5UlQBnJ9Pp7H/OMUASq2eSckf17f/Xo3MVHYfTnn2/z61Gp+UgHj8gf1+npS&#10;hgGJHB4/zg+vfvQApxxk5C4zSrhT156/mOKQ4HHUfTr3xjj1pV4Y8gD/AOv6+/8A+r0oAcvPTHPo&#10;fX09KYSPvNyCT057jjFKrLkZOTj9f85pxII4GSPQn+n86AGYGVOMZ/z+PWkJGMnjgdOnt9OvBoPf&#10;uc44z+vr+negcYI4x+OB36dOwOOBxz1oAcG4LqTjnnn9P0pCOoHXjjgc/wD1+KDnkeoHf/Pb6UmQ&#10;xznIJ7/jxnPt/k0ANyOeO4/pmhlyNvYZ4+nU9fzp6lSMt+X+HA6j/PFMH908k/5/T1oA/Nn9tXTN&#10;tl9txtCyjJ9mXk//AF6/LYERzANwc8Z7Y6Z/H/Pev2R/bB00S+EbqVlzhVk754ODz9PX/wCtX45X&#10;wK3JbJDA56HHJ6f48/jQA+9DyQljyzg9c8+vNcJccE4OSef8K71ozNAWcDIyMn/PauGuQFbZ14Hv&#10;7UAZBQ8k1FViRsEjb/8AWqA5JJoAnQAgYOc9e2Pxq5alYpFkI4XHvVKE9scVYRenof8AIoA/b39j&#10;W7/tDwvBESP9WeO2OuT/AJ6V9rXtmrKWK4I989On8+a+A/2Crwz6QICMbdw65z7/AOce1fpHd2mQ&#10;B/kc0AeHa3pQTcygZGePU/8A1/WuCmQRMVY4PucY/DHTHtXvuoWYkDBhkj2x9K8x1fTCCXQYPB5P&#10;Q+v/AOvvQBzdlc7SpLEbSOoPP+QfyrttOv13KAeOnXv0x+NeeMGgY5/HkjkHtx+v+FaljeHKDOM/&#10;hk9uP8/WgD2KxuyWGzk/n0+n5/410MLgjpyc9f6/nivNtO1A8KehIz7c9u5/zmuutroMg9Bkcdfq&#10;QTyDn26UAdIMcZP0Pp2GPpUmA3QZ3456/UiqUcgbaynGeeuCPQ/16f4VbJXnA579OPTp+lAC/dAP&#10;QkZ79aVT1ycjp6ZGMAik6Akjr29+OR7460N8udx5GD+Y7/5xQAMWwQep/TjjjsP8Kadm369O+PpT&#10;yuScrkn8/wCXf06UzlSMDkeo9O1ACHd1YcEj8vfkdegFcd4+Vm8L3aJwSFGeMglhz7H2rsgw+VnP&#10;59vbPf61yfjAbvDd6McBAcevI5x+vegD+fvx/DNZ+K9YhmbdKtxNznn77e3+eDzXN3TqNPO47T+f&#10;OegFdt8X4vs/j3XExuH2l+uBjcck5yeT/h3rzW7ZTZOpOAcYAz2Pb1/KgDmYtrStzwuMZIHQjHSq&#10;l3xdvsHJY575PfFOhVmZ0X+IHOOpHXmrtxbBb1o16Ehs89+3Xp/nmgDHlXbg9PxpbdGkIC9/U9Pe&#10;tTVLbG2RRxwP89PSoLKJQjlxgjHHr7D3x+lAGfMgEgB5OP1/Cv0+/YPvWiuBbHhQzYx6kde/XjrX&#10;5hPndnHH5cV+jX7DE4TVigThZATznAIAzigD9oNPu3AUMcgevY9/z/8A1dK6FWBG05I7GuKtz5ZA&#10;Qgn2/wA47/5FdLaTFlCYyPqfX1/pQBamXcjc4x1/wx+Nc9dwj6HP5105wy/Mc5/mf0/H8KzrmEMC&#10;yjBHH+PegDzDV7L5SyjkZPTr/n1xXm1/Z4BXGQDn0/T/ADmvbdRtwxIxgcjPrnGPoMAV5vq1ngNx&#10;kDPf9PegDxPWLNkYsgzsz6n3OfTmuZRjC/J2jPv+X0Nep39nujKnrjOSfXrjjjj39q861GBoZSxO&#10;0fyHt0/z780AbunXxAUE8r7Y9+nt+temaZekhecggdPrzg/pXiFrMykYOCB6fmcc8f8A6zXe6NqD&#10;HBPTj/8AUBxQB7lYXZAHGMYPP4df8/nW4rgjOOvOc96870y8GwdPlwe47dR/TH9a7azm3KGIIPBP&#10;qenagDWHbnJ/Pv8A56d6duGCw57cfp1pikkjIyeuOo78ZP6//WqRsYDdD798en5f560AOJAwpbof&#10;xHsaRgGyWBx9R0xx3o+Ugrjr9e/XHof8+tKSHyMZ649+Oh7n/PNAERBJ2ngkfzHXP+etCsOcjgZ6&#10;j+tIQSM468/4elKAVUuRk/ngevT349aAMPxDJ5WjXpHQQtn8gPz5/nX4X/H9pD8RtXdjgho19xiN&#10;euMn2xX7k+Kn8rQb585xEfT8vWvwq+Ocyv471l2HBmYAgjjCgY6nHvkdaAPAOTukl685x1Ht1rBm&#10;I8w4+XH6Z710MiGSI7uSduOM9M/r1/GudmVfNb0z2x+P40Aa9zDILZnaTBTGVBwSD0z+fP0rGUE/&#10;N0A7+mT9a6PTdGv9bzckbbaIHLscjHpjHJP+fSucuVlhlIbkAnGCe3GeaAL9uxDfIeO/QcZwMfl+&#10;Vdlpd1tmWES/eAHQ8AEH+ua8+ViCrHgD8j34/ka6jTLkrIsQO0EE+q5PXJ/p+FAH6nfshwpf3puX&#10;GCZI84J6nn8P6nt0r9Q7qIc7e/8Ak/55r80P2KIfNlMzDA81Cwz/ABKmDzgeuR/9ev04KkocDk/T&#10;1/z/APWoA4DU7cENtzgfh26Z7/l3rzbUbcqHBHJJHAz7df8AP6V7NqMA5LDPPXnj0x/KvOdWtG2u&#10;wO7Ix/gOvNAHj+q2heMlRg569+vce4/XmvPmj8mbpyxx78d/w9K9i1O3XJyemTx0+uTx3/wFeYar&#10;beW5IBU59uvpxnNAF/TbjJj3HB4/P3P/AOuvUNIuwH54YgDB98/Xp09OPavFLGcBwrEjbgc8Afhz&#10;9OvtXoWkXZYLg56ck+/+euaAPbdPnJxg44I6/wA/p/KuhWRiOuT6+/uK4HTbvO3nBAB4569f89fS&#10;uzglLruU5we+ATxnB6//AFqAL3UEHjP07HripA2cZOTnjt1H/wBaoFYFRyfr05z/AJ6//Wp+fwJx&#10;7/zzn8aADCkZbnPp3qJueM9Qevt2z1qRcH5s5PQ/h6e3fHNICM/KeR+PXsaAHbwxBB9+nX04oz7Y&#10;24z+BzyetNADe5PH5dwBTcNtA64z1xzzx/ntQBVu5DDbSTMOEVugx0HTn2HWvxd/ap1M3/jiO3Qg&#10;iG33Ht80jFufb/69fsV4quGtvD9/KhwRFjPuf84//VX4a/HDUTqfj/V5JHyLcrECPRFAwM8flQB4&#10;XODDubDNkDnPUkZIJ9cnjiuMmbfLgHJJx6459/8AOa6G/m3O8Q6DnrjPpk+3t/8AXrno1zKiMMZP&#10;ueM0AfRXgW5+w+Hnkt1wQCxbnjIC5P8AUdqqR38R1GW4mYyAM2CvOQxxz7f/AFqqWF+lvoqWtshB&#10;ZGD5PUdh/X06fWsG3YQK+5zkr9OOvPpQB3p1tzCAqYynA9NzDrk8/h/9avW/Dd+JLdIifmdACoPJ&#10;AwSR/LNfOaXamaGNgX2gbR/j/SvVPDOoq0xswQMoDwcZJbkDHtwD7mgD9SPgTBCNNiUtvzbOVPTa&#10;0jKSD6529+1e2ahCGjkJ6n/PT/CvPvgvoqWHhX7VsKo7xou45+6nIHoAe3869RvACjbh06enpx9c&#10;/wCc0AeQ62jLuZFxjpj/AANeYXwBJ3Dr15/PI/l6fhXr+swsQQvJJPrgfnzj6V5RqUYV8IAozyfT&#10;rj279f60Acdcfu3DAYH05yB/nFaOmzbXUE4GR+vT8KpzLszgjufXOOnvj0ptpKySBiOR9AP8/h60&#10;Aeu6JcKG3KcFgPU/jXqGlzNgNgDI9D0+v+efpXh2kTCNwzcZ9up74x/T8+1eqaTdFcZ+QnjjJPp+&#10;X6etAHpsLZU7D1xzx9RmrhC9du0duc446fnWRZy7lBzkn6Dr/T/Oa1N/JbgEemex7n88/wD6qAEU&#10;9FYc+xqVTxg8Afh+OP8AD/8AVEV+ZZAOecc/ToTnj6U5uQdp2gnPbjj6fT0NADt33c9Rj36YqLOB&#10;gdMnn8eSf/r0/AAG0dO2fbqeTmlySNoHTPXJ/Q/hnp70AN5UYx/U49uKkI2txzjH+c0wblG3PT6Z&#10;5/z/AJ607OBjPBwOO+T+PWgBxI5Df5x06VC23hl+UjHXPH1NPGDlc5IPGePw6fyqJ8bSykjP17du&#10;n0/SgBjMCuSeCcHgnGf6V+Vf7ZPiN7u9i0uJ8iWd3b/ciGFA/HkY/Cv0+1y+Fjpl1dHlY0YgcjJx&#10;jGOtfhx+0J4im1r4i3cZfzIrELF16tjccfi3tQB4kWRnLR5ZSCvygA5PfJ+tcjeH96Sx3Nnsf6V1&#10;CzLHbl5H2lcnOcZ57gfyrko83l+iAljK+O9AH178DNN+zWAmXguhbv1P8q9M1HbfaqYN+ehP+9nt&#10;/npWT4Jhi0Xwmqxj96QCcc464H581q6GrPO1xLyc9x1Pcge34/1oA6m8YW2nCOMYPTPt78cZ9ua7&#10;vwRCI4oxEBvdsMxGAAvbPvjGf/rV5lqM4luApJUAjPp7dOpH869T8M28oiWOItgqAGGM8E5A5PJ6&#10;dKAPYkNtaQO27fcSZLEn+NunA7jtmuw0KUqEKEk9e3qByP8AD+leWQM0exs5MzFmHTpxx0zn1P5c&#10;8eiaFLtwDnJPv37A9889aAPYNPkJwQAAOp/X866FAWUs3yn1+vt6H/PtyGmSYC4OSfUD+f1/zzmu&#10;vj4HrgcE8YHTHf8AwoAlYkE4GSBnn1zwPxqNsZ9c8EHt7+3T/wCvT8sABk/57fT9PbrUZHzDHI9O&#10;n1oAcDg9cD6H8Dn9Mf40/AGVHB79/b9ajzgEqefcD17f5/WnnkFgMpxznGPz579B/wDrAFwcggkj&#10;2745oUjbnof8/wCc03PIAGD1/Hg9sZpwwwGOv49/x9/TmgCME7CMYx9Py+h9KZkAlgOTznJ/LP4V&#10;I3A4wSM//q6d6jO1R0yRn8fc/WgBeoKjkn0OT/Lpg0A7iuR19v6imhcONh4PbPH+f8804k9AoBGP&#10;fAxznPb+tAC7QwKvyOwx+mc/nTXGSf4ST3FGCMhhnBxn0H14x/nvTHbjrjJ9hj0A9evNAFWUBxgg&#10;jGM9eM//AF/X8azZmXgkZx16emfr0xWqzHZnORn1xwO/t+GazJ2AAOeDkjnv/n8aAOUvwcHuGHbI&#10;9PUV5xrKlo2OD6euOf6etelXoYAuOpBIwO46859cc15vrzeUru5zjP5ZPuevpQB8w/FfW10vTJVL&#10;gYXLdAQOcZHuR6fyr4ba9e4mlnyRvYseScZPGfT/ADxXu3xy8QPd6ibFZMB+WOB0+nr7V88TSGNW&#10;x8pAxn+X/wCugDn9eu92Y4SUBP1B/wA9vwrf+D/ha58T+M7KBU3ojgn6k859MDmvPNSm3yFc5OTz&#10;n0B/z/Sv0A/Y78DCW9i1WWLznJaTDAbQO3PvjPJoA/RLwh4ZTRvDltbBNjFVbJz29T/T9a0L3T0M&#10;ZlxsLjBPr6ZH9K22vfNmigy2Bj5V6D1H9fSk1idBEEHyhfbIHp+PsPrQB5DqtvNNKIrNAB64xx/k&#10;ViRaXJNeiALkBgSOvvnOPwr0mKAbWZY8g4HXjIz+PvmrelaRG90LmYecDyMrlcdSRzntjn8u9AHT&#10;6FbtFp8ZkXDtyR6EdP0rY527wcn8Oex4/wA+lPiMarwAAR6Yzz3/AKe3uaUhsjHykc9cdf8AHvQB&#10;HjnGcj+WT6D+dGW/i6g/hn6g0MT8wHzFf8O/14696CRuAByPrjnP+f8ACgBgGQQT1xxn27U5s/dB&#10;3Mc/T/P+fehVDEknkk4PcdM/5PvTGIOcnH4ZwCPT6+n6UAKemOp9D0yOxPWmyKWAHJ/r6DP5UYYD&#10;I7D8s9evX/8AVn0p2VC4UYx7dffsPy/KgCnN8xbAwTn8Mn/9dZFwcAkcY/X2HPatiY5ycZPp7/56&#10;1jXW7aGyMDk59vrn/PXpQBhXIwvrj069enb/ADmuN1ZyPlUc+mOhHofeuzuGZVOcZOe2evX39uma&#10;4zVCGA6/mPp79RxQBxk5YMQ/JGB+X/66ntyr4IHHfPcDrnjj2qvONzjBzg+469T/AJ/nToS3BHJ7&#10;+oxQB0VuQABnCgde/H+Qa6SyJXbg8n1B7n19fSuYt32qBjBGcj09v8/hXSWL4cY5BPp6/wCH+TQB&#10;3lhxhCckDBGPbnj8OtbKgkF84zgg/mBisPTscMRnIz0Hb/E//rxW6zHBwdp+UjP19ecfhQBKvDfM&#10;ORnHGfqQM5FRMwI3noPQfiB1+tSE5Yqc5J+vfOCD6/19KjYBtx6AZ7Zz2/GgBzAs3AII9h6cjB5/&#10;zmmFiMEfw+nuOuKOchRx6cZ3fUVFuwu5jkEHngfjz7Z70Acz4u1uLRNGnu5GCkLgcg9Rx+XTrX46&#10;/F7xdL4t8X3Ll98FudijORnv7Z96+2/2l/iTHp+nS6daykFsxhVxkknk9f8AOa/NWW4WQtI7AsfX&#10;9ef8f1oAo6ndxQQ7Y+SQPbP0/H3/AK1woWW7u1iiG55SFGOpJ/8A11r6teI+5ASSBgfh055ye/8A&#10;k16p8DfBEviXxPFqUsO+K0YbQRkM7dM/Tt6HFAH3H+zV8Pk0HS/7SvYQPKjypJ6ysMsfwz/KvqDV&#10;b+wa5hjlcSuka5j7b8cnj0Haub0iJNP05baJtttaqFYrxubuc5/CuVuNQiW+WKEqETkheSxPrx+H&#10;X2oA+iPC1wJXgsID8nTjAxnrj+X/ANfNfUPh1/KtEgByIuQ3+yPT+lfI3w+kNxNBdkY2ljk+ncn0&#10;6/069fqHT76LTNM+0n5zGm9x6d1XnuT1oA534ka40sn2FGyWw8g649Bj9TmvIQylgCduee/5/wCT&#10;6VoareSXt293OctKSzdf8/5+tY6sQSoHQfXHP6fp04oAuSSBlyMf7PPT0GOcY9frWDcSfMRnA798&#10;kf8A6+v51pzSZHqDg5z09R/k/jWLdfd3qxBJP+R3oAriQbioJyOOnT3GfU5wP/rU9WYgBjkdemB2&#10;wCe3/wCuqwY8sCQDk+/5fp/kVLvGz5CSR93PbjOf8/8A16AImYMQCeRyOvPrn3FXbRgGDD1x9Meg&#10;PeqTNu4HJ+n9fb/Oc1p2mwbVb5SDz6dOuO3tQBvQkgEkdcgc/qfy4p4Ytk9Quec4/H8ajTBwwJxz&#10;x069eO/4/pRt+VueD3/iz2A9PyoAk3YQkHPY+xH58fWmb+Tk4BA+np/n607DbiVGB16eo6f/AKhU&#10;f3lyGxnPqT7Y/wA8cUADZGcjkY+vPI//AFmk6ZPQEn8M8D+fPWl6A85Jbj/9Q4peqEA5IbPTj/6x&#10;/wA80AMZSpyBwcjjqMcAGkIwQw4z+Y59/T/ClyR93J698DB6ev8AnvQWYKBwBz2HPT60AREDI7Dn&#10;8T/9amr0xnbs68dD7D+f4VKAoztG4jjkemMf/rH5d6iclc84OPTgdPYevXtQBGck5PGeo+np/npT&#10;iMD5eh79fz9R+FJjAPzEgH06jv2pegPI4xnnj3wMdenBoAjDY4JyfbPPFV7iSOKEzyEAAEk5xgev&#10;b0/nUjkL83QD0P4H3/xrxj4s+N4PDehTneASrZ9u2PzzigD5p/aM+JolDaJYTYZyVPqFHH5k/wCF&#10;fCl9fLDGZOuT94gEcc/4dRXXeI9Zn1/VJ9RnYsHOQOoAz+XSvJdevcy+Qv3V9O/Oen+NAGLezefM&#10;cc+/1969r+BXwu1X4keK4LO1tzLbwFWkPbGeAfqa8Y0zT7vU72GytVMs9wwVVHUk9P8AOK/eL9i3&#10;4BXfhrQYNWu7fypcKWJGC7HkA/T/AOv0zQB9h/CD4aQeDvDlhAwAn8lVZR246Dp06gV6+ukpOwTH&#10;BP8An+tdFYad5UYGMkj/APX/AJzW7b2BVS5Gf6Y6fnQBxd7DFYWR3fIo/QD0r5X8cX8fnOjAEKwZ&#10;ueSf4Ix9ep+lfRvxF1pdJsXYHe46RggFnb7i/wBfpXxXqt3NdXJErb/nLN7uc5PX/IxQBSMr3Ezz&#10;yNuaT5ucDJPp+XQVNw3A/T8cf571Xiyi7iAd3Yd+/rntVtQcAbuPzGPf8KAEDSYBVckZ9vxxTiwG&#10;CT8rBe314P8Aj/OkKgDO3A9M4P6f55p2ePmGce+SMf0znPHXpQAzOHBx06/Tt/8AXpDvDYHOenv6&#10;++ff3xQCRh8YIP4d8c9/8+9NbK9OMZ/Dn/D3oAAWRsE/4H/9XpSNgqoY9M/yHQjHr/nFNIO7pgHH&#10;ccfQY69v8igBiTuIKnk9uM9R6+39OlACDKjr8pHOMev+e9MAJ+fHyn37euMelPU5bBO7HY0qqAcg&#10;AN+PB9u360ARlSpHIJPTtn/6/NKe+eM45x19aU8/cOOp6Y4z37GkYRHLHAPfr15P+H4UARFcEYBI&#10;9P8A6/X9KX5u5wOR6cdQAKTAONvT8+o7fz6Z9KUkfwsvPfHJ9c/T/JoAiJbbnOOmSOg+mOtWLfkl&#10;W455+p6/hURXgDGRkY56dP6/5FWrdkDgDg5zz3x3PXn9KAOn05fnUdSfTpz0wa9i0VPKiDMMMevf&#10;8M/4V5VocfmTKTyByeo6mvX7FTHGu07cqO4/Hn8aAOkjOQBng468fhmmyfLzz+WMZ/8Ar1CshCnA&#10;yPb6d+aillHlnHJ+h9aAMPUZtpJz83THTp6nnp/+uvJPEVxtiKg4zkHjof8A6/avRdTfh8nGPf6Z&#10;P+ef51454gn3yHjofU/h+lAHIzEeYeMAHp/9b/PtTMnb0wR0JPYd/wDGnfxFiQDnk56H6c+lV7iS&#10;OCJpHO0DJ59P88D/ACaAM3WNSi0uye7ndVVQfz69OP8APFfnF8aPiXc+INRm020lIhQ4fB/Tvx0H&#10;evXfjl8UDGH0qxlAkOUAB6e5xXwbqmqIu75tzng59R1+b6+340AZur6iQSkbAHGPX8h29q5FnMjH&#10;ufyzmpZ5mmkLsck+9bXhfw7qXibWINJ0xC807BRgZx79/WgD0z4JfCXV/ip4ttNKs4Wa3Eg8xhnH&#10;0z796/p5/Z2+Buj/AAu8K2ltDbLFOFXdxyWFeB/sb/sy6R8NfDVtqV5AGvJFDs7AdTye3Tp0r9FY&#10;IgANowF44xigC2pGOuQPb/OKU7zkkYGaXBGATx04P41zfifXrXQtOlup3CFAWzngADvzQBxXxM8e&#10;WfhbSJ2Z8OBgAEbmY9AB/Ovzu17WrrXL+TUL5980rZ9gDwAPwHHrXS/EHxldeLdXe5LkWyFliUno&#10;uc5645+me3avPiAGx0U9Mj17jpmgBkrseTyCOnvyRg5PuKPkwcnnpnP5H/8AV/KjknGc4XHJJye2&#10;Px/zzURDZLMMYx/h1P8A+v3oAcWDN/tAZ454z6+3X/OKtWyGVlyQfyGTx/8ArqsMswVsYPPbv7fh&#10;jr71uaXatIwZ8kD15/D/AD7UAdl4etMlMDg8jn9Px/KvoHwxp4VEkIx715X4a0/fOke3pjI7/jX0&#10;Ho1osEKr1wMZ9ffv1/D8KANyFcKAPTHT/H/P4VNI2FOBkjPB60igDHGD+n+eaqzyYXk7cfn9f/rU&#10;AZOpXJWM7ec9O1eMeKr/AMuN/mx7n68YP1r0LWLveGxzj6Z6ev16V8/+ML8lmiBz+Jx75/PH4d6A&#10;PNdYvBLcO4bOCcknqO+Pbr+FYLNgFj8o6cZAH5/0q3PIzSFsnHTP8vx/zk96RCkHnr7cn/PSgAOT&#10;1OT7DPbnH86ASSG6fnnJ7/5/CkbK43c56+w7855/z9KUZJGBg57c9/SgCAvk5jPTP09j045pckJk&#10;9R7dR7/h3p5UEg5zjHbufp9ORUILZ3MQAAfw9fSgA+Ug4HHT8B1OB/n9aSPaQozk4A79B/npTuv1&#10;65/l3/WkZk4OcggH0wp5/wA/yoAcfvDPGD6dOehJ49P85qMqSORnJGeB29B9OPwoXaW5HB46DP8A&#10;9b69qkIzjcM9jjH06fr/AFoARkDA5yCc4+h5H49ajIOCg689+c9if65p5xx3Oev+A/X8qYSpO5By&#10;enXGOw+n0oAhIxgk9B69x0Pfnj/PSggqcLkb8+gJ9AM+p/8Ar1JjaV2nbnsORn2/+t707+HcxxnH&#10;4+pI+tAELbwvBG7v78evb2596hKsMADGMe34f5//AFWduFbgkjjrkHjvUJ4cgDBx2z6Z5Pv3oArt&#10;uU7Rz+nX8z2/lUq7gB3ZT3P+cUjL+9II3f0yPT/Dnrz2qSMwgCSUgIBnnocdz0/lQBsafCIB9ouS&#10;ESPliSOMDn/HpXzH8c/jidLifQdAlBnKkf7ueMnrz3HtzUvxg+MMWiWbaTpcuZ2JVccgYHVhnp6A&#10;e1fBmp6jJczTX19KZ5ZMncecn19fbrxQBm6pqTyyyXFxIWlc7mY4P3uSecZ65xXn+o6jLccbuB2B&#10;PH596m1O/Mj7A+Rz9M/54/lWLHE1w4RAST0AHNADoY5Z5FVQSXPAx/Ic5zX7EfsPfsYS63LaePvG&#10;tnuBAeGKQYCDsxBxknsPxrh/2JP2Ob3xtqlr438ZWpSxjKvbxuPvY+YMeCMegx71/QR4b8O6X4b0&#10;+LTNOjCJEAvAGDxz7A0AXNE0TTdIsIrOwjCRRDHsff39P5VssvVgMD8uKQDAPGAe39M9qwte1220&#10;Wxlu7pljCDIyc9O+OOOKAKPijxBa6LYS3U7qoRSxLnCjHc+1fmx8UfiVqHjPU5YIJW/sxH4XGPNI&#10;OAzAdh2z2+tbfxf+K11411B9OsJGXT4W56fvHU8H/dHb6emK+f5nbO4jJz09f8cAUANY7sFye/QH&#10;05OfemKowAeTj15HfNKSBg4ORj8Pw9R6Y9qUA4IQlz/P6+1ADNzEfJyvOO+Pp1pmM5DH0zx0zxz/&#10;AI09lPqARwOg455PbGPr1FQ7gpPbI79s/wCeccUAOz82ScE/5z7/AJU3aeV7k5zgZBHJ/H/Io+6N&#10;w4wRnsfQHHTnr/8Ar5eOe3Q4z+PTHr6fpQAxcKCeDzgHp168e3bPuO1IQOT0yDjI4565/rxTy54x&#10;0Lc5zn+nf06VC3Ixux/k+nv19aAGDBODwBzjHr2x1pGAeMqDnHQDjp1/H2607llG0YPp79Bz7ije&#10;53EjdgH9B9PwHegCGFdud3JxwAOn+R1PSnNgE+p69+Acf5/+tQSFJ3du3+e/5+tN5K7h7YHHHrnP&#10;f/PUUARbTu9Qf/1cipRz8o/kfw7d/wBcUfNnIPH+fx/XNNJBKM3GST/nH6UAf//V/N/9orQJNJ8T&#10;3L7MF2bjHXngkfzr5n09DFdFT0IyMjoe+f8APNfo5+1h4YEdzLqKg5P+zkkk8DPb3r86nWKKZWQH&#10;vxwTn2x0z+PFAF7UVZlGAMEDt1z+vHrXM7XyFPIBwfX6j/P4V2JiWa1DN8xx14x07/yHauSuFCtj&#10;IGcdQcg59en9aAI5JlxtHJXqR0I+v9ahZXIIOVz/AE/+tzUjYLDb8wHcYz0yM+uR1NRMy+YWJ7Y7&#10;9M/pQBFyoBzkr+Ptmuh8NXz2GqW9yDgBlyc/r7VzbYySTkH06e/FWLQGOZPTr78kdP6fyoA/cb9n&#10;PxCdQ0O1j37gqKOnf/PFfXa7gpfJ5we/6f8A6/5V+YP7JficbYbZjtwAvOe47Dj6V+nFsweJW4II&#10;+n69/agC0C3Cnn1/w/z+HFBYgD1OOB2yPz9se9I3GOPy5z7nOKbzxu4BGPTPPagCXqQOuDnoBjr/&#10;AJ5pSVyMcjn8OPXNMZsZbsAMY/r9KAC2doyfy/H/ADxigBwLFi+cdunXsP8AClVlYDIycY4+vHT+&#10;lN+XIcDk8/4Djn86eRgDv1Hfr/T1+v0oAeGIxjp057+n+FOQlWwcgDrx1+lRAknC8hR9ehpM/IQ3&#10;GPfPr1oA1ra75HOCSO/+RXQW9wrkDPHXnt/WuLDHjAx+GACc9f1rShuirDrz/Lt1P+e3NAHaRgEZ&#10;xzzznn/69PeJWBxgnjv/AJ71j2d6WIGTkfnn09+tbUcgIGDgntjr/L/61AGZcWuQePbp/nrXLarp&#10;/m2s8TLncjcdjj1z/ntXoLqr446449c9ufzrMubRXjKkcsDx68e3T86APwW/am0a203xXc+VHgzZ&#10;YZ4x/n86+RLJyJSjAggnt+n59P06iv0k/bX8Km31WK+ROGz29eg+v61+bDRC3nKqCCR6+h9/8KAN&#10;7T5mtdXinAAAIbkce2e/NfX/AIc1eTUtPilYgADA7L+HQfX8K+MJG8qRZGGSBn2/Kvpv4V3j3Wnr&#10;DId4iC5yPlI7qCPT/PagD2iwsxIu1lBL+mcnrzj8OPathNEjRy8g3e2PToOcfyrOt7lLe5XHbp7Z&#10;9OnT/wDVXf2586MMwxwBzkYxznvz6c0Aeaa74fd7YtBFyOdo6f4Zrw5LWbTtdikAaMK68Y6YI+nX&#10;t+Ar64mEAiETgMPU5A+uf5+vWvCPHOhmGcXFuuAzZIxnnnp6dR0oA/RL4G6m994dRC3CjA69+vX+&#10;XXrXvakMvrjpxjOOuD+n69q+Mv2bNVVrB7dySxwD27cc/lX2HDMZANxz7/zB7fr6GgC6x6r2HGP5&#10;8/p60oyFORwMdOmOhpgwSNvB9O/+GaUjkkc579fqcc56/wA6AFGSp5yD1GPbv+dKC2OOin05/wA4&#10;/pTtueh9QODnP6elRFwCSBkZ9ef89vwoAfwTwMg+nb8aAw+9ngfeOAOg6daZjdy3AHX2z6en4UDA&#10;4IwT9e3p+fHPvQA8sSOvHPqc00N8xGdpH58e3fHY08hemM8H/OR3ppUkZIPIH4enp/n1xmgAD5HJ&#10;yfyPv6dADSFvb7vf+QHrn2oZgDlsnjvx74z/AJ+ozSkA7hnB49PyHXt6e9ADOSRyDnHPOOP8npTx&#10;g5wOPfP6/j1/KkIUAsp49fp7dR/nin5BzxkDH4dyPTnv9MUAJuxwSGJ5+mOp+n+fqjcHd1PPT36c&#10;1JnsCSD047gHjGe1RHoNwzj37/570AfNv7SelDUvBV2m3JNvIvrjHOT+X49q/DfW4DHctGoyeDgZ&#10;/L1/Gv3++L9r9r8KTIi7jyPplepB/wD1dq/A7xJE1vqVzBKOY3ZfTocYGD7f40AYsUjtbkHamTz7&#10;gdTg9OnNcXdYMj7RkZx3/wDr12cbhkDkgAKe3UHgj8e+K5G4URXLgnoeMe3FAGHKAG/x/lVcnnjp&#10;Vqc5Y8cfjVU9aAJoiAc1Yjb5gTznFU1xkZOKsr1HcfkKAP1f/YC1YLcGzwMF/Trkd/TvX7ATQAqc&#10;jGOPb8Mdf/11+Hv7BWrLF4ne3kOSrgjIHTkZHr9DX7q+UHQHPJ7/AOf84oA4TULPcDxnHP5f/qzX&#10;BajYqwIcZCnP+f8APWvYLu33YPU/p+HauPvbI5LsuCSP0/UigDwfVtLaIs4XAHTHbnr7f55rlizR&#10;yYPava9V03cGwOB6+xz27+teZ6pYeW+7bj9APy/Ln370AO069+cIDnfz64+v5fl9K7iwvgVVRweh&#10;OOcnqTgfyryuCUxPsI5B5+v+f8TXTafd/cUt/T09/fn2oA9Xtbg55yTjP5ds1uRSmQAtknGf8/jX&#10;AWV4GC4ySfXpj69eP/111FpcAYXO8df7wPvz/L0oA6HI4Zj0H6H3oO0EjPXj8P8APrUKMGAb05/z&#10;65FSDg46nPGOg444HP50APYjJcnGf8/5/wA4aynBx2/T/PvTMnkdMenHUYwOc/Snjjrxn0/z0/D+&#10;tADSQMuvf6556E/jXM+LQG8O3+M5EZ4z78/5NdQSOOMgZHfj/POPf61z3iQbtDvUAyfKYdOnr/n1&#10;7UAfgp8dLXyPiFrsaAZect0J7A8evJ/SvGZDthO8AEjtng/4V7v+0KuPiPq6g4yyM3tlBjHTj2Ne&#10;BMyeScg4PpweDjrQBi2YBuyH4IVj0744/D1/Wt+5t1kuvOjBOAo547cduv8AOsa3CC/RZON25cZ5&#10;5HGfx7fyr0A263Els4UDMag5Pcfl7/8A16AOV1G3Y2+TjH8/f+dVLa3DRkKAwOOTnJHr/hXcavZL&#10;HaK7KCeOPUr3/D9etZdpbA27y4GTx+Q7j27daAPPruMx3DjPQ5+v6V+gX7ENyYdbMZOQZB07gnGD&#10;718E6jFm4Zl4A4Hp/wDWr7b/AGLZPL8UlMkkMpxnpyMH/P8A+sA/a9WZR8uAAB6ZPuff+netW1nV&#10;CFPI5x6c9D+Pr0rJjYfwnBXp/n/CpFcqQc5/Pp9c/wCf0oA7e2mSRC3c/T8c479M0sygqVXryO/4&#10;+1YtjcDgHkn0Hb1/PBrcVtwHc/y5xg/40Ac/eW+5WDdTn369Mf1ritUtFZD8mTkY46/416TNDnd3&#10;H8ufx+lcxqFqZAQD6859e9AHimp2hjO1x1GM45OP64rgdVst2G7kY+vGa9n1my+UlcAnnHHqcc9+&#10;P/r15zfwZJVu+eoySP8A634fSgDyWQGJ8MOBx6/UY7e3Fa+n3LKT84IHT/659fajVbTDHHyAfpj8&#10;z+P5HFY0U2xyjDjGM/e4J688UAexaXergZY9M+3t/n1r0bTLxXOGGPXP0/nXhek3uGTnAH0OOn+e&#10;PevR9Ouw2OcAkde+eOc9MUAeswyl8Ivfvnt+H1+narQYBc4A49efw9a5qwutxA9Meo6//W6n/Ct6&#10;KRSo6nBPPTn3696AJ9zbSAc/Ue3SlYgZXHbqP8fb1pEXYAcdx1xx+I7+1O4H45HIz06//WoAa545&#10;HIz0/wA+tIT5ZIHBH059jUrYbJUEke2MjnmoCdv0H/6+DQBx3jmTyvDN/g8bQPl5HXp6dO9fgx8X&#10;bg3HjjVy2ARdSAeuM8cfrX7wePnEfhm65BJKehPJ9eRX4I/FNwfE+p3TEB/PdumOpwD6dfWgDzR2&#10;/dCVT1J/PHHFc7IoLOR1znn261pq2YioOehycAYPWqKMWkKjuyj1/n3oA9k0F7TSfDbXN2yqxX5D&#10;kZJxn7o6nPSvHbyaS6maaQ72dixJ6kntU0ss8z4d2KRZUe2OgX/P4VSklRiAGyB+nuef/r0AQscF&#10;ccHp9PrW5pimSbYTwwP0JHUisMYc+w/Piup0FFaYnChEU53dTzzgY/nn3oA/Xv8AYhjRIYmAyJVa&#10;QkA44A2g9f8AJr9K2X5cYyB+PbH+f/rV+cv7GQaLTotg2qsTdO4OPfpxxj2r9GYJQ0QXHPvzwOvP&#10;JoAyryEtuwOPXuffiuF1S0DK2Oh7d+fT8q9HnAI4wOvr+OK5XUoQyuGxgc845x1/x+vrQB41qluA&#10;SSBxzz75/wAmvOtYtQwyFxu6fp1z1z9K9e1W0KllAyRnkex/ya891KAtkMOcn2B9T2Hv3oA8nJMU&#10;x3fp7c11Ol3KIfXH6gdvTNYOrQtFKGP1POO3Qf5/pS2d0u8DPIGM98EfyoA9u0i8yyqGGTgceuOp&#10;/CvRNPuFJGTg56evufw714to12m0AkE5z/j/AEr0jS7o5U9fTocnof5UAd6rcDHv6fyp4cAjsO2e&#10;oIz/AIVVtpQ4HOc/ToP5VdC4X5uCD2P6c0AG4LjHcD2P0xTQwxuGBkdsf5/P+tDcd8EevP4UZJwv&#10;Qj9D2J4/kKAHAcAH3GP5fyppBAAP0PQ/p+P8qM8DsD/h6UEn8Py5/Q0Aef8AxIuls/C9yVOAzKOn&#10;YHJ6fSvwQ8b6kb7XtQvbhyTPcSORzyNxxj9P8mv25+P+p/2b4GuZWO0LHLIc8Y2oevXA6Cvwb1WV&#10;mkc7s9Tge54wT69c/wCNAHK3dwwJiQYHPueffFUbVPNuVXrk9+9TXJCySIOgOOuf1/lV7QIx/aMU&#10;hGcMOD3OfyoA9X/s9LXR1lumCgRhkBHU9wcY6DoKwjc25MrwfLGDgZ4yuPx6/p9auatdGeMW6lim&#10;4rz228nHoc/4Vmw273LRxR/d4/AE49vTmgC3ZjexuJCFJHU9h2GP8K9H+HIhufEmnw5BLyoozwoG&#10;VHPr2+vNeZziON0tMgqCR82cZ9yOvsOOeOlez/B6MnxjphWMkWwLYXHXjaTnIwCR7H86AP2d+HsE&#10;0fhGwkmOGnDS4B+Xk4BA/D61012uwENkg9h+fHr2/rVTwvbSWvh+wtHIDW0Ean8hxzn1x781qXaD&#10;ZgDkkenHH8/egDzfWISxY4wRn3ryXV4SGLHBBxjr7j/A969q1VMg7sdeP6V5TrMWHO4DPPT8f/rj&#10;/OaAPNbkruJA4XOfX6gfXtWbDJtlKYwT04wD2PPT/PvWne7llPUkZ7/1/wDrVjuACCmec9B/TP4G&#10;gDtNKuvmBwOAD9PUe5r1HR5x5ajpxxg857+2fWvEdNnaORcNkAD3x7e/49PavStGutrLuyc7QQT2&#10;49P1/wAigD27TJR93HX17n+ldIpQqCeh7Hr/AJ/z2rgdJmzhc5APPPU+v+Rmu3gYlSR2H+c/Tr/O&#10;gC4oPTOM9fY+o/wqRQpwQf0/ye1QMQG+X5gD9M57YqZWHTdjr3xxj/8AVwP6UAMbcM9u3/6qFfAG&#10;Rz/M+n4/40pYE4yc5HX8s57UxMEknv3/AJAn+X4/SgCcYxz7fkR05qIsCCOdxA5xx1/z1pCpIP3j&#10;twfxHSlYrk8dP5ev4fX+tABu/Pj3P0/+vSPtAIxwf65/xqQAcnnsfy/X8qaWVSVbGe/6/wCc96AP&#10;Kfivq8ekeGp5ZXAEm4tz/Cg3HHTtX4L+LdXbWNfvdTY5e6nkbp23HGR9K/XH9q/xQdK8NXcUbhZB&#10;blF9d8vGQOOcGvx1byzIXY5Jxn3JOc4z70AZF+wWFUGCWznnHPerHg3T21DXIY1GMHr6D/HHrWdq&#10;sqtKUQZx/n616r8GNJN1q4nIyA316f5H1oA+rlsFstJitwCqyKDt9yO/Q/T0q9pUUSKHkGQNoGPT&#10;t+H9Me1V/EEzKEtIOUTOTn7x7Y6dM/4moFlMFhnsc8HPU55A78DH0yfSgC1bTrd6qY0AKKfcA+nP&#10;4V774etRCyXNyPMjhRn29ACcqMj69M9hnvXz94RUvNLcZy/Td67z2Pr/APWr6e0XTt1o0twCEmZV&#10;APKqq/M24Dk+wHfJ6YAAK7TOLtYHcEQII16ADGCf14rs9JkJRduAvvgdK87F19pme4zzKxbjAyD6&#10;Dtx2rt9KlIAB5GTnnHp2/lQB7No8w2ruGeM9On0/TH+FdzAQRweB+X+e9eaaLKu1Dnpz0z9eP6fl&#10;XfWM/mKHPBwBz7D/AOt3oA19wyN3PQ5HbHp/n8etM7YIyRjnOPpUZYcFcZHbqfr0AH1qQseMDOce&#10;mBjJ9uO/+cAAVTkbWIOeM5x+AoGN23IA7/h6f/XqIuACFOe35fXv+dSE/Lt6EYH09+mP89aAEyvX&#10;gkd/qO3uO1PWQBh3HPIz3Hb8qj3Eg4H8iffPSnrjI7Y/yf8A6xoAUuMkZyX/ADPqPQ1F354I656/&#10;574p+4bdyjn/AD6U08E8cYHXn8c9/wDJoAAVBKAZB64yeP6fjTWK55OSM9Bx7c+w6/Wm8q3JwP0P&#10;GBwfXv6U7OcM5OAB7+nbt17f0oACArEhsHA7/qf8/wA6byxDE4HPXqffmn4PJzjPX275/wA9PWoh&#10;ndyOD/n1BP8APvQAxtx6DOOcflx+lZdxwOefrn379Pw4rVlKkDHAHbpyDkDv35zWZchepBJPpzj0&#10;z6E/n2FAHM3waQYxx1PfP1/KvGvH9+um6Pc3DEKSpC5+vPA5r2q+BwTjIPT/APX+fYV8d/tEeIls&#10;NFmghfEoXA/3mHQHg+4oA+C/GGtDWfEFzeOdyElFz0GO/wDn3xXAatduIju4+UAZ449OfXj+da8i&#10;4dnZzubGeMnJ9QMfnXJa/KiqYlJY+vTj+n6n8KAMzR7FtV1i2s8FhPKqtjnAJ5P4Cv2r+CWl2Xg3&#10;wVCwh2Oyk4A+Y5JUDI/TNfln8AfDU+t+KorgD5AwjBx0zyxH0XODX633U0Ol6KLKIqisy7cdeOmR&#10;z/kjAoA7/wAP6lLfSyXLIEAODjPfv3/HP61W1zUVluhArFz6Y6np1HXFYekaiLSwMhOGdh09/b/P&#10;T3qXQ41vNQN7dkohYsM8kj+g9KAOy0yGYWsTKgiRlO9j94jkHC+/X+lbFkiq5KtnYDk55OcHr/QD&#10;irdwd0a29unDbS21uB6Dp2GfTuafAoWMfeDvy3AU5oAnDLkcEgde4xnH+eOaerMCMDjH0/D2pgJy&#10;Co4IHA4/w/Ue1TLgY3DAP8vp/wDXoArsQAS2SB9T09gPx5oBUg8jPPTnIPpx+XalLKDu6gfrj3/+&#10;v64pwYl+CQT3IyM44x/IUAJhSpXrkj27c/T/APV60pAPzYJI/An9P/r0E5HsvTr6evv+n41MioOe&#10;TjvzzjvmgCBsnqOOPw69Afeowx4LHpj/APUfrUzL8u3GOc/z79iahYEhVIzjr0xz/ntigCnMOC3U&#10;tzjnjB5Pr6e9Y8wJViDjnntz3PFbcqqTluBjj1x244H4fWsedcYUjg8+ufr9OlAHPXXCl+px26n9&#10;fxrkNQXghuOvb2/AcV194yjKFgScjPYgjg//AK/SuN1NgOM5Jz06n1wP60AcdcnLMoOAD244H+e3&#10;HUU6A5AYHA+vT19P5c0yZiWKnIJz9fy/nRbkBmYfQfifXv6jNAG/BwVUfKf84P0x/KupseCGyRn3&#10;/wD1GuVtcMQTgfoMdj/9brXVWOGCLg4P6Y/z/KgDu7BRs3Lyc8Dv/MfUj+tbasMFXbkY6f0rEsyS&#10;iqBg/wA8k4P51uKdyqvXHPfHXI/KgBzFSoI5Ht/X+p/wpi4wMBuM/wD6hTsE9BnHQ4znrnr27j/D&#10;FI7BcHGAO/P5H/8AXQA3B5GMA8/4/p0H1xXJeLtZi0XSZ7uVwCFwMevXjj0NdQzA9Bj3x+X04r4v&#10;/aW+IY0iwl06zlzK2Y17465OM+nTBoA+G/i94tk8UeK5pI3Z4LYlV9z3YDvnFeN6pOIbclRzjpjt&#10;3Hv+da8sjSyNK3DElieuc/z74/zni9cuFeQxqMZ7/wBPx74NAGRCkt7dJDEN7ysFGBnr0H1ya/Uf&#10;4GeAX8M6DaXTQ7mQckLyZnXLH8Ogr5D/AGbvh8/i3xYupzwl7ewK7QTw8pOFHf37egr9k9B8G29l&#10;bWtg48tbZAS2ON55bHb2/SgDyzWlHh/QgjZaWQFtuTgk9+vXp+Nec+HNFu9TvVLqwEhHTORk/wCc&#10;4r2PxlYSarqqWcQARGA64zj1HqcfhUEs9t4U01RLtEyHcNowxYj8M49P1oA67wx5VrqVtpm/Z5Hz&#10;yjsQn3V9Rye3Gc8nFex63qrfYIbFBjzVEkmOvqo/wryj4aWMV7Emr3q/60PK5fOREmNoH+8f8K7S&#10;7n+1TvNj/WZ7g4HJAwemBQBj3JJ3LkAnpuwOf896pNgDgjjkj2x2H8v6VelIGG6Drz7E/wBP6VUK&#10;ggjGAeDkDj6fz7UAVpHJ9uo79/U9DWHM6lyDgD3JHHbn8q07o53Bfm6dcE54z9fYCsCST5wg6jHP&#10;v79P/r80ASK3XIyB9Pz9akVhtBQ4J9OvXnrVBWIJJ5HTH5Yye/0/wqyikfLjpng4xg9cD8ulAE4L&#10;Bg+OD6579/8AH8a2bGMdFHHpjj64/wA8c1kIFU/KTn8Ocdun+ea2rTjocAD8jx6DHFAGz0AUckD5&#10;j+uP8KXbtGAcj8fqPzpsZDFgBgDHOfT8PxP8qe43AjOAAfw//Xx69qAGfLg8kADODj8BSMwVS2fm&#10;z6YHPvxxxT8ljnkZzz/T8PemHbggEAnA98/p1/LoKAGY7bcgnJ5P5n9KFyoCjgnn0Gf1pcZOBgjp&#10;0PPPrSNgfMRjOO2eD0/D0P5jigCIgjDZwBx7e2f89aQsVPPI64zn6ev5VMxDA4OQR6Hv6EHpz3/K&#10;o2ACk4xkY6cMe/f0/wAigCIOPunGcDHIz9T6fjRnbnPX8ufT9PehwdzNkZB/D3A7U1toxnIHXjj6&#10;/oeKAAqSSM4J46c//XxwaGbHLHI7emPy/H9KV8A7VJPbI5x396SRtqlyCQM88DoP/wBWf5UAc/rm&#10;pxaXYzXk7Y2g4zgZI+vHpX5gfG34h3HiTWH063l/0eNzuIzgnPT2x79a+nv2gPiHFpdjLp1vP+8P&#10;A9c55Jx0xX5x39yzO9xIclyWJJLEnsCfx/lQBn6nqKWcBxyRkdT0Hrx/9evMppGupizDluc9vf8A&#10;zitHUrh7iV1LE4OOv+eO9dv8LPAd74+8W2WiWqMRLIN+B2HXPNAH2D+xH8C5vGfiqPxFqVr5kFuV&#10;8vcCRuB5P4V/Q74b0CHSdNt7CCMKsKBTtH4f5zXhP7Onwm0j4a+FraG1hRJHjXkDJ6f5z+tfVNsj&#10;46ALxz0J+negB1raEYAGR/KrV/ILO2dzwQD+fatCCJ1G77oH6n1OK8m+Jni5NHs5IImG8jC9jz1x&#10;/SgD52+K+u/aL02cTbgjE++4jk/4fjXgDkmQZ4AOR1yef19eK6PW76S9kaaYnJPfnAB4xXMlSTnP&#10;AyTz6jvntz+VAFqNWVfm5PfsalZgQoB/L6dB9P505YlUHnqB3/XHp/ninMqjb8vB/p2z+v8AhQA1&#10;hgg5wCOnr7fjQowDu6ZPA5Pt+XuKeqqwIzkYHPPPXkY6U7lh1APX6/j/ADoAgOM4PJOOo5Ppz6UA&#10;A7sNuDY9fpyamyAB1B4Byc8elNZtxXcNx7/49vb/AOtQBCRzuGMHGeRg+vP+etNwxwoPY/mOc4+g&#10;p7OoO3r9cH/P5/pTCc9yCew/z+nXmgB0aoMMDkt36g8c0gIOMYOenXp2+vtxSLjnjrxyPT65x+VS&#10;AFcZ445x/P8AE/pQBHwVAxz0+pz047d+PyqJieeQc+3Jz6/5NTOpyMEk8fQ/QA+3Wk5UBcZIwPTI&#10;OeOn6daAIOA23GAe3vj0qP8Ah4OT/LHQVcKqAcjOe44x+PbFV5MEF8Yx1Bz/AJ+v40AV92AoA4X6&#10;5+lWomL45IyT275zkfj/AJxUBCNg5/oAe3TPp3q3axqSuOPmAPOfxoA9D8OR42kjAPXOeRn/AD/+&#10;qvULdxwQMbMEfjivP/D0W2MN0HODngY74967WCQgjgD8Bz2PTnOTmgDZDt0UlQP8/wD6/wDIqvcS&#10;4UjoR6/y7fhmq3nHaeCQM+34fl/WqU8xAHoB056/5/n+FAGNqtwixSOzdPw688dD27V4tqk2+UhT&#10;kE9z3PU4r0nXLoqrbjgDn/AdRXk07/vSw75Pvj/63f8ArxQBWYKq7m5AIOf556fhXz58YviXB4d0&#10;+W2t5cSkEfU8/p6+lei+O/Ftn4a0qaeWQKwVsZPYCvy7+I3jiXxJqbztKTEv3Oe2eCf6nr+AoA4/&#10;xL4judQupL66fLyMW6k469Pzry26uPMcnPJPXH+RWhqV4ZRs9c598emf8aw+p6elAE8MMtzIsUKF&#10;3cgBR1JPQCv2V/YU/Zft5Hg8Y+JbYs74ZA/oMYwPb8q+Nf2WPgVd+O/EttqN/bsbWJlY7sgAZ6+u&#10;T6V/Q74B0my8MaPBpOmxCIoETaP4QBwD/WgD3XSYLe3gjtbddkSDAwAOldKrbRiMcH29O1YmlRbU&#10;DOeSP88ZrbeaOFN55A69sUAVb26SxtmuZm5UHH5dq+D/AIy/Ee413Un0azlxbRMVkIPDuDjb7ge3&#10;FemfGn4oNZxPouny/v5VIOP4FOQT7E9j2618cO3mMWbkk8++R/8AX+nqKAIGcs+MYzyfr39KhJLd&#10;Tgj+RHcUrR8EHp9Tj1I4/Q/hilym4kcjgdxj6/z4/rwAM5Oc9DnHHOOv1qJTuJU9dv5j/PrU4AGF&#10;HIPp/PHPr60YOewIPGM8HqfXP+elAAqbn2pgk/mD713ei2pAPGSccgfh+HHb8a5OwhEko4yDkf4H&#10;8MmvVNAsVaRNo6n3/E9aAPTvCdiFVTtweP8A6/8AKvXLVNiKFGc//rrk9BtlS3TAxnHp26f5/Suy&#10;jyAMnP8An/OBmgCZiCOe1ZGoTjYcH649+taTNtHsAcj6c59q4/VrrBIznr+v8qAOJ1+/EcUhB6Ag&#10;9PoCK+dfEF600jEHPPP9PT6//Wr1fxXfiNX5wR/9fr/P/wDXXhN/MZJCOQTn8R7jr6UAZrseMnd1&#10;/L37A1Hk7S2M+hB79iefSnscAEdue2Mn/PI//XTCACCPmGO3+f0oAOjbs5Ax1B/p+P6UzcoJyMA4&#10;/wAmpCOD83I+oz1603AbCjjP1PX/AD+FADFAYnA3deckcg9uOlRMVwcjgHHt+NTbQGAfPAP9e/T3&#10;49qYeuMdOPw9KAIeFyMA7c9B+X5f59KRdxI6Y/pnIpXAyOzfj9PWmMrhj8/A+uTwfwoAk2j7vAHH&#10;r+H5e1KSWGAMk9u/4/SgPhivb0/LP/1qaSCCFGOO/Tkcf5FACNIByT1PAx69f8+lRAlvoevsR6Hr&#10;T2BK455Pbnr/APWH/wCukVQCrDPHbHbHUY7e9ACdQAMgqM9cYLHv259+lOJ+XAOQe+fb0/E0q85Y&#10;Aq2Of6f4/hTXXKhlBYjHXjqeef50AR7gMkZwOn09PzFNZl27TyB6d/r9PamZK5yM4ByB6fX29uOK&#10;SSRYxjcQv1/WgCGWVUUliBjn0x6c18+/Ff4rQ6BaSWljLmQ8Dk8kdc+w/WnfFT4m2ug2zWttL875&#10;GO7cZAHOAM9Sa+Etb1m61e9lvL6Vi7dBnoOuPagB+qa1PqNy9/qDmR5WySecH3HYDnp6YrzvV9Xe&#10;clIzhV4/zz396NUv0ZiAfXAB7Edz/n+dc6MyseuOwzQAxVMpx1z+dfox+xv+yhefEvV4PFfiazYa&#10;RA4aNGB/e4PU+314/CuX/ZE/ZY1T4weIrbWNWtnXR7dw2CCPMIJwPpnqfSv6Sfh38O9F8D6BDo+m&#10;wpGkagfLjjA9KAJ/BfhXTvC+m22kaTbCKGNBnA24AGB09Owr0RIo0ACDp+ppAFjQL1AwPX9PWqGp&#10;apDYQPLM2Ao4HqfbP/6qAK+saxbaVavcTnIQE4HGce/H4mvzu+MvxhvvE+oy6Rpc2yxTKyMh/wBY&#10;ehAP90dPfrWn8aPjDceIbubQ9GdkgX5JXUjkA/dX2A6kZz0yK+YZGzu6duvQj0+mOP5UARyPkr0J&#10;wMnnPHXpUeFJGeB04yAPr/M05mGMEEnI+v8Ann27U1TgYIPy+v0/zyKAGBhgnAGP0P0/SlDKSeMn&#10;p6EE8A9O9Ltxkjtjp3/z6fjTSoXsQOPw9vyoAbJ5mPn5B7njOfp6+/SmE7jj+EducH3z/nH4Gnsc&#10;4XoAe3oPXP8APFGGX7o+X69Pb1/EYoAjZvm+YDtk5744oAzj+mc8f/W/Ko2wQQ3PTPH9f5kD0/F/&#10;T+InOOP0z/KgBgGRgnGG9eo68ge/+NNGD0PHbseR6/59KefvEZz83APb/P8AnigcjjKkZ74JA9Mf&#10;nQBCQvKkdu319+vNRty2Nx59c/p7Z71Z4fPBA49eMduTUBGMZPQf/r/T/OaAItu5tp5yCT7D0pVA&#10;HGMk9s9cep/WpjHktg5HXOPXnH+TTGC5ORz17ZGCMke/60ANUDpwDx+Q759xRgZO7A59D17f5+tS&#10;YXJbGQCOvqOnHtSFQOAcdhySffJ/+tQB/9bL/aV8Npquhzyuu9wvQHHbOP8APX9K/HLVLYQ3zJt6&#10;E+wGc8V++HxV0iPVfDdwirubyyBjPoT/AIV+HXxB006brlzCRgqx6DGB0IH0z6UAYdi6NHtI6D16&#10;E5/nXKX8ZWYqScFs5x79R6f/AKq2NNbcQpAwxPJPYeo/z+ppNVgHmb8c/gfoRQBzUg3HcDyefpVd&#10;iFyQOCT79Omen+FX7iMxn++vXr2+grPkfLnsfXnnJ70ARs2V65x/LPpTkYhgF4Y89Rx+NVm6bunI&#10;/wD1D6UsfUY//XyaAPsn9mjxMdO16K2LYAdTj0wcHJ+n+e9ftL4cvUvNNjnUcFeOfz/niv57fhNr&#10;R0rxNazZAHmDJ7Dkev8An8a/dj4VaxFqegwOjZIUHPt/nr/jQB67/tEYB/Pj9f8AP1pxGccZz+v+&#10;Hp+tMHzfNjaTz0H0/wAnr16VMNoJ9Afp26Z/n/8AqoAaQoX5m4OAeOv+R/npTMEDleT36dPz/l7U&#10;4YCk7uOB6jjrjP1/+vQOvGMH8cf5/GgBuRglTx6f/X6H1p6k8Lkjr7579cf54pOuAT0yP/1mkXkr&#10;gcjjggfn/wDWoAUqWIbt7Z5HbjjqKASxPoev+GKfjKfNyR+mc++M0gbcw56YPT/OfTr+lADlUZO8&#10;5A75z9OPT/Pej7vAOCM/5/GouiEZJxj8P61IoGDkYPb6j/OeaALkM+wjLcg885H1H+eldHZXwyof&#10;tn/6/SuRHJwT+v4jjk81ZilCtkHJPPHGf1x049v5gHokco28dPz+ualYbhlecg9wP8j3rmLK9IJU&#10;nkc+o/Ouit5gV68Y745oA/Pf9tjw6JfDz6moOVYEkc4BzjHYnsK/GHUlC3zKeASPX1yfX8K/oN/a&#10;i8OjWvAl3tGXVcjjkYGcgD/P61/P14jgFtqEqZJ25BPOQM8Y/wAf060AZ7xiYlc5HHTv617R8LtX&#10;mjkW0U5KHPPTAB75H5/1xXk0MWLcufmLdfx6H1/z+NbXhTVJLa/MZZQpPH+NAH1+upw+bEx5EZ5B&#10;OMD+uDXqOnawjW48tWJI64yOvGcfzzXyy2vxAx4l3HgduT1Pr1z36etei6N4lia3VY3BOBjB6c9u&#10;nbpQB7EdQ8x13qFDHqO3156e/wCVReIbCG+sGTgvjjOV69MfhXnkPiENMm5gXbIPOB/X/PSu0fV4&#10;ZrJk35UcEdTz9PTrmgDt/gbKNKvpLQ5Rs+vJwcHk19u2F5uAXPYdcD9Pr/KvgP4fXqrqYZT5iKc5&#10;J4P/AOrrX2Zpt8NiNkHPI78MSDmgD0+OdWwwOCf164/P0q0rDPIzgDpjpj/H/CuWtLwFQQcBvQ85&#10;/wA4rfilUj5j+B9fbHHbH9aALw5yc5AGcf5/rTWzxzwPXp7cn+VRqwI2YyeT/n/GpAV9Dnnoc/yx&#10;/nvQAjbQ2Dx169fxoGemcE98/nRg4C4yenX1/wAjmlHbcSPf6enPNADhz8h4xyD2+vU9RQ5BU8kk&#10;98cf5/zimKQMehz29f8APPalwpyenXv2Pt+f6d6AA/dGPcfT07/n/hQqgBmwRn9PamLk8549OM57&#10;c/0PFPJ+YHHHr6YGc4/Hp/kAAORkg/rSA8/MAB68DHHX/wCv/hQMfdAyv4+vT8P8KecsPm6jpk4P&#10;+cfzoAYnJC4wCfz/AMjmgkkjaMAcZzwM/wCFOxuwcYJ6Z/z+NRsRxuGAew7f59P6UAcX46t/tPh2&#10;7jxyq7vcAd/frX4JfFWyXT/Fuq2qqEKTv1HGCSR+nXH+Ff0D65bibS7mIj78bDj/ADx71+Ff7Q2l&#10;iw8f6q2AvnFJcdPvD2z9KAPnq3lIwpGVKkHHJ59fSse4RGuAr8BseuP8nPXNXkDMxOcYORz0HOSf&#10;XNQX+4TJ8+MD8R6Z9PTHrQBtzeGrI6a9ymWdskD+7jsa8xkG1yvoa666166itHs4Wwj43HueckVy&#10;BBz6UAKgy3NWcEgZ7frVVetXegBXkmgD7F/Y41g6b8QREW+Vxu/4EpB/Lr7V/RZprGaxgkx95Vb8&#10;SK/mR/ZwvjYfEfT5EYqGYhuoByD1xzjvwa/pa8H3n2zw/YzZ3Hy1GSM5+lAGlc24I5Gf8/5//XWB&#10;eWnOGwSfUH9a7Fk3AkAH9f8AP+ecVkXEZJbAx9P5/wBKAPNr+3U4GMdffv6Y/CuC1fTVkVxt3jse&#10;nHPX+lewXtqGG08L9OefT/6/vXGX9oSTxgnPGSfp/n9KAPAtStWhkbJxuwc/T05/P2zVe1naJhj+&#10;Hrx07d+Mf5969B1nTWIZgOuc+h69fXHX/CvO7m3Nu7bjzz6nPoDj+dAHZ2F+Co55BI7d++efTmuz&#10;s5+i+np39ge/1ryC0vSpBzk479z/AJxz9PWu20+/BUOACTjucfTnj+lAHp1tc7kAHQ8D0J/zwf51&#10;qo273I9+T3Hbp/KuKtLnOMnJwAR7ngDOeOmK6i2uN/zHn+XfFAGgdzD1B6dO/Q+vcf5zQGU89vUf&#10;U4GcelNyuCccn6nGD19fy/SmFd+FIyOfr+f4UAPU8qcZx+Zz1x/PH6Vl6sm/TLlcceW5/Dt/+utJ&#10;WO/LfePc/l15x+VVLxfMtplwFyjDseCP60AfhX+0tB5XxGvZ8Y8yOJscEH5Mdf518vvKFJbBBPZi&#10;eueMcc/57V9cftUaf5fj4yOPmNugxjrtJ/x5/CvkW6YRykA5OfqPbI4oAitXV9ThL8Aydge/Gcf5&#10;617BptjJfJZt9xGQrgeq98n+XH868Yh4vYGbks6/zGefxr6r8G6A1zFZZOGywAwcA5/XPbNAHPeI&#10;dEEdokpDAnbyeh4/zzn+dcVBaSzIRzgKT1B6dM/55r6b8XaCg0wqV2FSOB1OffP09q8fGmiFHBAG&#10;T1ABwD1Ht9KAPF9Xs9uWAAYAZ59Rxx+dfUH7Is0lv40EO7g7PxGR/SvAdVgC3JXG45I9sdhnAGc/&#10;/X6V9A/s0slh41QD5nZRkZxt+YdOn6ds0Aft1AxEajplR09anPHJPB/DkdPwqjak+TGv3uBjjr6f&#10;5/H6XFBGTwen6f560AWIJGjYHJPr1+nXt6fyrp7OUSLtzgnjHHJrlwTyFGCeuCfz7456/wCTWhbT&#10;rGxHUDHp+lAHTMA2PQZ7n8Of5fyrGuYvk4GR/T1rUjcNtI6gfX14zx2psyliU7fn+f8ALigDzzU7&#10;RWVtvPXH1xzj/P04rzLWLPYxZR8pz2/X2r2q/t+D6gEfz/r2565JrhNVsxtY4z1GOf58D6UAeI6h&#10;aFgVUcjqf5Z+n+e1cBqFv5THI4yP85717Jf2RRirHOMcc4/A57Y6cc1wOrWhIaRVPHfjj09eaAOe&#10;sLoqSxPA9Mj8ef0/xr0TSb8FgueuCPfp1xXlQLxNznk8Z46e/Pvj8ua6PTL0xsCG6H37+nNAHvOm&#10;3hO3nk46+n8q7W2lJAycg8/QZ747mvItKvUZEycgnqeP8n68elegWF2o4YjJ9O31oA7CLkYXgHLD&#10;8hipQQVwDyf8j/8AUKqQyHjgfz9+P8Ktg5ITJ/x7fnQA/wCYKCeoyOvbPt74/D8KifODnBPQ89vp&#10;/OnbsL8uCOe3Xn39aiLKR8owB+eP5857UAed/EuQL4XnHQMcfkCMD8K/An4kTeZrd64GN8rdic/N&#10;1/n9K/eX4tSY8LyqDtHzE89gvXv+f58V+DnxCm/4mMyovyyMWVu4ye49/X8aAPLQzhTgYIzjpxz0&#10;IptvgTKcbwXHHt3NQq5CZyQf5g9ee34D/wCtpaO0P26IzoChfucDOOAT2z64oAjuS6RESpgHleMA&#10;884/Djg4rLVSXA6Dgn2H1rrtfurW4iiWIBWhOwqOQVGcHP5fjXJkvLhSMAcfgf8A9frQAxBtI28f&#10;4V0mkHEoXfgNgEYwOT6+nt1P4Vzked49/rW7ZOEHHHXAPYkdevGfr1oA/an9kNFPh0S7cYgiye4L&#10;dRj8P8ivvSzdmOBz/PFfEf7JtnJB4MaaToqW69uhTIHp0/TPevsuzfaOTkj/AD2x3/z6AHQyr1O7&#10;aTx25/z7Vh3sAKEnrg8fUdx+tbcZDx54A9B6VRuRhSvX/wCv+HHvQB5dq0GN7Hr+P4j3zXmeowkK&#10;QOM59/z/AP1/hXtWqw5U7Rk+vT+f515ZqcR8xiQf5deeP/1UAeWarZggtjAH4ngfjXJIPKl+9gE8&#10;/mOD6/hXouoJnMYwN2OexwPQ157foY5SVXBJ5PPpgg/1H0+tAHWaVdAEHOcDpwOM9vw/+vXp+lXa&#10;sqAnOPYAgf16fXPucV4hp1wCQw4wR/Pv6g+nP4V6Vo90GwQcdT2H+fbGP60Aez2FxuUc9PXPfnj3&#10;56/pW+rbkLN3z7fX3/yK4HTLzgbhjP8An+f/AOuu0hlDJuBwTz+H1/zx70AXm+UEg9Men4n/ACKj&#10;Y7vujr/n29M0BsKuDwMY7dfTmkQKCGIzkY/z70ABb5SzYPt6fT60zk8jr6Z6Efh/kUEleDkf/X/q&#10;OtI2H6Hrn1/lQB8cftd6v9k8Dagm7GyAJx381wuMfz7V+LWr3WWMQOD0xxznp+I9q/VT9tnVgNHm&#10;sweHuIY9vHzBMkgfQ4//AF1+TusSqJCwOSD1/GgDIZsjPr+uP8K6Tw3E8kyso+XcMtx3PYenf61y&#10;Qbngf/XruPCkStdJNcPsRFZsjHH4fyNAHTXjmCJvnEkys2MAH5c9f6VBZ78lmbcBhvX0z9ev+FQ3&#10;1wLq5it7NDkfKzAdc9Tn9KWMbQLcfeGf09/5/wA+aANq1tPNmaYcu45I/hI/T2OK+lPgDo73niaV&#10;XUkhIoxgfednBA//AFdvwNfPOkWzzM8SnBIDNnOMDrn0/CvuH9lHSop/E0EkqNKTdwlV45WNd7E5&#10;6dQBz3oA/TWEoo2xDYq4VR1GBx/Ic0XByG2Lj/6/PX09Kjik8zLkbQcNxxgk54/P8qlcLIhJwc/j&#10;QByepRZQqBk9vz5/SvL9bt924KOOfTt1/wAK9evohtIxk9/x788cf5FeeazEPKcsMnnJ6HPYYFAH&#10;hmqwbXdgvDc5/Pg9q56TLDA5P8+o4rs9Zh6qVz3+nv15/H+tcRJtyeBx19vXB6fhn6UAWbV2jYr6&#10;9Rg59s+ld/ok7Fw2c8547cd/x59Ov4eao20524OB0HQ+x6dP/r112j3IOwZz07D6AUAe76TOsgUD&#10;oAMbcHPH+P8AkV6Hp7tJEM8g/l0/D9K8f0W4xtDcgdfr6kV6hpk6qoycn8Tz+nH9DzmgDqepJU8D&#10;t/8Ar/xpAuDwck5GP8/Uf/q5qMNvALDJ4/T09P8APSpASCVAwDzx+ox+v/66AHYLHOcHtkY/GnbT&#10;3OPTIxn1/TmmBcYwdp7Yz6f54NKTyOgxn/8AX3xQBIRnB649OPfP601QVHXnH14/yKYvGcnOOv19&#10;+OaVmJ4IwD+OB+B/SgBSBnJGM9vXt+dNZwAM85zyMZ9s0uSByMkE8ZI7d/rWPrl8LLTLq8JwY42w&#10;ffB4B75xQB+YP7ZHiE3eowaYjkCWVnJz/DGMBT9TzzX59swBLZwBj3/HHHX9P0r6H/aA19tX8dXM&#10;buQlqgXGf4mG5jjr35yea+aLySCMswb72SB6+n50AYl0cyk53c/n9OtfWHwN0Zl083khwq4Y4wM9&#10;cAk4yOv9a+ToIvtFwsQ/jP5c/wCf/r194fD+0XTvDZkdNrunA65C4we/1z65PrQBtXria+MYGEyc&#10;L+XH/wBel1oeVaiNjtJ47kDjt69MfrTNOCvO99LjafmOO/bgdznHH8uazNYunu9QEXUrjjqSc+nQ&#10;dcenXvQB6F4KsWEKyynCMS2QeTt9M9fQda97F3Nb6QpwEdISD/11mJHXr8qj0/Xp5f4LsGYW0WC8&#10;hdU7DC9z+APf8K73WbgfZfJDjM0zs3P8C4CAnH5/5FAGVakIAFy2DjH8/wD6/wDSu40mXeEGeVPX&#10;AwQB2/lXn8LDkA4B6fh0+ldXp0wBGQPY54wO/egD2HSJyuzHQj19uevpXpGnSEKBjP8A9cc4ryTS&#10;Lhd6gDA9c+vHT/69eo6ZIGxxgAc4/wAO/uOmaAOpQ5GOh59P6f1qQ/MAxHJ9+x7H/D9BUERz3POe&#10;MdBjv+dT4BQHPPTng/j/AJz60ANK9VYn7x7n0z9fxpc5APQED/P+e9MIAI+Xg5z+I+nrTwoYBm4x&#10;j9OuT/nnHvQApPzhc/rn6fQ//WqQDHIG/HHpj/P+c1ESDjI3Adc9fTOB0pgI3FcZx27YA6gcdR/9&#10;agCVuSefXoOgHTp2phXIK9xntnH/AOoUgLMOmRz+f/6qkXbgYOSMH39iD2/yKAImU7goGCe/XscD&#10;/H+dKBleTn27j6n69v6UhxtJAwAPyx17nimlhkqVwTnHt3Bx/WgBWAIIzyuSP0x/+qk4ztIx/T29&#10;aUIjKM9M554H19s04jGTkdf93r6daAIGVeSMY6dcd/8AI9cVm3BIG5TkD+f17+2OtabcD0Oc/rxz&#10;VGVcqcHDcdev4+nSgDk9VdYIGlYZCgt79Op5/Cvy4/aB19tR8RDT433JuaRgCOM9B7Yx/hX6L/Er&#10;WItG0GWR22l8jrx06n+efzzX5DeLtY/tPWb/AFAvu8x22MQeF7ADnjHT1oA4e+l2E44J5PPT2z39&#10;q89vrgzzlSc5+Xr1I4/yfyro9UupIVK5xkHntz1OOtM8CaO3iHxPa2h5jDF5OhG1Rk5oA+6v2bfD&#10;H9mWSagwVZIQMHP/AC1kHPryB0Fe+atqq3eqpEkpcKwGSMnI7AenH4VxugRReF/DttARtlK/aGxn&#10;J3DgY7ED/PSsrT7+a41CW6fna5I7598d8UAe6XeuWunaeGlb5iPlU/eJ9Dzgfz9KveBdRutZ1L7X&#10;cvld/wB0fdCjpj9f1NeE3121zMiudxzgc5znnp/P0Fe5+BUSG0BmJ2yIAqrjk/XjryB/WgD6Ft72&#10;O5Kpa4wyc4PGM4Jz3rRGMtjBHHPt9Ov+fWsbRos2sbkkYULjnjGMc/y//XW6q7VG75sf49x7/WgB&#10;mSQB0IPtye/P+PNOYjqO2Bn6UYIBx0HPf/PH5e1IQu4YyNvbHvyPp/nNACHbyMYH+c5B/wD1ULkB&#10;eeRj0P457flQWwwHckf/AK/8+9ICTgdTn8vc/lQBI2PlxwQM/wD1v8+lM3j5SRwCOe2e+DSHnC5B&#10;OMevbpj/AD6UhBHfAH4/Tof6UAPcZxwQCP5f4mmYB+YDI+uOnYmnq2cEDpjn+Q6c+3v2qDIwMjrz&#10;0PODxjv+HpQBDKp2licEj1PY9jj+np71j3ILEkc46f14B4z2rbfGzv8Ah196xbnLfdHIwfp/+v8A&#10;GgDmrtlIHPXd2J4yOv8An+tcVqKjnHOM57dfX/61dtdjKkZ55x7Zxge55rjdTRlOAMjJ+vp/T1oA&#10;4qf5GIUc59+B6miFsSkZxjH4c/19KS4TBHYjnjnpzz9eMn+tOhXZ9Rg8cflzjFAHQWgLgYBz7ev0&#10;H511liG+UqeB65GP8/4Vy1owwCeR+pPb/JzXWWYUAegAHsQeuD7/AJdgM0AdtYq+wcZAA75xk9/X&#10;29/WtVF5yVyPy9+PxrGsG43Dg5x0zx+n+cGt5AQhVuR29xjA4/yeKAHqpwOOR7cdPx/+sPzqJt44&#10;HBGM856fn7mpSpGDjn/9Wfp0P+IqB9u09Ce//wBY/Qf/AF6AOY8U6xHouhz3jnG0HHGPbv8Aqa/I&#10;H4u+KbrxP4rudp8yCBiMjHP05659P0xX3F+0f8Qk0nSHsLV1yd0aj1Jz057e/vX5qNLmR5pBlpc5&#10;OTyc9cdOc0AYuoMbSBkR+QCOmfpjjt37j0rgYbWa+vliiQu8jcAA5JPTA+vGK3NZvWZ2gjbAPBGT&#10;+J7emf5V7f8As0fDubxl45t7yaEyWtkykejPn5R+fP8A9egD9KP2UPhFF4U8K2893APO2pIzdzMw&#10;HB+mM47V9ez6JNBp5mu2yZGyBzjGMDPtj/Paus8E+FbbRdJg0zAMkCrvx0ZiOf6f0rd8S2rFBaoM&#10;qvGB6+49v8KAPndNGiU3Oq3w2kfMuf0/Md+wr5916O48V+KF0+2TMEedzdVRFPU/yz3OPrX1B4+v&#10;BYaeLa2ADFTuJ7Duf/r/AP6q828FaFbvOZLsFjNiaVhldsK8gHpkseMZPYUAd3p9hFomlW9shAed&#10;FZhnO1cfIv5ckfrULOdpQ8cYx7988dqtXMjXEhcjbk8AcYHYD149KqP/AHR246H15x05oArSEruU&#10;8g9OvTv/AEqgSybg3R+fz6896sysXJ7A/jnsT7/41SdtqElsYHYenWgDPusKxXOCcDHHccda52Vt&#10;zHjBPrzyP1+vatq5PL9u/TOfb/8AVXPTsockAAAj8f59vy+lAD0fcCOueQSDk8f5+g7VcTJAYDnP&#10;/wCrnr7is9egIGDzjnHQ/jntzV9GIOcZJ9xjnvnJ7UAXYGHy7hk9OMHJ9R/n1roLYsQQBnA7/Xp+&#10;X+elc/b4Vjtzjj2/H/8AV+tdDbDKggKd3v8Ah/Xn8aANCJVZQdvP8+ff279qkbI6cfgDkew/Timo&#10;QOSuOvOMZ54z+ef60rMv3c4J7jPPrjHuaAEfnPHJ/wAPrSqOVJ6/gfqOlIV5IHzDn+f58+ucmlAU&#10;gqBg/j3PX6ev40AIAdw+bB/z/kU3gj5u/wCGODz9Oepp4UA/KAAcdz9Sf8/rTDtOOOD2/p6/0oAj&#10;OVYkjI/D/P4+1AOOgxnPPUDB46U9lGcv09s+meBTWx/EMjb1I5HPXgd/070ANwCM4wcZH/6j+XpT&#10;doORjIxx2xSvwSCc4wOfbjHPb9PamuQCeO+Dyf8APf8APtQBG2QzevGepzj1Hp6f4157488Uw+HN&#10;GmuZJAjhSRyBjHJPPB+hrtL+4it4pJXwoQfT8x+lfnT+0R8RLjUJ20ixYkvw2GxhRjoPfNAHgPj/&#10;AMZy+KdduLmWQuis21R0A/lz3+teJ67qhbEUPGfvf/qrV1G4FvEVf75A7/5P0HavPJ5jJIS3T69/&#10;50AWrS2mvZ0giXc7sABnr7AevpX7X/sH/s6JbWKeKNYgxNIA2SOqnt06c/jwa/Pv9lP4SS/ETxrb&#10;zXUTPaWx3Ywdpbt2x+Vf0r/DXwdZeFNAttNtIghRV3YwOcdPy4oA77StGjijjihTCouAPTH9K7GK&#10;zEShiMkD/JNMsYmEYyNorRkKBST0H+f/ANXSgDD1i/j060aR2wCOP6/yr4a+IviU63qzJG++KLof&#10;pzx6+ufevbfi54taG2FnA+C5KjBxgdz618p3Ds5bcSzHnJzn1wT27f0oA52+I3fNwee+M+mfcZrP&#10;hXDDIyDz154P6irV2ybzls4Jzzjt3/8A1VFbkZAAyMDuPwxj/P1oAsheAGO7H04xQRuy2flH5c+/&#10;Tn09z6U77qhQDgenfHXPP5VGflbOMnHfP4fn/jQA4tyT+GMHr/8AXoVjsOBkHn/P60qrwe+Dj19O&#10;Bzz78VGTnJIxn8Pbr9f896AFLZzwcL1JI/MD+VQvn5XZcdeDg/hgdevGe1Sg7uCMDPHH6mmtliN4&#10;5P8ATgE4496AK/3WO7nGemM9O3TrThg43LgA8c59ic9v8ipcLubI4GM8e3bJppIDHIBx9fyyfz9+&#10;/SgBqISQwHH5j2x6/wCcVMvp1I/Prxxn6+5/CogFBBYc+45z/P8AKjcoz64HH19+CfT1oAccHvgj&#10;PtwOufzqIgDdznHTP549v58U8EMAOmO/I+n+fSmkqrDnJ6jrx0z+X+TQAoYADBznAGPp7/59ahZ2&#10;OVJ3Z68fXocc4+tS/KSAOBx68knjP+f6VG3GQM44/A+o4/8Ar+nuAMXdwCMMefX/AD61rabHvYDo&#10;Pz/L8KyVK7mCjr/P17/p+VdTo0JZw/vxnnOenHcD/D60Aeg6YgjhBxjHt1P9MfpXQxt8gYkDv171&#10;j2wKqvGTxnPTnt1/ya1N2QMHp+ozx60ASEjjjIIPfPH+e+azLmU4JzjODn69Py6VckfGT1z7f4+t&#10;c/qE6hSxOAPQY6D19P8A63vQBxPiCc7mQHo35/njr7cV5drOqW+mWklzO4VAMjtg47np2rrtbu0D&#10;ySOcIM8/5z2r4L+PPxRaLfpOnygE8YAwR75zx9Ofr6AHkvxp+JU+valNZwT4gUvnn07A/wAvavkv&#10;UtRDu0YGCD+fqf8APetPWdTeSV0LEuxyTyffr/8ArrjXkLE5GGJ/yMUARSEt1r0r4Y+AL/xvr0Nr&#10;DE0kKsN20dSTwD1/P61ynhrw7e+JNTi06yUsXPzHH3R3J+lfrD8CPh9pvgXS4ryeJfN2DbkYIz/G&#10;fz79M0AfWHwW8E6V8N9CtImRUl2iRiOrMO34e/f6V9l+Cs3A+0znAkOR3Pr+XNfGnhbURrOpxLky&#10;QKcDBI5BySc85zjn+tfbvgK0M0UcSjaidPegD2bTojsDMMenOfqa8t+KXxDtPDGlSrAwaXBULkcs&#10;ccfh3rtvFPiK18OaTJM7BAiFifQDvX5z+NPFd34n1d72Vz5K5ES54C+p9++fw6UAcvquo3WqXkuo&#10;3ku+Wc7mJORk/p7Cs/OGA6A9+eee355pzHLHnj+nTv6/WmqOmRwe3bOOOR/ntQAx8AEHr9cZPU9u&#10;1DZ6kZ3d+Bx3yf8APT0pWZWztGeBk9/fHfp/Ud6VsBQTj5f157dqAIz83y44PH0z/noaeqh2POTx&#10;29O3t/n6UwryCDjn1/L/AD06DqauWkZd9pUkHI6HgUAdHpFmhYORkn9SOw/SvbPC+ms7qWAIP6+v&#10;+NeeaFbBiqckHoemP896988O2nlRB8Z/D8//AK1AHX2VskMSqowB1/wrUwB0GM/lx+X6VVhUAen8&#10;zUzkqBj2/wA5oAp3cuwHnp+eO3vXnOuXnl5ySRznHOPy7V2Gp3GFIz0z7c+/pXj/AIo1FY0dW6kf&#10;l+NAHl3inUfOnaNT39ePc+5x36/rXncpRjuJxg/iT9O1bOqTCeZiTtBJ9+e/+fpWAWIyAST19Py/&#10;+v8ApQAxiQM559s8+nPr3oB/EjnHTH0PtSgcnt7c9v6U0n5csT+v/wCqgBehHoR9D9Ovr/OoSd+R&#10;0Bz3/Pjp171KDkrzj8+O+fx9v5VHuLggMRu7dB74FACE89cn8efb+h+n0pDlTxyeP8//AF6eAcbW&#10;OAO/3uvf2qNvughc4+nXrz/L1oAaSA/ByB1Of0Hft/niomCMRzg/n78dP/109nyVPcEYGOncj8R3&#10;pC6+nB/XnuOP8/SgBQGDHYCwOQP0HH1oRMncvBJ6HJHH4frSghiSDwPx/L/Ptx1pykEFux4wRn/E&#10;j360ANIBIOOT79cH/PX2/BGUgbRyR6Y59RjrSM4Ch+pHt0/pUe8qQGXJB/z+fvQA5jnPHB574x+H&#10;PH0prAFV3cZBHXp79vz9Ka2NvIz39O3fj0/nTpGI5JwcfUf/AF/89KAK7qq5IPTrwT9D3+nH+NeD&#10;fFP4m2/hq1e1glUz459dxPQD69fyra+JvxEsfDNhKsbgTAdO+OePxx/jX53+K/E154gv3u7pyQcb&#10;VPIHoO9ADdc1671u7l1G9my0nY87QfbPHfOf/r1wGr6qN3lW3AHJ9+P51X1C/Y4VXzjr9Olc2ztK&#10;x/yKAGks5PevsT9lv9mfWvjF4giu722ZNGhYFmPy7/YHHHvXH/s6fALXfjJ4ngtraFhp0TgyyY4I&#10;BHAP481/Sl8Efg5onwy8M2ej6dbRxOVDEKoyTgZJOOvr3oA6j4V/C/RPhto9noeg2wiRYwvydAo7&#10;5PrXttram2jKA9TnPPWnWlqIUQEbj3J6/SprieK2heWYhUUdevbNAFa7ubeygae4OEX1+lfC3xw+&#10;MVxqFxN4a0SUooO2aVOMAdUU/wAz+Ga6H45fGJ1aXw5ocpEp4kdeNg9M9MnrnsPqK+L5n812diWL&#10;HqT1P1z+vX1oAquSQQD7du3PPcg8ceue9V3Ug+gPX26fz/8ArVO2GymMEnOOnUcYHaoSeODgjAz1&#10;A7f5H40AQnKqMDAP+P5f59qU/eOeCB+J/EU4xqQSACOT9R0Ht+XuagG8HjsD+Jx3znp+VADmwDgn&#10;BHse/UVGVIAVR14/rnPt1qwu7uxxxx/9f/PemDB4bkAd/T3PFAEZGFPBAPoM4H+H+c0wKGBz1Pvj&#10;jsf/AK1SdMBsnBOOKQjbgY4J9f6fXn/9VAERBA45PH+R1pife9Rnv26dascMRzyecnGMY7+pprRY&#10;HHU4/wA8+nvQBAwGQAeOnT047fzFNXIHUEjnr65/PFSE7gR0A54H+cUhbqM89OOfx+vr+NABhB8p&#10;ORjA59c4/wDrfr7RDjjpjnt6cc1Ng7QSQB+B4HGPekPQ847Ajtzj25/znmgCLgDkAls8f09KRgwH&#10;3gSDyOPbmpcrHnJx6H09f8ioycn0A56//r59SOtAEfB3BsjHOfXI47ih87MngN9fy4/oelSt3447&#10;9Ovtnn1phQDJz1IOOw9h7/T+WaAP/9f3jVFS702WLqWQjHrx0xX41/tE6GNL8Uzsq8OePwxx/nmv&#10;1/juw8LhjnP179Me/wClfnh+1Z4cKv8A2kq7iufTHb8v/rUAfnzaSNDOuDyeMjn+X9K3rlGlRGcc&#10;Hn1P0+vpXONuhmBIwBzwOn4/4dq6xTutOjZA5LEHj1wf5jpQBzNxAxAlKhQfY8j68cjtXMzI0UhD&#10;cZ/DHfpXcTL5ilVBAHORnH1Hf/Oa56/ttuXxkYx7/wA/X07/AFoA59zxz+fT/PtTI2wcdB79f8+9&#10;SPtGQOh6Z/Uj/wCvVcHkDpigDpvD1y1pqcE+cFHDcdsHtX7UfsyeJBfaHBFvzxxnk8Z7Z/If41+H&#10;9tMInD44HXr/AJ7V+mP7I/ivFxBDI/XhQSTz2GOo6cdv0oA/VmPcVwTz+WP89/8A61TFsg9B3+vp&#10;/L61nWc2+3DZyBj6n/8AX69ulXM7zzgk57cc9sfXFADx029Mj8D06/lStww2nJ9c9h7ceveolwVJ&#10;PX36cjgdutSEBsZI5x26Y9Px9P8AGgBMscDBIz257dTSqRyn6n9O3FNO7lRz9Ce/uKd0bIHXB/X/&#10;AD+uaAFLKVDEAA9MdRjoMU8FiQeuBnpjPtj/AOvTDyuc5I44wPbJzSFhu9SOenf2+v8AjQAoVtoC&#10;gMR9fpz/APXp5Yke/GeO3XNMJORu5Az7DGKf/ssCAR2PA9fzxQBGxwxY8Y74oUncOuPQYPbv/T/G&#10;htjHnI9e/wDn/PSkDEMAOAcDjv75Pv7+/OKAL0UrK4KHIPcDk/lzW9Y3x3bd3P079v51y+7A68Aj&#10;/P8AnrViKcqR/n5j6d/r+fvQBX+KFqNV8IXcIG4FTxk8gg//AFu1fzxfFLSTpXia/gKEBJW79AWy&#10;BjHP0/Gv6J9TuDdaVPbk53IQM/5/w+lfhr+01pBsvHNxtGBLlvTGTwent1/mKAPma3cmHYzH25z+&#10;OO3NZRma3uBtfJbgY49gaSMMrlc4BHfnB9Oc/wD1qqXLbWyDluvH5cHGB6n60AdvJqU62aBZCAOf&#10;fGOhwfXFb2jeMBbxeX5wO0DuTnnkZ9ua8plu5PICs33/AMOnU8D8vx9qxBePCw2Egrz+NAH0LL41&#10;dLhMyBATz26+p9eOte7+HdWtNT0wSJKC4XBXOMcfXn046+1fAc2oyynOdvPY/lmu08LeLryyYW7y&#10;kg5xknH1z1zQB93+ENdmt9TEEJGFPDAkHP15/ka+4vD+qPNZRPIQ/AHTvg/jj/OOtflj4K8TRSXs&#10;DrwAwbdnkMCfY/r/AFr9CPA2qm70xHV88D149c+v0/I0AfQVneH5eSD75/n/AC6H2rrbO83YOc5x&#10;x+fT9P8APFeR2l4y/Kxwe2P8/wD1ulddYX5BHPHftn/J/PHPagD0iGYOgb1x7/j9elXVYn7vA9ee&#10;nXPFcxZ3x2A5+9jp6nnj+XNbMUw56cY/DPTPbAx3/WgDRAXkdc/jz/8AW9KkByQDwenPoPoOv0qF&#10;GYAN1AI79c+/H5dKk3YIz0/zz/L8OPWgB4LHLYx6e1Rk4OQOmR+OT6j3xmlBIz1zjtycY+n6Uu0E&#10;kgbS3v0H+T/hQAxiykbun4j8O3rSltxLKQMdun1pORxyB9Rz/ntQMgjnk9f8f1oAexA5ByT6c/59&#10;6Z93G7gZzz0Pt9KUnMeFON365PqfXpTCxySW4OPft6cfn9KAFycgEYI4x3/D/wCvT1OCT1wPoByM&#10;5/lUOWbaAMg/r2H60m4cbTkDrntj3/8Ar4NABNGXiZMZBGB78HnGK/F39rTSGtPF0Uq/KZonUjgg&#10;7Wx+fOPSv2iYdBnGT7855/x/zivyt/bL0vy7+0vAB+6kkjGOgD/NjA9Mcc+mKAPzWK7bghjjI4X1&#10;7D/Ckv49pQ45Y5x3x2z+eOtXpkAumAOSCc9OO5yf8/ypl+weFGXkg5J5GQfTA/Pn8qAORuUw24nI&#10;/wDr96zSOrVuXh3IF5+TjqelYbZJ96AGr94VpIvGcc1mDkgetbNupEY9j09aAPSfhJeTWPjbTZgc&#10;fvAMZPOePUdOtf0o/CHU0vfB1m2eiKMdx6j6Z/rX8w/hm6ax1m1uE6pIp6A5APYc/Wv6F/2b9eN9&#10;4OtiHJwoPPTH0P0oA+v1IYKD2GO1V5oicn/P0JHNV7e43KATnA6nr9MdKvsQc45P5Z+ooA525h4O&#10;RkA847/59/8AGuTv7Yv2yD/nn/69egXEYC8Dn6fp9a567tyA4BwP/rUAeV6hZpucbeBngAEfjzXn&#10;esaWOSANzdz/AC4x25yBivZtTtQu7A9e+OAPeuLvrUco565zznHbHP8ALNAHh8kckDneOh56+4J9&#10;scVr2N4y4AOCMZH09/YVp6xp21g+AAD6EY549hXJJJ5cmQRkdOD9e5/OgD1SxvdwyCDj8e3J5/z9&#10;a66zugMBDycj3J9Mf/WryOwv9zD5snAxntz/AJ9q7ewvSwQbsgD+vH50AekxuTgZGW/l35/z+dTd&#10;gyng56jjn8fesC2uC2QvJOPw/wA/561sK2VIwQG9O/fp6UAWMlW4PIPP0H64/wA96imG+EnHJBHT&#10;PPTB/wDrU4AbtwHB5x14HX/PemPkg5z9c8c9/rQB+Mn7W0JTxnAwBLPAfyD9P8K+Gb5WD7ScZ7c5&#10;/wA/zr79/bBiMPiaxYLgiOZfptcY5HI9e1fA9/gSPg8L9T698dvagCkgjWeMtwQwz279Aa/QL4eQ&#10;xReH4ZmXy0jcq3BOPlBBPpyPTv2r88QzFgw65Hb0/HmvubwBqiNoIR1DqzKpVc9dvB5/kPzoA9Y1&#10;e2F7aFguAhUj/aXt16n2rx/VdIZGO1cE5PPt1H8gDivaVcy28MbYY8bVXAOAMEEDj3Fc/d6WJCPM&#10;GQOAP4gOoxn0FAHyxr9lsuyhT5TjI6c+vrnrXq/wKU23jiAq2S0fG7sQw/nWV4w0VJSJI1LvI3BX&#10;ngHp68ZzXQfCaB7PxjafLglSpGOuP5f4UAftVph8yygLZJ2DjGc4q+Fyp+XBA5//AFVi6CwfR7Jy&#10;MBox36ZH9O1bmOMk/wA/XAx70AKjHhj245+nJ/LFTJIxI5wSfX/J/l61B24/h4X39KOWBJXJX8Pr&#10;x3xQBv2dwWB53Z98fz45/wA8VrZ35bqD/TtXIwzFSMck575+oPH+fyrpLebeFGcEdMe/WgCK5i3K&#10;fUdT06jnnj/P51yOo2eUKA4zwDn/AD+ZruZQCCo4H+e36f0rCvot3bnryOo7cUAeO6zY8EquCR0H&#10;U155qNvneMdRk+3t717fqVoSpyORn27/AE7DoT9K811S0wWAABP8+nQ0AeLahaEMWUEdDxnsc8+3&#10;t+HWs+2maJzuyOnXp+f58Gu31K23ElhnPPTH1z6/57VxU8TwuSB07+n1oA7nRr4oSSx/DgE16dpt&#10;1vAcHJ49en+NeE2F0Q4ZuAvX8v8AJ/OvSNHvidq5yOB9f0/D8qAPabO5OBzkfX/6/wDnqK2UkyAB&#10;zx65PT1/wNcPpl0GAOcA+/X29ueTXW28hbGTwR6f5GaANAsSAep5/nx0ph3EY9vTOMUqnAB7kDrx&#10;nnof89KVskgDk4wfft/nP86APGPjPOIPC0pIAzHN+aoTwPqefwr8E/Gs7S30q4yy8fh64/zzX7rf&#10;HyfyPCNySAX8iYDOf7uOcY/+v+Ffg94xlL39wZeMkdOvHGAfrQBwY5H0z1PStKyWQhABjLtzjIGB&#10;7fzrOBJY4GSMcdetbemRrK8UbtgMzE4zwAPx60AU7vcQVUYUNhvcjqSf1/GqWSq7QSd3pzn1/Ktu&#10;6RJoFlgQiBCctkjc/XA/P/PFYbhcllJwf84FAE9rE0rjPCj3xj6fWtZI2+0AL8oyFHHXPJx/TrUF&#10;irEhI++QeOenUj8P61rLEIpoI84aRxwfcgYH0/nQB+4P7LiTjwcWnPzlIVYEeiDr2GP0HSvq5Gx0&#10;6YyMep7818zfs1Wf2XwMhfGflTGeNyoB047f16mvpdXLcZ5469OvX2oA6C0mDEgHP5fXgVLMmUO3&#10;qM8ccj098VkW0wRhv+g57ds+vTqfatVm+UnPBznjjj8f1/SgDntTjBUucZPp169K8x1W2YndwD/T&#10;Ga9VvUDg4PPHTPuB9Md64fVbbZkZyO4xwTx/k9aAPFNTV0c7hx2P+B9q4rU0yhySCeM9R+PJ/wD1&#10;16VrcTyNwMgnsO/8/rXBXkW4Daef17cf/W/SgDk4JGhb5+AT7/lXdaTebTnPy8dO2K4KdWjnDAAA&#10;deMZ/Dt/k1u2FwNwK+nf17duOvWgD3HTLjcRtJJ47ZyPf0xXoNlOu1QW4+vr6/WvGtIuSUXgZH16&#10;L/8AWr0rTbksAC2Pz79Rn9KAO0ABHByR78j/AAxTl4/p7Z7/AFzVeJ9yfLwRx16/j+PH86sbiSOe&#10;R0BP6Y/GgBDyp445/T9MmonzxtPccZ/z/n8KlyCN2eD3x7/547VDcNst5ZcYCKx+mOfxB/z2oA/J&#10;T9s/VGn1W2tt24yzTSY5xhAF4/pX50XiFnaRuCfmweK+zv2qtTF14zigLf8AHtbFm47yNkHHTmvj&#10;eYrghDkBQOmc8+nt/j9aAMjZyVxiu+0e2YW+MlDJtXOeAeuCeg9wf8a4rb8w4wSf/wBVdzaLMbAb&#10;lOwucjp/P6H/AB5oAfCZYt652MG5bt8vp9c/j2rRsISVLuCQxPUdSeh9Bn37VkbvlA6AljkjkdsD&#10;iuj04EhFVd2flzngYH4j+vegDrtAJWVSp2qQwYnAz/P0+uK/Q39k6wjP2a+f90gt3lTjli5CqT+R&#10;wPf3r854C5MsCKDsj2888txn1BH86/Wb9mnSE03RJ2QZc2dpGcHg5JZjz647kY/GgD6iUc8ZwMA/&#10;nzgU9lbjPI9T6Yzzjp/j9TTlGevU9MnoT/hSPwSec5J5HGQeOnX/AOv9KAMi+j2qdhKgf5+hrgtY&#10;gwpCYPX3/X/P5V6Ncpu4xkH15J9OK4/U0BQ8EE9j9ev+f/1AHiGr2wKtkYHPbpnPHfFebXse2TaO&#10;h/p9K9k1m3JUsVPJJ68fnz+H+c+U6nEoYvjr2+nb+Xt0oAwio3ZDHn6dsflmtvT5MFSgyM/h19f0&#10;x+tYBZumPlAx+eO3065q7aTEuOp9uDn/ADn/ADigD2TQ5wNr8A9fx+ozXrGlTjAOcEHp045yBXhG&#10;jXTZUdMf4fhXrmj3BOAScjHtyOo569P88UAeo2zsUA5Lccenp+Q9KvoOenJ4A/HmsOxlJHB/qPf9&#10;K2EdgRzkEgcjj2/H1+npQBIASQM/0/Wk3DjIx/nnH0pAzMA+DgZOP8+v+emKOepBAPr3560AJjCj&#10;nOAT3x+dPG48evJyf0H4imhhxkYH1549acSMjnjjvjnvkmgBGVcAqcn1HOD+NeX/ABS1VdM8MTO5&#10;A3kA8/3eW4+nb0r1B2zkk5xxznnue54/pXyB+1V4nGjeFLoKSsgt22+m+Q4H6D/HmgD8hfHGtjVP&#10;Empahkl5ZWx79hz1xgccdK8xu5CH/eHkD8vrWlfXLCV3LcnBPuSOhPWudLbmPGc+3WgDtPBdib/W&#10;oFChtpB5/p7192W8CWejxRQsQnlnLHnO0dP8/wBRXyV8JLDzb9brZwj9TyCBwR+o5/8Ar19U3s7e&#10;REmCQmcL/vevbPf/AOtQAtrsijZ+gHCg+3fH+fesiwdrrWEKJuG4k54yAeBk/if6cVZmnENsY9uC&#10;w5PODzzx9OlT+God10ZFO08nkkkNyAAcdM4OaAPoHwlEdrRYwY199xHOcfVulaGubhebAhRY1C4x&#10;7c8D8+fyqfwrthto1jTO9gjMQOfL+bg9/Xr+tQapuuJpJJMkvkn8ef6j+tAGbG2OTk4zx2966Kwk&#10;8sBCcgDHA7n+WPp0rmUxuwMEn6nIPr/X261t2jcgY459eO4xn644oA9T0a4zsOeR2B6YPAx3r1LS&#10;pQRhuSMHkf5x/KvHdHlOEZTgE856/XPv/k16rpExYKc5JHTnHvjr9aAPQ4lZsY4xn6j6etWQwPYA&#10;gE/j6evt+FUbWXcigY4A46+/+f19KvjlcE/T06ZAI/zzmgBFyCM9MgcnP4/hx2oKjkg5Jx6H/P4U&#10;hztLA5GM888AjPp/nNPULtJHOcD/AOv/AJ/+tQAmGJJA25yAM45/n/SjHyKBkAevcex/z6U4kcEn&#10;OT06/wA/xxilAUrjr+A/Dk+vOenrQBCTg464z0zwfbgHg/1p/OCQMY/Q+hNDbhjIx19Bnt3z0zTM&#10;52qGwCB9enHt/wDXoARtu0EEnOMj17f5xRhhncDwfp78+1IQFBBwc9fXp3pfnB49ecn8zmgBON2C&#10;cg44yT065/z/AEpcH7x4GSPT8Bx09O1M3dSBjHqP/wBVOJ64Pc4J5OT2H/1+KADAJBIJJOPXHHX8&#10;P/r9qoTKRkdDz6gcfX8KusTyvXP05Pc/Q/4Vk6lNHa2k10zAbFJ9Pft+GSeKAPiz9p/xYNO0eaxR&#10;sMwEIGcYZupP5cn8K/M+a6+RtpHLe574Hbv1zX0d+0Z4mfVvFRtBJujt90hHUFif06Cvmm4m/cOy&#10;8cHr7knHt/n60Acdq9xukeJfmJ989e2ffivo/wDZv8Gm+uH1a5jwLiQQqxHRF+Zz+nNfNIhe6u1i&#10;xljwB9TxnFfph8IvB8+geFYQ42PBCFB6jzpvvZ6/w9f59aAN7xJeRNbyuAWLPtXHChB0z1z0/ma4&#10;/SblvNldUILnnPH/AOocdK7zW9EeG3DyjABHHPPTJ/XH41i6VpYHmPGjEnrkcnHQ59s0AZ8MZmuB&#10;NcSbY1bG0Dt7n26+tfR3gK3S6lt0jBCDnaRk5YcA9zxXgzWa2cyowJd/bjGcYzyeTyfavqr4Z6K0&#10;FglxMMHPp04+XkjsDj0HYCgD122gS3jEUQKhc8/Tr+eR/jVoAsfmPQ/5HX9ahUZUBhkH8vc4Hv07&#10;frUm9s8HnqO/p1Gf07UAKQvUdD2z09sZ5+nr+FVyQSWTn06naP8AD+tWOMcDnBH19se/oPw9mkgo&#10;eMls+xOfpxigCMhgFOCAcnGPboec96CACDzn1/kef/1U7JOcAc4PH8v/AK3/AOulLE4YY4xyAfx4&#10;/wA/WgCNeTkj29M4/wA/T3oBC52kjPU9MA9MH+tDFSDgggj8/r/ntTsgHGBkfhyfzH5UANOBh85H&#10;fB5/H0+vtTAeOTk/j2HSlLZUbTj3H19/emHJHzHA/POQOh6f0oAjmyoPGS3ORjt29/6Vi3LNtJxk&#10;8dc456A/T/8AXWzPjO1R8o9vxPPP06c9Kx7gDGSPn5Hb889c/rQBzl7s5ZuCe3QkAH+Xr+FcfqLl&#10;RsxknjqMe+OtdfdErgLgEeuOOP8AP1964vUlYZKjn27c/wCfrQBykrAscjAz68Y4xk/5xTRuyDgD&#10;r9fyps2Q/XJ7+5H4fn2/GnQZBAB6fT+XryMUAbtkpQluhP8Anr/n+ddXZuynbgADjpnFctZ54J6+&#10;nGfbmupsASVYn5cnv05zjn/9VAHZWCuflx0z/wDWB9PSuhGWG7tx+H0/D2x/OsOxz8vPJPT3HXB7&#10;Y/ya3VIAGDnGPT9Tj/8AVQA5hz8x9c9+B1/A8+lc34n1hNH0me63YKqduT3PrxzxXRSNtBJ4Iz1z&#10;yc+vtn/69fIv7RvxAXRdHmtbdsSEfKvox9sd/wA6APh/4yeLpvE/imZI5C1tbHaOc5PO7656CvEr&#10;ucW8Dbh8xOABwOv4dMcVpPLPdTPcu2S5LE5zz2/zxXL61dIEKA5Y4Bxx0/z6UAcz5b3t6ioQ5lba&#10;q+v+HWv3g/Yh+CdvoPhSw1W/tgZpP3zZH/LRuR9QBX5X/sufDKb4kfEOzDpm0tG3vkdSDwP0/l0N&#10;f0veAfC0Xh/QLDS7ePyxEgJ9ef6/XmgDTtNHjtIHnCDJJPY5/GuL1O2DSSzyrx7+vtn+levaggKC&#10;JRk469c1534jCW9oVXh3GOBzyOv9KAPlTxhZvqd1KmcxnrzxtGM9SOh6c9ahtLZbW1Qjl7gLwAeI&#10;x90f4+5rotdt99wySPgTnBGACET72fXPQfU1isw3tt4UHA68AdMcdB6YoAZkhPUfXJ+n6/5FRMMf&#10;ePA9eTzzx681JufjHXkce/Q/mefyquSSBjqGPGfz/wAP/wBVAFSUlQFzyc9e2B/X159az5cAEEEj&#10;v3//AFVakbsRjjuOp9D+vt071lTP8hPKk+hPPNAGTdOf4cD3J/nxWAxBkJyAc9uOvBrXu3I37OmD&#10;/hyfpnmsc8tleSCOx65/zjFAEsZYEbjhsge/HX860YyWBJ4yOQoxjn0FZkOePQde3b+vtWioByOw&#10;z0Pf07Z6UAakC7sZXof0/wDrGugtskAqDgZ9/wAOtYduWOMk4P04x29vSt6334XYMjn8Bxn2H60A&#10;XACwG4YUcen+e9DKOeD+H9PwpYmP3jzng4+nbr/h9KFyMgAA8dCcfj9KAA5ByxI9O3Hr3pGxgkA5&#10;7YP64604N/eGCf0P4Dp/PvTRgc4wuR7En0/n26UAITgcjn/Peo87gGPA59eOue3+f1qdiTkjkH9B&#10;j8yOP/11GASfUfl/X9aAIyTyScEDr6k56A/zprAYHOCw689M459+c1MwLEbgcgHj6dv6e9NxnAxk&#10;emPbjv29vT15oAhG4jaeGH8u/OP6ZqNmwOw46dAcY55544qxKR3PT0HQ9v8AP865nxBqyaVps11I&#10;cYXI5HJxx9cYHb6c0AeN/Gfx5D4b0G5iD7ZPQE8/5/8A11+XurarPrV9Lf3jM7SEnrn73QD0z1Pt&#10;ivV/jV47l8T67PaRuWgjZgcH34OP/r55rwK81SG0ifPBKjGOO4wMnv8A5+oBzHiWcMQg+9x0HXvn&#10;P14rH8PaLc67q9tptqu+W4kCgDngmq087XU5fOdx7/X+v4V+jf7FP7Ot14y1iLxNqse23DArkY4y&#10;MevXB54/OgD9E/2OvgnZeDPD8F3Jbj7Q8a/NgZLHHJr9ItMtWXAYZx9BXLeFPDen6DZwadYIAI1V&#10;civVLSHyowGXB/z9f8/SgBVj6ZOAOnua5XxhrcWkabI7OI8A5J6AetdVdTJawPMeAoOc+/avj34t&#10;+L2vr19Jt3yi4MmO/wDdH9SKAPLvEesTa1qU1zIxILHGT0HYDP61yU4+XdkEn6+nTp+tX92SXIx1&#10;7evv6Vm3rFYznrjjjuCMmgDlZmycYII46dMf56VJCrAZJBHHYn68d/8A9feonz5px/Pr7e3+HTvV&#10;yJDgZ6gj1A6+lADyu7GDnIwaYMgjOMd/fA4/z9M9as7S6lSMA5HT8OP/AK360u07TlcDGPy/yP50&#10;AQqpVRkYyPwHvUZVhuyNxPbj/P0+vtVpwFxtI57c5GOufWopGOCeo5Hp79BnPSgCvlgMgYA59eem&#10;eCakJxnHUehz+vr/AJ5pm4sOOAPUdOf6e3FG3knp9fcn/wCv3oAUZ3nv+P8AT+tRMpwRk57/AF6c&#10;fn1+tSMcsGIyOnI4/D8vx96VepOcgf15wB7dKAI13DA6EAH6H09zzTW+VRkZx79yOfT/ADj0qxgj&#10;5uoHoMYx78VGzMDnO0+/tj2/r0oAj+fBGRn16+nfvxnFNY4Bx1X6jnH+c/1qQ5x1yB36fjnH5UwB&#10;txC8kDPrjj/9VAETFgp7H/Oe/UflUDuSxOfvdj3PfH5dqmmJxyMn34//AFf5+lVmILEZyOPTpg9P&#10;/rfX6AElunmyhc9SAckdvx/SvS9EtFVFOBgY/lzniuH0qJXkQ9yR19vz/P8ASvUdMgHkqehB/wA+&#10;n8v5UAbMKcAY5HU/h2H+fWrO0jI7d/fgdBn0pY02kZIIGfT8T/SplBBCnAwB09T147+mf/r0AUbn&#10;p8x6/wBOgH8/8a47WbgRxEsOMbuOT14H0967C5JRSW4H04Hf1/nXzf8AFjxtb+HNNml3hHKkD1Hr&#10;+dAHiXxn+Jdv4dsJoUm2ytnABwScdhjPFfmF4t8QXWp3c17cyEs/PU9O2fSu2+IfjK68S61PcSyl&#10;4oydg/p/9b/61eE6rfNNKYwcKD+APtQBmXFyzuWzyevP5cVHbW815cJBEN0rsFUd8njj6VEsZkcL&#10;1zj3r7o/Zp+AV5r17b+ItXiYKWAiDdAAfvHP44oA9A+AHwXTRdPj1XU4t8rqGkLDOSfmCgZ49/yr&#10;6Pu2ZZFhiyDKcBf7qjknrwO/pzXq13o9loem+REmILbCA884wM/j+deIPqiXWsMyBginaoAJLYPI&#10;H+fpQB9LfC+yNxcRJbLyD8vvjqT/APqr790JoNF0tJnUIxHU9yBxz6da+VvgnpzLbJeyRiGKBQNx&#10;7k9SfUDpmu0+J/jw6bZf2PYNi7ljAJH/ACzQg9fcn/PqAcB8VfiHc+I76TT7WUi0jOGPP7xh7dMD&#10;0NeGO247V5J7DHGOfX3p88hkcsTggdfr/wDX9arjBYt1J9v59f8APNADgOSc4Az1+nf8RyaazY+V&#10;RwOmO2PX/P5UEcEsO56jPbjPtTCBjIAUD1z/AJ78ZNADgVCk4IJ5HI9e5/PnjijAKkg5AycZz+AH&#10;P5+tJna/yjgdO3Xrx/X60ZIQEZPbP05/z2oAibdyFOBj0/H6V0WlwBXy+QD2Bxz24rGt13sAmcHo&#10;QcduevGM+ldxpFpgjvnjHXGexJ+uM/rQB6F4YsfOIyuQOen4fjXummWwgt1CHJIHQ/kf/rVwvhiw&#10;EaBlXngeg/z+P4dq9MgTKjDcn1x7Y46UAXVG0fMOvr7/AOearzyBV3Hvn/Gpy20ELxgHt6f57Vj3&#10;0pCnccA5HfOf/r0AcvrV6EVsnGP6evX8c14F4r1A7nRWPHPPX/OeK9U8SXqxQuOoOR174r53127M&#10;07c4Bz15/wA+/rQBz08hdtxBOe4B2gnsT3+lUi5U8cDqPxxzUrvnODgng+vA+uOPwpjCTOAORjr/&#10;AJ9O1ADcAj5m5H6j1H+NNCYJ3AEH29+hzUinClgcn8un+f8ACkZeicnHQHA5HTPagCMnH3TnB9+M&#10;dMEdRSKpHLHPb1+n+f8A69O5GCe/6/hRnoBwOeeBj8/8+9ACMuAdpBBHHPr6kdelRScZPQA++T6n&#10;8KmPc9TnP+f84/KmcbuDjPbp0H070ARMzE4xux/P29CP8fWo3Qk8/wAP547569KmJ24G0nH4c9R1&#10;9Pr6UMpyQMnoevY9PT86AIAB0xwec/8A6unP+FPwCp5/Xpz3p6c52nBOB/nHt1ppwxPUn19SOue1&#10;AEbbgoGcduO/Of8AIpOuCBkdSCP09PwoYsc/MOvPX1/X+XtSSFuCSAMjPc+mR3/A0ANd+/r+nt29&#10;e3NeYfEHx1Z+F9MlmmlVHAHQ9MDAA9/8mr/jPxfZeHLF5HcbgDjJycc/l6flivzn+IXj698U37tI&#10;5MQyEH8sj265/WgCt4x8XXnibUJLq6lIjJYhSegHQfr1x+teU6jfoC8aHGcf5zRqF8zREb8kcdSO&#10;3pjt2/WuXll3sWzyRjryfxoAJ2Lbu5OP/rV698HfhFrvxV8SW2madCTb+YBI2O3cfhmuc+HngDWP&#10;iBr0Gk6bEziV1VmxkDmv6Af2Z/gRoPwv8Owq8Cvdycs+OS2O3t+XrigD2b9nf4I+HvhZ4WtLOytk&#10;W4ZBuZVwWPck9TnHH6V9kWFukIDEZcjBxzwe1cd4ftkijFxLyzZwPQY6dOf8/Su5gcLGZW4AH0wP&#10;X9aAL7OkSGSQ7VUZJ9MdPr9K+U/jX8WjpkL6Po0u24deTniMHjceevoMHHWus+KXxFj0ixeztHzM&#10;33RkeuMnivz98RatPqd3LPO++RzuLMe5/M4oAwr26muZ3lkYuzsNxOSSTxnNZjN1yDz3HPOfX8qk&#10;kKMxbP49P/r+vX88GmBcoTjHqc8D8KAGsccDI56eg96iIBJJ4BzjHPX/AAqRVJzjgDuO3p3Hfp3/&#10;AApzDdnJww/H3z2/CgCEf3R35/PrjJ59OT600Ak5GCD0/wD1UrudxPTJ6Hk8f/WpAzk9eeD/AE5N&#10;AABnHPr757j/ADmmEk/d+6Pfv7cYp3J4JxwPUAZGACM/X+tRK2cbT16f4f1oAXaQcMRnqR+XP+f/&#10;AK9MIB+YHAH8X49M9+DTx/skcD6cHufQ8cfp7IdoB5OOvfp1oAjBJDdm9/z4596cSNuD19fx656/&#10;pgdKGyMrjjpx1yfQ/wCf05jJ/e56+w/Uf57cc0ADY3khiAG9R09OlNKnB3Hjn6f574pylSOMenI6&#10;f5/xwKAqMB2I/X69T9P6UANb5QMZI49SeP8AI4pmRyCMg88eg/z0NK3zEYOCDn/DPX9PpSAMATnO&#10;ccZ/z+FACNk5yOQT9On4UxWkIPb8sY7gf59QM1IduD/Fj+n+fTp1oKjgtkHPPuenbr6dehoAYXJU&#10;sR1wT04Pf8f84prHLhc9M9vTt+X096cQVIXJzxyP6/T3Ht61YigzyAQDx049eCB60Af/0O1s9RLI&#10;vzZJ49cD0rwb4/6QuseHpSI/mQZzwMD1x6896723v8Iq5wVP8/8AJrJ8abdQ0OfdyfLOAO+ex9c5&#10;z7UAfjlq8JguSCAUB/Dj1H+NaVg3mRBNoJX8f8+tdR450mOy1K5Urgbunp65+v8A9fFcPpExE23v&#10;7Yxn16UAaxVIycDPAzkcH1+h7HFZN+MKzY5GcdMj6jt9OproLpArcLjOe/r9fz/zmsa/XkEd+3OM&#10;57/zxQBwcuQ7LjHb6Ad6o4G4e/8ALNad4u2U8Y/n0/zzWa3XgUASoxySD0z+Pevqn9m3xL/ZXiGJ&#10;HfaCcA5x39/zr5UQZxzx9K9F+HmqyaX4itnR9gLdfT8fpQB/RV4Yvft2mQ3DDkgY6fhn1710qEEH&#10;cOgJxnp7/wCTXhHwU8QLqnhy2Jck7R1OOfT/AD+le8H0Bxj6c+344oAcwGemfXt+eelOB5J9O3/1&#10;+tRjcSNx44zn2/z/APXqQnLE5xgjPHr1H+e3pQAvBzs5JPfGRjt+NPOM5UgA/wCNN+UYwcY9sjt2&#10;zQrbyBggnHX09PqOv+RQAMwLDjgZ9j25P86a3THr79OKQngIRwfxGcDg/wBeopxJIycgMPfnIx+H&#10;pQA4vyNo5we/PPr/AJ4PFLgEcjlQOMZHHPFMHduo+v5e9SJkEEkkDHQ9P89/woAbt7suAO/X9Pwp&#10;CuD8vOM54z0Hp/n0p5Y/6s9+ePX8fT/OajHQHqW5/L/P+cUAOGfvdT7D06fSgsw/2ec9Onanjltp&#10;4x6Yz06daTBDdcDBPHHI9ueKAGuSYyobhgfX0wQa/K79r3w/5F8uoKoLg4B45HBGfY9MfX6V+qEi&#10;9ecYXnpx2PXpXxJ+1j4fFzoEt6wzsXcTjn5eT/nPpQB+O7JIl3KrDbj274JPPX6VQu0VVLE4wvtn&#10;r/8AXrZ1dFa8O3C9uOxHb6Y/SqE0ZZUAO4rz7D1/+t0oA5fcArsRg/XI5/Gs6TLZbP0rSnCeayqC&#10;q5PbH+P+FZ8pGPl9BzQBUc8AZ5P4/hVuzYCQbuf5jNUHx6Zp0b7Tn/OPagD2Lwrq0Kzh3IULgE89&#10;Qev1+nWv0f8AgxrpvrFIVYAAZ9exzn9Pxr8l9Pu3ilDKcE/ofr2r7/8A2cfELG6jtXfBAB5JJODx&#10;g+v1/KgD75jLIFfPHPfAP9MnuK2bK/dDycBsDnkjpnGP8/pT5dPLQCVeQV984xnnn8qyGLwMvGF/&#10;Ad/8KAO/s9QK5yQPqMcf5FdbZXZbPPH+cHH09q8qtroKck5xyeMD/P8AKumsr5iwVWyo6DPJ9sj/&#10;AAoA9MhlLAKcDP8Ah271oI+F5IHXoMY5/wA/yrkbW9QjrgZ9iOvp/hXRW8xbbzw3r0wfx6cn8c0A&#10;aHC8dc57DPH/AOqkDZAIz1PQ5z+Htjn3qIPwMfw/kPp/n8akywzxuAP49eh/rn/GgAOWHy8Ac+v6&#10;0rEAHjnuccf5/wA+9LknIOBnr3zzxxSKAGOeOPyB9ff/AD2oARgwGc4x+H+f6UwgDjqR7fjz/n8a&#10;eQARjoPoMfj2FIQo3A8g4/UfT9KAGrkscE5Gef8A63bgU/G4EAcjHrz+PtilXjG08D8fwHH5frTw&#10;VClz1+vt78H/AAoArnlTjnGf8j/P0r4B/bM0tJNDluY13GNopO3HY+3Q1+gLD5WySSAcDoef8npX&#10;yL+1VpBv/B90yjJMLHoMZXBAzj6/p7UAfiVqIHnOqrls54POff3qozbrbHXt+Hcn/PWtPU4vLlc7&#10;cE479R6+/wCnvWYrK0D5H3s/y7fT19aAMWeH9y2DyQuKwmUZPb0966EsxR0HJYYwPb881jOr7ice&#10;vH+eaAKQ6it60iYoW6/TP5fiKxQDv56V12kKjx7MYIJ5/qP6/wCRQBRhdo50fpsYHPpj0NfuN+yH&#10;rTXPhGKJnwGjBA7jnpn+dfiXLbFH4OWHIx39R0/Wv1a/Yq1lv7NisZGB4Ibpjv7enTPOKAP1F06+&#10;KdTwOn/1/p3P0rrre4WQEEcHP59fbHpXmcDsPbPXvwK6WzuxkZOT+X4/5/KgDrmG8HjI9/8AJrNn&#10;hJjYkYz/AJ71bilWRSM5Jx+HsPw9O9LKoIYcD8xzQBxd5bgg989PWuQv7AdVXgZr0u6iyoXGf5/0&#10;9ea5a+gDKcDJAxnnj8P6dKAPJ9StQVOTlAB1/DP+T+teZarY+WXdU2+nB/H/AD/Kvc762ILKDyeO&#10;uO3pXCanYBgx6Dn8Me3+TQB5jHL5DBSeceh5/l9a63T78jHze2AB29P/AK361zN/b+S4IBx0xyPr&#10;imWty0bEZ46dsj6HH+ePrQB7Jp94CCrHOMdsfUnrx/OuqguCcLnPP+ev+f6+TadeZPJwR/LGeMev&#10;rXbWd3kjLfXjn+mP/rUAdzETgEcg5/wx6U/5cHnBHasyxuMgbzyOOOv5D/PSrxc8MB/9f/8AXQB+&#10;T37aEKW+rWcm3GZbldx544JH8q/Oe+RslSMkdfbn0zX6YfttwSma2lXIAupAT6fLnp1Occetfmpf&#10;lU5xkjcM5+9k/TjFAGHFGWcInc9fQn8euK+v/AskNjo8Mu85kVTvOCTxg4x+Q718gLIY3WRTyMEH&#10;p7V7t4J1KSLT90sh2p0Xk5J9s/lQB9PaPqgXZbodxLRkHjcVzzn0/Guxv44VRN5zls59j2/zxXgO&#10;k6r51+sbOAuV5z0GemevXp+fWvZ/tbTBFUlmHJOepx1/z9KAMvxBawNapGiYZlyD16noOnT9OlQ+&#10;EtEksfFFpOwwmRj+9kjIJx+taUCx395GrOMj7vP8QHf/AD68+vRQWqW+s2Nwx8iUsVKHvxwBzz/+&#10;rvQB+k/hKQy+H9PfqnlL+WOoz/jXUbgMjP6fn+VcR4Edn8Lafv5PlkEcdQePz/lz9e1U8jPP0+uP&#10;zoAewB6jGD+Ge+T0/wDrUigAcnH0/wA/596cvQ+rDtz3/wA5/Cm4z8mMZxn/ADzQA8ArnsB798f5&#10;/TNadrPtIB4P+H9KzAcnnJ9ue/b9RkfhUqMPvZBJ6nH8/WgDqw6sgAGc4BB/qcVUuYcgcAY454PF&#10;Q2k/RCeD/nPvWgSp3egGfwweooA42+t8/MeQB3OPzHPHr+Nee6xaFiXVcnB9Pf8A/VwK9evYsqR3&#10;PQ9/p3zg881wepW7gE9QMdfyGaAPEdTgXcS54wc9P07/AOPpXB6jb4GRkYOOOcj1HQ8/5Net6xan&#10;c+4cjnv+P+P515/qNuDkAdcjp29P8/j3oA4JZGilAP3TgfSuu0q9K7OcEnv3IP0/n/SuZ1CFo3zj&#10;BHt2/wA9/wClNsrp4pcFuSc98/5x/hQB7vpV8CFx0+XPHfuMfoPbFd/YXqNt3Hke/wCH49fwrxDR&#10;9SYkLnsfw54znr/gK9I0y724+bIz69R75PA/PFAHp0cu5Qqn17c//r/GrDBee+ffPTk/nmsGymYo&#10;MHHHr69e351rq52jPUenbPX/ACcUAfPP7Rk2zwdd7XAxaTHIHt/ntx71+FXihC00vJwD6jn1r9t/&#10;2oLt4fBl+AeBat9cFux9/wD659K/FLxcotZ5YmB3Z57HB/z/AJ60AeejgnAz17V1WhLFuTzFGMv8&#10;xGR04B9q5jcMk9Ae3Tj+tdhoEIlKZGAQxz24P8z/ACzQBc1iaN7AwRJgeZ90AYz1OOn+fbiuKkhJ&#10;kCuOfTjgfh2r0i/tUFtG6qTlzl+OOOMccZOc9vauSlhLSFIhlmPUHk+p/KgCxpFrHKAqjPv6dTye&#10;mOO3SrkUaHU7ZZWyDIgJxnALDkfTrWhZwSW8GMffGeOQMDnjn+dGl2on1e2QEsWmVcjrknjH+fag&#10;D91P2fmiXwKkcXOyT5jjJPyjH/6x61712GenHGD/AJ/SvD/gXbG28B2isTiTc2Oc9ByffkCvblGW&#10;55Uflj370ASIxDZ+8Bj25I/P/JrVikDKBnHr6/pWUdysVyQff9amikyBngD8QP05oAsTjcSo68/j&#10;+H+f1rlNRjBDYOCccAY/zjNdYxO3ngH39eOmfr04rDvUwmc4Iz6dB3A9+M0AeRavbOd/OABk89wO&#10;3415peodxVRknOOnXH6Z/wDr165q8JZizDk8dP0yOevNeYavHtD5HI7kDHTjp/8AqoA4a+QHL5AI&#10;H4ZHr6/54qrbTbHzn06c/wCR/nFXrh/vEg5Oce3bp/TNZB+RlGcHP1Ht1/zx7UAelaVOQseWx17g&#10;8n/PNemaVdZK44wf07jt614jplyVfavA4H/6s16VpN2MorckYPJ/Hrj8f6UAexWM4dAzc5569ccZ&#10;9cd60x95Sw4PP09frXJaddfd3n65Oeg6f411cUgZMg4B9B39h/Lr+vIBOBx785/Lof8APrXO+Jpv&#10;J0O9kJ2/uXHbAOMHH9fY10BJyAO2eM/59q4D4hXQtfC95kkebtXPT3P4/wBKAPxD/aD1AXnjzV2B&#10;yI9kIJOc7B/QnFfOchOSM8nr3PA9a9R+KGpjUPFGs3/GLm6kbGf9sr+Pb/DtXlAbJJPB/p/9brQA&#10;+3UvOi9yenXoK7sM0VpGOACvO3jnrk59/wDPrxenxs1zkcbVJ47e/wCFdzcRsJUB5UbQM+w98fj2&#10;oAiiMl4wWFAQcZIHHH8veumt2jhVYojnywzEAcHAxzyOpx/nNZKs0aqkBVHlO4ZGMAD15Jx/+qtl&#10;IVt7WPy8ksu5j0JLdAM+nX0oA1NMlha5RCA5aWGMkHJPqeOxPrX7KfAezMHhV5jgLLIVxzwEQAD3&#10;54Hp+Nfj94E0KW98Q6bbsuRJID6ZZSOAe/OAD9a/bb4YafJp3gjSmkTYbqMyjIOfmbAJ6HnGRxmg&#10;D0gAEnsPwz/Pr7VG45PoOv5n/wDWKcGJyScD8/xHf9aJAxGF6eg6jj0470AUbjft4OSMe+P61zWp&#10;RjBA/Pk/n6f5J4rpSrsDv6nv/M5+vTisi+j3RHoQevI5HPb9aAPKdbiLIdo4HQe/+RyK8g1mHy2I&#10;IxgdM+/4Yr3bV4ioLMflBPQe3J7da8f16ElcY5GcjOBzzj/CgDzd0RZHAGPQn1J9f8Kkh4JLDHcc&#10;9T3Pvz2/xp12xRjxkHqc/T8+e9U45GyBkgcHjv7f59fpQB3mjXAYg5BIyMDk/j6Y7V61o1xuwN3X&#10;IOO3Ppzz9fxxXh2nTDeNzbsHOO/4+ten6DdkKFBxgjHQHr9O/SgD27TJyVUA8fz9O/tXURlgqhjk&#10;bu4745wO3r0rgtLuFYoncZxz14PT0rtrdg8YznPPGO3+Ge1AF7Jxwchfb/H/AD9KUnpk4A/T04zU&#10;W5gxKjI46gev51ICQCRwB0zgj/HA/wAaADK5Azz2z6Z5/SnLwME5Le3596Z04bPGOf64/wAihXyo&#10;YHqO3qev8qABxxjrjHPTHPH+TX5W/to+LVZl0tJD/pU57kfJCFx9ev8AXvX6g6pcrb2NxcMdyxRs&#10;2T2x7n+lfiF+1DrH9peN3gZ8i0hXjd/E53E/UcdO+aAPki/lEkrknJz/ACHrxWeg3sNvOcdPepJ5&#10;N7nnj+XtU+nW73V1FBH8xdgBj60AfUnwk0+CDT/MkC5RB6nBJyc16rdzPLKIkbg8ZI+Xpgd+Mf8A&#10;1u9YHgqwWz0FGAwwyckYBx0/xq1d3bLKRCCHOQe+PUjOenagAu5eFiQ8lsgsQM46fmef1rrvC8OF&#10;+TggqzEDt2H+fr6V52z+bMRIcg8dBnk9AP516j4ZRZZosHYH2qAOpYnA/Lr6UAfTOiWEMOmHau47&#10;cF2GSGc89hzjoeorBv4sMVwAcc/14/Ifl3rv9NtnOjxPs2rKSUB+9tX5B7dRn+ea5PV4huZQOB68&#10;cEc9uvtQByIO3IAxk+g4/Djt/k1p2jgEHoM9+uM/Xn/PSsR3AdhnlMYxjuPr9K0LSTHysePb0/8A&#10;rn+XtQB6JpLlSoxgYJ/XsO1eo6PcbSqA8j1HU9BzxXj2lygYznAIOOnGfY/pXp+jTrhME9B046e+&#10;f88UAetae+VwDnPbHTtitoH/AMe647fn+Fczpjh1DE4AHQfXk9P85rossFD4wCv5n/63T88UAPG0&#10;L8w6985756Up2qoBHHHXoSB6/jTtvUYGBjjjAx+XFIQNuwHAOD9SPagBS6nAIOV7j/P+TSkjjOOM&#10;8e/se3eo1LZ2tkjrz2+hx/T+VSqwVRsJUg9AMfUfz/8Ar4oAjdAM5PXOM9/b1NNG0kKx5HTp29fw&#10;p+Sq7c8HPp198fpSMQSSBggenp2GPX/PNACghmGz06Hrxwfz9fSkO192PQfn7n/69NywAz17flwO&#10;3/16e7N65I9/foKAISNp2k5J49fw4pmGYkZwD2A+n/1uRT368rndjPtz/wDr4o3biSx9fT19P1oA&#10;YWP8QweQDxz+H415T8WPEEOjeG7hmfZuRt3PIVQf6V6m5XaWHIAJ59B39Pp+tfB37VfjBrbTp9Ot&#10;3+eTMI55II5I5/z39KAPz18U6lJrmt3eoMc+c7MOO3vz6Y49a8/1i78tQhPzDqOnB4z9ecV0lwTE&#10;ncH1HU+g/wA8dq8/1O4E1w208ZwcfXjigD0z4QeGv+Eq8b2lqRmC3PnSYHRY+eB3Of8A9VfsLoXg&#10;+aDSbCznTyjIPPkz0LOPlOPYcV8Wfsb+A4blrnW7iMyyTusIUcsEXliM+vfr/Ov1Xs9G8+4luFTC&#10;IoCAjoB0A78cY/yaAPmLxZ4d3TpAvzFQPp7cdR6/54ntPC62tludACx5AHJVf5Y6/l3r2+68O/b9&#10;UdthKqR3zj1/Pp+laGveHBb6eRu2AjbuI6dzn+vvQB8fLbRy+IkV48wCX5ww4wvqPTgf5FfU3h8v&#10;HplvbyJhzuduCM56HH8q8z0jQbYX0zsC0kpWMvwoGTkkDoCFX9QDXp9lN5rgpkICAvU4UDjjP+fb&#10;FAHWhiyg9MD1x0Hegk8YOCe/X8Mf/X9qjjXooG70Ax0+uOenFTlQuRxj6Z/KgBrbhjPOf/rkZHb/&#10;AD3oBYgrnPbPHJ9unSl4OME49sfr0znrSrnllOCfx+tAEbYAbv7cdsZFPOeDz+Xv0/zx7UoztyTz&#10;9f5+nPt7U1QNvQE9en16f5FADcDA29T1JHU45GO3403zCcMRgYII/wAeB+fannABHcfyH5ZqNTjo&#10;cnOf8O3/ANagBWLEjjk4+oBPP1x39qQEMuR8xP8AXjg9P1p+Ao6YzycAf5/zzTWXoOpxjnj34FAE&#10;ExUAjOSOM/09uetY9z7cY4A9ST/h2rXmYgFs8nrg+/AxWHcsfLIxyMfTrxzQBg3uCC2MAnp3wAep&#10;xXF34X58Ec5BJ4/H/wDX/wDXrr7tiq/Mck9sfnkCuM1NyQNo9fx9vy/zxQBx1wgDBh6nP9ePoKmt&#10;+CMDJz/XrjP502c9Bjv3/wA8+341JAuGXPBHHPUn8P8AGgDestseGzkAHn3711dmePQcDjnPpn+X&#10;v71zNqMH5s8f16D2rp7MjndweOP6f1oA7WwbKksuM88fkQPx/qK2MkoRjP0461hae+3DMMDv7euR&#10;74+lbm4gDYcnjg/14oAwvEmqppOm3N4zYCLkDH48Y6//AKq/Ij45eM5/E3ii4gVzJFAwwAc8nrx6&#10;eg9utfd37Q3jxNE0SW3Eu2QLtUf3mI4/+tzX5a3N1LcSy3c53u7btxGTz3BoAqXkwitShO0Dgdsn&#10;6f5zXnzpPf3awIC7s3bvnoP51vancSNiLcwBB9Onrz/nv1r2T9mv4aT/ABD+IdhbPEXtrdt8nHXH&#10;QHgjBPOKAP1s/YG+BkPhvwxBr+qWipdTgTElcEk5wDx1x2z3r9RooSOUG0H/AD+lcl8PPDlv4X8M&#10;2emxRhCkYzgdOOlegxbFQZOST70AY8ts6ZZxuNeYeKGVQ+84JHHtgc/lXq99I+zZGMk8e/vz6D/P&#10;SvA/H1wYreZN+PNJUc4Kp/Eff/8AVQB4hqlzHdSy3MfIdii8Z+RDgH05OTWPlhhWXAGT9OmauSt5&#10;jkr8qnjg/wAPbj29KgCnqpxuPXp2weO55oAhGWB5+8f89eKry5ywyAT69+/J7e/9KslScYPXjnr+&#10;fX8O35VTlOOQMYzx7+vv7GgDOmYuc4yOn+PTp2zWXcOFBOct/n/OavXDFgVzz+eB2GcZ6VkXRBDD&#10;dj+Wec8D1+tAGLdckjPC/h07c4+pFY7bhkgc9sj8OQOv9PpV+6kG47j3zj0/L/PSs7JJJTKjOe5/&#10;D1oAuQsCAynIGD1/n9O/8hWjGBwWHQ568c45B/z7+tZkAO70BI/TvkZ/DvWrGMDO7Pf8PUHv9PrQ&#10;BsRA7ECHGc56dPf1rorVCEBIyQOueP8A6/8AkViWh+UN6n0xz/n/APVW/GzYQ4Azz35x29Pwx6dq&#10;ALB2k8L19/8A638zTVyoyD1z0+nT3pUCkkj5SemCR9T6801fnAY5P1HUd859D6UAI+4OAOB078H1&#10;9qjySDg8HI7jHv8AnUir8uB0479v6/hS/Mp3YyeOfXp/hmgBmUbO3kn3PHHrxxQmATnqD6BvyAzj&#10;0/OhgCDnoe3Xr+VN3HHXGD19f0PT+lADiOB1XP4/59DUb5ABxkHg5wOnf+v408kAc8ED/OPXv/So&#10;3LbAQeg/yOPX17fpQBUuJfLjLOcKB/L3/Xmvjj9oL4lrY2M1hay4ZiQNv5c8/h+tfQPxG8V23hrQ&#10;p7p3CvtOPbHY1+UnjzxTN4q1ye/mfdEPuZPHXrnn/PegDgdV1A/vZXbe7lgTg8n/AD3NeY6hfSzu&#10;Uc4B7dT+f1rp/EF8qKYVbk4JA9/Uf/qrj7e3e6mEcSkuxwqjufQUAeifCzwbN408V2mmqhMW9WfA&#10;7Z6enNf0z/s5fD+08JeF7O2t4FiLIvIHIGOOK/Nr9jP9npbWC01/U0+eULK2VBI44ANftL4Q0pba&#10;NPLXaiKAB6f5FAHo2nWYjG4IAT7c/WtoMoUZPGTkVlJOuVijOTxn1xUWsX0On2LTM2CAQOeefegD&#10;zb4oeMItF02RFbMp4UDA+c/4V8T3d411cPPKWZ3bnJxkk8E123xD8UHXdWkjiO62tiVU9ct0LfzA&#10;NedqwyQT1wf0/r6D9KALKv1UnGMDocknnnH+e9ZeoNld3UD0+vc/5x+taAz/AA5wPYY/Csq+IIKn&#10;lRz78dun+cigDDQMDuxgnk9+M9c1qxgKu7rxntg4PHp71RUdBnODjj9OO9X0HA5wR6cZPTjH15oA&#10;GOBwOnfP/wCrrQcA468enXIx/h9fxp2cfMR8vH0x659aa2BjnHU5zjv+H0/pQAwliuT1HTGeR3H+&#10;FRFdwKkfL/T3z9elSN1zwB7Dv6//AKqUqCCOueOvXpj+f+ewBHj5Dsxg8DngDt2pjKGcMB6/h/Lq&#10;e/8A9Y1IowBuHPBHTP8AT6c01guOn6Dn1x2//VQBGRtyQOBjrx9D0py84KjPsex64/H8O1BAByBn&#10;2P05/wD1Gl2kZ3AHdnp3x+Hf/PSgCMEsvHBb9OP/AK9LxxkZ/DPX29v85pSMHcBgcDGff9P8+lMy&#10;2ORk4Poe/GfagB7EAkDnIHPH45HYCoMZ+4CTge2OP69//rUMfnBYZx3PsPbp39qRvujcOmPxz27j&#10;p3x2FAEEnXd9c9B0Hb1qsAWA4z/nt/nrx3qaZgM544x1/pUUaiSUDGST79hz6jigDr9CtXJVtoBJ&#10;/IZr1C0iUBF6njI4546ZrjtAhMcYJHGOmffr+Brt7ZWwvfP5fhj+R7UAaORk4xj6/wCPr+XrQzPJ&#10;kjjA/L1z9OaVS5U4PB549hWfql7Fp9q9xKdoRc89+4/z+oOaAOJ8b+I7bQdMlvJZANinb74HUc4/&#10;H+VfkL8c/ilc+JdVnsrWYtEpO4g8Yyc4/D8q90/aR+MrzTy6Rps7An5eDnAxyT+P/wBevzo1i9kG&#10;+WRtzkgk55Oe/wCFAGPqd/n92jAjpjJ9Op7VyJlaRznk+/arM8jzvvc9T7cfhXV+AfBWqeN/EFto&#10;2mRNI8zDdtGdq5wSaAPWv2e/gzqXxL8T2sjQM1hBIu87eGOemO/NfvD4L+Gdj4T0G3tIYlR1Hz4X&#10;hVA4HNZP7NvwB0/wD4XscWwEvlrkkcliM5J/X696978YgaVpskaYaV8jHHOe3P1//VQB8afFDWLe&#10;O4bTrFfMO47gvTPT6/T+VefeDdGutR1qOKNUDZ4C4IHfJx9OT9a9B8QaI3mXF7cMUUtnrljnsMY5&#10;NdT4H0mOxRpV/dTyqXd2/wCWcX97PuDgUAe4LrFl4T8OAKQ+zoOPnlAzx7A/1r591HUbvV7me9up&#10;C8spJYk8nJ/+v0+nvV7xDrL6rdZziCJSsS5HGDx+ePxrnt4I+YdO+Aenc5H5ZoAUoFyW/wA/4ZqE&#10;hVbkYIPbsR+FTbiMkdeOcAj1x2/l1qPccnBwOOvYf5IFAEZ2nPIBYZ65I9PpQUC7uMgcfl2x+FGA&#10;B8gAz+GT9Bk98flSbmzhjjqOB6+p6f5PFADjkY2jr+OCOhA7ZNRYOCMewz/jnj8R+VKRhgScHgA8&#10;kj2z+PvUYdsEJwB/nn170AaVjC3mhiNy+g9h1x6V6l4ZtPNmCkYGRxjPTrmvOdMBYjgjJHTt1r2/&#10;wjp+FErAZPp9AfTHvzQB6tpcCxRgMOnT6n/OMV1ELbR04PSsW0AUEZwP5+hrUBIOO49f8aAJ5HO0&#10;uePT2yen6GuW1G6xkeue/wCf0rcnlAUjoen/ANb+fNefa7feVEwyOPTPSgDzPxbqSsHRTk9OPp/P&#10;OP04rxW5lLMW6jnGOMc9R612HiW9MkpTdkAnPcH0/wD1Z9K4d927GMjt39ufT3z+tAEBwDjv2H+f&#10;y7/XimseC/QnHf8AI/jzTsPyCeTkde/f6+3H6UgB++x/Pjp0xigAOQANuRnn8B0H9fX9aYBwc8ke&#10;2AfT/wDXUhVmJ5znrj37fjiomGflbn1yOvPU+v8Ak0AJg43Lypx7jjt+FNALKMHJ59e/Uf8A6qcx&#10;Ayq9QeGP+elR8oAxPA/z70ALnuAQB3weB9frimndyuBk8Yz6/T09KUAoQVGTxjnGfwxx9KGz0J4H&#10;HX17jgen0oAYd2cYBBBPrj8f89qaWBIHXpz19x179qU8gZ7c9c8eg/Hik+aQhs9Rkc9vQ9/WgBWy&#10;AeOMYPr/ADqNiNxDHB7/AJfyFPw4JPGf5Dr/AI/z600q2Bls4HY/5FAEe8MpYtwec9OO+R3/AM8V&#10;xvi3xRZ+HbBrmZghKnA78dT149aveI9ettCs3muHCjBOCR26+nT39/rX58fFT4mXPiTUDa28pFuh&#10;OcDg+3WgDI+JPxBvfE9/LGsxFsCRnnnpg/THX8q8MvrsRcKd2B19yMVNeXaoSHwDxjB6g9h7eua5&#10;G4uJJDyc46dqACaZpSSTlgPr+NdF4S8Jaj4t1WDTrCJnaRgCVB4z7fjVHw7oGoeItTj06wjLu5GT&#10;j5QD3J/pX6z/ALPHwa0PwXp8GtX8fmXTfMu8DsBliev0oA9Y/Zq+B2l/D/TIdRvbZBO6gszD5skc&#10;Dn9fTivv3wsBgTXHQEbVHT8B+FeE6XqqSsixKIrSL9T3JPf/AAr3vwRBLqkiOw2Qx+nGOeh+vr+t&#10;AHtehxPPieY4Qdhx07Vz/jfxjDplm1vC2SV6DgcZ5PP/AOuptb8QW+mWXkwdTx1xnH+P+TXyz4z8&#10;Qy3DSyF8Hn+v6fj+dAHnnjfXpbyZ/OkLuxJJ/pznHX/PWvHrlzITg8nHt7f5H9K2tXuzPMSxAGev&#10;p+Oe9c8zoc84zx26igCufmztOeB2+vp/j1pG2nCdD355+n51LjdkMf8AOMHPegLuU8kEe3HT09T+&#10;NAEHzM3QAHH0P+f5UpGckjcR+v1xTtvbpj/6w457nmnDLNlgME/qDwCP89zigCocDIY4z37D3xnp&#10;/wDWpi443cLn0z+Z6cmpyCM4GM5+vPUD39M0gLFjkls9j0PFAEQOFxnJPvnnuPpUQGMAdj6n147V&#10;KF2gY5AwB7j2457GkOThecc5Pbj/ABoAbyvTkfkTkcD8uaQFgTk/n/k9qU/McHnPr39B/X8fUUpU&#10;kgEkH+R96AGkE7snBAz9M9P5+tN28g/5Hbv0z1/rTx69/Tp9cf56dKc2MFuxP1z+GMH8aAKuxcbg&#10;Mgg9euPzHv7e+KTb90qMk/5/P6d6sKAqgdeOOmfb9agdQR24z3HB9x260ARgYwFGBz7+/QdfrQMD&#10;gHA4xxnPTgevJp+FU8nAXv6/hz39f/rU8A84HPHOe3t/9b6UAR4ABYD2/L/Oe1RscgMTgn39Tjpn&#10;8alwqEggk9BnoR7EfpTVTdle59v04oAfDCHcnr26Y5HbHcY7/wA63bS13EKuDnJ6jJ/w65ptlapg&#10;NjJH8PXr3555/L0Feh+H9Ee4mRtuADyD07Y5oA//0cLy5Iwc8AduwOe1R3h86zeMk/Mh7Z+vHvjk&#10;Cu7m01CuxF4Xj8j/AI+n4Vzd9YFEIIwAOv165AP50Afmt8ZNMNnrMrYwkgPX+fTmvAYJBbzDbwAe&#10;eO/rnjPcjGa+6fjh4b8yFpkTkH3P+fxr4euoWhuORnB479P8etAG5KkkqrLnrjH6ce/4VWmjMoLZ&#10;4GQeMnn+vH1+nWrtpie23tztXHPeqcjIrEHk88emO2O/qfrQByGqwqpLMcEY6evp0/KuaYjIH/6/&#10;xrZ1W43ts645rCyB1BoAmTA68gfritDTpjBdRMpxg/8A6v8A9VZi+3JIqdS4IYE5z15z7f5/UUAf&#10;sx+yl4oF3pMEDSZIA75BP+e9ffAOUG3jI9D34J5/z/Ovxt/ZM8XC11OK1kfBLbcE9yfwPHT/ABr9&#10;htOuFms0kQ5yOw4PfgcUAXCpIAU+2Aevpx/9f8ac3JwevOfwHT1/z+bgucqDnPOP59/f/H0pjjOQ&#10;Bjr79jxQA49lYnHr+pI+lKgBxngk/lj0/lTdoUkkHngsOOfX/wCvj8akXjapzkYPY5P+elAAABgc&#10;g/j+g/x+tKrZIzxjJPU8Hjnr/wDW60HG0buMfw5/ljFKPmX5R+eOnTj/AD+RxQBHwSMnBB7nr6/X&#10;604Ecc8HJ6+np0/H/CghgC+fvZ5z+Xvj/OaFyThecD35H5+lAC47HLHj1x7E9qMsSO2PQ4wfcY7/&#10;AOFAOU2k4I55H5e+DilUgN1zj06c9aAHH5eeuMcf/r7031YnoO3Tnp+XtSnHHY8jscY9aZuwBuGG&#10;yfr0/l/kUAK+ccHkDt3zjjHH1x+NeDfHnQjq/hOeMoGOwjkenaveCMgheO+f8/j/AJ4rjvGunDUd&#10;CuIQMkKzfUj19aAP55PE1sLa/mjIO6NmH3cY5+mOP51hK3ysZDknPGex6YH4civYfjPof9k+LL23&#10;UbYyzOvXof07141DlQAOAR6jJGP8/wCegBg3a4lYpkevt/InmsmYncQehrpNRibAlHAAxjrj1rDn&#10;aIDGMkD8hwR/nNAGXJw3HQVGDn605jlicdaaPfvQBZjcYHPSvpr4DeJU07xBZwyu33xzn1yfy9M1&#10;8wJjIr0TwBff2f4hs5hnh1HXI68Dp9aAP6EPD0KaloNvMo3llHToOO/vWTqmltGWbbyG78fTr6ds&#10;/wBak+Cl2mr+DLeQHOVDcZ64HU+xr0DUtM3A9wwOPf6fQ/55oA8VcNGSjYAHPPXnnp9avWl4V2qS&#10;AT7kfXgen6/rWpqekvGxcDpn2/LH8hXNFZFlG7I98flj09T/APqoA9As730II46HqRx/+quqs7pi&#10;QSc5/X8fXjuK8qt7hoyS3TPX36jiur0+/wCR8wJ+p9f/AK9AHpcEwyPTnPbjHcVeBLKMHGfbn1yD&#10;15//AF1y1rdh41bdjv174/CtyCYdM5H16kdh1oA0AAwGD+fUn1HTj1qTPUgDI5461EjZwSTgZ/Op&#10;csQTgH8s4P8AntQA0NkFj347dfw/TFN5HU4B9ePoT/n/AAp2d24kYH8sdPyzxRgZAxkcdPb1H/1/&#10;yoAUHGMcH1Gecc9PpS5P3scD/Iz7H8qaCVO0gk9ODzgUZ5JUc859/wCY/KgBr7jhgMD6fqCK8U+N&#10;unDUvCM8RGQyunP+0vH8h/OvbAMZyCMc9ePp/hXB+P7IXnhy5QDIXB69u/r9D9KAP55vFFvJaXFx&#10;Ay8xs6+nKnj1yPeuRtmJiO5skn9MZ57ivV/ihYS2viXVbZ0A8u4mXGOnzHH+T+vSvIoSwYYJLcge&#10;5/8ArH86ALWnxw+eWlIABIx68e3H0FZ13GDKwiU4PPTp6j8KsxZNzgjBOOTk9Pb863p9OVJicZ3E&#10;leOvt+Hv35zQBwrRlTlhk12Gg25kjPGSTxx6e/8A+uqd3p2CSvOSPu/TkY5HHfiur8NWqqoBBIP8&#10;uooAo3cYjJjVRxyffjk5659vyFfeP7GeoPb34g6KHx/Tv3z1/OvjLUNP3DcBjaT39+o9K+iP2ZtX&#10;bTPFa2iAoJSp69CD0x69e/8AWgD9somIwTjB7dcf57gVeSXb8yDJX8eO/TtWPYyebaxS9d6jv6/5&#10;9vpV/JGVxggf170AdXZXgZQrn/8AVn/9ddEsm9Qx5z+tefW8pXHPI49MdeD27f5zXU2lznLf05Pf&#10;nn/PP1oA0Jk3DAGf0z2rnruEjJI65556dMfhXSswC9M5/r1rKuVVs55Pb8uoH9KAOB1G3H3c5z+P&#10;auF1BOi9Dj+XPXr357cV6bfRZBRhkdP8f/1ev1rhtTt8rhR1GeO/HQ89aAPMdStxKrcY4/8A1e4+&#10;tcXOhibAPTt0z+HXrXpV7EVyvOecfT27dc1xOoRBi2B0B6cEcfpj/PFAFe0umVjg8/X8+v1/+vXe&#10;WF9uxzyfX37/AJV5icxnB4A7gfjW3p9yynO7OD04xx2HoB0oA9lsrvOBuJB9D06Afn6/4V0UU6le&#10;vJHOfbr/APWrzOxvF+Vc9B19ce/WuttLrcNufvD25J9v8KAPz9/bZhYWvm9cXSct23RHOD7/AONf&#10;lrqUex97HIOc+/OM49q/Wn9sq2EuhSzIcETW7jnuQVx+vX0/Kvyj1ONi2GHzjqe/XBz+X9aAOVJJ&#10;IBPI/H/9Vet+D5F+yheq45z9PXp9MV5UVy4A4yQM+n+favYtEhgg05IrYZOB8x4578e3b60AdVDO&#10;I7hZFJCqMH3APAPv0+leyQ6zHFpyKjbywPzd8Y7nrwf85r541Kb7OV8h/wDV8nPQ4PIH0/8A1Y79&#10;JZa0ktsUU5ywwvQjHpnqPr9KAPf/AA5cyXJ8yQ7o2zuJHUnuD16V3tvai5v9PlmHmRpLhWU/d3Hg&#10;n0we+K8R8E65HC4Zc72OdvGG5wMj/Pvya9ssr2dHgmYbSkoyFGMZI5Oe2P8AOaAP0Q+HZMnhu353&#10;bCVJxn7vtyeev/6q7oZHGBg9/r9D/WvOvhlIJvDiswGBI+O+Aeevv/npXo4GcEZyR1HU/wBKAHIS&#10;FxjGfy5/yO3Q/WlVi4JXr7dCOOKOgODxx0zyOue9NZfxycduee3HegCXnI54HHX8vp2P+eHADcR0&#10;PT1/wzTfmyOOc5/Lpj68Uhxgc/X0+nFAFyGUo+7OAB34/wA88f8A6q3YZlk+7wfwzXMbguCw4P6H&#10;69/TFaVrcY74x29x6/8A6qANKZAw3AHAz6jjjn6/z+grl9Rti+cjO3nt+J9v1rrAxYBs+p6/569v&#10;85zbqEFMZBBH5/40AeR6vZlkJH+cf/q5z6ivL9SttrvxgDng9/6j3r3XU7VfmOM547Hkdef5fWvN&#10;tXs8MV24Jxj+nT/GgDxvU4FZWDKeO/b2/wAmuTY7JCRxkjpyB9R9fevTdQtSuVYZIPtxxz/TtXBa&#10;lasCWTnH9eh/z+lAGppV2Qw5wR7+3r3PTp7V6fpV6PkYNjPqf8/jXiFpPtO0EkDjP+c9RzXf6VfZ&#10;A65HPH9aAPc9MvBgKhIJz06Y/wA5/wAa69JkZB1AP4cj29sV5RpV4cKBzz275GOn+f1rt7O5UqNo&#10;wT0H/wBb/P1oA+a/2qbsQeFb35gCbdck9OX5Gev5e/1r8avGb7rqZg24bhyR9Dx6j/Pfn9eP2tbj&#10;y/CN45YjEUS9Txuc9sdfyzX49eMHMk7Z4YHkfTp/hQBw27J29+K9D8NnybZZNpOEkYDBHIPGPb3r&#10;zxFJ+VR7fn716j4WtmktCFU8Rsc56jdg+xH50AKZZ7xjHIcx7iAMYAI64/Xn8azltUE645Bbt6Z6&#10;f4/pXVrpkoXeNoiLfeGME+3b+tV4rSIXKYGAOSOvY9T6UAWPJWGyRQMO4xxkEj09frTfC8S/8JRp&#10;Ksu8m4i78Hnkceo/TpW3JETGqIuMA+p5PTGQam8K6bN/wl2lgAh/NX3JKnr0J9cD9aAP29+Ecajw&#10;LpRJ/hP4/NxnGev59K9UXvjqcdO/r+AFeZfCyFLXwVpSqQ4eJWPUfNgZ78Z7V6UGON2SPocY+n9a&#10;AJCcMN2Bx6e3pSZYqSgzg5HQ/Q9aZlgxbI7Dp020o7PnI6dskd846/pQBeRsp835fXoT6f41mXYB&#10;QsTjHOe3/wCoH/OauLuHqP8APbr9KinAbG4nnrz+fNAHCapGGBHGMH/ePPP/ANevLdctSFIxxznP&#10;t1Ar2a/h+9tA6Y4H8/8APHSvOtZt85OOn06nuQfbjHr7UAeL3kXllh1Az6Z/n/n0rDmA8xj3Pt+u&#10;T611+qQlZTgEZ49uP89a5iePglRkHPI4x644/OgB1lP5bKq/KQT35+n+Feh6PdAAdufTp6+mfb86&#10;8wVwkvAzj+X0x1zXWaTcbXXcNpGR24/Hv/8AWoA9t0m7UhcE5HA5Hb2/z/Su8spGKAAcj/Hv/niv&#10;I9JuyzDjI6DHr0r0jTrn5VC8Yz17Y6H+eP8A69AHTnlQ3Tjjgcj0rxb446itj4QklYkbA8hwR0jQ&#10;8456fWvZ0KBQ3HIz7j2618qftV6wLDwRfjdgCymA5xy/ygZ5znp+fSgD8TPEU7TSGXqZSzN06k5x&#10;9a4wv1B6/hXW+IJQHKDj15znnHH5A8VxpbJLevFAHS6GrSTlUAz8q5/HpzxyK9Gh08XF2RKS8Ubc&#10;+mPp0+lch4Nj33JYjlnUcjrjk/lXpdzCIhJK48sj5ioBG4Y6+3PA4oA5xbWJ9QgiX50Ix1wevOfw&#10;Fb13MZpkgQfcJ3Z4wec46d+OnbFVLUwQubjo/QDJ59/pjoPxq/aWxEfnXJzKxJwOuQeB/n60Aen/&#10;AAdiuG8bwXUbKXsYZHHmNjDFcZAP1OBX7SeH4Ba6JZWykkRwRqA2B/Bkjb7HPA+vXp+SvwE0P+0f&#10;F8jS7SUmihCsAPvsAcHucDp6V+v1uiR7ljLFASFJ4JA9cZ54/KgCzvAwOhxnHv705mDAkNjHI9uP&#10;6Z5phHTBxjHOf0OKkO4fUc+me4oAqSbTjAwfT6+1Zt2pwAOD29/w/HP0zWu2ASep4/D2PvWfNhiS&#10;gxkdOeP/ANfH60AcJqsClWGNo/Pt/nnvXlGuWwwytyT39u34f57mvatTXPGMdfcYPt/nHvXmOt20&#10;ZJUL938c49fx/SgDw3V4jFIcdD+H+Nc7uct8vPT6/l/nNdlr9uSSW5/x9/bj/wDVXFMhUl3yAegz&#10;29Pf2oA3bSQqRhun1x15+n8q9H0W7bgdu2Px69K8stncAAHkcZ/xrvNIlPy4OAePTPfGOv8A9YUA&#10;e36Jc5ZQ55ycZ9v89q9KsZhIF2nkHnv9cd/6frXjeizn5cHB4B57Dv6fnXqOlyAAKRnp349x/nig&#10;DqV+UAA5APp1/wA4pwZRlScn8uf/AK1CsTjB9yeCPb6UPnaMcnn3/wA4oAUg9c5B685zwOlBxtPO&#10;COn+fx55/ClGccEYGBj19P8AOfehmAHBwD7cYPXPNAHnXxM1JNO8MTncUMuFyeBg8n9K/AX4maxN&#10;rPiTU9QmbcZJ22nr8vYHuMYxX7N/tNeJRo3g+7ZZNrJbyY6A5f5VGT/L/wCtX4Z67KWkOepxk/14&#10;+v8AnmgDln9Tx+Fdp4H0+W/1qBU6J83+efy/xrkVUM+T/jXuHwe0o3Wq/aMcKyqDj3B/X/HrQB9S&#10;aVoxtNLt7ZhnMYOScDdnce/pXOanGIWBXlgAd2OScdx7/wCetej6jMkcht4RlTxx1HHI9s1yM2nN&#10;dSmSdjuU9CO5Jz+X9KAOKjtmkmG8hQT07n/9ecV7p4FtVmv1ncBYosSKpxgdh/8AW4/nXlM9r5N1&#10;GsWSecc9s8gHH+fevdfhZpUmoXxjQEhmQeg2jk5OeTx2oA+oHt/Lso4cghEAGM4Axk5/Pnj9K4HW&#10;YQqs2cE/j15xnGP/AK+a9avIS0RdwATjp6nGB1GMV5lraDLgAcd/r/n/AOt6gHk9yyidlAOSe/Oc&#10;ew/wqa0lXIUjrx16njH+P/66fqFrg4A5yf5dx7n/ABqtErK4KkgE/Nz1/l9fpQB2unyHO3OCP1z1&#10;75/HHpXpekyDglsg4JHOOf8A9WCPpXk1hIU2jPP07Y6f5/KvTNJlDbMNgHgdOP5nmgD2XSmJRO2P&#10;r1wOhx0/z2rpkG5Qc5wOOO2en/164fSpidjA9e2f6Z98ZNdrasWiHGCw29cYoAtptJBIwfft05H4&#10;/hStjJyMAng9z/ng/Snbcsf68qAe+PX9KUE7d/UHB7fTr7/5FAEaj5gCcg8c+/THt9KccNt7YyR+&#10;H68H1qRVbeMjB9x6/wCePemMBuHIA+mOmevfIoAZnBDDJz+Az70c4/d5I5/DPcjNO+6wz1I5PH1w&#10;fan7FJz6fzHYf5/CgCFUCsCxAx79RijsMHgAeg57ZPpnv/8AXp54AzwWwevGT07UbskHGT270AQF&#10;TywOM4/+uf1yP65FMxt4bue/bHYfWrIAIPvkc/T9famMcYXPQ9sc/hj9eP50AY2sXiWOmz3LnaI0&#10;c8n1GBxz09s1+RXx98SrrHjCW3V962m7d3Ad+SSPUA1+kfxl8QroXhmRiwXKsW6ZCgHv159/rX41&#10;65fHUdRvb+Zsy3MjN6nBORkfQ0AcbrFztRtzYJB7jgdsH3z/AErjdNtpNR1KG2iXLzOB6EkngA1b&#10;1q4MrY3cEtxz+ee4r2n9mvwafFnxH0yKRC0UD+YxwMAL/j2/OgD9kv2afh7pPhHwbC9pCpmMKIz4&#10;P3yPmOO+a+s7XR/s9gGMeCRyT15x+Qp3gPwlb6R4dsrQRgbRvLccFh3/AJdq7nUgDEIoBuAIAJHB&#10;/qfWgDzPT9CRZDKUydxY5HoM4P1rl/HCqNOe325AUuQv97v+vHf3r2+GwaOBnddzEcAdh/8AXry3&#10;xpCIlfzl3goxbgDDHvQB8xzu0UxjAwY4lUYwMvKdzHv0FdDpZ3YwCB+vt2rkrq4kuLxVc7iuGOPl&#10;PPQHnnA/pn1rqdNbBTjGc9eenPH+fyoA7SE5jA646HIxj+oPtUzZ7HAPGR/nH4/zqCJ/lU5xnP1I&#10;Gf51YT5icHBH4Y/X8eKAGHccHHTtjP8An6/lT1znbgH6/X07UmMLzg4xn0xnP+fy+jxuH8/r6evT&#10;NADeuccY4/D8v88mmjgAA8+nfHr7Z/yaduzwTk+2R/n8f8KCvzFXcEHH+Qev8qAEOCoBIOOMdOtR&#10;46FuM8Zz2qQZJC46fhjsO3+cUEZ6dR+XHp/nFADQwAyOQO/49M/pTdwwQODjj6H065pSCc7jjj9e&#10;cc/nTTuUjHU/X8cD6/rQBTncsD2zx15P+en1z6Vizj5WJORjOAa2pgcNxjH4Yx6/X0+vtWVOq4IU&#10;ggZOcdPwoA5i7x5ZyckY7Zyfrn9K47UtyKTyMd+x5zzXbXigBkY89MY45PH+feuL1JFBII6ewOOO&#10;mB3P1oA4y4zkZIP5n8M84qe0PZemT06Z4APrUE4DuyE85/H/AOt04Jq9ZjPJO0nt2A9cdz6mgDet&#10;W3EE8/Tvx64/ziujtAzEDdnI68H8vx/rzXO2vBHb6E/r9Pb/AArorPOVTOM8fn198UAdlpxA4HGc&#10;Z9SOh+n+fWn61qUWl6dLdOdpVeM/lz+PfpUVoxWIfLg8fl2z/n05rwT4+eOINA0KWCOQbmT7uepP&#10;Qc/5696APh/45eM5/EniSWz87dDAScHjLH05HQV8+31wIYyoPC4Oc4/L9K2b57u9up765bBlYs34&#10;+x+vH/18nh9akCjyt3K8njvnjOOmM/1oAxJma4nESjeXbHGT17dOv8u9ft3/AME+/hC+m6DFrl3a&#10;DzpzvZmHTJ+UZr8pvgJ4D/4Tvx7p9iU3wLKGfA6jggD2459K/qH+E3hGx8F+DrLS7aIRssY3YHU/&#10;WgD0hUKBYUOSBgY+n9K1QBDCN3UfrxjiqtpDyZG4xmiWQSMQeR+dAFC7lxE8hOAAf5f5FfKPj3Wv&#10;tmotDGcop24zxweSB2+n0r6K8b6omnaZLg7CE4+p/ma+PL+YzXLzuQc5POP8+/8AnNAFSQk5LZIP&#10;OemOw5Paoj064xwPqfX/ABpxUnGMEDjp64/x5phUckgjPv69frQBAxLZwc5HQY59B79DniqUuOVO&#10;R146Z6ZH/wBar0u7aTnBH07H8utZ1x03ngDJ7Y6cj8eBQBkSPgFRz+PP9Kxrxwqk5yDz+P6VrTEE&#10;Ac8c9/yGc1iXbLsHGc89M/gfp6HigDn7tz5jMMkH0GScnnGOc8/WqkbKBtz+AP8AP/P8qluDvkKg&#10;Zxg4449MkflUcasTjIx6c/l/npQBowfMMtkj8ue/PStKIDAIyAP09cHuPb/9VUrdTgbTnn259efw&#10;x9K140Ibb1KnHt25wT7dc0AalqpOwYyR/P6f5/Ct9EAUHdkHPY8/5FZVogBAIGARnPt+fNbIwATg&#10;nP48nofpQAoG47cYznt/kZ4pfVyc+3X6/TPFO44x359foee4oODlVOc9/X3P9aAGkkErnj/PSgg7&#10;s9Mfhnv1p4xxkj+h9OOn4mm7CDgHk+v88e9AEbg+wH8/UVHtXdjIPXn8OhHP+FTODyynj254I/z/&#10;AI1GeFGev5/n7f570ARjODn5Tj8j/IfjVDUJ47O2aZzhVGST6c8n3H9atsT6gdsHH4Cvnv41eP4v&#10;D2iSxI21yCBg85Hb1+mKAPlf9oX4kPqVxJo9rNhAcNtPTn/Ir4z1HU0toXGQxb+ZHH+f/wBdb2s6&#10;nc6vfz31y5JkYnB7ZPbp0ry/WnLTYJ568e/+etAGXdTPczF2ORn/AD/n86+kP2dfhddeN/FFtcvF&#10;vtoZBkYzkgelfPugaRca5qlvplsCzynHHYDrmv3D/Zg+F0XhnQLaVINsjd/fB5+vr9AM9KAPuP4S&#10;+E7bQdPtLSBVBRAp6Y+X3r6We7t9OtAqY3Ngfj3ryvwusVhB5spyR3+vXv3qd9Yk1PUvs0JyicE9&#10;uP8AP+e4B69pUm/dK/IGev8AhXhvxj8bNBAdKs3xLMNoIbG1ehOPf/HnFeja1rEeh6E7s3lkIcnI&#10;wPQfjXw74g1m61jUpb+4fJcnAweFB4H0oAz52LOM/MfYZ46/r+FEZG0HOenTqR/nsDVXcWxg444B&#10;7c+vX3qVSzEn6Y6dh1/z2zQBYL7VKkcc49qxLuQs5xxnH4D/AD79jWnM+RjGDx6Y5/z19qxn+/jq&#10;o68ZP4dBjPT6/WgBYgTj0GO3X09MirqgdOB6ccccHHSq8SqOewP1+mPp6/pVnGcEN9SD0xwceuff&#10;t+VADW+YgFsj8e3sKQgkY5OPbqc47HHoKMH1zjtznA6H/PrTzxt77gc+20jg/h/+ugCNivQkkEH2&#10;4/z3ppYYODwuM+/pn/8AV39eg3zHIG4kf59aFO5Tzx246+uP8/40AJwQCTz1wPz7/wD66OchScAk&#10;fdOeeOg680pbqSMgfz6/j/nimktk9cHPAP8Ant/ntQA0g5Izyeufr9femBmHGeuP07/hxmnMgBOc&#10;kcd88f57UKoPfAJ6ZzhTx3x/h7UAQL5hOCcjJ6c/nRsyWHzAYH5fXHXnkY/KrAXADHoPXp165znr&#10;6GoghB47D3H0Pt36fh1NAEYbaT3GOmR9R+lMlIJJXkYJyOcdvfA9zVjB52deSefb1/w/Kqb7lyCO&#10;cfU9eB9cc80AVpmz8oIwf69xVnT0Zpht5UEH8uTz7VSl+8AAQDz19OuP8a6fRLbdjAwffpx14/8A&#10;1UAd9pMHlwjJznP5E9Mnj9RmupgXAyOD+I/LOP8APrWRZqVXG3kAfgM8/jW3GOig5PPQnJ/z60AT&#10;Fo1UnOF459PXjjtXx1+0X8Xk8MabLplpKPMdT0Pfp0/H+Ve4fFDx1aeD9DnkdwHCtjtnjnqRX4w/&#10;Efxvc+Ltbnvp5SUyxwG4PQH8v/1UAed+Kdeu9RuZ9QumLPKSw3dh7e1eRX97JNK5Y4z+GfTrmuj8&#10;RamGYxRtvBHfnryDz0/SuLA8w9Pp+NAFvTrC61C5jtLZDJLKdqgDkk8V+5n7D/7LkeiadD4p1+2B&#10;ubjDHeM4A6AfTvXyb+xN+zdc+ONftfFOsWxNtCytHuB575/z+fAr+iDw14VtNA0yKxtlEaIoGAMY&#10;AFAEKWMOn2YjiUKiAKuBx+leKeLUE/mTy9FzjPIH/wCqvctXceWUGSF/T3r5h+JOsMkRsrYbmYjd&#10;j+HJPfj170AfP2rT2d1q4UQtPDE2M44klJ4HT8Se361Zv9Qa2tP7OQKJWbMzLxz/AAqD/dXpWVFm&#10;2k+256kiIH7w9XHck/wn0GaosWY5JJLc9+o56/kaAFkcZGBgkdTjrzgg9KhVWAIJxn8uRnHP+fen&#10;swHbBH1/OjPzMFOTt9e+ev6UANYAgOOo6enXuP8APakJx/DwOP8A63apSCOOSD+nHOaZtATaRz7j&#10;PI7dvpQBEzEr0yQev06frimY7sMnJJODz25Ht15pcEHAHB6EcdfX/P5U7yxj7uMZwT7n0+v+TQBC&#10;58sE9QM+2D2z15xVdepBGenOM/jj071akzghjgH1PT/DH59KZDEZGHGSfXnB7dunrQB1fh+AyTj5&#10;WJ47cYHXA/yM19GeHrbyIhuXAbHt1/z3ryPwhpuXWRkwT3zj/PFe6WCEKhHAwOO4zxwf8aAOjhw2&#10;Mdj/AJ/SrRY8+o+hqghYADPHr6duPzFEkvBweOM9/wDDNAEF/OfYge/avIvFeoFUKsQvXA5yfpXf&#10;apc+UjEvz1/D2z09jXhHie+WRz3OfX8vp05xQBwGoSmaVgxJB47/AJcfnWURyd2cevp35/rV2Y78&#10;5OM9CP556j61WbaQPoc+2D0zx+lAEBHHzjG71OPXGT/SjaBnt3+nt+HqaeQFwcZA46jP+T64oOcE&#10;YwSBjnH/ANf6YoAj42swGc44HOPy7Y/wpCBnngdBkds+3epW+b5TyRzx9c465/pUZC7SzMSox7Hr&#10;1I6cnpQBEy4bJ5BP6dvbihQc8knH+cE1L90dNxPB56cnrj6/56UA7c+nXHr+ec/hQBB5ZYBSD359&#10;ye3p1qMhuGHGcj259D7Gp3AxgDAI6ntk/j+GajC5Jycdvz7e/wD+qgBoxknAwe3+eaay87Rz27ce&#10;3FSFdqjPGM8g9fQfhn/9VDZ4BPB6d+35/SgCueCxIIB49x/ntmsPWNbttLtHnlfbtGfTP0q9q1/b&#10;6dbvPcnCr7nj/wCt64r4W+MvxQk1GR9M0yXCkkMyEjAz09qAOe+LvxSudau5NPsZmEIYg89ueO3+&#10;etfNN3eJH84OCc9+Dntxzin6jfBQWZ9zEk8nnH+PbH19q4u7u2nbJPA+v4f/AF/5UANuLlrhy7Hn&#10;njoKuaNo17rt9HYWMZeVyOnOPc+1VdOsLnUbpLW1jMjsQAAOTmv0h/Z5+CsWmW6apqkGZZAGdmHY&#10;fwg59eaANX4H/A+38M2EWralBmUruYkfeYnPPsP/ANVfSq6pskMCygIny8EducD0GKi8U6nLawjT&#10;bI4dwAVU42jt045/nniuV0nT7ie6WJ8tnGQD2/8Ar/8A1qAPo3wCs2uXcFvbIXiVxkn7pwOp6enX&#10;8O/P2fpnkaLpwSEYAA9AWb/IryD4U+Ev7J0xLi4G13ALccgHlVHv+P1rvtbvQF2IAAMYHc8dv8aA&#10;OZ8Q6q0gkmkcnr3P6D8cEcV85eKdWeabCH5T/U9f8+leg+LNUMSlVbHXv149Pbua8K1O6E0zHI5y&#10;c9evrQBlzvuOXwcenr6Y6j2zVFwHwAORjp2/H19anwed5/L/APVjr1/pUYOTyOnv0z6/5+lADQMd&#10;SeBjr/j0/wA4oZiQfUen0x6Z61IFAGATgjrnjvnk/TNQyKTGcnP0HT3x/nPegCPoCmckEYwck9f/&#10;ANXNOzkkkEDk8jn/AD6UqxHBycAenGPTvj8qfIuPm6ge5ORnsfrQBTyGKjOQO3cn19/8KdszjbjJ&#10;4H9fXpT8bnGeAc+uR9eT0qRQWfuOfp1GOOnp/wDXoArkYxtOQeuOMfU/hTGG1cjLE+mDn2P9BUxX&#10;agySQcHI47fX9cUx0JwDnBz7cH/PpQBCfmHThunByeeM8/yNO52+YO3HHqOvFL8y5GOT7/hxUUgZ&#10;Ryc+wPr3z/OgBRnPpknHOfqQO3+cGkZiM45/qRnPr+X9aUgscsOv54P9MdKHweQePYc/57dKAIif&#10;u7uCc9BwOeOe2e3FNxu5Ud/c5z/nFScgA8knv3wB05xj9aacsM8le+OPx+nt9KAG/ulcEHA79sD1&#10;9/8AH8aUNngkDA9cHnjn+VHoQCSAfqPr2OegpvzjqcnGPfnt+Xf6cUAIfmI4KkDBH0/H+f8A+vWs&#10;bXc43A7ScZ246eoOetV7a2eaQ8ZH6D8P513OmaaWKqgJY/Xt3oAsaPpbTyqEBIGD35HavefD+iJB&#10;DygP5dv61h+GdDVf3rgk8evpxj3PtXrVnaiFBxkdv89qAP/S9YudObkhcj165HsB/OueubIFSVXg&#10;j04JyOP8MV7DeaeBldmQM+vB9f8A9VcxeaYDkEZyO3QY68/hzQB8qfEnwqmpaZKNmSF/PvjPf/8A&#10;XX5eeL9POn381tgrsbP4+v8An9a/bHWtI+0WjxOucL6dQf14r8qvj74al0jXnZUwkwP/AI6eOw6d&#10;8/hjmgDwLTLliDHngDsehzjJ9qZqIaJgy8A/T+n9D3+lVbD5bo84AJ5yR+I+vpWxqMeQNxI3dv5Z&#10;7dOaAPN75W80swGTjof6Vm9SOP1rodVhxIWUcDjr1+v+eorGEeeMcfnjPp+FAFdfYZ/GplG9T6DO&#10;fy/CoipBB6YrRt7dxEXwCST9fXn8PU0Ae1/BHxB/ZXieyDNtCsPwyTjPrnPWv3f+Huqpqmg28zEB&#10;iq52noT69+tfzqeEp2sNat5c7drj8fr/APXr9xf2d/E8eqaFBCrHhR378de/T2696APqQk8cDr04&#10;/DHPT8ak2seF5PUe5x/T1qJGLA/LjHoccY9/0pfkI55x6+/T/H+lAEhAQ5Jx6n9OO1Io+b5WzgjA&#10;xjI9s/59KcD/ALWOn8uM/j+NHocZH4de4xznj/JoAkDlgOewyc5zj8u9NO4fOwwTnnPXj9e9GMY6&#10;E9s4OefUD+lIdrdOgz/n/wCvj/6wBGy5IA4xn8c/lUg+XoPyJP1+v+fem7uvcjv+vf8Ame1Sd9ww&#10;CemDnqM8en/6vSgBGjA4TgevSmgHIboOMe30/wAe9LlT2yV/oetPZhtO4kgnp9Op5/zzQA3JUAgY&#10;57YwM/jSDOQoGCDjnuT09uPSmZAIxwQfU9f5U4A4+YYI689M9vx96AECjPPT34yP/wBVVbuFZ7aR&#10;CvEq/Trxzn/PFWt23Prz9T3zmkZTgjOD/PuR/n+lAH45ftUeHGsvEy3KDy1kynX88/8A66+IZYzA&#10;5QcHk9c98DA/z2r9T/2wPDGbZdRCZCSAnPPDDn3x/Tp6V+X2qQ+Vduq4wR0H+f8APWgDPvmQ22xi&#10;N56jnua5Vo1LYbgAf5xXTXUbMo7ErkEdx7A1zEsbKxzkYwcexoAzZgA529KhqeVQOc1BQBLEMnnp&#10;XT6Qoinin3ABTn/9ft/nNcsvBHcVv6cwdwrMQByMYPPfjHegD93/ANj/AFsar4PRDIHKjAHfj2/z&#10;mvry5tFOWZeABjv6/wD1v8mvze/YY8QA2402R84c9eTggcf5xX6iS2x7jkjnn1PJ/r60AeU6lpyS&#10;K/GTwfXByOSK861TS2jLbUIPHbv/AJxnmvdbqxBB4yMe5Jz2HpXJ31oJFZSAQc/qfTj60AeFyhoi&#10;OoxjPOMn2P8AjV6zu2DDf1OMf5x789639Y0hYx8vPqPXn/PGM1xzQtC5yOQcD1B9fqMUAeg2Gogs&#10;gLZxk/QcZ/Dt/jXW21+pxg5yPX17HNeSWd6UZVPfj3GPT/61dXZX6gKAfnPH49+aAPUoJ9x3KcHv&#10;/wDW/wDr1oBs855Bx/T/AD1/CuNtbrdkk5JHrjP4f5zXQwXRdsZ4OPfHbg/Tp9aANTd1OOF7+/Wk&#10;+6eMYHfnoO9Rq+85Bwcdh+Z9+KUcqMnJz6nuP880AOzzx19DjjPTnrTscHnA/PjOOf8AOaQNh/lO&#10;c4Az1/8A1CkPPy4wB756f5/pigBPlXHHHP4YrD123a50q7iPeMjGPQev14rbXDFRnB5/H1H0qKeM&#10;Swsp5EgI64z7f5/rQB+CP7Qmn/YvHmqJjb5sgfPJzkdMZr5oZtkpQ8DJ6/oRj1r7g/av0YWfjI3O&#10;wbJo3X3yjHJPrivh28V1mJ6Dj9e3/wBegCeByt6jq2ScjtwT6V6CloLxUkAKh8Y45Hf/APWP5V5s&#10;dyyRM/OGB69R/nvXtGh2itYRSA72RivXpux+gx0/+vQBzd3pzRbQOcc78dcn6cZ4GPTNbvhu1WR1&#10;RuvUH1x7fXpx+FdHPpRlUyLwB6dcHrx6e9XvDWmOLxVAw278OeM89M/n3oAo6tpgiIaRfcDjP0/y&#10;K7D4QXcdj4vs3b7jnaG6c9wf8+nFbXiXS4Utxwd7d89D69+9ct4Qins9ZsbtcAJKOnoe4z/X/CgD&#10;9yfDlyLvSbWVTnKKPQ9ORn8PSugU8ZPGOQPr6AfrmvPPhpeC68J2UhOSqgcZPAHp+Rr0TBKn0H6E&#10;ev8AKgCRJAzAY5Hv7df5du1aVvMInHzce/uen/6+e1ZKkbcqeRg89c/5/wAmnq5Xkng4xz2I/Dpx&#10;QB28E4ZRtOQM9+ment+NOkYgcHOP8Ouf/wBdc7azle+c/X/PvkfrWv53mAncAT7/AOeMfrQBk3aF&#10;855/rz69Oe3/ANauO1GIgln7cdfy/Ou4mUNgqeg/Djj6+1c1qUIALZyQP89unrzQB5hqsAUKVGAO&#10;Dk45zyM/41w19CRnIyQcn8OoxmvUtRtg7bmHIA9zj2/z6dq4e/gGX3Dk+n+c8/8A16AOBlTP3Rjk&#10;dPb9Pz9KgtpHiY7c+3oB6kity4tQSSCCVxj9R0P+e3esiaNlYknJGf19v6fSgDptMvvKIXOMHoee&#10;cf54rs7K5B2joOeff/PXvXk1vM0ZGCSef/1gdvr9a6zT77DgE8HigDwH9rWFLnwpeSvwAsD9gBtc&#10;ZzzyDmvyP1IozH5MFtwxn/PU1+vv7TCi88EXwQ4P2YkjPXaw/r17/hX5DakpXeF4A9OgB6fWgDkp&#10;HIbKnn/PQ16H4Tu5ih3S5YDjPXn1/pXnDnaT2/zzXZeGJ0hyScoQd3XPBzxQB1WqxR+UMHBXdjv/&#10;APX9PzrlJ9ZngbCvg+315APat7V7kCzIiIBOenHB5Of8+uOtecXxUMdg+XPHr+NAHufw51eWa4R8&#10;kxoTnB+cg8EfyP6Divp2x1uUQpOPuIyqJAfmPPR15PT2r4I8M372V0NjEbz1HbsOvvyf5V9R+H/E&#10;MFwkdxIR577UlbA2ZHAbHGPrQB+u/wAGpWPhp1bDYkyMHI+Yev8AntXsB5I7A+3A/wAf0xXgvwKn&#10;nm8PyrclN4KklPukbeMY7YGf65r3vYABx9ffnJoAcOQVxkf56dutKBnkDHXvnj3H8u9Bwx3AYA57&#10;c4xnqP09KQKOmeB79fagCQAYwBk9TkYHPT/P4+tNyAAeoJx34ye/+OaCSASpxnvnr7/oen+NICTn&#10;jBPX8v8APFACjJVVHJ5z7fz/AC/oamikO/cDyO3t7VDkOAW7Z9fXBx/n6UYKNnPI+v5UAb8EvmoC&#10;TnI9eD9PzFWJVBBOM8Dv/L/CsK1lCkDoccccZye3GP8APtWwJMrknpnt+lAGBfwkkkjJ55xx757Y&#10;9xXn+qW2SeOR0ycY9+fXtXqF5CGBUDJ/Pr/n/PSuM1C1LKVA4Ht05/z/ADoA8X1e1IZucgf5/QdK&#10;4W8jDgop4H+Pp6169qlsvzOCc8j9P8/n7153fW/znJwBjrj86APM7qN4JPlGCcn9P6YrS026KEbj&#10;gqPm49O3157VNqdrklun58fU/wBf/risGECNyy/dGePTP+fT/GgD2HSb47gp6DPXr+v+f0r0exvT&#10;Kfm6Dn9evY14VpV6yHczYAzx6HHUfSvTdMuwVBJ3Y9f1x2744oA+b/2v73/il7uJW4HkAcj5eTg5&#10;+vXHSvyJ1t3ku5iXyS2Pfjviv1J/a6u1fRblAQd01sO/OM5/DHT8TX5YaoSLmUbs4PB+vOKAMVSQ&#10;DkZH16Y6V7r4AsDcWoeQ4TyWYADcxAPceh/rxzXhQwAec4/pX0j8KrYz2y4OcW7fL6/MOO/fnGPe&#10;gDWvtOkdEbadiBuc8H3H5+metYdpYh7rasZJP14J6c/j/wDqFe8HRoDYLvAGflznuP8APesHS/DQ&#10;F8JmXft3Zzj+f5f/AFzQBzU+lR21ishGCVyPXj0+tUfByRf8JbpzuMZcEkH+I5wT2/X8q7/xFY+a&#10;i28WQVyM4yAMZP55HvWX4M0j/irLRVIcqWfngjbjp9McfnQB+vfw6Vh4L0lQuwpCqnpyR/F+v5V3&#10;qkkAMM5z3zn8Tj9K5fwbbra+GtNRDkCGI8gZJKDOQBiusVcgqBnP+PP5YoAbwpxjj/69PGABt7e3&#10;XGcnr/8AWpvVw2cj889KAxHc8gZycfh/iaAH5H3mPXPf2/zjilyTg56fTAA/+v6/SmEZGfU+v5cY&#10;/rSA/MCBgnPPXJoAzLmPChX5BHv19j2x3rhtUhzn5fr6nHfHbpxzXos6D+I4Bzx6Z6cf1rjdUi3F&#10;iOMjnjv+PXFAHjOs2w27+SO57c9gPzOK87vkIY9Tj6Yz/nmvX9ZtgysSOnP9PTr7fzryvVohE7Mp&#10;wRnrgf0oAw3bblhyPx/GtGxmAmUkgZPB9c8e2f8AJrIc5LBjjnkY/I8f5/CnQttcMcAAnBBJz9T2&#10;PUfSgD1vRrz5kGf6j6H/AD/hXpmmXPAXceeeMfjznn+XFeG6XdHABOSffp3/AF9v8K9N0i7LBFLc&#10;dcbuT+fp+lAHr9tMpQAkbse/tjj+n1r4P/bP1rytAvLUnAk8qLB68kscDv0/nxX2lZ3G4DHAx1xw&#10;PqePz/xxX5s/tm62zPDbK+7z7p2xnqI1xz1xy3bjH5UAfmxqbyS3BYnj+RJ/SsXq2O59PWta+mId&#10;lyDk547/AOBrKAYngZ+lAHq3gG3LSIIsb23ncen3ev1r0S7tIDEHY52J8zdQWHYcjPr+nrXFeBbb&#10;y7bzWPBjLAY9T6n/AD613v2XdH8/CgAk84PPPr+Wf50Ac7BZv5r3M4+RDwOgIHA+nzcfgelX4tyh&#10;IC2wlsseCcdevGOtS3L+apG/bErHnHYdOPfrn15qpGimWNWQhzycE7yT68cf4fTgA+uv2WbaS88R&#10;RPaJuZ7sSeY3OBED0Hv1JPv0r9TLcFIlVyNxAJP9cY9exr4I/ZD0Ty4LW9lCoVhuJAvO/ggAuf6f&#10;nX33ATgc49fT2/x6560ASBd3bkE889PT3/z6U3OcnPTt9RjmpSdzHPGfz6/55prDIJ6YIHB6de3v&#10;/nrmgCu393r26ZPPrVWfIyrHrnoAMex57VfXO0pjd04xzwTVaRON45JOev5fj2/yKAOWvoiVZlHI&#10;5OD/AC//AFfjXnesRtnBGSAeMdPc47Y/rXq9yuQVB5JxnJ9c59K8+1eIDduPKj6j6DH09PegDw/X&#10;rdcF1GMcZ+nOa82uozEx+XHOcZ468d+tey6/B+7Lr6dO+e/+e9eS6im13wOp9cHH+fWgDPhlww5+&#10;Y5HPGM9sjP6/h611umXPlsB0yeRnHf8AzzXFRudxbOCenYAY+uPat6xkKkDkA9uPz9/X2NAHtWi3&#10;IyNvReOD6dB7da9X0xwCNp3Y98f4deK8H0O5JVFXkKR3+pr1/R7olEYnB78/0oA9Qs33AIGzn3wM&#10;etXsAkt6+47dDWRYFWULnBHvnP4f/X6Vqq2QOeT9T0HQfr/TvQAwYKls5B4z+XNIzbVyozgAHnGP&#10;Ue3196e2duc5Dc88df8AIqneTeRbyzkjbEhY8DkDsf8AH60AfnB+2l4oRLJ9MVsmWRU64bbGM+vQ&#10;kelflfqM/nTOyjj/ADwK+zP2s/Eo1DxUlgjbljjMh7nLsSOP8/XtXxDcNuckH/63FAEIC+ZluQPT&#10;jFfVXwR0+byjIo2o53Bh1BU8j/PSvli3RpXCqcknHH1r7c+GNh/ZXh9CThmhbt0LE8/kee9AHoU9&#10;2j3JyckAd+W4rUiiBUSEcuTu+nr9O3auSsJBc3RcOSFAOCOueg/+t/Ku2luMlI1GTtHynAPI54Ho&#10;emPegDk7+2HmJnhR1bsffHY896+r/gTpieU92Byse7PVS0h4Jz0IH+FfP0lkJVhCISXIULjruP8A&#10;jivsf4TaPLY6G9y2EjmICoByFQDAz7ZHFAHcX8HyuGPBBP4ep9K8y1i3aQkdevXHPH+RzXrl4iKp&#10;45GCTj9R64rzvV4flx97PXPr6dfT/PU0AeK6nb7ZH45Bxyf1H+GawYwhfAIGPTnp1rtNbt8MccYJ&#10;wfQkdvX8a44Ao3TGM8Z6+3bpQBt2bYZCpPGSe4PfOee3avQdEdiRuOc479/YfSvNbdyGGAee3GCM&#10;dPx9f8ntdGmyQnXPTryDnqfx/wA9aAPbtJkGBgcnP5ntnqOn+Nd5ZybkGTux+v09R0xXl2kTDYqg&#10;4J9RnP19+c/gK9H06RmjByc8dccZH5f560AbpOxSQPl/zz/X8u1KF5yTg/Xv34pi4C7up/w6ewxU&#10;gwcISTg/nj9aAF5OO/Prjrz/APq/xqMDkblOB3z2J+hpV+8Dn8uPwxSckbifX+ff6ev6UAEbE5Uj&#10;IH9OOPepN2CAT0/r168f56U1WbBJPBBz7/X6fShiQCoGSePbI9fpQA3JIJQ46dvzP+RSFgRwcj15&#10;/wA/hT2ILAYHT6npzz/iD9ajbcMt7AZ7njp3/AUAG5QOOPf8eM/5+tQPJhSwxnnv7f0xinbiO2MY&#10;/HHqevP+cVi6/frp2kXV0xwyIcf7wGMfrQB8GftW+OFNnJpkLktcv5Y2njC9eOfp6CvzsvXREeQn&#10;g4PT6/y7/wD169q+O/ihtZ8XyxA70ssqBnPzHqc9M9T6/hXzXqt8WiCPg5Hv196AOduH86fcD1Nf&#10;rh+wD8L2LDxLfQEJJyrMPlIUccda/Kfw3pcmq6vbWMI3PM4UAHr24/DvX9Mv7LPw2s/DPgDTt6Ey&#10;RQLGBgdTycccn3IoA+jtIglvGYYzGmAGPAI9h9a25YYwx43kfp/n8K17aBYoztGzOc/h701LMtJ5&#10;rnC9fyoAoMiLCZG7j0z78ivm/wCLt/HBYOjyYaYiM7T/AAdW/IV9Pag6RWz7VAwvXngDr/n6V8Cf&#10;HLWnn1FLVHwAOh67m5Jx7D9D6UAeTWs3ny7s4DFiMn34GenHpnt+NegaYcEHn045x7H36df/AK1e&#10;aabJhwQMA/y5H0+teh6QRuQ57A5zz6fhn/8AVQB6DbZbGTyMduPUfljNWMA4UjGcd/y+v8qqWuDG&#10;OPwJxj6/SrXbOM8AcYH5n3oAk6KeSOhpjKCOnvgnPT/OfSlQ5Iy2MDHX9QO9KCSB3Ue39KAGY5Pp&#10;3xg8fr/jTxgHkgEcdfQelJuHI7Z7/T0xikPAC56dR0wD+HNADsY5PQ/r/wDq/wA+tJyGIbkD8efW&#10;mBcnrjOe2cfh/P8A/XQoPc4PBPP6fXn60ABy2d2Bjrx/Qc5prHg8cDv+PU8j8qf0GV7ZHXr+pP8A&#10;k0wk5z1wOOn44+tAFS4wzZYEEZ9cHPTGOvPPT+YrHlIwSBxnj+v+P861rheu7qAT6j34P4f4cVlT&#10;KCpU9OOORnjPP1/TtQBzl4vzEng98g4z6j2+tcbqKZxgZHcdD7fnXaXpAHJyAWxjv2JHv+vc+tcj&#10;qJXBZupz0weP6YoA46ZAwCk5wf6c9Prgfh9antsgqAMDI46++SaR1XcMHgdeOfUcc8Zp0OGIOPm7&#10;Hj8O/AoA2LINgZJHXnvx6/nXT2RYqApJIA9xj1J/l+Fc5a7Rt2jOM+nr69sZzxXTWuBnaM/57Hn+&#10;dAGzcX6afZSTTHYEXI7YOOM+g/znpX5h/H3xu+teIjpyPuSIMWx/e7YPbj1r7P8AjJ4zTQfDk6bt&#10;hCEnH6Y/nj/Cvyt1TUH1K/lvpT5jSuTzyTk5BP4dDQAl5eZtX8zrwMehJ6H/ABH515/czCW4yWDs&#10;SAOQc9v8/wCRWprt8yo4ByTjgZ69zj+lWPhz4ak8VeK7Kz2F4mkUtx23AY9AKAP1u/YF+EtmsSeI&#10;dTgBllxIMg8IPu++c9R/+qv2btSGjCQjAXgcV8K/s/8Ah7VNC8PxW1nbeWyomeowqqAv5/zya+5/&#10;D9pcQWkQum3SY+bPPJ7fTFAG64Kp5ec4H+c1CqRQxtNLxjrn6f5FT4DMVI3H/OMf54rnPF+qw6Zp&#10;rkkcIWb2wO57f54oA+f/AIo+IlvLprCM5K53fnjGew4/lXjEjtu2qCMnp68ce1aesahLqN5LduOX&#10;zxk9B/npWSWYcqcZP1/I9aAAksdvUH3P68fSo9y8KTwe/bn069z36VM2Qp5OP/r8HHPv3qMnOVzz&#10;n19T0/UDGO1AEDjOC3A4/D69u+KzJjwVOD+GcYxjPf8AHp+daMuVUFjkj1A55xg/jzWTcZByQAO/&#10;OeffigDLuXUNwcnH58ZHP8q569b5SCcEe/Tt9fpW3d4bGec9z/nj+Vc9dhVGcYGc8dwM5JP+TQBg&#10;3A2yZznH1z74/wA/SnxA7ifu9QP/ANX/ANeopCFc8dQe/ftg9/x96fCMklB17du+R/8AroA14FIU&#10;EevoOD3+mT6itm3VeGzuyemeQex6/wCRWRbIqYbJPPXuc57H8v8AOa24RjZtwR25OBxxwP8APtQB&#10;t2qn5WY8oO3862UIByOB168Y/HtWXbr84B+bH6VpgfLtC5Jz6A/0xQAoBHzZwR07Y56H8qaR1UjJ&#10;4BHucdfwpVUfexwOM9/ftnH+fSlZuGyMn8+f/r/4UAOLE5XHBOTzjr647etMb+7xg47+vp/nr7U1&#10;h6A8d+3Uf55/pTS2ASRjGO3X+YoAccHnrlhyPpge1RkjDYyD05/w/A//AKqk4GfT9PyqGZxEjOTk&#10;Dj/PtQBzHiPVINJ0ua6mPKKSBkZPH1r8qPjP47uPE2tTWSSExI2CM+49sc819U/tB/EpLG3l06zl&#10;y7jaAOo+vb8fxr86r27dg91K2XOWOc/1zn1H/wBYUAYOp3yWSeWhG4+/T0I5PX2yO1cK5e5l3EZL&#10;H+dWL+6M8pAOAOMdB/n/AD712Hw48L3PinxFb2MEbONy7sDr7Z96APqb9lz4RT6zrMes3iYRcHJH&#10;qM/l+Wa/Z/wxZwaXFa6faphMKNw4z2Ix6+tfN3wc8IR+FtEitvKUSMozgA84GAemMd+n07V7o2tp&#10;p1sksjbWQ9Pc9eeox1/n1oA9N17xZb6VYpbb9rvx1xn1ro/h3ukifUrgZRmPTv6DPvXx1HrOoeLf&#10;E8FtCzPHvCj+6e+cHP6fnX13cavbeEvDbLG2SgwOoBc/4f570Acr8WPFr310dEtWHlx48wg5JIzg&#10;fTsR614bKd5HGAO2ce1S3V1LczvcyktJIxYk9u+f8Paqh28/Lgj8Px/M/XFAE/Vh1yevr1/z+FTh&#10;do2dAMYGc/1/T8elMQs2OOFx/k9KnVxtJJx0Gf64Hfp+tAEMoAQ7TwPft/n1rP8AL6jOM46DJ/z1&#10;/Srcj5Qbjjb7dv6fzqrkggKODg9Ov19/65oAtRcYyMk+4p4IP3gSQB1z1+opgIUlQODj8/qaUM3U&#10;HBJ9f19/6frQA1l9csB+vPQ+nanMq4GeAM//AFs+tIAQMdRz+GCOo70/hh0wQMfXscjA9v8AGgCL&#10;dk4J5b65HH45x3pmz5tqHjgY9j2x/KpdxxxkdvwpjYAIByBwOuBn9eev5igA5C4A+X1yD09qYw5z&#10;kADnr2/z0qRtpyGBJOPUk9s+vPtTcBRnoB6dCccHHP1/yaAIm3KWB7YB/Pt/+ugEBh3B/ln8eO1P&#10;OH5PQ/r680hVBkMO/I9fTnt1oAYJOcL34+lHOQwGM/0/z29KhlYKcbfYU/723bkjkZPsOn/66AHE&#10;oSO4+vfv/nP4VnTHawTqT36YPQ/4j/69XZpCFBxn5ffp+Wf8+tZszhXBJILfTJ9h65oAI0d5AByc&#10;56elejaHbjaGI6e+cY//AF/nxXC2EYaRW9x/+r/PWvStOiVIR3I47cDoO3p60AdLBt4XGCM9TnNQ&#10;a5rVtoumy3tw6gJkjPU4759u/wDk0eakKGVm+Vc+nGOx7+tfCH7S/wAZ00+3l0TTZtryZGAegIzQ&#10;B88/tFfFu98Ua1c6bYylrdXIOCeSBzn6+1fGetXRtY8Aneemev8A+r9a6HVNaJM13cHfIfmJz1z2&#10;z/P8q8j1C+e6mZ2OQf6+1AEE0jzyFs5z1r6D/Z++C2r/ABb8WWlhBEWtFdfMb1APIH4V5H4K8J6l&#10;4w1y20bTITNLMwGADwCRyR6AV/S1+x3+zjpnw48LWl7dWqi8eNSzsPm5HTPbPfvQB9B/BH4UaV8O&#10;vClnp1rbrG0cagkDqQO/HSva5omlXbuIA/PitEQxxIMHAAHAHaqN1JhDs4P6CgDgvFF3BYwPKzBV&#10;XJP4f418X+NtWMlzNB1d2DSN3Kk8AfUdTjoK+iviRrNvY2rea4DnOFY/KTjrxivjTU72W7umlL5D&#10;k8+/qP5DPQcetAGXNI0rh2GOwHTAA49uBxUZ++Co4P0PPfn/AD1oIIwFOCMe+c8ccdaaSWwSOOPr&#10;9Mf5/pQArLuIXOD6AA9Ow/xqP5sscZGeB/U/jUzKCcNnaeMkEY/D2zwaYMZyTgk9OooAVSpBLHAA&#10;z65AH+f60jfLkA89OO3PJ46+nWhpCQcnP4ZyAOPz6ZpD8xPr7Y7nnAx+tAEedx9ef5jsP/1+tO4x&#10;knBA9fbPNNbgZboOo7dePx5zURlVXIU4IP8An/OKAGOM9BnGTweBn8/atXSbcy3KEjH9PT6GsVTu&#10;Lc56nJHtxmvQPC+nebKsjD0+nvn6ev6UAereGrFYoA23JO3nrXoltk5UnH9e/wCtYGmQCOJcDAwP&#10;T6D8vp610kIA6nAHA/D0HvQBcLjPTjnv/L/P+FVZ3Khvbt9R/Q1Mz4znk8e2c9Kx76YRoW4xg9f/&#10;ANVAHH+Ir0xREZ5wR2656Y/SvBtUnaW4Lbsg5HuPTn/Jr0DxRfu29c5AGOD6jn/9VeV3LlmLNgnq&#10;OvA7f40AUwepGc/h0759KiAJ+5lgfY/zPOMenen7R5gGcjuenbrmoVJyOBg98fz6fyoAcFyTg5PT&#10;8sfn/k0vCkYGSc4PoRxzTlX0I5+uM/XH8+tN3ccDA/H8vw/CgBjfKMbsYwT6f56f496YyHaB1yfT&#10;jGPXtmjIQFc7SOjDt7c/56YpyleV788Z60AIWyQMEZzx049c/wCfXmo1Yswz0HTnOfp6mpG+ZSGG&#10;3r69unHPJ/8ArCoApCgtyRnn+Lj9KAHBcoWAORzySfbr3pr8jr+OP884FSYyQ3RieD068f8A6j+N&#10;RbjgDGRj/wDVxQAmMd+p9/QYOPzrOv72KwgMlwwCKOmQf/1/56VPdzRW8TSzPhUHPJ49+v8An8q+&#10;R/jL8VDbxPYWEmGb5eD165zjofXtQBzfxj+LMknmaTpj5J+U9Tj1x9a+NtWvp3d3kOST1JPf+eKs&#10;apq0kss1zcPvdyxz3I7jOfp/+riuEu795229AOwz+tADL65aVyc/L0H0z0qGxs7i+uY7a2QySSNt&#10;VR1JPanwWsl1KsMSlmchQBznPbvX6c/snfss3N9NF4n1+2JkOGj3Lwinuc9/T86AI/2cv2a/Lgi1&#10;rXrbNxwz55Cj+6Pc8D86+3NW0+PRbERW0QQj5Y1XA4H6/ie9e+ReH7Lw5p6W1rAqxxgYXH3m65Pq&#10;c/y+ledarpyxebqWonacHYMDj1P1/rQB8+X+meQslzOhaZs4yec5zj1x1r2L4O/C+41G5OsazlCW&#10;DKuOFXj26+g7VQ8NeErvxrqyzsmLeMtsGMEgHqfYf4Yr7G0vT7XRLCOztRjYAGOPmJI5z27dqALU&#10;7W9japa2+ERBgdOPqe/1rz3Wb8RRGRDkkjvmt/VL4BGdm4Gen6fy/lXjPijVzHGYgc59xwD+I+oo&#10;A898S6mZrgjkHoOuecjn3/pxjpXn0rEnKnjv06d/68f5GpdzGSUsD945Pbr0wf61jsHYcKTgn2P4&#10;evTt78UAQsw3EkZBHHPt/wDr60AEBSDkgevAz6Hp3+v51MV3H0C56jnH5etNwB+ee3brnj8vWgBr&#10;MBjjjGCD05PYdPf/APXTQ+QSRnuOnGRjHpSMeVPQ4yMdj2x7f5xSFgpyeeOfx74/lQAZ2rhhjk++&#10;Ovbv/j+BpC25Qp4zk0wnAPGCeePr1HI980HrnHC/19Tjp7GgBDye4zjv1zkn69expVJ3LkEEcehH&#10;GB3pm0Fg2M5/Lpz2z/k0gRCCpHB/HHsMY/DnpQANnBycnnv19fyzUTIcnAwRnvntx7f57VMzMSM8&#10;YA/HsPr74pFPBJGT+Ix6evWgCAHPzHOB36cj0/z7elI0XzYBIPX8fUd+KkZcDDcg9uuOcj/D61GR&#10;t+VxjPft+H0xQA1gkanIyGx6Ef8A1vajhmx1zkfh6/4UrEliASAOPofqMY69On86jyCw/l05/lQA&#10;vPDZyAeDxj8v/wBfpSE7jgDBPPpx7Z68mhlx82cAHj1B9c/j/iKMkH5fu9P8c464oAc3QN0wTn2z&#10;k457c5pscW4DJ5BHT9PwP+FMHzHjgnk556/T1H9PSt7T7UyMMZAIz9D/AD//AF9aANjSbAYG0fMe&#10;nbP+fx/SvWvDmimWZXK4XHpz9fqO1c7oWkvPKpK//q7e3+P4177oWkrbRgkcge3PP9BQBraXYJAi&#10;qgxj8jnp7VtiMcYOMdfcZpIVIwOM9vXH9O9WnIjiyxz6j9Ofz/z2AP/T+ybi1DZAGST6/wAxWBPY&#10;Ng9SV68DHB/T27V3RiUYbHHJ+h/nWdLaowxtwCDxn8//AK9AHlt/pmAQoGCOeO/t2x+Vfn3+1R4Q&#10;c2Av4kxsO/OD0zzn/Cv0+u7NHB7k+/Ue/wDnmvmT4+eEhq3hS7ATcCjc+px2Hb/PrQB+FskZt7sn&#10;PQgY7ZHc11bRLNbAZDYU4/8A1f0qn4psW07UJYthDIx4+nc03S7oyIUBwCDwOo96AMq6tRJG+/Bx&#10;we2Mjpjg9ua5+K1ZZCmNx57Z6/l/n6V2r22Zic8kjHvj09qqLpyi6+cbmyOB3ye2c8UAcbLYEEHn&#10;n/P61t2FoxhCINxTt6n0IrfutOO0Ow6n9ce3HIPNaOkWG4AInUn8xwPT/wCt+NAHIQ2kkd0GCYII&#10;5yc8HHUZHHev0s/ZP8TNERZySAE7R1z0xyPf+vrXwBqFibeUoeADzye3TH0r6B+BHiJtI1yOHoHY&#10;Ed/wwcj6fX6UAftZbyhoUcngr9OT0x/hVvJz1OD9eP8AD/PWuF8M6oLvTYpwcjH16AHueldjHMsg&#10;6gHj/H9e3HrQBbGSM43Af5+lPXABKj6fz6/Xr1FRZAzg4HT6/TrSZVQG9O47evbn3oAs7SScYB5O&#10;PTPUH1qEkADoSf8ADtS5PDH5jjt359f89KaQAN478/5Hb25/nQA8Eg5Y8kYHP8/8imk4Jx6ds8YO&#10;fb/OKBtU8j1z/n60gBH3hgevv6Z5/GgBygBcjgnv1PB4z7fh7+9OLMcEYB5GfQds9j601CcjuQPr&#10;n8MUqsPl554OcYPX1FAAV28ckH26H8uhpWXCgkEEcfkP8f8A69KMA7upHt1OOc/lzSfKR7D2459f&#10;5UAMOSQTjp65oU7vl6Hk/wD1xj/OaRvlOODx/wDWxzTeFYdxzx1z1/TH+eKAPl/9pjQn1TwbOYlL&#10;S7cr6Arzg/5/Q1+LfiC2aKcu4yQenpj1/rX9APxK0sap4bmgcZwCTzycg856njp0r8Nfijpg0jXb&#10;2zCHKSP+AJP6euff8QDymMG4J8wgZ6f1xWJdRH7Q6ucDGR7jPA9a1bZZJHLE4ByuPccis/UoAZuG&#10;+6Oeevrz+n+TQBzVwImcsp+Uf5xVEkZ44FXmiBcpnhc/jVJwob5elACCtCGXy9rqcEZ96zgeKnjb&#10;jH+fWgD79/Yp8WvaeL/scspBLrgZ65I9j1xmv3rtds9skmchlVvbtwe1fzK/s56xLo/xCs5FJAch&#10;eCeDn/P9K/pW8D3q6n4bsbgEEtEvPHQCgCWe2DAgAfrziuZvLQsCVGf8e/0rv54SzZHf2/LNYk8B&#10;IPHGT/ntQB5be2AkU5UAH8j169K871XSDk7VwCc+n58//rr3G8sgQT0H5e2K5G+sEkVtwBP+eR/h&#10;QB4RMjxdVweo6jA7f5+grQtrvy8YByMnGDx6/wBf09q6LVdL+bcgwOenpjpXFTxtA7KRx35P09sf&#10;40Ad/YagGHzHBH1AGenv+ZrsrW7BwA2AQOn8h/j0xXjEF4wZTuKke/T3x/n6V2mn6juBLnk/r+Ho&#10;aAPVIpg6gA4Jz2PJrQUlnDZwT/L3/wD1VxljdDAA5PGOa6O3mA4bnpj8sd/egDUzxuGCfp78+nAp&#10;oAwD0Jxx06f54P8A9ao96nCgkkdR/PH0pVO5Tk5OPf8APvQA4557gemP89vSmtkY46j+uP8AJFOB&#10;7Zzgevp0yfwzTGIwFHAPr0/IfWgD8uv2ytG8q7gvwihVnljy3H3xkD8fr3r8zdUj2y56gnPp0/p6&#10;V+w/7ZOjPceGLi8RclDFJkc4IyOfY1+P+tDy5CAeC2Rk/gR/h3oAxpGCwtgZJz9fy6Zr6E8BJDe6&#10;Q1vENxO1jxyOeT69sZ//AFV85MxZTngE8+o4r6L+CVzEYpElIVgGXPXOOQDz6f05oA9YTwvJcQPI&#10;BhFztcfMDnsQPf69qu6H4dZL+Pz0J3MTwOAR616HpFvbvCxiOAOUz91g2Dg49Pet6y09EuFfYcHP&#10;3gOvfPP9f8KAOV8W6RB9iGIwc7Rn6dMevTj+deVzWM1mUn6eUwB7Y54Ne4eK5P3flgcAYPYH0Pp9&#10;eK83u3tzC806mR1UdMlTjg8nuO//ANagD9K/gnf/AGnwyiZ5AU8EHGV/z+te44IB39R/T17c18k/&#10;s0av9r0URE8sozn+HH68Zr61Tkbl6H+Y6f5zQAmSqn5SQMde/T/OeKRQCAnUAn8Pr/n2p2D83XC8&#10;/wCSf5U4gKu7dnJ6+h6c9+vNAEqNjC9cfrj3/wA/yq5FcYOMnjpn06fqazt2zkHJPUj6/wCPUU9W&#10;Ax3AyOvoevpQBt7lkA9Dn6/UdKoXMe9sHuPwPFRxzk8MduMd+eccn/J6VaBV13k5B6fh/h2oA4y/&#10;tSeg69ux9f8A63NchqFkTlQM5PPXqOntzjNen3UIYlkHJwT9f5/y/WuWvLMuCWHQY6kE59PpQB5Z&#10;eWjb35ODj9fy6dueT9Kwbi3yPlOD064/OvSLyzIY47cdOc+hH+NctdWoVskc5I6dfYcfkaAOBmiK&#10;EbRgZx+ec+o7f1qxb3JjYY525wOOf6Vs3UCupI4A7/4HtXNtEyEruwOcd+T3/GgDgPja/wBr8JTh&#10;uSbafoSMDAOT3HT8q/JHVc4b5SAEX8QOvHJ6cc9PrX62fE8Nd+G5FXkmORSBj5srX5P68hijKkYO&#10;MewGfyNAHnMoAc+/v+lb2jzFcxoMsc89ue5+nSsKUAMe5ya0NMb96MjIznB9qAOpuyWtyuQxP5n3&#10;wfT+tcZfg7xz/M/jXValdNNEERtvTtnHPUn1/wDrVx9zkncc4PQ89upoAWLgAk4H+PQivRfCep3K&#10;35VW2K6sCAeOmcjtmvNYiCQ2e/fPOK3NJ1UWdwrlj5eefbv69KAP3f8A2ZtQN74YiOSS1vCck9R0&#10;P1xgce59K+pww4wPz46e4JGK+If2QNVe/wDC9sz4ybfhe+Ax9++fy96+3kGAADjOOB7e/wDnPvQA&#10;0Z4XsRn09v19aQlQT06duvtjjindRnueuD+eKCzE/Mcj8sn3wRmgBxX5sDJB9j+PNAGQOevqCeP6&#10;f5NIfL47D/P8v/1U4dRgZP8AP9OP6UANVhkA9cY9e3/1h7etGMkc9fQ9j7DihmwRg4A7en5d6jDD&#10;ccc4569D/nvQBIGx25x17f5x9elasExOR3HX1/z+n8qyCxOAvbPt64wO3vj8qlifaQCeD79yf0I9&#10;fpQBuSBSuGOSfr26ZPqaw7+EYPQj09fY/wBa2YmBBHX29sdPz/Oo54x5b8nH58f1P4UAeX6lbE5J&#10;HIz2z+f+fWvNdWtW+YMB3BGD+AHf/PtXtt/bBsknHTrz+H455wK841e3Cj5uBjHf3HTpxQB45exH&#10;YUbqfXgg/qK4y6iMMm7OASQSeMYH+f59K9I1SERM2OMfX/P5dOtcbdwllbB56/h/npQBQtJymPmH&#10;H+evT3r0PSLzcoYnnP8A9avLCzRudxxn26Dtj+ldLp14A+Cdo+oGMevGee34igD54/aruBLYOu/g&#10;3UXB7BUYgZ9ulfmzq6jzHIBALZ/l/kV+hP7TV0JbbZDli9z82egwvrzjt+eK+A9a8pA7Yy7sc554&#10;/T86AOUAbkkcD8K+uvg8qtpsRwdzRbSAc5JYYPtXyUMsy819Z/A4NJapvx8nXg8L7jHJ/pQB73Z2&#10;IuMF043Z5PpngfyPp3rT+yRxhsIAq5OCe3Ye9WrdhuGwbRlsj3BPJA+uKsTjyomVT79+c/T/AD0o&#10;A8/1Gwmu5/KxtD5XP8Ix1J5/D0/CpvDunx2viCzngXcx3LI/t0OPx6e/Q1oyI00m+QBYxxjjk/hz&#10;7+nrmtvw9C0+uQlUGwRMwB6ZHTjHWgD9KPCI8vw7p4clMQx9cjPGO9dRwRhiMD0PT19O1YmgMP7H&#10;tAnOYo/bI2j6Cto9CD1PA7cf/X9qAHr3bPHt059+mfw9KTsD1B69iDg4NLgsAWPp/wDr/D+dB+6W&#10;A46//r9x9aAEyMj2yOOnA6/4ikBIwe5H5/hn/wDVTiMEHOQMduTjvTWA5OePofTqPz6UAQS7sZAz&#10;j1+8Rxz/AJ5rnb6FSCc4P9Mf17V0j4wccL+vGcfWsu7i3cYwQM/n/wDX6UAeX6tb5+ToPTv/AJOO&#10;+K8s1i1KuxYfeOAO/wDn2617lqdvklsFQe/05/zzXl+tQffAPC9PxP8AnigDyO5QqxDHOSe2fr/h&#10;xVdW2n5+CT+X19xWvfw7d3denX/Pb1/KsAthdg5P0PGe386AOk0+chlWQ4I5zjuB6dT05r0bRrw4&#10;TkNj04z14+h968etbjy2GSSODx79Tx37Ht+Fd5pV2+VySV+ue5zkjj/P1oA9w0+5HlByQcKccjt1&#10;/wDr5r8rv2sNUN54htIEIYos0nb+NsDB+gz/APXr9J4tSEOmXE5P3I5DnkHoTmvyX/aO1Q3PjW4g&#10;ByILeMdD1JJOfzyff60AfKl+P3h54OODzUMbDaV6EjnP9PekuZWc9Ogx+X1ptoDJPFHjO5wPzOAP&#10;xoA+i/Cem7NPKhRwiqM9+OccH17967C6iWOCOHGC3y9M8KOee2P8c+tN8KWccemoBy5c4GCSSvGf&#10;U4/+vVnV7J7XyrpwBvV2GfQtxnv0PHXmgDk7lY8eSuGzhSePXJ57daWOFhI8mSWGdh9c9Bk9QBnr&#10;7etOhtWZk6g859m9+ta0EUMReIclpY0/2sDk8j1P9KAP0f8A2YbRLOzdkG4/YljLMMbTJIGIxzk8&#10;Dn8K+wlUjrnke/Hp/n2r51/Z7tfL8Ny3G0AP5SbsdSEz82e/IzxjNfR3y8D1H+R3796AFwRnbgn0&#10;x1PpTTk9Omecdj3NDbN+V5P3vf8AEcU8jAGOce+M89+P6UARKCAD8ufr/So5Cu0KTyMjPv3/AKf/&#10;AKuRZBGTuxj+lQuOw5A9Oo44PX/PtQBj3SNtLAZLZ7d/51x2ppxuAHPsDznsPUjr+VdxcqOFXqe5&#10;APPr0/z7VzV9DuU8EEDj3wef/re3FAHjOuQExsOBleCM8ev1NeRavblAR0Fe96tbbkfcccH155/x&#10;ryTWrcgnaOcfgSenr0NAHmDr5bFe7cc/TqK0rKVlI4IP6D0Ht61Xu0KSnGARnJP14z/TimQN5ZAU&#10;evYn8fy/+vQB6VoUoDDn049Rz/L0+les6NMuV5Ib8jz3xXh2j3QR+xB+uOeP8+teuaHNwAx9OuOO&#10;2een+RQB7Ppsynao5A5z7+p6e9dPExZSx6n05HuR9etcFpNzuK89OvJ7f068c12tsRgnOCPw6Dqf&#10;zxQBbbDfeOM9Me3bPp6muI8dXgsPDd7ITtLqUHTGWByB2x6/Su1Zmx8wBB788+gH/wCuvn39oPXn&#10;0jwjLIjY2JJI2APuqDjB9skfnjvQB+MHxp1b+1/G+q3IfeiSlF56qvH4YNeHMFIyTyf/AK2K63xF&#10;dtdXcs7Nl3Ytk9ct2z269M1yTY7Lx0+lAGrots897FHGNxLDjp/nFfbOjebHo2zoFYLgcZCrzn16&#10;8/T1NfJHgy183U4GA6OP5f419NTatHp+nxxRN8zMVYZ65OMg9fegDrtGCiR5BliD6dPp9O/euqtJ&#10;Gub4AHIJO33x0zj/ACa4HQ7hYrRJpGy5ZyWPdR09OOnv1rqPDM7TXCSKQUGW4zwe2R/n86APaNGs&#10;zPd22zBIIPBx9337Y656etfZvhCyFr4ftIwfm27vxPOPwBH8q+TfB1jNe6osUfAjQYftljjB/wAn&#10;6V9r2VutpaRwZDbFVc9uB/n+VAFS7i3KSwwcHBHX69+eled6unLNjBB5/wA/59K9RuF2qdoxn9Om&#10;K4jVbfKu7c5z25Oe3agDw/WoRtZhggnP15/OuDmQjLDIOSc/XHT/AD179q9V1mEEEDg59B+mf8a8&#10;8uowsmSTxkY6Yx6fTsPWgCnbpjGQACeeME/5/wA9a6zS5PLIKk56dzn8PyFcvHw3JxnOc88gZ+h6&#10;4/zit7TnG4FWyMY//X64PXNAHr+jyElGPXgDnjnqT3+tel6cchQzZDd8H+f+e1eSaRKPkDYGQPxx&#10;1/PjGP616dpsvz7umRx2znnt9cA0AdnCMryMgfU455JOB+NGRkDGSfTt6fnxUUGJQO6n+XtmrfGO&#10;D149/wDPsKAFRfmJQZIIPr/n1NNCcr178dOc+vpQWVctnknjj9QfbPB69aUAgHjJzzwD264oAOAe&#10;Txz/APqA9f0ozkFR/Dx2z3zgfhnrSMcjHbHO0n0/+tz+FHTaoOQOR+P4c4/yKAHFcdOAB0GfbI98&#10;1G4QgnPOBxxnpxnHb6e1OHCnJJPA9Mj2x1/z0pu4kZA4HHbIz0HTJ4/LnvQBXODnJXI//V6/h+fv&#10;Xgnx38UJonhm4G4BljeQ854A6evXv0r3lyFB54xn/wDXxzX5u/taeNP3b6ZAx3XJ2df4Fx0/woA/&#10;P3XtUnvr25vJzjzGZufc8d+R0/xxmvOLmUyyFnbP65/oa62+G1DKzZyOT647Y+vSuLHzyBV6/wCf&#10;6UAfV37J3w9uvGfxHsWVcw2zB2PUDHsfXoMe9f08+FNJi0fRLXToEACRgH6981+Rn/BPL4XraWCe&#10;JbpdxuVDg98E8c8cD2r9joA0hKdVHbHagC3LOIyEQB279MAn1Pr7UK5J6gnvn+lQXcsVqhZzgjsO&#10;xAqnaXJbMr5AGccdaAKPie4Frp0zOeik9f4V55HuRX5jePNUbVfEVxNvDgN1H948dPYYr7t+L2vf&#10;YNCnbPlgx9R14PP51+b9zcvNPJO3LOxY9OpPOPTAoA2tNYgqzHOORx/9fj/GvStIYMqHP06Z9PX/&#10;AD3rzLT5CCGbkZ7Z7ngZ/DrXpOjuQoBBBAwPwHt+FAHoFoQ0aknJPQ8c/Tt/npWkhJK4A5z/APWN&#10;ZNmNy9Djj3646n1H51qjaF2txj/HpQAMOmTgH/Dr3/L3o79duaVWJBB4OP8AOPbvyP60nUljx0zz&#10;zknjJ/w70AGMtxwD2zz35A7f5zTTtAHGD/nmpclucZP0H05ph5w5yc4znn2/CgBo65xgjqMfmO/5&#10;ZpCMHgcn/Hrj1zSgDdgDJIPB55I/z/OkByQB1z1Pb0555oAcc7ScEkjofy6cVBsK/MSQRngdsn0z&#10;37CpSCQFPAGSMEdT0+o470xjwd/GP85xzQBVmYjtnA7np/n8RWZOSARnrnnjn3/rWrJ1I3Ade/8A&#10;+r3rMnUjL9M/TPP+c0Ac5eI7A++e2fp071x+pbnHzDIz+PsD/j/KuzvAScDP1B9O3T6/XiuO1ILh&#10;uTgH8OfXp9D2NAHJTZLHuDnknjOOx+v+elPh4IOQSMZPpn24FNuANxTBABP4k9P5f5606EEseD69&#10;QeR/nmgDYtFBOzBUnPB7fT/PpXQGdbW2kuJXwsannqffHFc7aZJAJwQOmeh9P6/ia4z4l+KIfD+h&#10;St5mCI2YYwDn/wCv9KAPj/8AaC8bzapqZ0m3cbeC/OR1OB/n/wCsPmKRNkJkJHJOBn06Z9Dzg1q6&#10;5q1xrGqz3twSSzZ59j1rjtcvS0flbsA+h7fX9P59KAOf1GY3Ny8aAkBvx6/lX6X/ALFnwSudVubT&#10;xBewYieTcCRk7FOf51+fvw58LXHi7xTZaZAhbzpF3ck/KDzk9h1r+lP4DeC9J8F+ELK1gQea8eAf&#10;TPUD+poA908H2UdnFFFDFhXwOB0C8Dj044r1dWaOIFh8/wDT1rD0OGJIvMxjj0zit6M/aJA56en6&#10;GgCWHEKNJJwAPy46V81/FjxMbiZtLibAchm7cdgPb1r3nxLqK6fp78hcqT9cf4mvinXL99R1Ga6l&#10;OS7d8nIzwPyoAxGwB65H14x1/wA+1QMpOVzjPJ7d+vJ6/wCe9TNnn15OccH0z9O1R5Ykc56dupPX&#10;+fSgBu1hxwcn6Dk9MjnjP4+lGAAOSSMfXj9PzPNIzE5+bnr/AI/X/wCvxUKuytnBGOOM4H+OaAI5&#10;WYc9QffP5/njt71jyuNxVQCPf+nNa1wVwCScHPoPc/nWHNuyzYKg+uefT+lAGTOwA5IwPf8AT/61&#10;c5dvgPtHIA/+vx+PTFbty2QVHQAg/wD6/f8A+v1rmrtyAST0B/z+X/16AMlmJ9s+vfHoPSrEQDA7&#10;uAe/HHHX26dqqlfmAU9yMdh9emPw4NW4AVPyjkYOSenuemPwoA27UYwcAsP1/pW3brtIx17HHp0P&#10;6cf061jW+AFXGCD3ycZ5yM9DW/Aq4XPX1zQBuQKFAIGQfw/H68f4VpBQMcgKAf5ev+fWqNsCvygc&#10;A5/Ic/8A1wf8avD7vp2PX04xj0ODjigB2SSQG5/+t0/rn2qM4OFPAGPfOPUe2OM9KflRjgDB+v1w&#10;PenZXj/P8v8APagCAghhkYyM+2fQHPPGM04FuAwwfr/Xofw96cTgk5x0/wAntTSTyR09+AR6jH9R&#10;QBGyDgYB5wPwPFebfELxLB4f0WWR2AkKt7ZGOPz7V395dpbQvM5wgG73I7Zr85P2iPiW1xO2l2su&#10;S5Knb26j6dOv5cUAfO/jzxBceJtYnvpDmMM20HuRnHB9f84NeN69dssJjYAYwMdO+Pr/AJzW9eag&#10;yxHzDknJxx19Pw4xXnF5dyXcpVjwCR+Hsc+3agCpa2c17OkEQJdzjA7+lfqJ+zF8H3srZNRuotrO&#10;AzEgdTj8R/8ArzXyL8Afh3c+K/EcFw0O+JGzyOpB6/kK/azwj4RTw/oKRsRGVXcQB6dv5ZoAW+uL&#10;fRrdYIBl8gZ68duP5nmvNdf1m6MMqpuyeecA49P1NbmowXes6o8EKlYV6/zB7Vganpsl1qUOn28e&#10;SXUH/ZUdSfqD1oA6X4PaJeyTnxHdPkxsVQcjDHjPtgf/AFq9B8Za6dQvlsoSTDbZUdevc4x1JH/1&#10;6sIyeG/DywWx2mVdqAAdP4m49c8E9q87Zz5jMxyPfnGeff8Az6UAWlcfKAcZz75Pvn8qfHgg56HP&#10;PUdPrVRW2gHOT79Bjv8AyxTlY55OBzu69Ofx59vagDQVsAcZz144wf8AH8qtkuFZQeB1zkf/AFuK&#10;poejr3z6dc8471Yc7VOWwHzjsB/nv7+9AFGbOBzjdnB9OeaItzEFh69vy7Dv0prlt5HJzwec/gPp&#10;U8QAI2n/APV6j/61AE2DkNnJc9M9OOnbvTSuVB4I7evHH64p4ZgCpzx6E9B0+v19KdnIAI6/p7Ht&#10;9P06cgEeNo55yMn/AD3/AEpSeQT04zg8/Qf1ok4UZJGe/wBP6HFJJyDznjHT9Pfn9D7CgA5yQTkj&#10;9fb3qNlwTnjOO2M/4/59aeOMgHA6ZHf/AA+tKCy/LnBPPXHbt+PNADFJVD2547fl6e1MDN2Ocfpz&#10;/n+dOZscZPpx/n/GmZOGXPJxn8B2P15oARSS2RyB6Hj6f4mhQSOhwfY859+lBY9FHA/L2JH+RTh1&#10;HQgkn6j37dOfxoAgaJZMbjn37HihUAAwcj/6/wCtTZUkqT+pxjuTTCSoIY4BHfnp1/yf60AVrhjw&#10;gwT0PGefb/P4VlS4cg44A45P3R2/z/SrlxJkd8Hnr/8AWqtGpZ8E8Z+uc9s0Ab2mQhnDNyR04Of8&#10;++a9AtiRGEAwD9RyckHFchp64Rfl5xnngfT0qPxL4mg8O6fNdzOFO3j269On04oA4j40/Eu08HaF&#10;cIsuyQqfqcjpx+H41+N3jTxVdeItWuNUuZN+58rycHnqf8+9etfG74i3fjHxBOiufssRKryefX/6&#10;x/8A1V8u6pqacxITke/Qc9f89KAMvVtQa4cqc4Bzz3P9azrO1nvJ0ggQvJIQqgZ5JPFQ/NI5zknJ&#10;75r7w/Y7+AV78Q/E9vql7bFraJgy5B27ehJ/oaAPsv8AYM/ZduYVi8Za3b4llxtLDtnsfT/69ft1&#10;pmlxadaJaxDakYAxz6Vy3w88I2PhPQbbTrOJY1ijCgAdD/8AXrv5GAx2/nQBEQm3b1J/Pg/55rnv&#10;EGoW+nWLyykAgZ56DHc10DMiRtK3Rfw/CvkX42+Pn3Polm+Gb75B5A9KAPEviF4tk8QavLt5t4mK&#10;qO3oD7nIrznJ6YYjj6D6GpJCd4kPDE+2eepz+FRF+BnjB6Z6H8OnHpQBHtcDKjluM+/4+n61Hj5z&#10;gD+fHYVYYrtBK9cDHFNOADk53D8en/1/T8c0ARuOAAeP6/4//qxUYzycf/W9Tx24/rUxO5g474yf&#10;x5x26dOtJjC5YYI9T0A4/n+lAFc5PzL1bscHt2HJqQEnDkdMc84Oe3Hr1pzrz/ePPb2pqpltyDnk&#10;fd46dPX1x70AQk9Rnr9OhHscnvxVf+IZ4APXpx79ev8AOrkgAGAckdBjPbtmqAJLEeh6Dt9M89f5&#10;UAW7CB5pQvJH1z0yePyr2/wzp3loj4BA/U9Of6dK8z8P2fnXCMUwcjnqT1/n6817xpNsscaA8DA/&#10;zxx+f50AdJaIFwMADpx+Xf6VqoTtHYnqM+o7VTiC+u3HryatBvbj1oALhwE55xj/APUPXpXGa3em&#10;JCSfXn+vTj3ro7yUBcE8jrjtz7/5+leVeJL4/OAfm5HH+ff8qAPO9cuzPMefkzz3HA9f/wBfWuWZ&#10;VyPmwDx25OD1x/n2rQvHMjMxOckjn3/+t3rPIPPH4n6/jQBVK5J7kduOwx1/lUWASpz1z+n8wP59&#10;asbSuCx3Zye3tnFJyMjBBPPXv+HHH4UAQfdAG7rj2z2wOv50decZIB/LoKfg85IyRjnpz/nn9Ke3&#10;UuTwPT9KAIGRt3HIPt3yev8An0NM3EHgbiOPX6ev5VYYKpLDGBnjng+49/51HnKjJYDnucfgP8Py&#10;oAQknH5fn2Iz/wDXPHbmmINrbkyQc/Qe36e1O+Xjsfc9cd+f59/bGKCAAdxAA6d+P8n0oAZjdwx5&#10;PQe/Ykf4VDLKEQu5woyc9Bx6596WSUR/NkAHJ9cDHH585NfPvxa+JltoGnSW8EmZTngdScdvSgDm&#10;fjJ8VItKtXsrCbDZIwp+bP5frn36V8E67q9xf3Ul1dPvaTkc54zwMVc8Q+ILrWLx72+k3k9B6Ln1&#10;9enP515zqWpee5VOAMD6igCtfXjXDMATgY/xzVOGCSeQIikkkYGDknpxUaK8h4B7f596+/f2RP2Y&#10;tU+JWuxa7q9s6adbOrAMPv8AOe+KAOy/ZF/Zc1LxTqFt4l1212w7gY1YdgRz/wDWGa/bjQfCNh4X&#10;0lLG2RVEYGcYGSBXSeCfAem+D9GgsLCFYxGqrwMYH1/D6Vv3NmJjlh8o/X1NAHlGo2AmD3Mw2Io4&#10;BzgAV49qWlzeJ7+G3hzHbl8DHV/X/gPFe0+KroSbrKA4U4ViO56YH15zVfQdKjtI/tLDDuAMdOAf&#10;ujtgH2980ATaDodpoNoEgUGRlG5j3wB+WPT8amvbooCD8pHp/npirtzL5a784wP6e2B+XvXG6nd4&#10;G5jn8vy/rQBz+u6j5cTjPJyM5Ht/I14F4g1GSe4JY5Az/n/PrXa+KNVOHjzng9P89q8puZPMYkNj&#10;J7j1HY/XrQBnOMkZ6jp0PX6fpUe0gBfTjpT2+ZdpOf8AJz0/rQwU46tz0H+FAERBA3EE4zzngc9f&#10;z/SqzEtJuJ49Qcf5+tTMRgenTqfxxjHf/PWmbSerc/j6/hQBE4GDg8DryO/OB/n/AOswnBHHB5/x&#10;5/KpMAZUHJA9AfqAP/1U1gAeVIAz904/Pg9v/wBdAEZPykEYA/A8dM9enFICAc9SpBHP+c46/wCc&#10;VM67TjJUDGPx/wA/z+tIVBU5GT9Opx3P+fSgBu3aTgAY6/n39aYowN2QTjP5dO9SHcMEDngnnt/n&#10;mmh8AHPOevGSOv4Zz2NAEZXof4mAznp/nntS44OOpz09/wDP+c1KVCkbjjAPXnHTAzUZ46dh/jyM&#10;0AQnYGGR1x+fpUb7slSOuOOhOen5+lLJwScY/wAD6j8TTRkMOAp/kPx/z1+tADGLNgHn9MccDr60&#10;g+XbwCD3/wA/jUj4Y9cAcemff/P+NNVfmHfPqMjrxkHP+e1ADCpZsZyO3cH+Y/H2ppxgbQcDpyeR&#10;UxGOcAE+w5zyPpipIIBM4OeDjsfc9M8j/PpQBNZ2hmYZB7Zx0/H0z9K9G0nS1kKRIASfbt/nmsjS&#10;7QjCAZIx6t9fyr2nwvoPmOjMgxxg+3+P4UAdL4W0FY4wzrkcZ46n2r1KGBVXI4HTp744/wDrVUsL&#10;NIYggGAOg/wB9PWtyNFwDjg/1oAhVFjUlun+f5jFc1repw2tu80z7EUEnPTgc4/WtnU7+GxgeaZt&#10;qIOcnH+T3r80v2kf2i1sobnQtAm+d9y5U/UEkdx360Af/9T7fjuI2wuMk+nOPWrLAOARwoHQDr/n&#10;2zXJxXW37xJ5I/z/AIVswXAbCL/nH8vrQBPNCwO1uD39/T/P9K4XxnoSaroVzbuvVGH4kdvrXoiu&#10;JAMHg9SM578UyWFZYXTOAVI//X16GgD+dr44eG20Xxde22zKlmI9s88+/wDIV4ppsnlT7WGc9yP5&#10;+nbjmv0T/bA8GCw1l9SSLCyMQxUcAEnGelfnRKHjuSQcck+4Oevf86AOpLq0qyht5J6/Q+vb3zW8&#10;1osuydFzk8Y/XP4VgptNoJcHeD69fX3FegeH1S7skjK4ZcknsMYzQBj/ANku8A3Ie2OcY46H9DVr&#10;S7F45whHBByME8Z/Lp/nmvQdH0z7Ujrk4GfqePaoW0uS1uVVg2CeMng8e9AHJ6npCOokCYBzjbwM&#10;5/zn+lS+FAdN1WCZDsKsvPHUHkn8sf4Cu/m0g3MBYrgYOWxyccD/ABrnlsHgkPlnBB4I6gdefqOO&#10;P8aAP1E+Futi88P2zM2SFHQ44/p25xXtVrdqOGPJwPy6dPp+tfEnwU8RStbG1dipGOO+DwSc/l0P&#10;1r6ssr8AEE47fhz/AJzQB6TFKuAOo+hPtn/61WifmG45XPB9OnB6/l/KuUtboEfeBBIzjpz2xW1D&#10;MCBznp7cfn+H+FAGkPvA45GevUY9/Sng5Y85xjj8emKhRwVGDx2PTA+gFScBvm5zwOO/+fzoAUMF&#10;I7g98Hnnt+f6ZpwYDAJ5PQe2Occ89fpUK4PTIPQ9jUqlgRzg4zx2/Ljp0oAMAZAIOefz/wA96VSC&#10;QCMnI9vy/wA/yoIbAyeBgD1pCPfA/mV6nvz6D/8AXQBLgFhzkZ/n1+n16VCdo+bpj36Z5FSKM/e6&#10;Ejjvkeg+nSmfMQSehP5+n4/WgBvBB7Y6+9M2DII6jGPTp65/zilxkDdyPp+f1/zxR0Xd19z7+x/l&#10;0oAydZtBe6dPA/IeMrjpz2/E8V+Kn7S/h6fTfGdy4X5LkNg9Mkdc8496/byQABucAgj/AD6V+YH7&#10;YHhlluEvo14VmDcHoeee3cmgD83YpGhZ9xxg8dBxmqF2pZQwOAR6c9eB/Wr14ghuCD0DfyqC7Z/K&#10;BXgp+P0H8qAOQuA6yHA5PNZ561vXqoRgZyCeT6du9YrsOVXn3oAip6HkelMpy9RQB6T8O5zaeIbS&#10;7QZeKVGBz7+vt1r+kD9nzxCms+C7Ub92xVx26qMZ/lX803h2dLa6DE4P+eP8a/cP9jPxsl5oSWjP&#10;k4U49MAf4/n60Afou6KynYfvcVmywfN6jPof/rVfhfzFDAc5+van+VuAwMjPrwOOtAHI3NuCBgcD&#10;HX/9XNcxdWibTgYJx74+n0/z6V6JcW4OSwyM/wCeKwbm2JJIGT9OvHQ/1oA8sv7IMCrcgA9sfr/n&#10;6V5xq2l4JbHQk+/TgfXHr/jXuN7ZDLOME84rkr7T0cHcMD0/Qjjg9P64oA8DmieJyoXAH6djnH5V&#10;qWd2VdRjAyPr6dPX/wDX3rd1zRtpLKMgdeOvp/hXINE0Uh4wAfbAPr749KAO+g1mKJxETk44P0P4&#10;V21nfFguG4P49B7enfNeMW8kUjq0hOcdxnjsBx/nvXdWd8CNuce3T+n049KAPTYJQ2M9f19uOvbp&#10;WjFliecE56fyJ5/zzXIWd4BjeeD6fXv+f+RXRWtwHC5bJHTP19/ft9aANAKc4JyR7dR757VFtOCB&#10;zjPfqe2f8KcjLjpkn3xj1pVHJTGCefwPP+eetAHzR+0jpI1PwfeALnfbSrjnkryPb3r8NfEcSi4e&#10;NiQBjr1OOv4V/Qr8VNO+3eFZkYAhQR7AOMY9ee/69K/Ajxzpb2Wr3Vu5IMMjofT73f8Apxx0oA8w&#10;CcsM8fn/APr+teufCFi+uLbF9kZYfMPvc8e/pXksgCSNjjB7jt/Wut8DahLY+IInXoSpIzjgH9fp&#10;QB+jGjgKESJfKQIMn1wccDjPv0ruLMW6lZEPL9TnA68ZHTIH4c1w+lgfYIJA+1G5ib+63Xa/54//&#10;AF11tldIyHA2lTh/9lh1IHv1oA47xkMwls7Rg7wehI/kc8YrhraOGTTXiU7RKOFwflJ+Ugn39vwr&#10;rPG86yQhQcEkjPHynPX371xKafF/Z7zG53McZAOGA7Muc8djigD6p/ZmmNs32ZuMEqBnkEjpjsOe&#10;tfdK7/LOR0OPqK/Nf9n/AF02mtmweTO2RWyO2RjnHXr9K/SSEo8Qkxkkfz60ASnOSQcgEEDP5dak&#10;XaMZ6A9fp/X9DTd4HIOOfrz9KOcnH8R9COfr0NACEk4boen05/zinZAIOcke/IpmFA3dj0JyMZ6c&#10;fXpQPvdOBnp2z/nmgCQdFCjqPUA89/y9avQse5yCCfx45x/n6VnqrYAAwOnvnj/9ftVqJmwO5x64&#10;we3b/wCtQBdeNW685Hoeay7qzAy2CAQOP54FbCYIAPQ9sk9fb/PenTQhgSg4J9u3X/P6UAef3lkd&#10;rlMljjp1I9P8muUvbFicAHHfjv8Ap6dv1r1W7tTsIU5x06Y71zl5ZAgfJgemT/n/ADxQB5RLasMM&#10;3U8cjHX8Dx79a5i7tD99QSO//wCs/wBa9QvrL95uA2DJ9T19vfuf8TXMXUC7tpHJ4+px6d//AK9A&#10;Hz/49gL6LIhBBBxyD0YEEn8Pxzivyn8WxtHdXCEYCOygDuM4GAa/YDx1p4bSLpscAbvT7vPp79cf&#10;yr8mfHEHl6zqcZByszj1/iyQPwoA8PlVlYgnP+farNmu6RQDzn6HPqOOlNvExIXAwD6D/PNOsmIl&#10;T0DD8efzoAuyyeYyRqMKcg885B6n/wDXzVDUmUy7UGEX+nB/OnXHEzYHCnj/APXVW5be5wMfMeKA&#10;IVYHlun+fbilVtrDIyBikXoMnIpq4LDA4+n60Afsn+xFqButCt43bny5FHOcfN/9bj9OnH6Jr90Z&#10;4Bxjjr/j/nmvy3/YWuWFhBGx34aVMegAJ49v896/UUEj5QMkY/DnP4/lQA/Pvgn8/wAvoacN6gZG&#10;Qf503AYEg4J449PagcEsOcZ/E/z/AFoAcTgHePlGD2HT0pOhGCMcZ56j8cYpwBUbsYJ6fgenX65o&#10;IGBk9Dz1OfTOP8+tAEZA5OMZPXPH9P1pducsMkdx/j3p7YOCxwT/AD5//X/jTTtGG+9wec9fY/4f&#10;WgBhwcHv9PY9fTr70o7Bupz359scf1oZG/iOR+h9+tSAbTn6cZz7ZNAFyGTB+bg9OhJ+uO9XmbIH&#10;qD+mP0rJTg5Ht7Dk9O/FX45CwCEccfp0zQBmXsRCFsf/AFif8/WuF1W1Yhiqknnt+A5r0i4TeSG9&#10;T6ZOOnX1rk9QgwGIHP8A9f8Az0oA8T1izDZAHf6cY9fWvObyIIzKe278v6da9u1W1DBuDk+3p/8A&#10;rry3WYNjEgnGMjPPbjPsKAPOLuMgEEZByPzplvcGNxg4J4H1HT8a07yInlhg9z6Ae2aw3VkLZGCA&#10;Ce2T6YoA+cf2h7szwLFuBV7ojr1+TjH/AOqvhfW3VhsQYXJx9eh/Kvs34+SPth5+5O5Prnb1P+fr&#10;XxTqe0MQeSe/49sUAYw4Hy/0/rX1p8DmMdpHIvU7054U9Cfqf/r18mcHIHTPPf8AKvqD4N3Dpawl&#10;iTtZ/ryBjjoR60AfS1nOWlJcliu49uMHg4/nWlc3vy73OFHTpuGRznPbpXEwajELkW0fzkFhu7ZA&#10;5GOg9vxqTWNQMdsVViF7hffvQBRuL+aS5MYCn73JOOnoPbp+f0r0fwfHNcarZmabJETHpycdMdO/&#10;f/I+ftK1lby/j3SF0Odo64bOf1x/9evov4eQtLrIQDaVg3BmPvgjnOf6dPWgD9IPD0UcOjWcScok&#10;SgDOeAPXuP8A69biqACcc4GO3XrWfYRotskSchVXnnp7Hv04q+oHB6njjHU//qoAlBXopJKjp+HN&#10;J8pJUHk/qPrn9OtMIO3HYY756np6/r6dqQcpuUcE9OKAFbLE45xyfQf/AFuadtyACSQe3v8AX86b&#10;jPYcU4LkAYAx0/HJ5+tAELAg7cYzn/63+f8A9dVZQGOehx+p4xjp/nFXWGcuOQex9vTA7VXlKj5m&#10;ORzyc8454oA5TUIuHKkYJHPP04/wrzvWrMFJOMZ54xnJ/wAgcV6tdoCDjoB+GP8APbvXEatC5jY/&#10;XofXqAMDrn8KAPCdYtyjNzncSOo57Hrjj6VxVwhyNvyk/j0PY5/+vXq+s2n3vlyTnoM9Dgjt/nFe&#10;a3kTQsdp4GeRg9Dxx26c0AZauynDAAcg4JHTqP1zn0rptInw4BHI9SPzPt9a5gnna3zHJ/HjA4q9&#10;aylCGQkY6/TPUn/OBzQB6TfXrLoV3g8GNgeemTzgV+TXxovftvjPVpcZ3S7fyAHB9+tfpnruoMuh&#10;ukh2l2AbB6c9fX8K/J3x1dfadXvbpvvS3EjdDnAPB5OD7fpQB5fPy7Z6jt75571qaDB5+qWiYzmQ&#10;Z/DqfwxnvWVIfmyxrrPBkcsuvWaRgEhu/pg5I6UAfafg+zW20qznC4ciQnOD948YB7VleINOa5mP&#10;zcJjaDgYJ68frXYaSIrLw/Yx7iFaNhuJI+Yv2/lj2pj2cDsZ2JI3YPowH5jJx+VAHmw0l4bQugJG&#10;Mjqe3XoevWmaPZb72CJSXMhH0DsdoGT0A5OPXFeh6hbJ/Z/lLkk4IHPXvkVH4W0uGLxFp6sMkTqT&#10;jONsYZzn29eOnFAH6W/B6wNl4QhlkbcZJZenAwpx0wK9gwygKBgn2/Lrz+FcT4FiMPhTS0xjMO/v&#10;yZGLZ9c84z7V2sQBw2MEenBGD27/AJ8UAOBDZw3A69ufr6U4MDnng8f5Pbj/AD6J845PQgdqbuBy&#10;ew9fc84/SgAJUfd4x36dTgf5/wAhrbj8mcEA8f8A1v607k5AHHv0pFxnkcD378/1/wA8UAVJUOwH&#10;qOfXj2zWJdwghgw9e/IwO358Cuhf5eAOufw/XoPSse4UFjs4zj3/AM5oA841eAMGZRwO3Xg49ueP&#10;T+leT63aj5+MAf06cf5/GvdtStwUIHOAeT/hjoM9OleV61bg7/k4HY+nuef/AK2KAPB9Ut/KJGSP&#10;TPGfbvWONocgnA/znB7Zrttctl3HAwW/DH/6649kUSYIHU5/lgnP45oA3NOl8uVWyCox14yDz/Tv&#10;3r1PRLoHYqnJHPYcH/P49OOK8ktGMZAY/N+fft/n8q7zQ5iCFz/FnHt69eh5yP54oA910aXbj0GB&#10;1xn/AD+dehWMp5B6jHHrxx9OOM/jXkWiTqdjE8H/AOt3r0rS5wwXvnPX1H+fzxQB1Lupxnggfnxn&#10;1r4D/bF8Sm20CfToTzNsgPPc5ZsH8K+8pJcRl3PbPv8A5zX5F/tc+JzdazbaejnaWlmcDnpwAR79&#10;c+lAHwXq5ZronOScdxwOwx/WsFl+Ycdf5VoX8he4dj0PTg9Ow/KqcSs8gA4JP8/8aAPT/AK7H85w&#10;Sg5XH97PXsP89K9JknbUb0qQSoYnJ9u498dhXBeH7SRLLaXwvYAcf5+n1rtrdvskRdAq53HHuemf&#10;p/n0oA3bvUDaWwCjaoUqpye55Ht6V3nw5uxcsFDZaTcQT0Hl9Bntnqfyr5x1W9mllMbN8i8e316+&#10;nQV718KpGAjQnEgTC8jnrnI9xQB94/CLTpby6guihV5WG8dR8g9eBzxX1mY+MA4x+uOuBz7V4P8A&#10;BTTCmmRXcow+0tjAG1mJz6ivoIjJKnkHqM+/9AP84oAyZ0G08Zwcn19M1ympwkg5PqPf29+n/wCr&#10;vXbyrwcLkZwBnOPTtXL6lCCpPX9c9z2oA8j1a3OGAzj8MZ7Zz0/z9a8uvoURsHjHrn8B+Y57/wA6&#10;9n1eDO5m5we+cfXPrXl+rRKrggZAGOvP5+9AHNKoI7DGSc/X049Dj8iK0bNj5qkj5uB7YHc1luG3&#10;sfu47g5wfTNWLZgPnxnOMdO3Gfx6f54APUtJlbAPAbp69SOf0/LmvUdLcsOWGB785z1x2x6V43pE&#10;xOxc7c4I47+n4V6vpErNg4yMD359O/50Aei2zcDd0H3hjpjsP844q6wBAYnBJ6cnv6/Ws6yYkbTy&#10;v48euK1doGG6g+vf/J4NAEWI+ByOenTv3oU4AXJwQc9/5Uvy54GP1/P+tIF+7jnH+OOentmgBxK5&#10;4OOv48fz/wDrUilWA45H6fj7HrTTyDxyfTv+PfFOBYHI5AB/DnH+H9c9aAGkEnA5Hp0/Q1GMgbgc&#10;Edhg+w/zzUpHy4J7Ae+PTP6012GCH6cZHbP60Ac34l1FNN0i4upDjavHOASR/T/Ir8Wvjd4jHiDx&#10;ndoWJjtvlHPocnjPfPPNfp78f/FaaD4bm2naUjZ8dPmHT8sCvxN8Q6tc3N3cTs2XmdmOf0/nxQBz&#10;+t3nmlI92So+bH8/xHerfgzRJdd8QWOnIu8TSqv5nv8AhXKzSNK/zHn3z/XNfWH7Jvg0eIviLp80&#10;kXmRwTJkEHnnkjscUAfv/wDsx+BYfCvgSxjKBW8pR0x1Gcjj3r6dEgihLqMEZrhfCixWej2lpEuA&#10;FGNvQDH+FdsYZSBvxgdPT8qAKAtmun+0znOOQPX0+mO1T3XnwIHROOcjuAP8atxP5j7ehHT8OP8A&#10;9XfNUvEU4tNPllY4AXGPXufzoA+Ivj5r13EZNOefzRIw6dAuM9OnoD+favlD5w20gjB785/L616h&#10;8VdY/tTxTPtPEP7vr7fj+JHavLgykkKAD6jPbHTqKAOg00hWG3kgj+WOfSvSdKPzK+QQecc+vOT/&#10;AC/yD5dYMFdRjAJB56+n5dq9O0zZtDdTzj1x6+n6c0AehWDFoxjsD685H+T+Na6kgljyvXHp9Kxb&#10;HlcA9vTqev6VuqATkjHbpQAAAcEdB3P6CnKuQGU8DPv9f85xTMEdeB/h608Yyeef8gcfnQApOOTx&#10;0+n1+n9KCpwWQfLn+fUUwyGNiGJA/MgdxnjP+fWmhsn5u2P/AK3+eKAAqOABnjnk549/xqMhm4Az&#10;nkjucdu+c1IARgE9T1OMev8AP+X1oCuSDuweoHp9T2PrigAXcc56+nTpnI/Tt09qcQoUgHr+HTr/&#10;APr70AYxvxj9Oc/y7Uj/ADDPUEY//XQBTlYkHPBGB9ecfT2+vtWXcBgAxOM49u3qeOa0p1JbOMkg&#10;c9+P896zZVIGCM89ufXp+Hpz70Ac7f8ABHc5Ocn29B6GuPv8nOeCp/Agnjjiuxv1zGSDlh+BGfXj&#10;pz/niuJ1FWPB7e/9OKAOVmCsxHAwfUc4H8jxT4Rnbt+UjkY5z74/z/KkfBJAOH7t/IA+v9aIWXgj&#10;g5HVfx/WgDXhkSGLzXAUKOmf69h0618NftAeMZL69Gk2rkh+Wwf4c8D6V9UeNPEEWi6PK7MASD3O&#10;QPY9s1+bHijVG1nV5r5xvLN8vPQA8YP+PagDk7mRIlIJ6jPp14z3wTz7evvwN9cyTylM8D05/Anv&#10;+ddBrF2sRK55I6ZPXqM/p/jUfhPQ5PEGu21jChYySLkAdAOv19KAP0J/YZ+DVz4h1T/hIL9SkRO5&#10;OOvPbI7Hmv2ytLW3sPsul2o/1QC5+nJP5186/sz+DbTwJ4ItRIuyURhjkEEbicV9F6Y6zzmRucng&#10;5IOO+KAPVLOcrCsQHXGfeuntFYIey4yfb/PWuU0xBLKgGcAjv+X/ANetvWb2PTtNO5ghwSecYAHP&#10;pQB4d8V/EQcf2dC2N3LHtt9P84618+M+4nnpjv37H6fjXQ+JdSOpanLdElgeF56D26DHSuddVLAZ&#10;wBjPHGT/APq5oAiZjg4IB4I6dcD6HPvmmADkk4DYHXHSl6gc4P0689/89/ahlGSM8Nz36Y7en1oA&#10;XapB9B6Y7dvb+Xv6RPnaG6kfgTjnn9BnpUxyrE5wBjPt3qKQE52nkE8nHft16etAGbKMfLjb9T36&#10;H+v1rEuCQG4yec8/444Fa1y/mE55J46Hnt+Q/wA9qxLkgAFjggEce/v/APXoAx7v7xUnB5GfU9/r&#10;2/wrkb1+W+bB+mefb6f5ya6W5c52ZOCPr065/GuUuiOjdBzjnke3NAFdR1bqB1Ht2I+n9K07ZR2G&#10;Mcc49euc4PGfSstRt9s4HH6kA9B/npWtbLlj2Jzn6fh3oA3bdWP3Rxzn1Bz3rdt1Y8gc59fTngms&#10;a1Uc85zjOQMc88/yrobfDE5PGenOP5/rQBqwDAUegJPP8qvBQGVsDcMZz+OB9PWoIQWAHc9+nPti&#10;rA7AnAPX+XHp39QPyoARVPG3kAcdRntSHhT/AAtwRn6enbtz6dKc2Qec5P8A+s0wNnkHAHpznpxn&#10;r/npQAPgnBPBP+T+opkkm1CwOSMfhg9efSlbaR0PbjHt35z9fxrndf1OLS7CWdztABIH8Wew/XpQ&#10;B4/8afHsPh3QbmMShWKnvyRjoP8A63+Ffk7r2qXGralLfznJc5GfTnp7n1r3T43eO38R6vJaLKTE&#10;j4zux7fyr5n1OYQwkjqD0B5wPTn0oAwNWvWCeWG55PTp6A9OtVvDei3Ou6rDp1su8yMM4yeO5/nW&#10;NI8lzL6ktx/n8a+3/wBlb4VXut63DqVxFgBiR2OOc8/qMelAH3h+zP8ABpND0e2vXTllB6d+5OQP&#10;519Ra6s0SDTbQElgF6+nf2rt/C2iW+i6VHbQjiNQOgxnHYdq6HQ/DIvbv7fcrkAhv88f5FAHlb6D&#10;Ho2jvdTrh5Fzu6EZ6fhXnmjWUbahLdykBrkY3ZB2Rr9489M5xXtHxKmR5H0teIzy3JG1R1+meAPr&#10;XkE7/YbUwRjY85DMAOVUfdXPUdMn69qAKGtag99cl85RQFQY6IAcAfUVhFth7AHn3GB259uKfISW&#10;G7k8k/8A66aD83HzDnjtj16fy6UAIxbj++egz2Pbv+tORsALvyOR69f8ioMnnJyD+n4f14/xswjP&#10;Qnvx6duDz260AaMaMyqU7denbrVmRg4zngj+eT+X6d6hjVio2nIHsMev4U6QHbkc4H+e46UAQHdk&#10;c/1/yPeplOc8Ee2Mce5pEXPJOD16f4nk5q2qbV5JBBHXqfw/UUAMDcjcM44/T/HrQqgYAGfrz/kA&#10;HP8AWkbIY9yPXHTH+RTwMoHBOAOn68enNAEfVRtGPzxgD/8AVinMCcEAHHvjPbn6+3pSgMQSBnjH&#10;XOf8inDcUy3GMfoPw/zzQBGAykZ5GMjjpilz97YCQMdf5/5/Lmldc/eAOeuc/l+VRupJOVwOc8Dn&#10;/P8AhQBXIPQjBb9M/X8sUoyijnBAH8+KlVRk7Tgkdvp0pScEr0/Xj0/TJ/zkAYchicZ+nTGOeKRQ&#10;FIyCduQMfXA6f40EMCcnJPrjJ57fl9aPlxjGcNjoOB6/4d/50ARuTwCcd+Px/wA/1qFmAGV5z74x&#10;wO/vzVkDCjP06fl61Rm3FVwcHH+fbv1oAzmLHO3oeQO3t9f6VNbR4bLDPI9Ow479/wD69RlQ2Rng&#10;+34cVctflUucAAZycjB/L/PX1oA25bqKxt2uJztRFDE5xn/9Y/8Ar+tfAH7Q3xce5d9E06XLvw2D&#10;wq9wOn0/zmvXvjh8UIvD2mTWls434IxnGWxwMD26YFfmhrOrz393NqN3IXZznr0+np0oA53V71ox&#10;IztuJPJ3A59MV55K6zSE45JPt+AFaOqXXnyERn5VJx75/wA9KNE0m41nUYNNtELSTMFwvPU4z+tA&#10;Hq/wR+FWqfE3xVaaZZxM8AkAkIGR/k1/T5+zt8FdH+Gvhi1gigVZti7iAAScfTt9O3FfIf7EX7PN&#10;n4K8NWWuanCv2meMsSwBI54wcZr9R9NACAKMKoxxx+NAG4kZ2YTgYPtQIyMbhnrz7dD/AJzQH4HH&#10;X9awfEmtwaJp0l1I4UgEnPb1P05xQBwHxO8cWnh/TJVVwHA2rzyWPt7da/P/AFa8n1G8lvZ3y8p3&#10;Nn3/AB967jx54ruPE+sSyl8W6H5Bnr7+nPr7CvOHPIJPpx79h7f/AFqAKuVIDHBOeeg56jA//Vml&#10;KpkgcD8+/wCfQ+lPYbm24yDnHv7H36c1GpO5sngkjr68E9s0AMbbnlsA+/5frUag5XB5x0/Qf4H+&#10;h6zOVPynkDtknoOPxpmGBGOQMnH+cUAIVZs/Tn8OwH+efSmqvBVRz2/wx/n0qbCnoOB+vpxUbbS+&#10;wdPfnP8A+rp+tADQpK8cdOp9OhpeBgtwATxnOB7GlZd+VIBPHvn1GaiZtqnacbSD+f8AT3AoArTF&#10;jhU6DjkY7dunT1HbNQRK0rDAJGf5+/8An86HYkHactznB/KtfSbQTTpkYAPYe+QB6GgD0bwtZSIF&#10;Lpgn6f56V6varkcjkfh1rkdItDFEmwYHTj369h+VdpbKRGAO/wBDjnjmgDUjb5Rjk4/zx2+tTMeT&#10;jjPHB6en6VVXkYzgHnp0zio5pcbj3HPbHNAGbqtx5UD7TkAcD155z+deHa5fPI77jnJPv2+teieI&#10;77bG8anOevOfpkeleMX0m6Vs8gE+nOenuMUAZ8oLkFTn5s8DkjHT6dKgY8kg568Z9+Pp16U9zz8w&#10;yQf896a2ccnJB9emB0Hr+VAELE7RzngDr04/H8PekIbByOO/POc/XvQykLgjrnn05z/+qkLcg4wO&#10;SMfXgDt9c96AGEAM244K9+/P8vamseTtYY59vx/z9KkKuud45Awe2fTHSm5ODgsB2/LnI4/z+VAD&#10;SASSgyBzx0/KgA7gD1A6kHvTljyApPA6cd++R/M05uFGTgdODgD8/egCEhiCfXv/ADP+elRv8mN4&#10;+UevA4/z/wDWpzDGMjlef/r8ce2P0ry/4geN7Tw3pshZ180Ln36d/WgDD+JXxCtPDunSqk2HwQcE&#10;dM8Y5/Gvzc8YeKrzXr2W7umOwZ/i69vXv7frzWn4+8dXXiLUndpCYskDPfHb+X+TXjOoai82YweB&#10;9fcY9h/LpQAalfF2aNWyOnByB7f5NYgXzTwOP5+9Ics2B1/+tX01+zv8Bte+Lfii2tooHFiGG98d&#10;RnkdKAO3/Zc/Zu1j4seIre8urZhpkcik5UkPzng/Sv6SvhX8LNJ+H3h+20yxgWJlQbsAclR69utY&#10;PwI+CeifDDw1b2NpbKsqKoZsAZP1x6/54r6IYY+VOD/LHXpQBhzQA/KBgCuG8SailnE8EZwQvJ9B&#10;/wDXrudWuYbO3Mj4JHTtjH9a+fdY1OXV79o4yfKjJ3Hjk57UAZ9ram5m+0TKdoyMZPqeD157fpW4&#10;GCrycDAqtEqxw4RQAOPpz6fjTZpAFwe/1Hb1oAzdRuQAfbv/APWz/nmvNPEWpGC3bB64x/kZ6j/P&#10;aut1C5+U5bIIJPt3x2rxLxTqe5mUHg849znrQBxer3ryyv8AMTjHcce/8uprm3fcS2cAnrnHuMfT&#10;0qzcSFyRuJJ/njkn04FVBuLc9v6en0oAaFwQFG7n69cDHWmIASQnXn07enPv+lOxuwOg9Py6dsf4&#10;U3qTuPAPfp+Wf060AQP065zjoeo9fbt2pxwuPmPp9T39ae6jA6gdeme47f5+tQBtrAZIx36HgdD2&#10;NACkAqQBwff39e+fX6YpNjHK54PHbn+v1p4yeOORz9P/AKx6ClxnPb3B5H0Hc/0oAZtKjHTce35c&#10;e3T9eKRuGLKcnjOcA/rn9KVywB+bn8MnjjNQuzuRnB/Egf4f5zQAHH8ZyOc+uaNrBeQc8g49cdvW&#10;kXJK5bGMY9/X+fP61GWbYQeO314/z0zQApJLADke3T14/n+Pak+97gjgnkcc/wCQff6Um88HO5j6&#10;DHbpnp/jS5BwvrweBjI9v60AQsG+bf1PfI9On+feoSxOcHOP1yKtbARyMEAf/XP6fyqJ93POc8DI&#10;6fh+dAEaj5eeRntgZPXtUjAKB3A9+cnt/KkUlRkAAD26D39RSjGAmMAnHsef5c0ARx7mZQmcE9f8&#10;/SuisLTBGFyTjPGP8/nWbZRF/mbJwfp/P613ujWDzMqAZz+Xf6fT/wCvQB1HhnSHmkUuNyjHPrn8&#10;P8mvoTSdOW3jXC88d8/l/nrXK+G9HWFUOSfrj1z6Y/KvSIECICMEYP8AXjn1oAtxRjA9Bjn/AD/n&#10;3NF/e2+m2j3Nw4RFXJJOMemPSm3d5BptvJPcPsAByeBx6fjX5l/tOftPrbxTeGvD0+XO5WZT09c4&#10;PX/JoAX9pv8AaZgtFn8P+H5g0rZUsjZx69D79cewr8o/EPiqe8na6mcyTSNlixyee1VfEmv3V9cy&#10;3F1KZZZD8znOOevXtnIHsK82uJ92fmJ+pyBntQB//9X6vD8g46Hv+hP1/Cp45iCMZGCe46dM1RJG&#10;Bxj3Pb/P+c0isF9iCf8APt70AdLa3vykE8jn3Gfy/nW0kqyRjjBB/Mdf09M1w8Um1jtHPbtx7n2r&#10;WtL4Ljf0PHr/AJ7f5xQB8qftaeEY9V8MyXiRlnRTg88dyB6/0r8TdZgMV68Tr5exj069eAPxr+iz&#10;4oaVDr/he4gIy+xjz9O2PTrX4H/E/Q10jxLc2u3aySMMcjv/AIf0oA5awxJEVU4xtAGSenf/AD19&#10;K7zwRMguhaTPyTjBPX2P5815xpVw4baGwB098/zrpdLufsWrJPyELAnHGOe/Hf0/CgD6o8PaXD9p&#10;AjOEckjB9fWtrUvDUTSMxG49P15P/wBetDw0tpdafb3cBUkhcsBnPTqf0r0FbSK4VQx65APYe4oA&#10;81h0dTbKirkAenU45A/PJrkNZ0gWrjCklsYHXj1/L0r2ySyRC7QkgL1/pgfqM/rXPSabDdy7SNzp&#10;+IDdifz+nXjNAGX8O75tK1BEYEDcOckfnx19B/Ovrux1cMiNgEN+vGf58fjXy9Hpi2csci8EEHjA&#10;xg9v84r2jQ74y2oG8ELwe30oA9osdRU9Tkn19u3B/DHXtXV2l8r4DYIU/wCf6V4/aXzRsOfTPPX1&#10;OfrXWWV+CRls4x+X5jp2oA9Rt7gtjccgfmP8960lcFSvbv8Aiea4O2vz8vJBPocZ9c8fpXRx3GcB&#10;T6Hj37ZoA3Bk/Ufzx68/571ICo+YnacDuOM8Dj/H+dU4pFfBUDB/z9KsrJnkZwCO/HB75/pQBOep&#10;GcH1PQf59KYWA6/y68fjTep4Byfw/kfwoZsE4+UD14P5/nkf40AP4OeeSfXJz9P8+lIQQSGXA/8A&#10;1kfzoIySCuR/j14/z3pAVBPOQcDI6Adv5/4UAOIBAB7j3/Egc/iKY3Bznpn1Hfv2/wDrce9PILg4&#10;OARzjuefr/n8qiKqQqEfd4P689OPagA2/MO5HUdfyHcV8jftTeGk1TwhdzBPnVCwP+4CT19Ofp0+&#10;n13gggHnPoPy+nH6V5d8WNJ/tPwpcRbA7YcdOOVx0/GgD+frW12XTEDAU9f6fn71jEloWXqNuBz0&#10;47nt64/lXovjXSptL1O6tJBh4JG6cYwfT/PFeYO7IxUA4x9OO/6/570AULhPMSQtyT6HP3ev5Vgt&#10;GApY8GunG1shugbnnkBjzx3/AB5rDnhcs4xhBn8AelAGXUidRSMu08HIpUPI/GgC3FL5bf5FfpJ+&#10;xr44FnrEdnI3zOw+XjkHnkdPf1/CvzWYcjJ9PSvff2f/ABF/YPje2Zjw5HB454weD2659O1AH9LO&#10;j6mtzAjq2QwB9Ov9OtdZFIsgzxk498+grwXwLrJvtBtLkNkFB149P19DXrNhfoyjOBmgDo2UN8xO&#10;MfX/ACKzLiHOcc5+nPY/X0/Kr8ciuPXGe+cn2pzIrZP54+lAHG3drjp05/DPbOK5a8siG+Ucf4da&#10;9HuYM+4GfrWDdWu5TmgDy7ULBZVYEYI/XpwDzXnOq6Vtd3Qdcnt/L1xXtt3abM4XcDn0IJI9+K5P&#10;UbPcH+XB55P5c/l2oA8MkiMLFScheen6/wCArStL45KjIOenoR6Y7d8D+lbGraaQXZQSRz9eeP8A&#10;P6dq5BkktnJzg/T6f/qNAHo9hfh2I6/MOnJzn0/mPTNdfa3fyj5s8n+Q/X/9VeQWd8VPXgf49v61&#10;2VhfAIuOSCBx1/EcY/z3oA9OhuFOCCSe3f8Aw/DNaEbrgen1Hr64x6/hzXIW16CAM4HQjGP1/oa3&#10;4rgEHoT6cYBHc0AUPFVv9o0G7iwCQhwPcD14r8I/jdpi6X441e3VcfviwHs/p6jPbHHTtX733YM9&#10;pLGBuDBh6ZyMYyOg9a/Fj9qTRPsXjZ7ojAmhDc5OWViCPyx60AfE10wExDAgg98dBT9MlaLUIJd4&#10;Q7hzjOOcfl61HqSZuWYDAPP6ZqqpKup7qRQB+i+iahHLoVuC5YvEVkQjKMoX7w9McY966zR9es7m&#10;ELCx86NFCyDnPGMHPpXzp4O8RR3GhDecRhRtySuJBjOT6N0x3/OtvT/Flsoc2+UzkgNgFT0PHp7/&#10;AM6AO2+IF/F9mWdzguwHoCR0Gcdq840Ib0LiQMYvcglT1+XsR/n3w/iPr7JpjEuASdy55PPUDnHr&#10;/nNeZ+D/ABFqd3cDZL+/jJZc5yy55XHQ9c+vpQB9h/Ci4Fl4yjZHyko3AjODg5wM/n+ftX61aXMJ&#10;rGCVejKpH5ehr8V/AMx0/wASWVz54kAk+6P4Q2PwwOf/AK1fsP4LuPtXh2ylZtxMYPqRgc/gf8aA&#10;OzDDsMjp1xx+XX6/0pwYA54wT3HUjnI/+t/Oog59ee/4+39eKUsTksOP88H/ABoAfvGTnnPrgd+p&#10;+lG7cM444xgf16fp/Wm/Men/AOs+p/8A1/lT1PPccnrwAfXP9fyoAco4JPI7dTk9hx1//XmlHAyR&#10;yOo9PTP8utNG0KCSeeOen/6v/wBdSA7flH3vT8eTQBeglOQ2MlvStddrjr+ec+/pz69feubD7SuO&#10;cj1zj8MVqWs5JCg5HoO319vrQBbkg3qRgDPHPX29KxLu0LKCw4Gc9fXpn+tdQuWBGcfQdO3TuP8A&#10;9dU54hz6HPQY74GaAPN7+0VlO05Iz+PoP/11xd7alMtggH27+9er3kC85G4fQfX05rkL+0+Vtycg&#10;cdcf5/xoA8P8ZWnmaPdbhjEZPYD/AD+J71+Q3xMiEXirUYlTBMjN6AjNftB4ntQ2lXnGMxnoOSCO&#10;v6fifyr8dfjNatbeML+QkgEK3oSCvH8u/wCdAHzjqjgykDgAn9elQ6eUWTMgzyCOe+R/nFP1Dd5p&#10;/wD18dutV7Tb5p545znnNAEmpAJcOigAAnofyz15/wDrVSdCQGzwT/StTVQhmO3jPJ71m8soZv5/&#10;p7UANjUEH1/zwBTQAHzjP9B/9apVIPy4xj8utPeMoMDnHQ8UAfo5+w1qXl6gLZjwtzhe/BT/AOtz&#10;n+Qr9dwQG4IH65x3FfiL+xjcXJ8Wy2yuI4QyHcB8wYkjj8P6DvX7aRDaCeWGfyPv+PSgC6vUAjg4&#10;/wDrZ/lmpGxnpjPryT7f5/KoNwyd3JH+f5mnjLKWzjpx/gPb2xQA45GeMdvQd/8AP86cAOfQ+3T/&#10;AAzUJyW+Y5znOR079P5U4ZxzwD3NAA3BPGCffHX/ACPw/Omjt2ycde/p6H/PWnqBjg5z17d+wyfp&#10;jPvQwbAAABz6/r/9fNACjhiT0Of8/r+nvRlQDtOCOB+ffP8An3pgZlUc8D+XrTg2DjqD047fUjv2&#10;NAChzycgkYzgduucDv3qaKXDHJ3DP1xjqDVcHGQOh9un5UoJBHGCPXj86AL+7IHHPsc5IrLvF3Aq&#10;wJwe+ev0/Crgfd8uCPpjrnt2P1xTJV3LxwAfXpg8UAed6pbnYflxxg/n+ff/AOv2rzTV7TcWwMkE&#10;8Dr/AJ5Fe0ajblskLzkZ7cDt/X1zXner2rZPy5HTp/KgDxO8gMWOCRg9OuP5fXn/AArmLtQELA8j&#10;3z17f416JrFkSSQvXI5/znpjmuCu1I3b+AM59vwx9CPegD44+O7Fp4lJxtuJj14Hy45/PrXxtqZU&#10;HDA5xx1HOc/rX1x8dmU3VvznE0hK5/uqMZPv6e1fIeoqUf5jx16/ofzoAyh7dTj/APVX0N8MbxbS&#10;wySFbD8AkN6Afj37857V87rksB1Ir27wPcJZWDyOV3q3y9e/A/GgD06y8R41M/KIUO7cpzyCOCPz&#10;/wARV3xB4giXTzscl1HAPsO+PyrwzUdWkh1eZ3bBbtxwSfxx7Y/So9V14XEICnJxtz/M9/Tp70Ae&#10;geEL5ftQlcHL8YwR64OD0GPXjp1r6++EV0l3rKAHckaAgj0dujex9vyr89dG1Vrcpv5Bxzkhh2x9&#10;Pavtb9n7VGvtXiIOSIuuMH7wwMf59e1AH642hUQpsG0ADp9O34dP/wBdXNwOFPB46/zAqhpxY2cf&#10;zZ+RfpnH68k81dIJPJ5HbB/D/DNAD+vyDjP8vSo2J/j5A59e2acI9w5HJ6jqfp/9anbOeTwf5/05&#10;96AEXnJPQfp/j16inDGc4wMfkf8AP+etNKjABBOB655xzzx/9akLMzDPIPbP5YGP8+1ACsSc84yP&#10;X26j/Jqu5Iycc4/AHB71MQOnOOD9D6D+gqOTlsdQR6Hge/8An86AM6YE8dz/AE/D+tcxqUJOdq45&#10;9f8ADP8An6GutcEgZP3hjOPbjHt/nrWLex4RhtyP6HqQOlAHjesW4G7byRz/AI4+teW6pb/Nwu4Z&#10;/mR6fy+le5avBkOxHT29uPSvKtatiOg4/Dj69v8AOaAPL2XaxwMA/iPz6e1TQupCrnAI4HPOfy7j&#10;nP4VJeIckKM5GM88E9eOKqRMVIfOBx7+9AFXxnfm30CRieAsjdem1SST6/z5xX5c+JJmlmJGQrAt&#10;k5OM9MnB6da/RT4l6ilr4duWDYCW83GQM5GP8598V+cuvT7gyKeCBjv9QT/n6UAce5AcZAx69q9C&#10;+HUAk12LcDhcncBwD2z9a88IIPNer/DGMPqwyMgsOfTH9Oen+NAH1VGVZ7RJWJlJCpsPyEY5H+Br&#10;p4HSRFVVBYE525OOehxXO3BRYookGARyf7pA49vbpXQWyLa2qyMc5XPQYPv6n3z+NADpbfzgmCWI&#10;GcjJXPckVueBtMjbxHHdMhcwRzOMHABI2g89AM8n/GuZsGnkkWec/Mu/24OQOPp1r0z4d2E11r7Q&#10;A73by0OMdCee/OcDr2+lAH6I6Igj022RQNqwRLwP9gYGPbJ/GtxXX3H+H07EjFZ1pF5UGw87cgZ7&#10;Y/z71fAAw2OP5Y/n6UAPOAcAAYI/TOcH3/yKZk7iOwPP9f6/gPwqQA5HOAOo7k/59KMHPBxgnk84&#10;Hr/jQBGeAeeR+XscUpIAGRySSen48Z9sUoJ59e/rSZJJwOev0waAGEpt5PTr9fX8aovF82EGQc/X&#10;14+npV/OV5Ynvnngf5/WoDnO0d/fr/nk+2aAObvYsBs9enB9egrzTWIEG8sPmI7njn/P+HevXLqI&#10;EHPAII444x2rz/VbTBPHsevPPb68/wCPFAHhPiCDcCwIAPU9fwHp9a89njUSnAG49Qff3I/yP19j&#10;1y3HO5Tls+3/AOqvMNQgZCxJJHOevHcH/CgDLiY7+Dg5+oPT/Pb3rr9Jk+br1yePy5Pf+VcYGwwz&#10;8oz69Pr/AJ961rCcqR82P/rA/nx/IUAe06PcDKktkdfqRjIPv0zXqOkT5Vd3T6n6Z/8A1/T0rxLR&#10;p8Ki554OOv5//Wr1fRbnKIQQCPYde4P8ulAHU+Ir5bLQruc9o2UfiPw+nFfh/wDH/Wm1TxxfqTlb&#10;bbGOSOUHI/XpX7A/FDWhp/hOUs+CeWHbaFySP5V+E3jfVW1XWr3UXIPnyMfXIJ9cdz/nigDzy5b9&#10;6ST178f/AF6s6Yu+4TI3YOSPp9KoS5dyg7+2a7Pwnp5lvY9yZzzgjjGefw9/agD2fw3o8ptEnuE2&#10;IfmBbtjr9OvP5VjeKdRMG+2i+UA4VjgDA/HjPPX/AOtXcXeqWVlAltFgyhNuM/LwMkA/r09sV4b4&#10;lvJJ5pVyQFYnHpnoeOn8qAKRvg8uD8zE8n0J74/TNfRHwvUvcx2QfY8BRgcgcMeAc/lk/nxivl+x&#10;AlmKKck9cd1zz2//AFGvqf4DwtqHi+0CDKlCzIBna3RefbqPw6cUAfr/APDnTUsvDsHljiQblx64&#10;H4n2r0I5ySDx19eO/r/nj64Xh60Fjo1ra4wUjVSe/wCVbD7VI5znB49+w/WgBjgDPvjjp2rDvovl&#10;OPz46/8A6vXvW3IRuYE5bt0JHT19qoXQJiZSPvHp1/T/AB/GgDzPVkUb95zk47cjHr+XX+teV6yi&#10;7S5BA6g+n4ivYtYiOx8cZ7cZ6/5+nSvKdYjyCD14xjjp1A+oH+FAHnTbQ2GyAe+MnnrjPr2ye9LE&#10;wLA5yPT8P8c/hxSXKhZTkZH4dvx5/OmqxHc5zn/P8gB+fWgDt9HkA2DJBGMD1/yf/wBVep6PN90e&#10;uOP/ANePXrz/AFrxnSpSso28A+vv654B7ivVNHkBIIOPzH4fSgD1uzZtmO5xjj6ZJ+mf/wBdbeVV&#10;Cq8jPX+Y7YrmNNlLA7eQACf8966JTnHbH1/P/P8AWgCXefQk5J69/wAff19qevQHgg88e/8A+r0p&#10;gCr2/wDrfj2p5fgYKkbs449O3f8Az1FAA5DYyMY6dvzz/OmdfmJxjPH/ANb/AOt1oJJ2gnCnPsR1&#10;/wAjPWl+cgjOScd/xxQArMN2AOn69Mnv196glYeW7g/dGT7ccn9P6VM3BBB6847nHIx9e/0rl/FW&#10;pLpmiXV0TghG2845I/zmgD88v2s/HG9G06N8mdiu3P8ACB09/wCnTmvzS1edWkdQc89fXkYz9fWv&#10;oX46eJ/+Eh8X3bGQFLbCLt5BPc/rxXzLfSh5TjgZwPw9KAGRKHcD1Nfsd+wL8MfNEesXNtgDDF8j&#10;AyeOPf8Az1r8jvBulPrXiKwsACRLIM454Bz2/Wv6QP2Z/Co8I/D+0Z1EUrw+Y2DxkjA9sdPwFAH2&#10;HYeRDMscQwFHJ9h0FbV/frHH1wCOD7/jXnmhXsTM0gfcVGOvHvjio9U1TzbpInfHU4B9OlAHommT&#10;BlMo5AGMt6jrgf4VwfxS1tdK8PXLM+GSMk/X0z611+j5jtRvPBXPr9PpXy58fNddofsCPgPg4/3T&#10;1z+VAHxpqjGe7lnZwTIxJ578+/0z0xWYD8xZjgn8u/8AUY71ZviDMQ3JBPfrkcD+v/66oA4Y9yDk&#10;Y4Puff6UAb2nuPNX/e46f5H/AOuvStJYFkJ+b6k4zjp34rzDTpAJFyCB06/Tt75/T8K9L0liWBzn&#10;P+QM9vpQB6TprKMAjIPA/TgE57f0+lb68ABg2CB359M5x9K5nTmwEz2z9P6e3vXRoygHAJCjuf0F&#10;AEzZxnoDjH9M8celMDKB8vHP8+1Jkg7cjn2HXtj/APX707LAYDBQOg9P6e3FADWByf4h+p9ce/Wm&#10;bQeOmD69PepG4B3DGM59vXk9P8+1GCq5zwDx+fGR+nNAEa5GOP0/+tjvUjEnjqMt19OnT2qMDGOc&#10;g8+vv09ulL820ZGc5P0GewoAlcABcEEYz37npUDOnT14GT+f1NOc5A9vXtzz/Lr+FMOSQAcenX8v&#10;8+1AEcpGRk4z3/nn+f8AXism4ZTnjhumOnt/nir0zLkg8kj+Q6jjH5/TNZkxZFII/DGPf/PWgDBv&#10;T94YII6e4xxwfT3riLxs5UckcZ7Y7/zrrtQO1CNw49OnXvXFX8hDEgZOfp6ZJ/nQBz0pDMFPTlgS&#10;B/k5qNHCr5mMYb05HHUevb+tRO5RgcknjP4cfn/n1rlfFOuQ6VpkshkClgT16DHOf8/rQB85/HPx&#10;icnS4Hy8nHHIA6Ege/p9c18jX8qW1vvz8gUH/HArqfGOujXNZuLpWJjBKqcHjHU498f4e/kmu32/&#10;5I2444A/n/n9aAMu8u2up89QMYz2r7g/ZL+Hcutau2ozQkqpBDem0cH8f8PWvi3wvo9xr2rW9hAh&#10;YyMBnGcDvX7efs3eBYfCnhqK6I2vIQSpHIRB0zyevPvQB9iWEsemadbQOcMUBKjnjtnryPevSvD8&#10;oZFmPR8EcjpXzZb6t9u1Yc7kJ4642qenH6/oBivcvD9y9zLHboSFVSQP5nv+tAHvujOFhH8JOT9R&#10;9f0ry34n+IQLc2UbfPLwfm5AHU+3pXai+jtLFSDg7PywD1z+nvXzN4p1h9X1WW5zlUJVR1xjjg/5&#10;/SgDmZCHyMFeMAY/Pr69/wD61RbypGSBj1PU98+1PbDNwcDBHP8An2JphAXGB6n/AD/P+tAEeBgY&#10;PPA+nPIHejcOPUfqcd/pzmlYgMc8hQPXk47f40EAjnoMZ9vQZPpQA75RnHzH+Xr61XJGPlbGfU8/&#10;4f1p5O4HnH55+n/1qikOVOeSPYnkjkZ7f5NAGbJhsKDk56/mf8/16Vg3XGWPJGTwOp9fTpW1Kcrt&#10;4PX05P19D2rDvG3IcccH0/p/OgDm7l8Z4yp7jtx2/Cubn4OM59+vf6/St+7YNuOeOnfp6f5/kK5u&#10;4bJCHntyOfpQALhuvI/mTjHrWrAilTwFIwev+efxrKiGCATknHXrjjrnH+e9btso2kjgAY+lAG5a&#10;oQDgdcZAxzj36YrdgVgQGJx7enqcVm2qE4Ock57/AE6e4NbsEQMfXcTjI9eaANGDAAJHPC8fTp+f&#10;ce9WBxgc9uvPpkmoowFIYnGc9f8APTH86mHqwwV/H+QHWgBMp8vy4B/EYB45I4/GmvtyW4JPPy9u&#10;Oueg/wA4HWnFcEnHJHJ6dB39qid2z6DA/M8c57f/AFqAI3kCqzZ3YH4f596+Pfj/APERdM02W1gk&#10;CyHIAU8nPHXp1/ya+hvHPia20LRbiWRtjhW745A6E/0r8mviZ4vuPE2szSGTdEjfKB2wcgnt9MY9&#10;qAPO9Qvd8klzO+6QnJzx+Jzx+IrzTV9SNzKYozwD0Hft7/lW7rV86oVRuT6jIH61ydtby3twsagu&#10;XYY4/kB9aAO++GXhKbxX4ks7OGIurOu7H1yfbOK/fb9nv4S23h7RLdzCIyyrgEcjj/6/+etfFf7I&#10;nwLklNrqk6kncr8jBA44PPv27V+03hrwolhaRYBBAHbpQBSi0MOqwKuF6AdOn1rqLi0TS9OYgbAq&#10;8/UDr6/5NddpmlbSZpR06Zzj3rgfiNqkVnYygHIQZ2jvnpx9f60AfMvi+7SW6uXlG5GYO/TjB+Rc&#10;989xXkl7N5sjueCfzA69P8Paus8Q35upmDHk8uR0Lnsa4mYltxbI9M59+nP8xQBVZgp2njHU/wAi&#10;D71XZ1JIGMHnr39utPYdm6/Xr/T8OnvUbYAJbpz+n0x1FACJuGfmBPfBB6n171ow7s7GBI+nX/P+&#10;Oaz0zxhsHr9MentmtO3j28Yx+Jxnr37/AP66ALysowxGBx1zz+Pf3pzsuOeSeOnTPT/P1oULkbPw&#10;68+mfr708hiQCcDpx78evSgBI+SPLP8AL9asbBkcjjH69Pfr/wDWqONCynaTntx0I46j/PSrBTvn&#10;n+uOg/8ArfjQBCUy29lznHJ/X0/lSEquOACMDqef8+g/SpCFD8AjOef5emB6io8scKeM4I4xnn09&#10;f84NADlI5ZhtHTqSB26djTRz82cDrwOR0PXOaQBdp24OARgD8uP6E0rK235uQv1ycdvpzzigB2M7&#10;lB4A9c4Pbt+PFR8hRxgEdOR09P8A6+KeQ3J+8D+Z49eP5UwgEcHp9eD/AEz0oAU5GBt5A/Pn8fx6&#10;1EdpIB79AD2H/wBcU9uGOevrjue9MOTkE8nHOPyAz9TQA3aGYqQef1GPTk0gByXLYBOMj+vX/D8K&#10;VsNnqcnvnt/Q9acCWA7fUdcD2/yO1AEcm4YAHJPHP+c5GazpjEQPm6dDyDyPx65z/wDXq5KWG0EY&#10;x+IA+nf3rFnddvIBDZB/p09BzQBEGwR8xAA6dPzz/I9a4vxz4yg8OaVJLvAk2/THqf6AfX61p65r&#10;lro9o9zcPswCeeAcDIx/9evz1+MHxHn1+/ls7eQmINtbHqO2Rn8T+FAHAePvF8/ifVZrqZ8xBsKM&#10;kj64xye/868L1rVjKTEvIHoeOPXpWvrupCGMpHnIOOvTrx9K8+d2lkO45J7/ANKAFCNK4RBuJPQd&#10;Se2K/TX9i74BTapqUPivWbZhEhDLuAwzdOOO1fJ3wI+Fl9438RWjtEzQBx2JGM9fyr99/hj4esPB&#10;vh2HTbRAkgwqjj0HJ/EfhQB9NeFbWHT4YtJtgAkCAemePT2969msUEcSxRDOByff/wCvXlvg+3DR&#10;i4l6tjtXq6FYI93TI/KgCS5njsrdriduVHT6+hr4n+MXj59Tu30mzk/dry5B/If4/jXqXxb+IX9m&#10;WjWNnJm4l4XnoD1P1H+RXxfdXEk8rySMWL8knr68df8APFAFV2zv9Tnp6cH8qhOOcngY69D7f/X9&#10;Pzp7YGNynA/Dp7+v4VG27Jwfm9zxjsT788elADDhm3Dg9f8APr68U3AUAKMAZGeBj6n6dKkyhY7R&#10;knt3zkZPtTNoDZ6k88HH5Zz9aAGqVU5HYEHuTj6U0JwSw4H4gdjgkd6a3OUHBPfrjP8An060KucN&#10;0A7dOp4//VQAbj97qe3v0z1pjEklOhHc9B7c/wCelPAbIJOPX8eMkjj/ACaYF6HoRxjgfgff/wDV&#10;QAFjtIxzz6/X/OKz7h1A3Zwc+oHQ4Azj/P1q3IOTg56jgDB449hmsq4lUk4OQceoz9PTmgBIz5jq&#10;pXOTjGO/5ep+vtXpnhvT/MKvg8E5JHfjIH55rg9Lt/OuFwM5I7Zxj1/wr2jQrLbGhOcYAx6EdRQB&#10;1lpFtAxwfQ/zHNb0eBjbg49/bn/JxWZBGQpZeo/nz7/5xWomFJ28Dnr2HOPT60AWc/KHycEenp69&#10;uR3rK1K4WKJsnHHv37Crsj7QRn364x/nvXFeILxUR8Nyff8APGOR+FAHD69qAlZiMkZGBznIx046&#10;etcDKXkYnB4649xx+Va1/O8hIU7s+h7emf1rDIOSpJyPxxx/jQAHAzz0x3/mf/rVAvzAIPmHI4z/&#10;AD4qduvoRnjHv/npUKryQoOSf54wOlAEbBm54I/rn0z1+lICNw6gnOe3PPQVKwAJHQj3z19hxj+V&#10;QZ2/h6fnj2oAeASFbPA5/l+fp9fypp2/j+HPt0/+tSLv2+n+RgYx070jcAjd+Y6c/oPagBxKiMjo&#10;R2z3/wA8U1nUFsL06A+wxx/ntUbFlJfuPxzjOT7+3/665XxT4jttCs5budxHhemQOg/z+NAFDxn4&#10;rsvDunySzSqHAOMHrjP4Z6/55r81/iX8Qp/Et/NCs2YQx5U8HGcH9enWtz4ufE+68RX8tpbzkxBi&#10;GZeB1OOO/wDkd81836lqJAwjHeepIGffPGPyoAr312MlA3Az1PI6frXPFt3bP9aazl3Jz1/HOa9S&#10;+Fnwx1v4j+IoNH0uBpQ5G5gM8Egen50AbvwY+EurfE7xJb6ZZws0W9S7AZyP/r+vT86/pg/Zo+AW&#10;i/DDw3apHbLHOUUsxAz9K4n9lH9l/Qvhn4ftru6sx9tZVYsw+YYGev8AjX3pHGkaiOIYAoACmAI0&#10;7fn+X+cVTvJYrOEzSHAHXtn8e1XpZEgQySHaBySf5YNfPnxD8dAv/ZWnv+9fI9lBHBPp7UAUPGPi&#10;mXUbp9PsWABPzHPT0xXPWkaRrsQ5br7nHX2zWHYIYvmY5JOWJ7/j/X8K2UYqB379BQBoiTaoJPTp&#10;3685/l/TjNY95cjYeeBu9OB6+9TSzbQST+BGcenf8K5bVb0QqWxyAQM/5xn/ADmgDmPEGpJHCxJJ&#10;JB7j07ceh6cV4TrF68srMO2eM+nfvj/OK6/xHqZnJAJJBwfrj/OfyrzyVic5zknjnH+FAFPDZOeW&#10;Pv6dAB6j/DrSMR8wxnnA/E9cY9aVgCTjp2/Dil25yo7/AE49Mf5+tAELhioU8EZHHt9Ppg5ppIB6&#10;Zx74P8hT8EEFjn9ckdjjvSKCA2Tjgdj0oAhZfkHc88emByf85xVdshhjk4/rxj1xVp+p29T9eMfT&#10;FROuWOOc/wAXrx+dADcEHDAknrxkfU/y5/8Ar0/IYEcDtn2Hrnj6UzggkKT39+eg4/wpCvB45/z3&#10;7GgAPHL8gnr6D8f8/wA6ZtDAbhn9cHt+dPbIIwc475POfbtn0pPTBJPGTzjOO3p7mgCFuMEEYA9f&#10;f/P1zUXJXDAkdeDgA/0FSMOmD04JyR37fn+XFRjG3OcY78nt39xj60AIFGOCOOe+ADjHXGKeW5BA&#10;+UccnHuMY/rQCBnIycemM8jj2+vemgk5KnAPv2HWgBCejbeTjOefqfxzT2w21c5529/y/GjDcE8k&#10;8/4n/wDVUTN8+SckHIyf8e/P5UADA7wyn5TjsDwPXj2/xqS2hZ3BzweuT09MD8f/AK1IFLvtz6DH&#10;XOB09vf/AOvXRafZ4ZdvJz0x36n/ACaAL2mWJeRYwCQT/njj8f617b4V0HGx3Ge56Zx6H6/571zn&#10;hbQmldJJFOPrnp2z6Z6V7lpWmLAgfGCeg4IB6kf5/KgDTs4EhRFHGPX9Bx/Kr1zdQadayXV6/loi&#10;5Yntjt/nrVe4vbPT7Z7u8kEUUYJJz1B7CvzM/ab/AGoNy3HhbwrOGYZRpEYFV9ecHn19jj3oAu/t&#10;O/tRJC8/hbwzcZfDBmQ/dHTrzk/jX5TeI9cad5prmR5JXOdxyT14OT/P1qPXPEDy3D3M8pklfksx&#10;Jzkc/wD6+vNea3l7JcSNI54PQZPc5/zmgB19eyysxY5zjjP+cms2NGmkCDkk9uuakijeV9qgkn0H&#10;5193/ssfsn+I/itr1pqGo2UiacsgZmZCoKjGRk4498e9AH//1vqcMd2cZA5x7Y/T/IxxmnDI2sRk&#10;fzH6/wA6a+ccEf4+np+fWm7QvJPLdeO3uKAJRkHA4J56fgf5dPrTg7AjjBx/h9e1V1b5QoGAPx/W&#10;pFY4wpP0/Dt/9agBb4+favEejLjrnPHPP6V+P37UHg59O159TEewSE57fTnOPbmv1+lUg8c5Pt2r&#10;4p/aj8Ix32iS30aZdBkfXPXP+PFAH5HW7LBclcEA49fbkf1ropB+7ikUZZcHPTJ68AdfSue1NHt7&#10;xgRtIPr9Rg9v85q9ZztLEIGPHPGRkf4j9KAPrf4P6ul5pxtWbJiwD/usPT/P8q97gc7cIww2cY/z&#10;+mPWvin4Xa0LO9SzzglgFIOeuBk+v+c819axTTRwguwwOeep49B6fzoA6S8IEI3NjcPUDP8A+vtX&#10;O2EyNcGHOCCBx9P8/wD66juLxGjbDZUZ4P07fn+Vc5aTiO4LeZnLDvwDn/IoA7u8t55wWUgtwcYw&#10;T74/Cuh8JXCG6EGSWJxg9c+/p6CuftHEttmaTIwSC3bHQZ6/56VX0e+itdZj3Ywxwct+III9aAPe&#10;FhaHG4k4569fx/D+XrWlaXG2UJncAOzfljjP1z06Gt21sBe6ekyLnKj1x+dY9xZPAzMfX/8AVx6i&#10;gDfs73OASdoGeOMcdjg59fX1rp7K83MOevb3PQD/AB/+vXlqTMh2jt2x04/p75retb8Acf4dR+fp&#10;mgD121uxtGDgHp6nn8a1oZVIBB5xzwOv+f8APFeaWV8doGfp/noK6a1v/wAMY+p+vr9P/r0AdepB&#10;QHGSePT8M9zTweCFGc9ufT39azYLjcCTzz6/4dquqxI4GcZP16k8f59aALB3AFRwScdfx/n701en&#10;zDgc+/5f4fpQvQFTg56dM0fw8jJ49un4+/OKABjgBs89Djpk9DgevNKcDKnp9PXpj2qMgkegHT8B&#10;QTg9ef6f/XoAeC2SueO3HUjj9fpWTrVqL3TZ7dx1Q8dhnjnr3PUe1aeC2OeT3+vv7dqR0DgoQST/&#10;AFHP/wBagD8PP2jPDc2keLpXjTH2hS/GOWz82QP/AK1fJksIEmc4zkjJA5PXPYV+mn7XvhJ4p4tV&#10;VMhGcdPXkHnP5V+a19bmKRyTwee/JP8AnpQBTZYlQ7m5Occk4/D/AD/Ws65jlZhk/KQM/wD1z07V&#10;fZ9yBc4APfI/D9PWortWktFdegOCeuPT8/50Ac9Og429Bn/69V41LOB1rXjtjID7ZFVBCVkBAxkm&#10;gBJozHjd3GfX/GtzwtqD6XrlnergGN1PXH6is65iZyG6gjjp/wDXqvGGjkDKcEGgD+iH4AeIBrng&#10;u2lZssFHvgYHXPTr3r6Jt52iJwOTzn8+P5Y79++K/O39i7xQ1/oAtJ2zswMH2A7V+hETADJ4Jxz+&#10;Jzx6fy4oA7awv9yAMcA/p9K6KOTcAGGf8D0rzWCdovmJxyOh4z/9f0711Fhf9BnJHHXj39Of/rUA&#10;dHImQd3HGf8APtWXcW4OWPB9f8c1qRSB1Ug/r/ninSrkDjGPTnrQBxF7aszZxgjvXLXdmRnuOmOn&#10;+enSvR54ME/Tnjj0yawLu0BPTHX37+/T+dAHlGoafv3OeSPb0HPPH9a8+1XSSN0sY+7znGc/X/PN&#10;e4Xmnjk459scjvj/AOt71yV/YKVK7cHnjBz0/HkZoA8LeFoWYL8oHfPXnp7VqWN3skRdwI4yc/Tn&#10;rW/q2jjBKDkdeDjn1/rmuKk862k27fmHJPY884xxQB6TYXoYAg8H1PT09vU111nfBmHzZB/P6f8A&#10;668f06/YMEbg8HPp9M12Vne5GT07+n+fSgD0pJtyE7iQQOMeg6Adfxr8tf2xNGmXV7W9VcrFJLGc&#10;dCD8wOfT0H59K/S2xu0IC5IJB4HT3/T1r4v/AGt9JW50d75FBZDFIc/Tk47+n5UAfkJrFsRIzqOm&#10;cnAA9qwyvynnJ/z/AJ612niWAB5ecANnA7e/p+fSuL37QRjJ4/HmgD0jw3rxisvsTHATbk87hyO/&#10;9asxa7Hb3ICkEhipBwMg9x3x3/pivL4J3hyFbAbr/hSyXLkhs4b1z/jQB2/i7Xkv7dIFkL4I+vHb&#10;P9KxdAv0thuc7CnI5/HHrzXKXEjPhSc9e+alhYgAZ44oA+nfBmvN9vtblTwWBQZz06jPXpX7QfBf&#10;UzqXhOA5zs4HfIxnJ5//AFd/SvwK8L6jMZkjLfKOmDkgg8EHPr/hX7X/ALMWsi/8LpETykUfQ5G7&#10;AzjPv6UAfVCqOABnPHrz1B/KnMQSSDnrzxg/Qe1KOhAI9M/1/wA//WpGbcRnk+mc4/H2xQAi8k7e&#10;SO47Ej+lSZJ4HBP0Gfp1FQ9TnoBzjA457de1SsM5wf8AD1H1oAdggDIzjt3IPXjr+VAwVyxzj344&#10;/wAKQNjGBnP6n8f0FBHOOmenf25NAAPQkKceufw+mMn/ACTVi3YqQCePb/PJqtkgFicjAP15646d&#10;/r+lICcnaemf098f56UAdNbTcEE+h/nz+PpVxjxxnHPvnrjpmubhmZMHJJ9BgHHIyDx16Vu28plA&#10;5zjt7fp9PwoAo3ETf3eTk/X2Ga5i+tB8zEcYIH1/rXcSIJF44PofT0A+vesW6gGD3x7/ANen1oA8&#10;m16w8y2mTGRKjA8f4fy61+Nv7QNgI/Gbk/MXhQnPtxk/y/Kv271G1ypTb+X+Rj6V+OP7TNg9r4pg&#10;cnIeFgOeQY36fhmgD4qv9OnmMz20ZdYAWbbzhcDqaxbOPzJxG3Q5HXpx29a6nXb648lbMExxoOij&#10;BJJ5B659q5izYC5jLDIDDIz17detAF/VPvIBydvPTn05qssQ+zbic554+vINW9QAZYXwAuCMdlOT&#10;+frUpiZLFzgZXHfPHb86AMm2XMoGOn6/WmTA7zuHOfy9KtafGrSbnG72zj/69V7tfnPY9AP5CgD6&#10;8/ZC1H7L4unjJ4Plv+Tj/H+lfuhBjy1ZjguM+h555/Tiv5+/2X9Qa0+IaQ7uJIjj2IIzj/H86/fz&#10;Sp/N0+2lzkPGh65zlRn09e9AGhgkYzkHPGf8n/8AVTx/e4AHX/J6e1MOSOOR+HanrhepwP8AD+X+&#10;TQAoUnDHkc9sHpj14/P0poJ9iRxnp/P/AD6UuQc98Z5wPw/L8/50mQCXYZHTr+uf5/zoAeWYE44I&#10;4z/P/P8AhScdhkHtj3wMfzxmhRg7c5IH645/z9PSkOQR/H0AOPwwKAFyAB3P5Zz3H/1vb3ppPPIx&#10;jHH+TRkDBUcnJ/z1/D2oGVyFx69cj/J+tAA2dpXuMceuR/n9fam5xjnP+HT+lKBknPTv2Pr/APr9&#10;KU4xwM4/Pj09aAEBKkhQM8e/H+fyqwCSpA4yeBjp9fyqBgeOhA9e/wBPrUg65IGRz9aAKF1Gu07j&#10;gjnqeM85/H3rjNWtmdWYjJI/L09QRn+dehSjBPGRj19On4elc5qNvuBULksCPrx360AeLarZbuD0&#10;Of09Men1ryzVLba52DA/Pqe/+Ar3nVLUMArHgZ57nPp+H+eK8n1m22uUkAIBAznt3NAH52/HRQNR&#10;gA4LPOfvZ9OSefTjvXyZrCL5gGAoAGf8/wAq+rfjn+71WFXPJM20Z/3ecivkvUw+8huDgcd+aAM2&#10;NeTzzyPTnNeiaA0qW7KjlV9h0x3H5157EucYHJ/Xnn8q7jRbmCzgeW7kygDYXnJIIwB9aAMvVGH9&#10;oSYO3JXjrn+nX0rLebeRkZw3JOeM9MDp+P59qtaleJqF+91ENijAXPXA9ffueevFZxAkZUznJOe4&#10;9eP8+lAGhbtJgsOFHGf8+uP619sfstTGbxBExBIDRoWBB6sADj9DjoO9fE8aOxURrknHU9cD/wCv&#10;X2F+yjIU8T7TwfMh65C8PnnHPt+v0AP2stFIjVc/cVQOMY9OOnH+NXOgODkr14zjB/zjtVK2fdAp&#10;UYyM9f8APtVz5Tj1P+ePT1oAUAYPOcY9OvvzUg+6GPUdT6/T6fjUGflC9Tz/AC604NjjAIBByf8A&#10;CgCRecKRz+eM9fSmMMA7xgcd+p7/AMuKQ8YXOAMD64/zmnAdcjb29Ox9uaAIyT0I4HHvnH/16B8o&#10;PoPp+WKfzwuMk96bkjHHQD19e3T0oAY205H3s/5OKxrmNCDzleSOPb8c1sMSQSOT/Xqcf/rqhNxu&#10;Hb0I7+vPegDg9TgBRsgZHBx69v8A9Rry7WLJlYs6nPPp2Gfw/wAivar+A/MAcjnjH6/55rzjWbXe&#10;PmGGHqOf88//AK6APBdWtsOcHOAD7c+h4/wrnXzkLjB/I9+x6/UV6JrNqxY54A7dM+w+melec3a+&#10;UduMdehPTPH+e4PWgDxb4w3jDRbmMdTEqDbg9T3x/n2r4J1fId8nqRjv0/l/nFfZnxkvFFs8TPtL&#10;sq4652rzn8hxXxhrDBpc9n+bHXr1HJNAGKCNwz0New/C+MnUQwGAwIJ549+D/Tt+NePxKWbgZP1/&#10;nXuPw1Qq/mMcqFbuSRxgY/HkYOenFAHvc90EaISHayIUYY4bGMHHU9f/AK9dO95HJFtRs7MYIHYD&#10;3z69P6143dXk11qKKjlWj2qWJPbnBGSP8+tdxJL9ksncHB6+p49B79hQB2umxpM7yM2WMYyOi57n&#10;PX+tfQnwWsZLjxDE0ahVe4jO49vLUnAJ/PP078V8u+F9QNxcOEQvFKd3zdQcdMf59a+y/gPbSXN7&#10;uQEoBLNk/dBXAz7nnHP5UAfYUZYAjO5up56kjnPvVpeQE6Y/Pp6fXPXj8ajXuDhvSpVztznlv6/g&#10;elACjO7PGPb/AD6/Wo22lt3QDJ69R2H1/wAipN2CSMknk85/z9eKTuSCcHHfpznmgCMAn5Ubgev1&#10;5HWnHHOBgfgfzoIYjrxS84wBgE8+wPr/AJ/xoAiKAEM3B9OnTtj8aYVHX8vx7Z9eeg+lTYGOOQMn&#10;P9KCM4K9Mnj17f5xQBlyAjcgGCOe3A68VyOpQM2emTjr3BPp+P5YrtJIsAgDg57f59Kwb63IVuM/&#10;KOcdQP8AP9OKAPG9btSc7xx9f615RqtsN7MDx7f5x+le8axa5JwMD1HOc4HH/wBevJtdtcAueFHO&#10;en+eo/zigDzRlwxGMn+fpx9OnPvViFth4JbJHbr75zRdR4Y8cZz0OB/T8+9ImO/H889cYOecen+F&#10;AHd6JMoVQDyD64/n69sfhXrOkXR4OdxwM8dMf5614jpU4RgNx3n8/wD69ep6PcjC5Oce/IweufSg&#10;DzX9pLxCNL8IXih9pW3OABk5ckDpye//ANevxs1mYySnaeTnPIH1/rX6I/tZeJswpp8b8yvtI/2U&#10;/wDrn07V+cGpM3mnec4/z3796AMZmIc+vr6V6L4RbZmWU459f7g7+n4f1rzqNdxJzz0Hv9TXtHhH&#10;RZ7uIRw8BFwzdQdw6Z7/AP1xQB0tqySKL6YbUTLAE8kKOg+p/wAmvHdXvRLeyZ6FjnoM+mT7d69e&#10;1u3+zWrW8S5WNQOvOf4c/XOfyrxmWzZ7ooTkryw9Tnk/jQAtghZwzjClgvB7ZyflGOOxr9AP2T/D&#10;8t/qK6iI9sRnMYIGcgA5PzYOBx04/KvhBYJIZ0+bIC/XnrgV+q37HWi/8Se3v5cysEebcRgAucKP&#10;yJxxQB98QxBEXnAHt09uD+VTlMf54/zn0/OhRnPJIOf/ANZ4qRkBII4P3ecEHrzxn6frQBU2t97P&#10;Hb0J7mqc0S7SwOB3HXH/AOv2rVIyD7nPHPQ9fr61RmVuuMdePbp/SgDgNWjXB468e556ivL9YjUB&#10;ucg5IH+f/wBfpXsGqKSvPAOf8c/5/wD1+VawjYbvt49O3H/16APKbtAjM2enfHQ/SqAbJHcgfT8q&#10;v6ojLKzjpz9OTjH+eaxyTgswJAHT+eeaAOhsZNrpkcrjqSc8g/5/OvVNIl3Y29CMgg89fXnjsfev&#10;HbVgHB4XPfPA9vrjjmvTtHl3ABjnPX88jgUAew6S/wAu3GSMAjPqenP15/SuzhI2DjJ75J5yPTkc&#10;evpXB6ZI20dwMH2PHT/9Xeu4t2LKDjA46f40AWOflxgH35/z/h+VOAQDAOc8jrnjrj6+h/GmlgME&#10;nJB+n6/h0pEJ425B55zz7dutABnHzA5I9s9j15P4fjSxkrhc8fljP69uwp6gDnqec8Z4HPFQu2cB&#10;eTjr3OcZ/nQA5idoK9MHPtn3+men6V85/H7xQuh+Gbr94A0ULsRnHODjOevXrX0S5wrEngDqcfyr&#10;8yf2uPF8siS6XbyEmc4IGPurknJ9/SgD88/Eeom6upbl2LO5Zjk5yevv/n061xcgDyNk5Of5+9ad&#10;/uaQlm9P8/h/nms+NWZwi5ZicYz3oA+l/wBmnwa2ueMLW4aPKKwQHsNx+b9PxHXpX71Q6pBo+gQW&#10;NsQoRVUDoNqjAH86/Lr9lHwabC1j1G8cKyJ5iEf33HGeAf8APFfaOp+IGl1uG1icp5ZVNvB4HB/W&#10;gD6v8MahDHpaTufncF/xPof8KjtNSh1DUwitn5se4A/Lr/OvKX1aeHTQkbbUx1H3sdCfx4/p3q14&#10;Ia7luwxfPIxgnOOQB6d/6UAfU/24Q2LyAgHBySQB8o7cgY96+GPifqLaprdy28uifKMkHHJyBz3P&#10;P+RX1Vr+ppp+iTyyMZPLixg9d4HfP+c18V69cMzs78Fjkn0PXp9fw9qAPLb4gsSp4BGMDPPp74/x&#10;qnjc5UjOT2AHGeo7f09Ku3+BId2cjt6/X9cVlo5JIAyfyx64xQBs2TYlUA4BOce//wBft9c16Xo7&#10;AMpB/A+v49K8xsnxIuTkdvb2H/1vr1r0fRmJKNjBOB179/T8PSgD0+yl4DZz64/oP5n9K6AHIG3k&#10;/Tp+FcvYZGzk7jjv/nv35rqIwdmBznP6HuP8R+NAEhyGGcEnHvkHp7ZzQAeuOOhPT8+vtQuQf89v&#10;8KcAFA4x2557/SgBhySzHv69OnOSMfj+dKqAZHY+v144FPxtxnrz3weenX15z+HNJuwAM7gPfp6f&#10;/X/pQA0rk88fj/8AWPqenb86aMHk/Lj2/QZzg9qflt2QcYz/AIc0nAIYcZxzjp6H/wDXQAwkNheo&#10;OPxwfy7d/wBKYpBDAHPHv9T1x0/zipQMkEnPt0NMIymeR+J4I460AUZuc5yRg4P4dvr/APq9aybk&#10;BlIY4HGc9/THPH+RWpcZBIxyec9Pp/Pg/h2rHuiQTzg9D0/THT1xQBz9+2FbccZ9R09e/v0rgdSY&#10;FCSBjnP+Axx612V+zMpUEDOfpxnnt6Vw2pysp44z0xn9QKAOZuXCc7uBxnPPA6/l1r5S+NXi54VN&#10;lASSTt4PbJ3dP5f/AFq+hvFeqpp2nyTFsMwyOevr9O1fnn471mTV9aZw42JkDB75ycHv6CgDgb+f&#10;Zbls8n/Jxz2+v/1/PZGaWY8cEnvnv+v4VuazeN5gizkjPb/P4/yqtoWm3GralbWNshZ5nVQB9evt&#10;jvQB9R/s5/DqfVdXi1OVMJIwEefQHkn04HHb9K/VMawdF0L7HYIFZE8vj+7jAI/H/wDUK+dfgt4P&#10;Gh6NGxjw4VUi74IA3Y6fQGvftXFtbRRS3B3MxHy9MCgDT8L3BiJdyPNkHQ8deffp+fNfTngyaTZG&#10;6DLnjOfTtXy74YQmVZWJSMt6YB54/Ada+m/BzlbVZwQg3FQSe+evPp3oA6/xfrElppQRXAeX92AP&#10;Qdcc++Ovb1rxCVgxbjA5PTJ75H+NdH4m1T7bfeVE5eGL5V464PPr+BrnQdx+U4Hbnueo6/40ARMO&#10;v8OOpBHP6j0/z2Q8dcMR3x1B6gGkzyMDA/Tv79D2xikAHLFuenbp3PtigBpUbst78j9abt+QkHnr&#10;+Q6EZ4zT2UsdynBwP1POaYQxyc4Pr/nr+dADCCQcc/Qd/fHriq8vChUPPr/CQP1qzhs7T1P6H+vv&#10;+dVrg5ADHg/T145/z+NAGNOT24HfGT+A+n/16wbxgQ3J3H2OB6H04zzWzMeMjkHOfr+Xt/nNc9dv&#10;8xUrzg8f5/wNAGBc4bO47QfbGPY81gyKSc4B+v5jn/PP0rVuGI5Y4zx69Pb/ABrIdiSNuehGcd84&#10;PHsD09KALFuFbnPAGeuenTOOvetq0QKuQcn8sfh/n86ybdSyhB0OOOPXjt0rctgS+5efx/uj+tAH&#10;Q2qnCkksQfTgew/P/PNbsC5xyRj2xkdx3/8Ar8Vi2qFgoUDIPbtjv7dz+NdBCFbkAcZH+fxoAuq4&#10;AwRlT/nA96ePuDI4/wAe3t+H500KQAxHI656Z/oP8+1OPP3BjjHt/k0AICfug8fzwOe/+fSqV1cR&#10;w27ySNlY1z+nf8icflVxiRksQf8APSvFfix4yt/D+hXDNIqsFJ6+3YfnQB8r/tD/ABHkcy6XZPgy&#10;ZUgc8dz2x7V8OXtx5KFJDhueoPpnn/H68966Xxj4juNa1Wa+d8gk4GeACe//ANf615brFy20qZOW&#10;wePryf8A9fXvQBiX8v2m4wDk5Ir6B+Anwxu/GniS3UJ8ode3f8uleHeHNCu9e1KGwtUZ3ldV+Xkn&#10;J68Cv3h/Y/8AgLHoOl22p39thygbLDqc/wBP/r4oA+ufgb8MrfwroVpCsWJRGu7jjpwf8a+rbDT2&#10;CqCMkY7e/P5VU0HSlghRQmMDH4Yrs1RIE5OD9O3+f8igDMvPLtLR5TxtBxxj+frXxz8UteMt21rG&#10;3yr39WPX8s/nX0N8QPEqabp07bwvykDnufevh7VdQlvrl5pTuye5zke/55/L6UActdkDLYyT37Z+&#10;n+Irn5toPzHIY8HjP4D8sc+ta905DHJLBc/57fjWJK2AeMDPbr9PX0/nQBWxj5QOB6eo9Oc/h701&#10;yGBYDkAdP14/P6/pTcFvvdj68/l9O3SgDgqRgc/99EdRn9aAJY1yScAkjkgjp9f19q14eAe3Hpxx&#10;19MfXH41kwjcQuAOcHPbvx3FbMPCgZwSPXv/AJ5oAtrkdB+fr+Xtnp+tSFFI+UcYAPc/pUKLuB3d&#10;R1/r/nvUwxjPQ9Rzjj07+nPNAE0Y74ABHrnn35/lT1wwKKMgfzz078fj9KjC4yw6Zz349v8A69St&#10;yefY+31/QUARsN2GAyDnn0z6jn170jLgBgADn69DxxnoP8+7wTxwMHP8ue3T/OaUDGMHjoc8n3/z&#10;/OgCAqFwM/MfQZ6Hoak+U4wOQM9OBnPYfpSgDkr0+vYf54OaXblvl68fnQAw45JHOOg7fn/n0qLb&#10;leOM47H07/h079eKlCkAbRgY/SkPpn0HUD9MdewoAZnYSF4z+H1H4U0ncSGGDxnnGO3f/PWnYCsW&#10;zzxz3x6Z5/zmk527c/h3P6+/86AIw2GJXgHB5OD7+3emEfw57+38/wD6/vSscZZs8ke3H8+KaSAA&#10;Twf8PX9P1oAzriTIYZx68dv8/h3rmb+8S1iaSU5Vev1wew/+t6962r2ZEDEnGB1z05x17fzr5d+L&#10;3xGh0e0ktbaZVdgcEMDx3/wGKAPMPjb8SCXawtZcvjbgHAyfoeOPx4r4y1PUGQPPJy7Zzz3OMn/H&#10;8a09c1ufVLp7uZ2ct0yeg9c5H+fSvNNXv3lkMWc7TjPTP60AZt7cPdylzzk9u/vXUeCfCV74r1SG&#10;ytoyyM2GIGceo/KuYsLC41K9itLdC8kjY4Hqetfp9+zv8H4NEsINRv4slvnO4YyxHOc478D8aAPo&#10;T4C/DzT/AAToMUtwipcIuQPfsOK+vvBtw+s6gjrkRxnJ7AnHAA7dvyr5su9U8yWLTbM7ETH3Rjvj&#10;9fSvq74WaSUhg8zIJAJHfp6/5/WgD6m8MWojiQEYAGcev/66Txx4qsvD+lSzTvjaOg/TH/16lS8i&#10;0jTfNYiPap5JxjFfFHxJ8ZXHiPUpIIJd1vExCjsxHRvf/wDX3oA5DxNr1x4g1SW+nOd5+Uf3R2AP&#10;P0575rmt209CCSOeTg9KlJJwct1yOfy/n+NISSSwP3vXjP59OuaAIz8z8Hp+YI6kA0woxkO0E57g&#10;eg4zn/PenAsWJIwRn8j078UMvV8ZOOOc4HP5dMUAQEA4ZuAecZA5/wA+tJ0JJPJ7c9u446frUoH0&#10;U/n0/n/nNAwpPGCO+e3T/PrigCLr8qrweh46+mev+TTdueerHqevX6H9BSqikliecevv696ePlLc&#10;49vb17dv/rZoAiDLtyBgdB6deueP6/lUbAquF6dxxjkj9eKn3EDpk8dTk5Ht/L6VDJwARyR0z/T0&#10;/wD1UAUZ5AEBY4IznnoB+Xt6VmMN0vygbTjp078f/r7VbmfcxTHA9+n4VPYQGaUDk7vfqPf0/wD1&#10;UAdV4esC0gfBwD+P5c9un/669gsoNgQ9gMen+f8AOa5jQrEQxJlQTgdfU/8A1uTXdWqHjIyR/n/9&#10;X/6qAL0MeCD0P+T/ACq2qkA8dOh61FGAFK44/n9amlwBkHOOT/h/hQBn3k3lxFuvU9favLNdu/NL&#10;ANjB5/z+GK7bWrtUiK44IPHHYdq8l1K4Lu4xyPQc7vb86AMC5JZyrDIGf856YqllSzbsHP14xjP4&#10;8dasShi5CnI+vr3OcdeP51CyscN34B/Dr/nFADA24hT8uf8AJpmFUDfj27Zx6e/NTLwNo6HOTnk9&#10;OD9KYvdFGOOOnBJ/rQAx1AwCee46fl+fQc1CwyzHIGcZ7j8f6VOT1DHBX39evH+faogM5Ujlcg9s&#10;9u358e1ACKqgDnA/l+P50xxu3Kw5GOPp69/r/SnscDryOnTkdj6/481lanqFvp9tLNO+0IDjk4zj&#10;39O9AFHWdXtdKtJp532YB+XoScHHPTHufpX59/GT4ozazcvp1jLtQnqDwM9c9fyrq/jT8WJpHl0v&#10;Spd2eCVboOOp6fTg818W6nqLFzM7lpDzkknJ/P8AlQBX1K9RWcqclvfuPz/zj3rjJX8xi3qenbmr&#10;VxM8sjEnP4/pWx4c8O6j4j1KLTtNhaeWUgYXn6mgC/4J8E6v4z1q20jSoGmeZgPlyev0r+in9jT9&#10;lXT/AIfaPBrer24N46Z+ZfmGe/PPNedfsUfskQeGrG28S+IbXNzIA6+YOec+o6dMV+t9jYw2UCwQ&#10;rgKMcAf/AFqAJYYY7eIQwrsQcf5FWP8AV7mz0zz6+tSqigYxn8fX/P8AOvJ/iR48tvD2nukLhpW+&#10;UKOpPpj27mgDnfiX4/TTIjZ2rbpZOFXPf1J9q+eNPjuZr03dyd7OdzE+/THOOayobi+1vUH1K/JZ&#10;5D3JIA9AOP8A69draw8Lx17e4+tAGjANo+9gntx/n/Perm7C5IBH1z19/wDP8qrIuBtGQBjknOM+&#10;xpssnG0e/OAR/wDr+lAFe7nXaWJ46/Qjt/n/AOtXmXiXUxHG23kNwMHnIH0/Ouv1a7EcRHTPr3Pp&#10;0H514p4gvhLINnJ5/GgDmL6YvKzN7+uMDr3/AMeaypGO85PGOOv6inyZfDbjkL9f6ce//wBYVD0I&#10;XHB+vPt/+rpQA3aONpPH+H0x/wDqp20u+QxJyPqfT/OaaqvgYHI/yeacTk8gD8cc+9ADMclEyQee&#10;vWmnAzk/1798flTgjEBiSfyx78/zobhCADjjt69c/wBaAK74+8Bxz9D3PPt296QgcFRnrg47H8eK&#10;kbOQxHrnn8+eetK2M/MQCfy6fjQBWkTHzdOmOfy49fX/ACKaEbopyD9R/n/P0p7IMnnBJBxkc8c/&#10;/W+tMAzkgYHX8+x78UAMK5zk4J/HHYf5NNcBfQHODkdAfx4/GrDIoB4ByQen1J4/HH19zUZycDoT&#10;6cAD0yP5n+tAFc5yVxuOfx/L8f8APZiJnqMnrjPJ4559PpU4wZckYJ9CemMcf59aaF8stjBx06Y/&#10;EUAREccDP1Pv+Ht/WkXHPctnj68/h+HH86lJPHGAc8+oX2/XPr0FNdMHk57c9B3/AKc4oAYcn7gy&#10;Rjtxx1BpTkY3HGPoccd6ZxnGdxBxz+HTrzg1etoQ7YPUH/8AVQBYs7f5s7c5z1GPWvRdB0t55FGC&#10;CcduB/P86wtKsGndFRT26c9eev8An+de4eHNI8mFWZcnjr7A9R+hoA6bQ9OW2hUbcED8vQnA/wA8&#10;V0U1/b6dZveXrbIoufQ9OAOmc+1VZrm00q0N7duqRIpyWwPwFfmb+0z+0208tx4W8KznK5V5FOQg&#10;9A3TP/6qANP9pX9p0vJP4S8LTc4KPJH91QPQgkZ7Z61+Xuv+I1kZ5ZW8x5cncc/McjuO/rWVrfiC&#10;4uJHkmcs75Lc9T356/r6157eXck2CxJ4A7/nQBJeXj3LlnOcZ9ulVoYXncIgLO3QfXtTrW3mupAi&#10;KWLdBg1+kH7J37IOu/EbV4NZ120aDTFKsCyctz7jtjqKAOd/ZV/ZG1z4n6vbavrUDQ6dE6nDDG7H&#10;JHev6Nfhp8MtF+HuiW+laVAsXkqFyoxjC4/pS/Dn4aaD4B0SDS9Mt1QRKB0A/wAK9NDbcZ6igD//&#10;1/qbkYPHPP4fh3/Hn9KRScYBOeeo4H14PGf1pTg8Y4xjH69O+f8A9VC8sNpJB/T6Dj36n3oAUDgY&#10;zjHYHJ/p9D+tPVeRkAZ9ePxyMj+ffigFjg9x9Cc/n/nrSjqCcgj9M/X096AE2jJ4wB7enT3/AK8V&#10;5T8VNBGteHLiJxkbTn3Hfp+ozXrB5XPUdBnn8z/n8DWVqdsLqzlt3Xh1PQ5/LOf/ANXrQB/Pz8RN&#10;Gk0nXry2I+47YI7Dsfx/z6VwNm3lTrGCQCfz7V9fftK+EBpPiGW6VCiSfQAkfoT/AE6V8fQDE4Az&#10;kHnt37UAdnot1JpuswXMRJywx+ec9h/nt0r6+j1Ge50qK4dgQyZ6/qP8BXx1LH5UEcyYBT07HOe3&#10;T+Ve2+EvE/2vQngnmwUUY7EAfQ9D64oA9Lttb+0b0D7gC24ZzjHQ4x/L+VZV5rC2jidDknnr+eRz&#10;/QV4Z/wlptNTeEEYDFTg4zj16jn86sax4jMsJCOMj6Hrjt6D+lAH0ppPiJ9SiEcb439u3PXn19eP&#10;y72xcQ2szXCSF2BB9GGPT/PPNfK3hvxs1vKYJpQATgjkd+3p3/xr0xPEoYhw4JHXuCPTP+c980Af&#10;qJ8NL2PVtARQclQDk9xjr9Bn8a6jU9J8zJxjPzZx1Ht9P89q8I/Zy1xdQtvszOGILDr65569/Wvr&#10;W5sgRjA5GePY9fqKAPBr7S3hYsvUe+en+f8AJrGRnUjHBH+T+Oetey6hpikH5Ov9AAM1wGp6R5e6&#10;QDgenvwOe3egCjbXzoRwcjnPsfXJ5/nXVW182BlvYf5/PNeesrwk4HIPbOfTjn8K0LS6KEqTyPx+&#10;n+fpQB6zaXYGVXnpx14rpIbjIwSR19uteW2d9kBsev6+3TFdVa3+UHzbm5P5Dj09KAO0Ry2CoGf/&#10;AK/f/P0q0CchwRjn3xx6e2Ov41z9vdCTB5wTznH6CtZJNx54xntyfb86ALXp3Gfz796bt6k8D06d&#10;OcdOgpMsOjZBH+f/ANVO5GcnBHPPOf8AP+RQAgXbwxz/APW7YoYZw3XGOn9eeP8AA/TByd3A5/XF&#10;Ky/MvGS+e/v69s+39KAPkb9qTw+NT8MTSom5yhYdc8dc+ma/GjxPZGK5ZF5BHPHcd857f561/QH8&#10;U9Kj1Pw7ONu7Cn1OARzz2r8LPH2mSaZrl5buuHjkZcH1BJ/M/wCAoA8aEZLeXjBH+GeDWhaRG5ha&#10;AjkjaecD8/eqTSlJiz/MCc/THT/GtbS2Y3CmQYyRgDvngAH3/KgBLS2dMxJHuLkjIz+fFRXunGEj&#10;aNuOucDP6cjn8e/Su3WFobgK6YJ6euc8fn71panpExt1lKYOM/MPbpx/hQB5rHZ7mXKZIz6Yxmql&#10;xZBJ+ApBPHOOvUcZ/n0ruIbBZZsZ2kYHToQf84qvqGmIj5JJJ5+nFAH17+yB4oGmaudOMpAEgxjP&#10;f+n0/pX7FWUiywRyZyTg/wD1zz0/n61+BvwX1QaH4ots/KHYdOO+AfTk/wCOK/c7wXqKaloFpc5D&#10;EoOOpB/p/wDq70AdgpIAOc4/z+f+etXoJip3Z3EHp0HHf3/r+FZg45PGD7DA7VIG249eO/Tvx6/j&#10;QB3Nhek4B7evGfSt2KbcuWyP079PftXncFyYyuOo9uh6+2fpj+ddLZXgL8nA5/XgD/PtQBvSRZUn&#10;Hp/Osm4hHAAJA/wz/h3/AMK1o5QwJ7f19KJIt5Pc/wAsZ659/wBfrQBx13bbiehA/wA4rkbuzIyC&#10;u4n156969JmgOTkZB/U5rn7y2LscA4Pp147fhQB5he6eZBsZMZHtXnGr6UxJdVHTtjOc8k17hc2v&#10;JAGMn/Pb/PSuV1KyidcsMEdvegDwYxtDICRj0+vOABx/KtayvJAArHIHH4f0rc1TSwHYgEHr3B9S&#10;OT3/AFrkZUaFgCdgHHXpjqP8SMUAei2F7gK6nH6Z9AfbHHX8K8a/aAsTqfhS5wQ5eB1HXsNwOf5H&#10;v0rtLG+ZcKp6A9e4/wAKyPiCy33h1w5BVSQen8Q5zx6dcUAfif4mibdJvGC34Hpz0/w+prz0/eOT&#10;/n/69eseNrH7NqN1b8IElkTpjoa8plJEhB7UAQKo3HJGPft/+qo5Dycfhzmnt8pIzz+lVmJHtn2z&#10;wKAGY3EY4NTxZyfeq6nAJ7/5zUkTnkHpQB1vh+4aCYOD8xHA+n8v5V+uX7H2v+bYQW8j8FSmOuD2&#10;Gf6V+QmjK/2pGU8E8genGfw749q/Rn9k7WjZ6qLZ9yukinGegx2Gf1/CgD9bFyUPO3nnpzjn1zTA&#10;pyWbgj+R/wA5pIirrjqOAOAPyqRvlLbT059PYcAdf/1e9ABnhsHOOMe+BjPTr0p/8HTA+nX0/PuP&#10;0qMBs9Men4U8n+EDp/nH9KAFC47Y6fn2+nOP/rU1gpxng/iCM+v0/wD10KQpOB8o9h0HXJ96AF6n&#10;g88c/mKAFONh9h+pPQH/ACKFJB24yM+/TqAKXdgAk88dyDn0/wDr0xf4tw5oAnUhANh4A/x6nn8/&#10;atCCYqTzwT7cfT/6/NZwIOSTnPX/AD+X1pyPtzjjP+f8/nQB0yyE4x9e/wDnHH+eabNHlSp5I/TH&#10;r9azLa4OdvGc+/U5z/8AWrX8zcM55OT+X4d/xoA5e+tsYYZI/mD2B/KvyB/a+04Wer2sg+UeZcp6&#10;d8gEnHJx3r9krqMsMZBz365565H6V+VX7aumiMw3Kocx3j9ugdRigD8utYyzlicg/Tj8fwrCgLLO&#10;rKMkMO/FdXq0DMXbbwvoOnA/THWuULMshwf6UAdDOg8lJMZbeyk47H+X+fWr6WxWxIbqv45B6EDO&#10;ePTHBqWNFmt3ZOQGU5IwTuXnr2/+vXQ2GmiexLynIH8I5OR/9egDz+3ikVzGRgL3X0+vB/z71DqM&#10;RU7sYz7dunB96347Yq7tjPzHtjPpzznHpWZqcRWIFhnORx6Z/wDrUAek/s/3S2fxH093bAcOpHrx&#10;wM9h6/1r+hHwtMLjQbBwMgwoevtg1/Od8JJvs3jrSpc4DS7c/UYGD7V/Qz8PLpZ/CmmuG3ARKvrj&#10;2/woA7zI+v8Anp+X+c0gyWHTHv79sjj8KPmIG7pjv3z1/lS5HVeAMfj+NADlJySRlR9D9cf1/pQC&#10;PlYDHb0+tITlcjrnB/XOfzpTnGfTI/8A1+lACH7x5x2+o/z2pDknjIwe3t/P2oOcjt0PI69frxTN&#10;xBHqT/n24oAf9BnPv065z/hSg8DjIP07dutAwM8Yx/8AX/x/nRlf4T1Geg/UUADKBkgk4Pb37de1&#10;ITg+w/HHOcD/AD+FKec46/qB/wDWoG1jkc5/z/LigBBuZs4GPXrj1/yM0HhsDkn8fyIAFBx3PIow&#10;SxYgDGMgccep/wAaAJlIIIxgHg/4f5/nWddRbwVIGCD+nX0461cU4Y/NkZPY9MdPpx3pJF3Jx37c&#10;579f5e9AHn2rW4ZWJ6nnjnOPrmvK9ZsA0hbPTnnv9Oe1e438CMuQuM88cdO/frjNeba1ZsoJAJZf&#10;TH+f6UAfk/8AHqHGtQD7oAnGeO7Ajp9PT/CvkbU+JM4wAOh478V9l/tEEtr1tDDgRBJ22nBYHIH3&#10;sdPb1r451RecngkD8ee30oAzIM71TH+TXRtEptQASz/MwBGNoPc/4VzkfEoBPGRXZJFu04kJhApY&#10;5Hvkk464/wA+wByG8AkMeBjG3j35H+fxqZJJGceWOvPGB0PYdKi2kkuBkccnuPX3/rVi1Kq4Y8g+&#10;3+TigDZiIiTeB8wGV5yDjgA5+vavq39k0lvFRXGSZoQcfeO49Bn2r5LldXi5Gc8qB1wDnGO1fVP7&#10;Kk7ReKWBZVPnQnGOeDxz/n36UAft7agiFMnI2r/Ljnuc96tqSSeQOen8wP16fnUEO0qNp+XAHQce&#10;/wBTVnap+6CCeO34GgBVTONwyR+FKwwgOcE+/v8AT+f1NAPoOD6fz/z+lHPHcZ646/5xQAzAJXnI&#10;6joD/X8adu55wCPQfzz3pvJfIBAyecDp+dPXPy+3+T+dACAkZbPB75zjHvxSHkg46D04GP16U484&#10;xwf8/wCe9DdTxkj26Htnge9AEZwc88gj/wCuKpSK4Yr1znp7+9XcscjHQD6f59qjcAHtk8cegoAx&#10;LuF8lmBBPPoPxPSuE1a0BGBz9M4z2Gf1H9K9EnUFiQTlv/r5x6c1y2pReYhbqT68859ew/z7UAeI&#10;axZHLHaCOew+nHf6/wA68q1O3ZGcbcADqDx6c/zr3jVYScnYSAPqD9P6fzryTX4HWF3A5AJ9eOgo&#10;A+C/jHdxm5WNmAO+RxjglQAO/vXynqModzhcKxLDrwPr16ivon4u3AfWDGSMojH2y/p1+v8A9avm&#10;+/B8wnPPHQnHp+H+fpQAyBd+V7njg8+1e0+E3+x2jsxO8EbBzgHtn8euOxrxqxjYyKvqRjqPxr1T&#10;SJR9mihbCq8hBJGOFHU0Ad9pEo+2vcOCQxLBSP511t9dx3SJbscqQD3yOeh/z7V57aSpBhozl+d5&#10;wei9PzOKW51BraL5nw33m6/ePbHXgc0Ae3+HU/cKsIKKCwBBHO37xOff9K/QL4AWaR6dFcnBb7Dv&#10;UKM/62QYz+AJPvnrX5peFNVV4VgD5UHAAOeexOPrjHPrX6ifA2xmXRftTADaIo/mHzcKcD2z/h70&#10;AfQaqQAx6Htj/PepGwMY5HHX0+g9M/yqFeoC8gdx2Oen/wBapcBstyCRnr7Afh6Y9KAAZBGMAqff&#10;kU31LDnn0/8Arc//AF6XaASpPB49xn1pQDjDHn6f596AHHIPp/n/AD2phySR1x+nt/P/AApN4BBY&#10;fXp04xz7Uo3Abs5/Dk/X/P40AOHTg/59Mc/403DHcq8Z9Pbp7f5+tO3YILHr7dQaAME9MHt269fp&#10;/wDr70AV35VlxkA57Y46cf41lXCsVPr9Pbpn9DxitSQN0xge/OeePz/liqUyk5yMn9PfP19PrQBw&#10;GrQOCeMN6ev/AOr/ACa8n1yA8oU69uuBjkD6/n+Ve36pEDkOMjpjHY9TwPSvMNctSd6gcvjGDjv2&#10;78fn/KgDw+/RRI2eMkjHYZ7YHp7VlDqcsCwOPXsc9+f8iuq1SF0JGMnlh/n/ACa5gjkE9R2Hr29h&#10;QBoWkg3g5yT35z68/SvR9Ouo4rczMcBFLHnjHOPz/wAnNeW27lJAcZIAHGa6e51JLbRJwGxvUqD0&#10;xu+ue3pQB8GftG699t8TC135SOLce2Gc5+nAr5Hun3SHkkHn5q9g+K2rnUPFmouW3iNzGuTn5U4F&#10;eLu2W54oAuadbG6u4oV5LuFxzyP8ivqrRNPi07R1+XYWbGOSWwo/Pkcen4188eDLYS6xC5TcIznr&#10;1PoO5Pf86+n280WUCSnBGGxjqScjn29+/IoA5TWhb2di9zOAHl+6OSScYwf5fTpXiFsJpJpbplwW&#10;Zj6fLkgZ69D2/lXrPigyzyhG4RMnH4ckfoK4CSBYoi5yCcbsEDjPODmgDNgtJbu8is2OZtwQKANx&#10;LnjB6ccf/rr9vf2cvDyaR4Pjl2eXjbCoIzwi4JyOeT7d/rX43fDWxm1HxtpyyRMAJQzcHIAyR/nt&#10;1FfvD8NbI2PhGwjwAJFLcYPDE4P+GaAO+U47YPrSng+nAHp7DGP8+vWl4Kgfdz0J6f59qNg6Y3Ln&#10;8DjqP54oAaxPPIGM9Se/oP8AP1qpMcqccc9v19sD/PerBCkMBwOn5/hn86rTAEHIAPpjH5nn8KAO&#10;W1JTtJBz168/l1NebawrDcq45z2Pft/WvVb9Tk8jJyemM8fT1/z6eZ65GWYdxjj29B+H50AeL6up&#10;WZlYg5J7E5wegHGfriubY9SuCW5Ptz17V1utIQ7hgCOSO+D6c9j3riycksTwuBzn9P8APFAGnbth&#10;wGI9zzgeueK9F0WVtq4ODj1HJ9v/ANYry6KTc/ynJHt34wf59a9B0ObKg4znC8flj8+9AHtWkzcc&#10;HjrjnjPH68Y/Ku+smPl4B59O57jHr/WvLdIkIK4OAx/+sP0/rXpOnyfugrNgnBxj2oA28D73fp/h&#10;/hmlQqGySPm9++OpH5YqIbgo59P1/wA/5608llAJPof/AK3t7UAPBOSQeOT047/Wmg4zyCwx0Pf6&#10;dfagEgcL3/U/X6/UU926ls8gen8x257UAcz4qvxpmi3Ny3BCkAHjnH+SDX4kfHvxXc634vv4o23w&#10;QEquDweeT/n8+K/VD9oHxTHoXhmchwuxGJyOmRhcZ9cY96/EvxDfz6nd3Nw55dmYnPTnOf8APr2o&#10;A4W4c7imeMj6da6XwTo763r9nYhciSVdxHOBnnNcm3zPxyD7d6+lv2evDR1DV3vmHzAiNCemWOAQ&#10;fxNAH6J/De0i8L+F7Yp/rZiZBjsifKB26/8A160/D93Lc6+Jp3z85J56/wCf85rP1h1hhFraE/uY&#10;hCPl5Gwcn3BPUmszwszJeI7Au4OCMZ+vp+JoA931PWbh7VIIWwnfOR16f04/HPSvRPAuoi3aAOch&#10;cHcOV456/U4/WvLYrcs0V5fERxr84HAHTgY5OT3/AC74rtfBbHUNQmxnYu1eF+Ulj1/Hr7CgD0/x&#10;rrMkunxwg4M53Njv3AOff2r5610sFbA+YevNeu+K7kS3rqv+rjAUY54A6j68kV4zrLgF+eMfXn/P&#10;agDzu/yXyODz+B6HnnvWWpwDj9OvA5zgfjWjqBJk3E4zzx6+/r+VY+8Lkjn/AOt069v04oA17QKX&#10;+Y9D3PYH/PNejaU6hAqn0/Dv9DXmthneGXv3OPpx3/zzXo+j7fkI7dzz9TQB6lpbMdiuMEAdh3Pb&#10;/PPWusiBHzZwRn269P8ACuQ0ti0a56gDt2J/Dmuti3AEYxn69xQBPlSMjv8AiB/ifxpWJ+6pyQev&#10;uegH60mc8KMnjjPp19+vSnHcfc+/9R6/WgAx1yuMcfh3/wA+1ITkYYZPuOoHt6fTNPwv8Iz3/Aen&#10;v/n1pCoCnjOCOh/n9fpQBAQQemP/ANYP+c0/YeMjAz0ByB15p+1duOoznP8AP09f6etM+UYyD69h&#10;35+n1oABkAEZBGc5/Pr6e1MIPc9sZ+v+f/1U9iSNoOAR+XX/AD7/AMmMCMHoD07YoAzJ12kr6enf&#10;0/qOnr7ViXWAXycHGe/r39cc1vXe3scAYz3/AM/n+Vc3eMATt7c9uo9vx6/SgDldRZRGxByT198D&#10;p05+uK8+1e4C789s9RnGPT8f89a7TUJCN4B4P0x+vPOefxFePeNtZTTbGWUOFIB5+g/yP/10AfN/&#10;xk8XeRG9tG4DAfQjnj1/+sT7V8WalfTNvlb5QeTnuT7cn/PSvQPH/iD+1dTeQPuUMcenJ4+v+ete&#10;M6nckuEiOBjt6jrmgDHldppTIxySc/Wvrb9m34dza9qQ1h03eW21Plz8xxz+v+e3y1pGnTanew2d&#10;uN0krbQB1OSMcda/bf8AZq+FbeH/AAvaXMkeHHXK4/eFQT6dMUAeu+GfC9vZ2rsvEVugA46nvn/6&#10;3OPyrz7xGZrvXWSIEQxKFHHH49fzr6ok0iPTdKZQMl8g/wD189+P85r598SWaaOssuNrjJxnsT/n&#10;8ce9AGZp920d3aWVurSPM21SBjDD+nrx/wDW+ntIiGi+H2nc7mceWpJz83Un8M496+aPh2gvNafU&#10;F+c28f7scY8x+FAHr/XrX0Pq8zIEsNxcW6gN3BY8n9aAMZyxzxgsTn35P+f88w8rjaMleRj9eKcS&#10;U6dB04x0J5oGVILLkHjpk/l+tAEbKQCCMHHGOpP+ef6DNABUAsMYwR1H1HT9PpUpXbxjAP69f5Ui&#10;7V+bgE59+3FAEJySFJx079uf6dads3MeRgnGM9vbNSEg4OOO3A6cdfp/QUzJ+Zex9vwPv+P+FACE&#10;cswOc9s9P5/lWbdEAcc4OODnp0q+wLD0P556fh9Pb3rLuSc5c49AT0x9PqMUAYlw7AHafx/D15/z&#10;0rnLwsRnt29c9Ca3bs5AGfr14OPz71zd0xwScE9D+HHHegDn7pguCvbPbn6dvyrHY5YHjcPcDB9T&#10;9O1aF2wYnpnGfqePU/54rOBYnBG49OuMD/P+FAGvbnceB6enT+Xt+vrW/abcctzn8/f8P19KwrVO&#10;PUjPToeO/p+FdDboc4CnqOMDrQBv24KkIvH9cf410MBAww6HoMcfy/nWFBgIcADr29On5nt6fjW5&#10;COBng4x3Pp0P9KALQyB6A8/5/wA/hSdCMnjrgZ/PsKVSACW5GDjP9MfyqF5EUcnGfw49+fxxQBma&#10;zqMWm2ct1KwQqpxyB93k/wAu1fl58ffiJNrmqPp1u5KIcnr09P8AP0r6w+PXxCi0TSpoIpQHKnoR&#10;16cdPwxX5d6nqEmo3U93M2Wcn7xBJB/XOcfpQBi6hcNEpYZL89fcdzXBzPLcTHJyc9P/AK1berXK&#10;klC2Scn05B7V0fw58J3PinXoLOKIuu4E8Z4zz+g/pQB9o/safA278VeILbWbyD90rDaSp+6O/rj/&#10;ADxX9D3gbwfa6Lp8FpCgARQMYwB9B9Pyr5S/Zd+HMHhjw7atFaeUWA5Yc1996dalIwWOOn4UAaEM&#10;KQoB/dHpisbU7wRxO5Odvp9OB+ArSu3dsKpwo6n1NeQfEXxJBo2myxK+HK9evJ9vagD5++KXiOXU&#10;tRayib90mc+5B5zx39K8Xm4DbeQRxyfXPPX8q0726kuJnmOGLHI79eM/57Vi3TKFOR3HX36HFAGP&#10;OWJZcZBIyOv6j/PasOYsTkfTI4P8vxz6da1JnKl9xG36d8/pWTMAwIzkj8uT/n/JoAgX7pLAZHfH&#10;45Pt3pUDg/KOD+Pp9P8AP403qCO/H179TTgdvRcgnnkYGetAFy3UE46k+v6/5/lWuiEdBggn2/nx&#10;/kVn2ihmHPJx2xz6Z/LpWwo4GSMDPQfTqc0AP2HKqo3Yx+IPWnAAk4wc9MDnn8P/ANX404gMuASQ&#10;B09fT3/yKEGcnPHB4B4z7d/p0oAcv3SD1HUEfT1Bxn/DpTyuVx26DHfn8c+nHWmoG3+uen+e2OuK&#10;iUSljjoOe56DqPXpQBOT04xkZ44IHX/I/WjIOBgkHr7j149uM9+elKBuIGMAdOCc8ev86RVJAIBH&#10;+0eg/CgBMcDsD0xnn0/P/PNO4ycnn1/l+P60hUAAZIHPbHP0oJI5AxlR+B4zznnrjFACSgMvfj+Q&#10;wP8A9QqM54LDnnryfbt2/wA80r9SCOv6Y/z/APWpjKCMluD8uOpHHP8An1BoARggb5Rk8enX/P5d&#10;6AxDFVGTk/icD2/EUjEndgEe3AOfU/lSDOcAZAAPI6diff3/AA9aAGMQS3BJH9PU55/KqM7+WCFG&#10;GGfy981dZiCQeg/H+X+e1ch4i1WLS7R55TgoCTyQPf8ADv8A/XoA8++Ifi+38P6bLJK2H2k/1H4n&#10;681+aHjjxJc+JdTeedt0YY5xg98AY7e/p19K9J+Lfj+XXdWeyt5SYgdp9yT19vY185avqYtYzgfM&#10;ByAeoPp6fXH6UAc/rN+igRRcj2yevr7+1cmd80ozyePx9v1pJ5XuJS57/wBea91+CvwvvfHGtwS+&#10;SXgRlHI4Oeh/DuaAPY/2d/g7NqtzBrd5GQHII4Iwo447c/T3zX6Q3a6f4X0yKNTtKLgqPvEY5A7Z&#10;7+nvVjwn4DsvB3h2KArsMSdcYx+ffH+RXj/jLVLvU7wQwAuEJ98+nX8cn17mgDrNAv4rzVongXcS&#10;+Rn2PvX6HfC+wNvbpfXSkI6AqD2HGcf5/lXwf8IfCVzql7E8qsnnsF3EDgKfmr7v1nX7Xwzof7kh&#10;WRBHEPVsdQPQfrQBifFXx06q+iWT7Tg7uuMen+fwr5rkyCWIP9f09v5cVpX97NfXcl1cPukkO4nv&#10;g/5xWawG7pxwTjvz/j/n0AIy3BIHrj8uAcZx/nio13DO0ZHb8u/+f6U7cQS3QnHf26Dr/n0oIIAU&#10;DI6enTOf6frzQAuCRlhycf04zz+FIu08Ic5OPx9f5UoUHDkc8H/P+cUvyh9vfjn0x/PPagBhBOOQ&#10;QefTHNRlN2cnbn9Dj15/zzTyTxjjJHY9/wDP503cCAD0P0/X+X+RQBEUjIGM4PPbnjt9aaeSMHPA&#10;H+OB3/Ej1qdnDYGcg9c44z7VWJPHGCMc45/H3z2I7ZoAmZgc7Rge3fnv/LjvWfcyt36f5xx/Tr7V&#10;YkOCWK8n3/TPX9ayJmX5gD0/DPOOD1oArMSX3LnGB7Z9f844rtNAsWkdZMZyffAHoP8AP1rlLaIy&#10;OozgHH/18Yxn1r13w5ZiKPkZJ6HGMH/P+c0AdfYQ4wR06dO/b26/hXSQx4UDPPtjr+lZ1vEcDd3/&#10;AMj+tbKA/l2/z6HvQBMq9WJ5HH688dQKrXD7FYZwAO/bj0/lVpmVVOc9+h7d6w9UnCxFQcEemO3A&#10;/wA/jQBwfiG7Y5VjyM4/z/T9K86uJW3M2OT3/wD1/wCeldDrFx5spxgD6f5P61y8xLNk9M9c5+vp&#10;wM/40AV245JxnP0/+t+P/wCpigkYHJHf/wDVz34qQ7kY9gOv6/n7/wCcsLPyzHGMd8fQ96AE2ucB&#10;hyfrjPTj0Oevr3xUDKCBuOT+POP88VNvOCcAYHHr6/Xn/wDVUROfvDr+Yz1z/PigBoHTOQSOnTI9&#10;DxzQwIY7iQT0HOf8j/OKCQBkfKecnrgdOc/41XuJUhjMkh2BR1zjp3zmgCreXUVrG0sh4Q9eD09c&#10;9O3vXxl8bPi2LaKXS9OlyxGML04PP5dK6f4y/Fq302CWxsZcuewOPm6AHtxX53a/rVzqNzLeXchd&#10;5DuG48DPagCLV9ZnuGe6lZnkc/VRwOw9uP581xE87zMS2TRd3TysWPJ+nr1ptnaz306wQIZHc4AH&#10;fPtQBc0vTLnVLuKztUZ5ZmCgDnk8H/H+dftf+xD+yOyNB4t8R22WZcpuHPUEDBGPX/CvLf2Kv2TL&#10;rXtSg8V+JrRmgBDIjqeQMevr0x9K/fvwl4XsPDemRWNrGEWMBRjAwB0AGO2OaANXRtEtdHsY7S2U&#10;IsYGAMDt2/OtNlOOnA68HpUxwCWH+fbmuF8a+MLHw1pr3E8oQqO5A7Z/yKAM/wAd+N7Hwxpssjvh&#10;gCAB97ODwOOtfDeq65f+LtaN3dNmPd8q5OAD0GMfj/WqPi/xne+M9YZ3ciAN+7U84HqffI61v+Ht&#10;OWNBIwyemT+vFAHRabZiJFXbwO+D+A/ln+VdJEuCcnge4/p0qC2i2kenb/Oeh/WtFRhSTweP8/40&#10;AIyjyzkjJ4/zj/Pes25kCITjoMZOetXZpACcnr/Xn/P/ANeuW1W+WBCQ2GPPXkZ5P1/zzQBxniHU&#10;tu6PdzxjqOnPv16f415HeTeaS/zAHnjt7Zro9bv3mkcK2ADjr7f17VyDFXO/qf8A6/b/AD3oAjdc&#10;kgjJyfbqB07/AF//AFVBIpB5OMcd/p16VO7ZQbiCQOPr+OfzqDBPU5A+p/Af/WFACbQRgHrx05+u&#10;ePT8vWhjjJGAc45I6Dvn607jcc8jn+Xr+ZP6UYG1uoBxjnH5/wD1vwoAYQGO7OM5+n+c/wBe3NNc&#10;dRkDqfy6/TNODFm4OMeg9+v1/TrS5P3W574x+fX+X1oAgKHIOcjvjp+VJjgBBnPbH/6qU5PPUgHj&#10;Gc4xjn8sUgODnPPGeOB+H0/z1oAYyHPAJB9Pr0/D0/GmAfKdpxxjjP6/T2/+vUmAAAeT7k9uD+VA&#10;HX5ev49OOlAEbqu5s5wOnTJ/U9R9abg7dpyAeuD7duOc0snKgDkrz2/H86jwWYg9M/8A6ufzx+VA&#10;DWUK2V4B75P159QaiZtvXuT07Z//AF/yqViCSCOx56cn1x39sVEUODxyPxzQA1ATnkYOT+vIGRj/&#10;ADn0pWJwTng47e3PfPWnYJxngc9Rz79O3bPTtSnkquAMcZ68H0oARE3E4GSCPzPXGP8AI/Cuj0+z&#10;YkYGSTjjPJ4xj175qnZ25LJt4IwM88Z7ZP8AWvRdB0hppArZ5PPXn1+v40AdJ4Z0YALOwJzj1H0/&#10;z+leoPcWmkWRurs7EiXOenTsP5Vjxy2WiWDXd8wjjiGSW6epx/8AWr86v2kv2lGIn8O+GrgE5aNn&#10;Rh8oOeh9T/jQBa/aV/aWklln8MeGpskBkd1PCgE5wcDngHPavzC13X3lmeZ3Mkkhzzydx5Occ1X1&#10;7W5pZpLh5C0kjZJY8nPOT/8Aq9a89ubhpGJJJJP60APuJ2kcljnd+Xt/Oo7a3luZESIbixHHXJzT&#10;baCe6mWKFC7MQAAMkk+nXmv03/ZA/ZK1Lxpqtr4g8R2rJZxsr7SvBAORj/6/Q0AR/sj/ALH+sePN&#10;Vt9e1+2YWcbBgrAkHkcYPH481/Qv4H8C6R4L0qKw02BYhGoHyjAGOtJ4E8GaP4N0eDT9LgWFI1C8&#10;DGMD/P411N3dSbCtsfmP4kn2oAvyTxQr87Yzx+fauA8Z/EPRPCVhdT3U4VoFOT1wxHAHqx7Dt1Jr&#10;kvHfie08NQG81G72eQpPLdG7Ko7t6enWvz58aeNb/wAV3ZluGZLaNm8qPOdvoxPQk9Sfw6UAf//Q&#10;+qPfGQOv/wBb1/wxTiB91emO315/+v8AlScfKM468Z6HHGSfY5pWJ28jkfr79unFAEW4KwbPHqBn&#10;r17/AK5qcEnndlhjHPBxUHG/JGCf69vzqVeFGOM4/n1oAexPVuD9Onqccc/nVdlVgc9T+h+g6fj3&#10;7VKWyCGGAMe/X/IpHG1SCTnrxxjOP5/nQB8IftVeDFvNGur1UG+JS68dR7dMcf8A16/JyZWt7wK5&#10;C4z2HX/PWv3v+L3h8a94YvY2TLFGHTJ6dOnGa/Dbxpo8mka1PATjy5GHPf8APoO2PzxQBXjklngV&#10;M5G3vjk44x9OOaradqsmlSsHcgdwOhx+p+lMsb4bSj/MR04P4+30zWVrJkbEi9MHv27UAVNX1Lde&#10;NOHwWyT2yf1Ofzqv/bbzoUyQDz9Pw7//AKsdKwL6UNgLwR6j29fxqhE5DdcZ/TNAHRjUnikBTIGe&#10;pPfI/Wu10nxLJI6l3IwQPQHtz3I9MCvLHfJ4OR+Wfr/jTopXiI2nGevNAH6k/sw+LhBrcNtNLgu2&#10;DzgDqRx71+rUcQngRwu5HXI79un8un61/Pf8DPGf9meK7KR5MASDIPbsD6nt198Gv6A/Auowa94b&#10;tLpDvLIp69eOp/woAguLIseVwB/X+Yrkr/TQ4PGTj0/T0wD/AJ6V6lcWgAKkYyPzOMZrAurT5SVG&#10;cZ//AF+x7ZoA8O1XSDgyoc57Y9CBxXJzQTQMeOPxwAB64/xzz+Pul5pzbSuOOT+vWuJ1LSMjft6j&#10;APJxnuPbtQBxMN0wG49j9Of8+9dDY35+QBzyfr/kGueu7SWBiQMYJ6HPH07VFb3JiYBjjGOnT2/n&#10;+GR9aAPUrO9BCqDkDp/Pj8fzroYLvoScZz7ZPfpwM/5zxXmFpf4wckgHHfkenTtXS2l7ztJzjg56&#10;fl26/wBaAPRIZVbgnAAHA7/5NWRgjrgHH6/5/wDrVytve7gMsd39PT863oZskbSAeM9/w7/596AL&#10;wG1vl4zjpn09aQ9QMY7cnH155+lNRlY/L0xgdRz7elS5JzgfX06c+uRx9fwoAydYtReadcQdTKhH&#10;XpxwPb/PNfib+0V4em0rxpduAUFyFfp77T+fc1+4r4YY/Pnr6g/5/CvzN/a/8LJCw1JEGYpGH0DH&#10;jp7+lAH5cXcTJLkH5l59gOuccetS6bK0N3FI7lVYkD8/yrR1KIJI5AwGPfryOf5fiK51mc55ww5/&#10;z6dRQB7bHDDPFbSRDa4wGGehB/r/APqrumspJ9KV2TII6deR1/H/AOtxXBeCvJu7Aq5PGGDd8jrn&#10;nj8fTNfQum6dDNpI2qocDGQMgj3P4fzFAHhEWlMlyeMkfkB259fw/wAKjvdFkYbpecAE5OOc4xnH&#10;b39s166/h7Cm4lHL55yccHjA7/pUUmhloQ6x7iR2Bxxjk/X2oA8b0hLmw1aCZFKmFw2D/Mf0r9o/&#10;gLrbat4ViMhBbjPsPUc/SvyMv9KMcx8yLDDnkEYwPbp9fzr9B/2VfEym2/syV/mJOB1JODzn26fl&#10;zQB91nPcdeOf88+1AyWyOT+XHX39ev8AhSKc4LHk96AOuOBjPf8A/Vg5/rQBYBGASe3P0+uPX1q3&#10;BO8ZyxyBjr3/AB6f5/Gs+MkDjggcenPX165qUOMDHORnvzwRQB2dlfK4Ck9fU9+3/wBf+lb6P/n1&#10;rzi3uBGRk9R/nP511Vle7h8zYPHTBxx+lAG5LFvBJGSfX0PSsu4tzuOBwT6de5x0/wAmteOTeB3z&#10;jj3/AM+tNljZlPce5/X8KAOHurYZOBkD8we2K5a7tFBIIwP8O49fb8K9FuoSOcAn8D0PFc3d2xzx&#10;we3uPQ/l6UAeXalYbwfQj146jHX0715zqlgRubaQPw9e/wBeM8V7bd2hLFVGCM/ifr0NcdqNkJFO&#10;9dw/Tk8c+lAHij5hlKKMHP5D39/596h1aT7Ro9xA3zZUnv259x2rp9U0srv2qMDr16euPY8+1cjO&#10;jeVJEy8H6H8vrQB+Vvxb05oPFGpo4KIJ9w7538/lzzXz1dp5czpjABPbnr6V9j/HLSHi1yR1XaJV&#10;+c4xyD3r491RSJ+Bxz69/wD9dAGY3OMf/r/wqs4Pccn+VWwpwN3IFQz4GMHB46CgCpn1/lTkPPJ4&#10;+lMzzzzSrwen9aAO+8L2YmZ5CPlGM9yOmSPwr6++BeoPpniyJVOA4H4kMDkdK+TvCs5MZT7o2nJw&#10;cfgf51734KvvsXiKxnAzmQAgjtxx6Y4+lAH7saZOJbGBxkB1DDuTkf4f/XrUyfvEYIJ+nv8Az7fh&#10;XB+Ar06h4Zsps7iE2noOnTP4HpzXdqf4s+vU89eP/wBePrQAc88dcn6+/H+FIckDPJPpk89vx/pT&#10;tysM4wBx09fbtTTwM5wRx34x05/GgAJPynPI69cntj/JpTknPofT+ZpTkg56Dr70mOxOSc/j7/hQ&#10;ANjflj29P501WwuM84/T0pSB34Hbnt2x/n9aCMAkdR/WgBwHTjBJ4/rn8s0hJ7DBHbn8c8kfpQQc&#10;YPBz+XftSED+Mbhz8vfHQgf/AFqAJoZGXDEkAD0/Trwa24ZyVHP3fT8s+n/6+awFBYccEdD79uB/&#10;LPrVqFyHwTzz/PHtQBuTIZM+oAPrz2/wH9c1+cv7bVgDo8lwTgJPCx9gy7Tj6nH/AOuv0TSbeDlu&#10;R9enr/XrXw9+2hZCXwdeSqo3BYHH/AZBnHrxx/jQB+MOtbijYOfTHJ7dxnv9e/NcARtcgH1/T869&#10;L1pTIG5wDg56MeePavPHUCQ565PJ70Ad3pkQn0woo3uyxk8jj/PHevQ9Is5DYNEn8XOTwuMd89f5&#10;VxnhQSy2wWMZBjOBnuG9f8969q0azW30wh0+dt2RjOR2B/DvQB4pPZbp8nhSegHAye3+f0rL8QWo&#10;ihGxcEfpgc9eua7++shA+GXkgHb3U59fbv8ApXMawu63+YcHOfofb/P5UAc/4LkW18R2DMSSJozn&#10;Hqef8+9fv58IL1pPCFmmclCR7nnPH19f07V/P7oy+TqVpIzEBJF55/hHU/p+FfuN8CtVafwiisfu&#10;MOcY4Pt60AfT8bZG5Dk4798fhUg3EHjAPoT+YzWRazhsLnjjA69f881rKcjGQT0z7+4oAfnOO3/1&#10;+/bp3p5zj5hg89Ox+n4cc0cg7s4I+nT+dBcKQuOc+pH9f1oAbhflTHGMZ6Y/zz/hTdu1j7E/jz/n&#10;/CgMOnQY6Z6duPp9Oop+SD8pOR7fz6/hQBH0257ZPAzgdOv/ANb3p45I746d/wDAGlXI75I/z7Y6&#10;UpyTnOCfxx+WOtACdASvUY9eSOv50udpHPXqOv8A+qgA4I6g44z69AMUE8bwSD7Yx9OR3oAOAAQe&#10;D/nP/wCo0wnB3YwB7ZP+fbjr6UpYleeQeMdenr+Z/wAKaexPIOeoznA7emPWgBRz8uMY759P51Jk&#10;c5OB79/1H4VGA3K9j79x6+tOA6A9CD+Hp9f6UAZ95GChXPscd+OPr/TtXF6tbbyQe3Q/Uevr/nrX&#10;ezq20nOR1xnv2B/H/Gua1KFgrKvfnI7evH40Afjp+0aCvii28sdYZQMEcfPnHbPvXxzqylAQ3JO3&#10;J/8Are/tX2v+0fHGPFdpG4JHkTH1P+sOAK+MvEMqNOsSJsCKOPfvz3J70Ac5CSzjnByOc9vy4rtj&#10;cTLpqxxjaAuGzgknOePY9/61x9vtEq5GBu5+n1rqNVuG/s1YohlSwBY9ePTv3oA55lCqGc7SRlQM&#10;7jzgA57df8Kf5YjjD4wTnA+n/wBeqkJIcNnABBJ/PHNTqxZwScuT1zjp2NAGgi4jLsMsVHrng45P&#10;1H+e31Z+yhbTTeNTGoziSNemBuJ4B9c/5FfLc0zQxiBBvPAI659QfzJr66/ZBidvFsmDtzdQAY7s&#10;Oee34UAftRagiFFBzlRn3zxySPrxVxSDwTgAj/61Z9rIohTjGQOM9M1e6epB6+h/z/8AWoAceWyR&#10;gDvzz3H/AOqkP+ycDn3x/n60rE53Ec59fxxxRkFc46+/+fwoAC248DBPbHOffP8AjSNnqBg+o7n2&#10;4zj2zQFbIyCc44+n+fxp2eDg4wOef89RQABiM9Mtz9T2/P8Az6U3Hfb0x3H5H9aaxKks3P8An04p&#10;ysQp5yB3/r/n39aAF5HQcjHfrx2+lNIYA55A7frzz6c1IMEkHn/Pb/P40zGQecDj/P4f/qoAzZ1C&#10;7ehH4Z/xNYd1ESAc88jHT39z/n3ro5yF+f8A+tisyVVPyrkjBzx2oA8w1e2AjdguTwB1zn9K8a8U&#10;x+RY3EvOQjHj9P59elfQurQBgQeeOe3J/wA814d49h8rR7lTyWGOe+ccZ4/CgD8ofiXIza9egtxE&#10;AnTvjj/6/SvDbxlMjc5x7cZ/wr2T4hy517UZgxwJ3X8E4H8q8bkUMTjOD/P3oAn04jzRgjIOckcD&#10;8a7myDKEbsmWPHPP59en5d65HTbco+ZDnCk4z29fT8a7a3dDLH5hIKqB9QAeB9OR+P40AdBZyOES&#10;Sc4QKScjHB7cfT6msW7vjdXEc8uQiE4bI+bHI/A5Hrxirl1Iv2cxoMnA/Pv/ACx9O9YMLSNyFzuz&#10;jj5R6nHbjigD1fwZeSy38ETARpM4HP3h6+4z+P58V+yvwfAPhVJ+oeQ9MH7vy/XryP0Ffi/8ObX7&#10;b4ksAzbyGDYX5cbTk4PBHt37cV+2vwwtjaeD9OCkfPGZG46lyTg9+ff60Aemgu2ccAZPQ9f5/h19&#10;akG7G4d8g/5/z+dQISYwGOBzx1GP06VNkk/N27e3r+fegCN9ueO3v+h9vwpS3X88cn8f896cwOMZ&#10;zn3559qZ3xkjJ7e3Y/gD/kUAIN33COMc54608HHynpn1z/jjsaQhtuF4OTnHHOfrQc4GSCcYGD3/&#10;AM96AHZ7D/8AXj/PWmqxxkjgDsOoz/P1/wA4FAyG6k+3vR1bC8Dn9c5+uelADWDfxnB5/X3/AM81&#10;WcEZJGCfU5xnp/8ArOP8be3IBA4PY/55zVWQclV5Jwc855/lQBzupQkHcRjP5/mK861iLbksMevP&#10;Bz07j8/19fUbxFKnvjj1zz1/z+dcBrcWchRjA65OR2/H3/pQB4hrUZdi31znvx6dq4KVGTrxgZ98&#10;ew/CvTtdjxnB6+5z6YrzS9+QgPzx9eTzgdvwoAjRlLAjkn68Z9Ocf569KyPGGpCy0TMrHADPjGB8&#10;ink8+v8AnpVxJeQpOTnHr+nqP88V5B8X9a+zaBcwq+G8pYhkj70hyc98nn/9VAHwl4lvJLq+uJ2O&#10;TOxcnn+LnB9c9a4wn5j+NbWrMVlK+nv+GTWEoeRwqc5oA9f+GVkJrl7mQZAKqM9B756/lXvt1BJd&#10;zMC2ET+mOeP859hXm3ww0l4IPOZeTlj0Hbt3/H+lexLYMYpDJ0bA7jpnkmgDx/xIjXd4UUERJ8vb&#10;IAGTz9e1cfqn+ioVZQS4xn0BJJP4fpXpmoxwC7J2qWAPfOM9B6en61xWp2iTo00rYG3oCOTngGgD&#10;0n9nbQrnXvGkl2yNKsQRQ/8ACXk+UA9cYA6A+lftzpVollZQWiDCxxquOnQY+n0Ffmf+yBoX2nUU&#10;vxB5SGdnZR02xLtXP48/rxX6fJlQGGRj/wCv069z+VADxnjjOfbPI9uvSnNzkY68Z9en5etR8nIJ&#10;yQD74x/jUoLBgyjn0/nwP50ARYByw4z9COPT1z/hUEhw24dPfr/P9Ktvlg3Ug/zz79z/AEFV2AOc&#10;HAz2659P1oAwb5WKl87h0544xn+mK811tBljgEDPB5Ax6+n416ffg7XIOMdge57Dp+tea6wrcnOC&#10;R/8AX9qAPHdcTO71IwO4OfWvOJWYPt6bv1I/w/CvTdcULz1xng84zzx/n8a8yuiRJz04IP8AM+lA&#10;E0LHfhhgnHfrk/p/Su00SVwdoPB7Ejtxx3zxXAxTAOEbge2Txn/PT9a6/SZArKzcAnj8OTk/WgD2&#10;3Rpd+Mnnp26cD146da9M0pyVDZ4HbHfvj+v9M15Doc/T5ep+mf5dq9T01gqoMjjpyfy/D/8AXQB2&#10;MfQDGe319R/WnFQFVmwC2Pw9f89qjhfBVs8dO5xnnFStwDjjB/Xvj/PSgBg2hQ4HJx+H9R/kVFMw&#10;iXe3IAx9OOeKkbIOOcge3PYfpXNeJdTTTtJuLgkAouB0HJoA/PL9rDxo1wP7JQ4MrsCFI5VeABjP&#10;vX5zaxe4iMMICqcDI7Ec+3v+PqK98+OXis6x4quWjf8AdRMF7YznqPWvmO/nLzHJxjHfP1H+cUAQ&#10;QQ+fOsfXrmv00/Zv8BR6fokFzcQ5JVrgkjrxheMZ688/zr89fAujT674isbGBN7STIAvUmv3H+Gf&#10;hGPR/D1s0sWBcSLGoA5KJ0z+PH+PFAHM6tawWunSSsm+Urxn19PpR8PfDct5cm7lXaob7vqPU/T8&#10;s/lXpvirw55sEUECYLsTt44yfT/H8a7Dw/oI0bSxGgUOVI6Agf4UAeS+OdQi0pBaxfKY+nQZX8xn&#10;Pf3rv/hwZotM8xsIix+cwQ/KS3Qn19ev4V5J4stW1DWFsxmQGQHHHI7d+AeSfpXvGjWos9CCgbFu&#10;iNoOeET5QT35PT/CgDK1WQNvYjnk9+/POf5V5frBwCCTknjnH+frXp2pnAwTyOnqM15ZrB+8MkY7&#10;A4/D3/yKAPOb9vnOecEnkjPP6n2H+NYqzru2txkn8+/+f61pam5WQ5H8uCfT646/WufEp343dCeO&#10;KAOksGPnglsAevA/z/L+fp2ik4TIyGye+fz/AM815VpzEkMDyMH6+p/M9K9O0RmYAMdp9sj/AD/k&#10;0Aep6aXOBgYxnuPw79MH+dddbn5QuMkY/wA4rjdMfOzaM4HoeO1dlb5CnKgDv9fp/kUAXwMDcuFI&#10;/ID6/wA/8aTLAkE459ufX2/+tSk9MHbt6/iP/r/57SNjfwSD6e59/bvQAwAhQVODyP179/akY5xu&#10;O3GPX/D8qcGcnjkfzz2PbtUQwBgZ4/zj6e1AC9xt69e/Xjt3/wAj6qpbjAIB/EY9Occ+1JwRwSTk&#10;8+vfn6UvTgkAdeD29+ufpQAYyRuHJ4wB+h+gqNhnPHbr1/AVKxbBZDkcgDn6fjjNQPhlU8EDuAOO&#10;nT2/WgDMuzgkjnOTjnjP8vwrlNQkQKQDjHv/AFrp71gCxY4x09Rx0/8A1Vxepy4Q4OM+p6etAHFa&#10;lKFyZMbR36+vbP8AnuelfGfxy8XLbW7W0L4Yg4wfrnjOM+gr6j8X6tFp2mTXMjBN2cE56EHOPx7V&#10;+ZXxP8SPrWtzIrEohbJ7HH1PX360AeTahdEsZSOD8xz24OfyrjZH82Ut0JJPT15rU1S5XhMYx/Xn&#10;8fT+VULC2N9PHbIMtK20cZyc+goA+qf2WPh0/irxpBqEse6C0wwyCQWJwOK/fjwb4Wh0rSrWxUBf&#10;LXe4/wBo+/t/n0r49/Yz+Dg8P+GLTUrq3CymNZXJGc9cD8O/uM1+h9lpsio0xGA4wPoeuRQB5z4m&#10;Us8duvQdwOw7dvzx/jXzb8R7YPIWuHEe/J9SeOnt6cf1r6z1myhghe5I3de/QCvkzxN/xOfEQWKP&#10;fBAyyvkHAwxwvuScfnQB0Xw10m10e1+2LHny90jsw6ysuEGegAHIHuD611kjmRjI53Fjn6/X/IpI&#10;oG07T4rJjtlkIklH+0e3vgcVGWDDdjGfp6/57UAKSCc54GcZycdOuPypQMYB47jgcH6/T0FGQeU5&#10;z/8Arz9fWnDjBxgEkenf9O9ADcknGOD7/wA84zj/AOuKgyecck/dOBk/rUvHrg/rxxz60KCSW6n+&#10;f/66AGnjLA88d+PwP/1qbnqeMZH4fp+HFPOeSRtBGcqensfwP880FQx3Efexj+n4+38qAIiQoLY5&#10;7j+WP/r1i3BzjB789+f6fSthm2h3I5J9Kw7og4xxz9On+fyoAwrl8LyeMdQOf68ZHXGf51y9ySR0&#10;6+o6e/XH+ea6C6kwgyc4x3GOPWuVuZGyVPAOenv6/l2oAxrk5b5h1xj049/bpiqyruYEEY7dPp9f&#10;br7e9PuG2/KOSR6nt0x+VNjIL9Ovp3I9fT2oA2oQMhQM5HQnGO/H4Hr710VupyMjljjPfPr/AI+1&#10;Y1qF2nyzjPHpj2IrftoyBnqe2Pz/AD7/AORQBt2wbv0OO2M59+/uelbcCjHQ5Ofy+v1xWRbqOCfU&#10;+pzjpnn09K2ozmIMRg9fbPY49qAHlZONy5685HJz7f5x6VyPinW7fSNMkuZXCEDgnt6nr2/ycc11&#10;E7pDGZMDAz/L+fSvhP8AaL+J32SGTTrWX944K4Unnjtz/n9KAPlv4z+OZfEevyW0bboo2Jb3weDj&#10;09ePw9PAb25KQu2NzAc8gZz6flzS31/cXM0k0jZLnP3j+BI9fx4rlL25MjFSAc8+wb1/z3oAYvnX&#10;c4jUZJOMde/QV+o/7Ivwlzcwahd2hbkEkr1zx3xXwn8GfBlz4n8SwIUPlB1znp19K/oI+A/gm00H&#10;TbWCGIFyowf88+5/yaAPrTwJaLbWsECR7VQAY47dzXs8Uw2BF9P84ridJgTT7MM5wT07mujs5TIp&#10;dzgDnP8ALvQBJrF9Fptq8rtg7T39u1fD3xB8VSa3qEsQf91ESPU5H/1/6EV7V8VvFQhtp7OKQ+Y+&#10;5QOeAeuK+THlZstkgnrycnn+v+NAFdizk7vx4znnoOOnrWVdD+AnAGfTp788YrUdguR3569u3rjp&#10;WJeOQcZwO3Ofp+Z70AZFzIckkngZ4wcVlM+flLA9Oo2557n/AB/+vVy6LclznP6dD7Gs1/mJBGRx&#10;wSTknnjjP40AOG9jgtwM/iM8dv8A9VSqo4BGfwOev9f89KrqRvA6A84Ax9fpn86uwr8wGcA//r4/&#10;wPtQBpQKfvEchv8A9eBxj+vFacQxjvnPT29eMfQ//rqrAoAHGCRkdRjPP+RWhGuVJByAD/gR/n+l&#10;AC7Tknbg/nn2NSZbaecEY7+nPGP6fpQIxkAjOeoPbHXHbpT9p2+w9fT/AOv0oAUEna2TkfT8uvH4&#10;05zhzu+U8c9Ovb+lKeM4OTzzzyO2aQgAZbBJ6DJ/z7/pkUANDDJ56kf1HQ/5+tNbknJDkYx0OTx0&#10;/Pqf/r07PHzcA5zg9/8APWms2MtjJGeeeuOMfl/nNADTjjPOefqP89s/Shc5Axz/AE657/40vDDa&#10;Rkj6549fypz9to46889eD3oAY2Ain156j8/f27496RnUA8c8nA69uvHWnBskdFI7j6nk/wCeKjwG&#10;J7n19sDtnjn8cUAQueQucY6HjnPc+/1pjNlixGST9BnrxU7rtPJwfTt6/TNRs4TGefXn27eo/wAK&#10;AKV1OkKSSlwoXJ5/zivh/wCPvxPWygfTrKT5m3A4OCQT16j+Ve5/F34gWvhzTJN04BIJI6ZycdPa&#10;vy68Uaxd+JNTmvrlsgsSMk8AHnr2PtQBhzam7s11I+S3J/PvnnH0rzzUbs3U7MDkHB4HXvzz1+la&#10;Oq3UiDyS3X/OB6ViWVvNe3CW1uu+SThVzjmgDovBfhK98Wa1DpVjGT5jLuIB+UZxkn8a/cX9nz4K&#10;6f4R0GC8mgwyqMZ6njv0/OvDP2O/2cbxbca9rNsU3kNlvTIIHX8x+HFfqZNoNvpOmGJV2hFGO2Rj&#10;j270AfPnxDvY7e0+wwLgHG7/APX19f8APNeDJpUC77m6XaAOc5GSDzx7k/ka918YrArveXQGxTyO&#10;gOBz78Y//XXj2jNN4h1sAoWsoHXcvZj2Ue59fSgD6J+HVnHaaajf6gqvmO237qdsfX61meKNbk1f&#10;UJJAT5KkqoI6AdDjp9f/AK1XdT1NrfTxpUfyMcmYJgDPQLn0HT61xUhZiSAM8nnr1PrQBCWJzlue&#10;O3HPr0pDx84HoQPX8fy/wpFwSCRyenX9PapM8DHI7dc8envQBEcAE/1/TPb8aQL83Xrx0/z71Icn&#10;GTzg8/1pCXPzKevXrxk8ev60AMKnJ3847fy70j7vm28NnAz34/zg0vAzu5H16+oyOO3WnMBgEnJP&#10;HfA6YoArlWRsDk9ecjOehH9aZhRkMeeuM5PHv7cVMwO47ehPrj9KbyMknG7ODn1OR09B2/OgCMYO&#10;WI9Oex74+o9P0ppT5Bu4I79D/I/j1/Gn4CgZHJ/mPTnNIzAZUnA6kjn60AZ1y+QNx5H4D6fTt/kV&#10;iswkySeBjOQO/ofX8jV+5bOVY7SfTORzjFQW8Xmy4HJJHXoMcD69P/r0AdJodiZWDtzjt6+2K9i0&#10;23EUQUHBx39Ogx+PvXJ+H7Uqque3TI6dfzr0W1i2gADHHX/6/tjigDQtU2gKcH+daCxk/MBnPXp0&#10;7/nUUcZGFBzz174PHH/16uEBU5wM56nGKAK0rDlcZ9uf8/zrgdd1BcMAeCDj69+en+e1dbqFysMR&#10;LHA/ySeleT63ciaVsngnjvgd/wDIoA5yZjIrMOT279+3T/PSs58hWDnIHOOvB6nHJ/PmrE0hPPQe&#10;v179uartIuTuGR2Pp6cUAVjj5goyWxntgZyPrR8xVh0zk/l69R3oO4n3H5DP+ef84TPB45yevTnt&#10;g0ARuu0DIJH0OO/P+P8AKomUZGBkn9cdT/TnmpGY7jxx7dwe2PQYqsZNijd9enb3oAdLtiUuxwPX&#10;OOnc185fFz4nQaDp01vaMDJt7MM47c/nx+Yrf+KPxHsvDOnTKJVDgN0OcHHBI+ua/Nbxn4xufEN9&#10;Ld3Uu9MnG49ffHH+fSgDL8T+ILvWLya+unI35ODzx2AHv9Oeo6V5jqV55z/LyuAadqGpGU7Y/uj+&#10;v/1qxQWlb5TkUASxRvOyqoySfr+gFfop+x9+zLqHjjXoNf1e3YWsWOGU7TzxzXjf7N/wJ1X4jeIr&#10;ZpbdvsiupYkfLtHfnr9PoOlf0b/Bz4daZ4H0S2060gRCi7RhQPbJxQB6p8N/B+m+EtGg06ziWPyl&#10;VeB0469Opr1VJCVCgYH4Vh2arHGEjOc9ak1PV7TRrNrudwu0Z989c0AReIvEFrolhJczuECAnnHH&#10;rnNfnh8TPiDceK9Qe2iJ+yxkgc9eeuP5Vt/F74p3XiC9fTdPlP2ZT8xBI3H/AA4/xxxXjWkWz3Ex&#10;Z13A9Ovfvn/61AHY+G9LaSUO6Zxgj39v8+/1r2SxtVjjGOAvHOP1rnNCsfIgAYc46+/4fXp+FdzB&#10;GFzu4/XAoAlROBgZA/DjsM1K4ABUnof6d8VKByQ4wO3Tj6fSoZGYAZGMf5B7YoAybuUIpfGD+WM9&#10;fz7V5b4i1MKpG4n29enH/wCvFdzrF4sUZBOME/T/ACc14XrF+0sxbOAPQ+59Mc0AYU8rFickk8/n&#10;xjr7df0rOIyAS2QR1x3Ht2qZnbeWJyOP5cc9cduKhGCV5zjv1xyOTQAjAHO0YJ9+cdf8+2KTYR8o&#10;GD+ePz/oKeQFBUdcYGO/v0/KmnnLYwRkdfxzzQAwrnKk8g/ifxPP6dOKjfAzjjGOgz175zU4bCAM&#10;2M/gB9Py/HPpUWSWOOSMjvgHtzQAgQMQDkHrj0H19fXilGBu3ck5wB+nufwoRgPlYZH8/X/H/JpT&#10;uZmyTgfj+A9v1oAruFG8ZII9+cdP8/hUTADO5c49Dz+X+FWXOSTnA9D39/wxx/8AWqvuHQfLn0HB&#10;GcHPrQApUbd3p05zgZ9v19KjOCd/Qeo4z+H+frU2cA84yAR69P8AP8qTPy4JPH+HOf8AP50AQBTg&#10;88D09PU/rSFSASDhvTI7en+fWpgcfQZ+ntSFRyAMD8eRnkj/AD+NAFfbjqPm479cfn+HT+dMKoBw&#10;MAYzznpx7jr3qwy8bRx3+p//AF96gZjuGOv8uOuKAImOMbjyOOPbv6Ajrj9fS3aQmQqWBz6frxVe&#10;JNx78cd+MdK6XTrLedoXk+3v29aANnStMknZcjIGPw9Sfb616zaLZ6JYm9uiEWNep78dOo/pXO2C&#10;W+j2Zv72QRohzkjsRxx39K+F/wBoz9o/mfw34enBfLIzA8IMcgdOTjk8+lAEn7SP7SFxM0vhjw5O&#10;VIysro33FHYHOc+vpwPevzV8Qa9LIXLOZJHYkk8sc9z6f5+lVNc8Rz3Ez7pN7uWJbPr0z/WuFmne&#10;VizMST696AHXFw8rbick5/Ko4bea4cLGhdj2UZ68Y4qS1tZryVYoV3MxxgCvv/8AZj/Zov8AxPqM&#10;Gs6zAyxDacHGMZ7DHXtzQBv/ALJH7J1/401W21/xJblbMFWUY6nsBx198881/QZ4E8G6J4K0aKw0&#10;+JIhGoBI4HToK8t+H3hiy8HaNbWVoiQiBBnHRfXkY/OuyuvEwuJRaWJ3s3H59/8A61AHoN7rXmOt&#10;vAu4eg9vx6Vyviz4gad4O0qS+vJFjK5C8jcx64XPUnP+RXMa94n0nwbpM2panP8APjGepY46KPrX&#10;wh4z8bal4x1Fry+cpEpIiiBJVFPTg8Zx3496AH+O/HepeM9Ta8v32xIf3cYbhR7+54ye9cFksv3c&#10;kZ4+g70x25G8ZJzz9D0PX0po3KwyTkfTj/PpQB//0fqpsL85BJHUHHfH09qRmGQ2cAds4/HGT/n0&#10;pMnKr2P8u1OIOORj6jOPagCIAZxzjp7DHU/n0/CnHLZGMAkHkcD3GP6c0jZ3YJ5P5H29fajC43k8&#10;AfX6/wCFAD4xuGOcf16Yx1/nQw245OPx5HOeKXcA23uB+A/Ad8UhyVP8SnB7dD2NAGVq9stzYzwF&#10;fvgjqBg469a/IT9obwRZ6Pq9xcsmBMTggcbj6epP0r9jnBCHb2znPofXNfBn7WHhJ77R5L6CIZiY&#10;N8vpnn8+nFAH5RWpEUxLDPT8SenarGor50DuvI5/Xpj/AA9aZdxywSuuMYI9c5Hr2zzSW05YeW3H&#10;Jz9Ocfy/+tQBwN4JNxEmQPT0H+FUFOO2Me/pXQaohWQpjjnPA569/wCtYBPqe2KAHgjnJ7/nSHrx&#10;QhP404k5yDj9PagDc8Oag2l6vbXqNjynB69gefwr+hb9lnxjB4g8G21uH3OiAdeuQMdunPX/ABr+&#10;c9HZJAynkEHp1r9Yf2GfH8v2lNLmfYAQhznpxjHpQB+vM0CyDkdePf25rEuLRsFcZGCOnt0P5/nX&#10;URnzIlPYjj378VVuEODu5GMdOp9u/agDgbq0Jzk4+nbHsf8ACuavLDJIIyAPX9fw/wAa9Iu7P5SC&#10;cnuemB61hXFqBnI3ZP5cYyfbpQB5HqOkB0LKCBxnPp1wfT/9VcFdWb27lmHAI68Yx0Hp37fzr3u7&#10;sy5Y4/8A1fpXI32mblPGDjPT2/xoA8gjnaJtueQRx6Y/z2rXtr/aBuOAD0PHX17/AIelXdR0mWIl&#10;kX1z6EnoT+Vc1tmhIGMA8de/Yn+dAHolpfhirEkkg9OMD19vx6e9dXbXrEDnGAP/ANeeo59f0ryO&#10;0vujdwP19cf/AF/WusstRYgAHHTkZ49MZH6UAemwTDO7dgHt6VeWTPtjA/Pt36+lcbaXw+UtkFq3&#10;oLsDHrjrxz2H49MfXmgDZHzKOf5/if8APevlr9pnwlFrvha4mdSQkZOPUpyPX3/z1+nlkyPl6EcH&#10;jj04rhPiJp/9p+H51VASF6YzkHqPQ/XHFAH8+XiO0SKdkUYUMcdPqRye3tXCzCSMncxJJx2Oen+N&#10;e8fFDw/NoXiG+s5DkpK23gDg8jnvx3/nXhd2pMhOcgMRyc9P8KAPWvhGYp717aZgoB/iOPve36e/&#10;tX1vp1h5Fqdr4ViduMjr1B9fw/KvhbwRqD6brMRZ8RuQW9Ovcd6/QqwurOfSbZuSjqCe7ZPBPH9a&#10;AHDRPtmnqkaYZeWxxwT1596hOhNACmACvrjG3HP05NdTpl2ibInU5IAyeP065PtXSTWiyozFeeW6&#10;de5x2oA+aPFekSwM7xguGXrz26+/+c16F+z1rsmmeJYoJX2DOMZ7eh9yeCRx0/HqLzSYrtGinG12&#10;Aweu7PH+RXB6ZYXHhjxPDfuGWLeMEf575/yOaAP1tspUlhjkQZ3j69fWrXy4G7n2H0GPz/z1riPA&#10;mqDU/D1tPnJIx1PQdv6c12vrzu4x6A8e9AEhbCjjaB78jj8vxzTtwH3jyT0z+Y9+3+eajzjG0YIG&#10;V6fXH09qdnJPOCR+fX/PX2oAeDg7l6DP4fh/Or1vcGMgA8j8/f8ApWczEYVgQPz59acGwMk4HX6f&#10;5NAHdWV8Dhd2Cce/6/0rdjdWXIPJ/wAPw/z7V5tBcGMgk9cD6575zXWWN4rAZOQM/wCR/n0oA1Z4&#10;/l5HIrBurbkkensP89a6JWV84568f1qvPFkkjI9s8/X8aAPP7u1bcSehPcdfx6f5471yd3bsRtOC&#10;T9evXp7/AOetelXkBAPAI6fX+dcveWZY5Az1xyOePSgDyvUrYSSF9uPb6noc9P8A9fNecappm0kr&#10;+IHXOOefb/6/Ne2X9kWUsE5HXnr9D/nFcZf2W7PHIz+PoR6ds/iKAPzj/aB0nyEa5CdG+Zm54YcD&#10;t39K/PvWrfy5pMsM7j6+vGD3H/66/V/9ofw+82k3LqPlWMNnAyNh5yehA64r8wteaGCSVWTLvnb9&#10;M8ccgY44oA8+5C/5/WoJMbR3/wAakJJ6jB/z2oIBUgD/ACKAKBGTj1oIxg9Kccg4HUf/AK6YfzoA&#10;7TwyWa7Xc20DsD39vX8q9z0Tek0VxnJRgR+GCOvXGK+e9BuPKuVOcHn39/w6V7jo900ijb3xjOdv&#10;I9P8+1AH7W/BDVBfeEI0znBHPTkjtmvbVYHhhn8P8+nQ4r5D/Zd1d7vQxbE5JjDYJ75OPf8AD/8A&#10;VX16Dx8vIye/5e4+lADyeD2PH6/4d6RsEHacgevp6/pTQSM85Bxj2xT128vtzzjpnsf8+tAAMkj0&#10;P647fh700E7QAcfmevoMcH09aOAec0fN25Ppj8vf+VADhgg4GMdQMAcHv2/X/Cm9fu5OOnv244we&#10;MfnQfu9OMcd/50wHoPx9Dz/nNADyp3ZBIPTj9PT047+1GcY28A+vXI64pTwxI6dvw/OlPAOOCP69&#10;vz60ACgADd1Ht9cZ5z2pwZjkZwTn2+v+fxpM7cM3b/Hp09hikyQMhsc/T6HHvQBbtpSvHJB+n+f8&#10;elfLf7WVp9u8AX5xnbbNjPbY4P8AQ5x9a+mW4AbAPP8AnH+FeH/H6y+2+B7uNsfNDMhx/uHOM/0o&#10;A/B7WG3mUdlIXjgckeh/L8PrXnU5YSMCef8APevTNZQh37gA9cc5HOTjvjvXml3gSNgYFAHrPw1M&#10;cjhHcDBZceu8d/8AOPfrX0TY2ht7HczAPjnJ4Cng4z1+pr5u+FkoF9tJ24lT5if4ScEYx2/zivq2&#10;ezZbBctxjsMZGenbt/8AqoA8g1bTwWaU84Jxknse5PU/TvXI6vp/+iF1yxIyc+n17d+1e+PoS3MT&#10;bjtJY9e4747f59q5PXtB8qwLqMkAZx/31+P4/jQB8+fZGDL5Rwqtn1xk9vyPXnnpX62fs732PCqI&#10;z8MsLAkHJyvOe+evtX5bSWSCIgBsZyeOh7Z/rx26Yr9Ev2e9SaXQxHkptiixz/dzn8+/6UAfcthc&#10;nIBPGM5HHHHAz/n6V1MEoYDBzn69cdq8s0y73fe6ke/6d67WzuNyjBz+n1zQB1iuvReq+n8/8+1P&#10;PzAEnjj5sgD/AD2qlFNvXjB6j9R/LtVrgZJPBPufp+VAC4PHUlv14/Mf596fwMAHAI5wTjn9fr/S&#10;o8kgKRg+3PX3+o709RhgRkf5xxQAYPfk4+vUcf8A1j6U8jcfcYHXGMdf/rmkIyN2f0z9Mf8A6qae&#10;M8ckD3oAkHpnGOOf14Pp16/ypMY7AD1/lg4xUY3MDnBB/HkDnv8ApQSWbgYPPfp9aAJQB93qTjgd&#10;/wDP+eBTDnIXPt7fh+dKMsx6jr3z9e479KQHDHv/AI0AIrqW5GQf5464/wAik42jHIH5Ade2aCwJ&#10;5OMcfpx/9amk47ZB/wA/544oAdu+6pOMZHpjk5A+nqf0rLvYGlRgpOcY7enPPT8TV/cBxnI6Bj3/&#10;AJ1DcZMToy9scgZ6f5AoA/Gv9p5/K8XwABtpt3PTJ5kI9vrxXxNqMeZBIRhfXB5/r09K+4/2pIgP&#10;Gdpjq1nL1P8A00z7jHPX3r4k1wIkuFHJUH6ccg//AK6AMa0jVriMM3y5x1z36cfSus1azb7INili&#10;2GGOgyeTj29jj3rk7JWa4QL1DDHHp9eK73WLhf7H8mAZJXDvjn1IBP8AOgDzlztk8snIXr9R1xir&#10;lgGeYM33V56npnn/ACaatq758zCkY4xxjHUdvwrStEDMibc4JGfX0/Tr6UAWDCx3OSCG6AEcen8q&#10;+sP2TroReJkijbiS4jbOM4YDB9OnWvl/UI9kMUCH5XJJGfw5I+n+NfRv7LolPidYo/l/eKOCO3OP&#10;y9KAP2x06cNbpg/MoHX6cfT61txuOPQgd/r61xemTgwKnQYGOMdfbP8AnrXY27ZAGNoOfX3zmgCx&#10;tJBfkD/HrTGUDjGB+XXt9euDTz3UHH9eBSHbn0zj/P40AMXJRSvOQAcd+n9P6elKzgKfl46e3Oc/&#10;55pRGQMZ2+vXHA/r1pRhRjpjn9O3vQA0rnDMcEfXr6inMpA6cDv9eucdKfzjGT3/AMP/ANfrSEZ5&#10;IJP+R/XGKAGhWwe5OPXn/OaD8wPOCffr/wDqp4GOpyfy/H8RTSc/QdMfpigCGQFlPGQc84yfbjP8&#10;/wCtUJEHBRevrjPb+f8An1rSZfTqMY49v8KrtGd25Rg+n1xnNAHKXsKuCww2Qcf/AF+v5ivBvigh&#10;i0N+MEk9cjGBk45PTH+T1+jJ0DIRyRj5T69xkf8A66+aPjzcNaeHmaMYAjkc54ztU/8A1qAPxw8W&#10;3L3l1dTE/K8srdB2Y4/+vXm/zxZ2HBwOnbke9dprkjEAqSQVY/0zjn/OK4sZ3DsQPrz9aANvT4Tu&#10;O7JBXrzz6ivS7DRLm786ZEIgC4Zgfl3AdM98Hk4+neuK0GHdcgtwHZcjjGD2P1/Wvf7m+htdBNvG&#10;AHcHap7E55x6dfTtQB4pqT+VNJACVCMFBBHGO/H+NV4HTneSeueev+GPy6+1V9QkMdwMN82Bk8cM&#10;Tnpx9T606GJpJURTjJ6n0HU4/PH1oA9w+E1r9q8T2C7NwPmHGOhVCefXGcn/ABFftf4ItTB4Y0xA&#10;2QltF905wSuSM9z6447V+O3wY0qeXxJES+/ZDuztwpeQ8LnjPHY/nX7QaH5aafbxwgqFjVV57KoH&#10;+fegDbLArkcMMH1+n/1/61Iv3T2wOOO/qf8ACkXbjgcD8vx/rUu7dg42gZ7fXqOemaAG7SQxxyPz&#10;6+mfz49RTCB94diefX1zj6/561KwOcA8D/PSmuODzznB/wA/jQABWOOc47Y9/wAKQjGAwyR646cd&#10;weO1KuAN2cCl5GOevfr+n6elADCRzgcDn1/L6e3NNzzwcZH/AOvP+f8AGlbODjnHrzSAc564zx6+&#10;lAD1wASxyD0x29ccdfSoZQOcLn/CpgMYxyMH/OPX3qNvucHr6c5Pf86AMm5GAQoJI6kcds9euPw4&#10;rhdZQEcZOc9T7ccfj/nmu6uOS205x9QfbtjrXIarypwcZ/8AZeccf07UAeLazGAewAHX9cnjjPp/&#10;+uvJ9S/dscjjn8c+x44r2XXVBJOAMcfT6+uewrx7Wgyu6qAQM9D154P0zQBywuNrdcAk9O306D8u&#10;a+YfjLrCS4teglkLc+iDgZPGK+g7248lHdjtMee/cHt+P+elfGfxMv3u9U2MMeUhBGeOec49+n5d&#10;qAPENTkLzMM5I9Tj/PtVawIFwjH+8B+tSXEm6VmbHPbGcegq/wCHrZrvVoIlTILDI69+aAPrXwNp&#10;sqaX5kpIAAC8DaR1OPpXe36RWmnPczgqSMgdeDjH6n/Jp/gvTriXT4XlTEZ+bB6AbeMe+aXxxEzR&#10;mOPkqoUHp8x6D2wO9AHiDF57yR2Cjnuefb8/fmsXU4S0flJy77VY9ME98fl09q9Qh0lbe3LMDvY9&#10;eBwOT/h+tcqthNe6hFaRDL3E0ajjnlu3J7Z59PSgD9CP2TvDMuk6HEzjG2PO73fJANfakeDuAOc9&#10;+eAeRXjXwT0ZNL8IQSgfNcnr7RjaAPpzxXseTtHbA5P4849RzQBIMYbg59enOe3+JpCOcqTx74/H&#10;39vx/B25cZHBOf5HH0/rUbRsCTnJPp7/AF70AKxOPm6g9zjnoMj1/wA+9RsvXacjqMcAn/61SBNw&#10;bseufTHv/Wkl+fPJ/Xr0PFAGRdKPLK4yO3qCTXnOsIQGyOvrg/54+telXakkjHVhnP6+3+NcBrAU&#10;gjoCM/X39aAPGteXaHZRuA4H6fkRx/kV5Nfg+YeQBgEjnPPb/wCvXsGupKqtxk88ZxkHjI9PyryX&#10;UiC55HPtg4HIx17+tAGOJCCo44/Ieo/P/wDVXUaZOu8Ix+Tjjnt6f0rlAeQSen5n1H1FdBp8nzBs&#10;5I9OfqKAPa9HclVPOTyBnPQdOteqaYxACjoRj8Ovf/8AVXjehTbghJ4Hv/n1zXrGjtng8g++D6/z&#10;60AehW+0xnvyO4GOnerozkZGAcn2Ht+P+fbOs5C0a9cA9epP19P0rRVi43L3/P25/wA+lAELKWyo&#10;Jzzzznn069P8fw+fvjx4lXRfDk2HAIQt83HPb29uPTuK+hJmWMHzAM9yc9D/AJ4xX5t/tVeNwFfT&#10;VlyJmKcei9+3f+uaAPzm8R38lzcyXEjBmkYsWOecnP179fqOK4GXc0gYnJb0rotUujJI35H8OO9Y&#10;kML3E4VRycDsOvc0AfZn7IngKbXPFz6qybktI22N1xI3Ht2r9vNN8PW9gttaqmTbRoBwTliec/jX&#10;xB+xD4Ans9ES/eBszDznJHG0D5f6/ifav1C0nQfLt5LqVNzvlgTx9OPr60AeIavpFzfakiRKI84x&#10;xyMdc9Of8a3L/R0stPWJRg9G9/Qd+tekxaUWupJnHTp6DJ/yKxvE8JSFlbhAv3h22jj8qAPl1dMt&#10;21aW8WDzdgPJ4VWfgfpnH/6672/URbYFHEKhBt5ycfMQM8ZOf8KwLGK4luo3kDEFmlb0IU4TORnk&#10;89q25v3inB3Mfbkn1+tAHFasWUMe4H8uxIz0+n/1vL9b+6+OD+H6H3+leo6rvIJzgj6c89a8m12X&#10;G/AyDnr/AE/nQB5bqsxV/lGCMH8x078evtXPxyHedpyAT/8AW/z2rX1beGO08k9uo6f5/n3rn1k2&#10;sH6ZOcdeB3570AddpRLOGzjGOeBnnP6flXqWhuSRjrzyM85/Pn2ryjTZQXGwAD0HH6j9K9T0Ihtn&#10;O72P6Y9qAPVdN4A56jjBzn/PT+tdtbbeSevsemO3pnFcVpkilCCcluuc8+39a7a1YMMngjHHYGgC&#10;6rYIOQAf8nPT/PpjmZAu0kHaOec9Pp1/ColJ27R2x2zj8Pw707ocZAzz0xigAY4POQBnHI5+h9qa&#10;AAQdvfB75+n0/OnkfOTnJOM/y49Pw7YpgViwbPJPp/8Aq6UANUEkHO056f5+n+etLghRk4z/AC9h&#10;mnjIPcg/Lj9fX9B1/Ko/mC/KSSeB6cdjQArFufu85GOePcD1/TmoJFONo79Ov6e/t0qVtowG6nOf&#10;r2/wNNkKE7TwPr+QoAw73cwIBPPTvxnkZPvXCawxKsDwR3x0x6/lxXe3vAcsD7/n2/P+deR+LtRi&#10;sLGad2yccD3x7cUAfJ/x48VizspLZHweg5GRkcjHP+fpX5361eOC0jncwOcnvznOeP8AD3r274x+&#10;LzrOtS28DlkRic9eTyT+vWvmjVJ5JHIY5x+uP/rUAZc8zzNlyc+/t07V9Lfsz/DmXx14+sI2haWC&#10;OQbv7tfNdrC9xKkSDJcgDvX7qf8ABPz4NT6doX9v38IRrlt2SMfLgYoA/SLwD4Rt/D/h+006CPZi&#10;JfbgDj88fX1rsLqIsixRjA24PT0/+vWtFETKViHyKu0cenFWGtQihj1/z/OgDxjxyfK09o1GNy44&#10;yM4yAB/T8zXzlo9p/pKSyJuwfOk9MKeAcdu+T9a+iPHAaaRIifkRm/8Ark/59K8b2JGrSgYaXpjj&#10;CL0H5gmgBk7tLI87HG88jGPb8Pz/ACqHbkYYZyfr0/l9OtSttOePbPqR/LrUZGznuf0H4fnQAZ+U&#10;HoR6Z4Pt9Once9BGAq5Bx0JPX6ZP/wCqhk3YCnAH489aRC24g8k/Tt/nmgBOCpOCc/h247/Skwdo&#10;xz3+p/LtStksFX34/wDrY/z1pM5PTAGcn69+w4oAADkbuCfx/wA5prMMjk46Y49MDj+dOyMHsQMf&#10;0xStyPTP4c+3SgCnK/ybiCB6Z9/fisO4ZCTvAAPHPv8A559/xrdnYiMryCvr3HQdP5VzN2zcnIzk&#10;5569sEHr/nmgDBu36jhRk8dPrn6dBjNcldsNoUc4yev+OPpXR3srLkZIJz0PT049jXJXE2Sw3Zxz&#10;x7dPpxxxQBmzDDjceex7e+OlT2qsSvAPTtyf5frzVOSQGQkcEf16f/qrQtPnzz/ke9AHRwIAC2MA&#10;D04yOvFdDAo2g5Bzz16j0/yaxLYckv8ApyM/TtXRW2FO4Aknpn9P8/iaANa3UjJXucY6EYH+etX1&#10;cgZIOBjgdPfI69KghTAx6Y/Hr16f59aZeXMVrbmWRgqKPz9OlAHC/EHxTBoGkzyM/wAxU+vcd+9f&#10;kT8Q/Ek/iPWZry4fdGC2O/Bz69f84r6f/aA+I7XF2+nWsoOeOPx4/Dgc18L6xqDxqWJ3E+v+fU5x&#10;QBzF/cbNy5xxjA9+/HTP+e1UdLspNTvorWIZZyB9c9P8/wAqzZ5nnlJY5J9+tfVn7Ovw0n8Q6zFf&#10;yRbohtxkYAPHfvwaAPs/9mP4NzW1rbXbw4L7Tk5ye/GfXPI/yP1/+HfhiDSLWKeTqBx7fT6V88fD&#10;DQxplta28SBNoVSPXAGMe2K+lrrWodNsNsbYOAP8mgDtZdS+0XIgjOVjI71sapqUOlaaWZsHbn0A&#10;rhPCTG4P2qTnnJ46+n51xXxY8VGKE6XA2Hk4boML1xn3HHNAHjPjDW5db1SWdiAgOF56gev65rji&#10;QwyOQcY6AH2xnGfr+lPLb2PPGPpjPr/npUZ+Qbs5z7dfz9fXr+dAFeQnYccg/wA6wp8MTznGM+34&#10;e/p0+tbFyxVcYwCBnnv/APWrBmY4AB5+7+BNAGTd9WzyBjp68cce/J4/pVELkbu35H+n5Y5+lS3B&#10;Bzt56Hv3x/nPWq/GA2cnqP8A6/4f4UASKCcb8Ht1znP+f8a07VBx3AOD7+vrj0yaoxE87iCO/Gc/&#10;5xyDWtaqdoHU+vGemf8APv8AjQBqwqAqqSMDn8f0/H/Iq+oU42nIGfoO+en1/wA4NQwB+B7D04OP&#10;SryjI3DI9O/Ynj0oAiKkABgQO2T+n+HH16U/LAnvjHtn8/8APfjil2gnacZ/T06HvRn5Sw5IHHsf&#10;bp9aAG+uznP4/j19Kj68EZ3HH1yf69fapxkgqTz3z26Z/rSMCucDnjucds/pQBHkbtuMnPqBkZ6g&#10;f0phUkDPGc+3Of0/l16UYGSqjAPT8Dx9BzTfuhWznOT6cf56cUAISQeRyO3Ue3+e9KRkDHB5z7Ee&#10;ntznH60MuCB0xyV9PfnihV6A575yc+460AMwwOTgj0AP8hnpnOaUZAOOB69fz9un5g8mnsuBj0zz&#10;+nT/AD9KYWIY88D3PPPPr9B/+qgBkjjkEbt3IOeoPoeP0/8ArVxvizxDbaDpss87qhXoSec//Xz7&#10;49a6S/uksojLMQAuD15r4C+PXxQaWSbS7SXg5U85wTzx9MevselAHh/xc8eT+J9alhhJ8iM8Y+uP&#10;f16//qPgGqai1nAVXIJOM8c56cfh/nJrTvrwRh53bLsck/Xqev4153qN19pcIgJUZA59/wD69AFG&#10;WeS6mDyck/4f4V91/si/AC+8deI7bWr+Bmt0OUyOBgnJ6+nT/wDXXz78EfhZqXxI8U2+n2kDSxK6&#10;hzjI5PT/AAr+mP4AfBjT/h34XtbYW4SfYCx9+34ckUAdv4L8EWHhnRotPtotioo/Qc57dKzvE+ZI&#10;2THA/wA89e9ev6hF5MBUdh+PI9a8Y8WTi2t3fGTzwO7c0AfJfxEjmvbxbSzXcgbB4OMkc59qf4a0&#10;a30K1FwQCEzs/wBpjnLn8+K1pbGe4vGlnOEf5iOu1epHYc9MYp95LkeUBhY+Aoxx9DzQBl3Ehlkb&#10;eclifrzzn1+lZ8q5Y54K8Hg9c/Xjnj/A1dlIBK9c4x3wf/1+v51Ubk7s8DPbJ69fX8aAIjtwBjJB&#10;xwcc+n5UFhkLxkZ5yB+YPJx+HapFUjCqcEnB49/f0pMk9BwR+XHAoAjPJIxk9Ofpntkc0jccg8MP&#10;Un8e35/lUgAJyeg6dvpn3pDgDrzgD0x0xmgCIAFhjkcDGfQf17f1p+0hCB3zxzyD7e9OXJGccDr0&#10;6/X/AOv+dOyoAzgn5eM5/wAj+vFAEJ7A9D7AAc81HtHHcew/Pr+lWTn5Mjk8dv8ACqxBJ5Oc/h0/&#10;znpQBBLJgcc4xznn9f1/wqnNKDjaeB0x7cHHX9OKuswOFxz/AIHk5P8A+qsmd2BIztJz2/PHp+fS&#10;gCrvMjPkAkn/ADjPXFbmj2fmSqMY4xz0OOP8/wBeTWLAN78kEEDP9f0r0fw/ZMRvIJIwTx3I/wA+&#10;1AHZafalYg3I/wDrjGK6u0jxGu7gH1/z29qz7OLKAA9f8/8A163IFKkccD6/iM0AXIdpJXPJ/wA/&#10;0p0nB55Aye/+f604L8pJPLZ9u3JrPvJygPfHT8uDQByWvXZ5QHp3z278e3X8q8uvpizneSpbjHI/&#10;HoevX/Cuu1u43OUU4A4/Pp2z/k1wzlmHU5P4/wCfagCkxDEr1x9D0x0/z696gCYJwSMfkD/n/PNX&#10;FVfmjBycYABOMY6VHuQAnuR+v/1/X6UAQ7cAAjI6n/Pv2H+NROpUsCcYxx6ce498dan65bIHboOB&#10;nnJ71ExGDjnGPXJ9B+f+eKAKz7Qpy2CO+eleVfELx1ZeGtOkdnUOF457H6c/Suh8Z+LbTw1pzzPI&#10;u4BiAT0r80Pih8RrvxNeywxSYgGR25Iycf40Acz8QPHd34lv5JGkLRMTtx/F7+navD7+/aT5F+VT&#10;2545OQT9TV/VL8bdkbe5/Hr+Nc0W3t06UAQFWZge47fjXuPwa+FGp/EDxBb20UDNEzenykdyTXL+&#10;A/BOpeK9Ygs7SBmR2Aziv2t/Z3+Elh4K0qK5nhVJVUA9OcgcA+nHWgD6E+Anwk0jwBottBDEqSBV&#10;zwMkn19h+NfY+mERqFT7zfp/9evIfD0hOHxwPuA9/U/h15r2PSNsUX2yc/KOR+HWgDqhdQabZvdT&#10;8E889sfX9a+NPjN8V31CWTRNMlKqCQ7qefTH+JrpfjB8Ult4n0nTJcysCGKn7o9PrXxte3Mk0pdi&#10;QSS2T3PXmgBsQkuJPvbiSef585/n7V634U0cHEhBwfT/AD0/zxXE+HNPaW4DleePTOe/+fxr3TRr&#10;FIIxt5I9/wAqAOjtY12qo5Bxg49Oa2oV29eMc/16f5+lU4lH3sZGOv8AUjvwK00BA+uMdMj3zQA1&#10;h5ak559z0P8A+o+v51k386xJuYEDn/63+f0rVmcBSc4H9ev/AOuuE1/UlihYKenYH8yKAOF8U6qW&#10;3IpwTnr69/6e/foK8tuJPMLP1OSOP6Y61u6teGaUupznP4enPp61zR5cNycdPbr/AIUAR4ySVyQM&#10;dvX8iPf9aaSOBgjI+nHsen6/nVgAg5Jwf5e47dOKjHQEcZ5P+eMelAEO0svXn6E4J9PX1/8ArU3B&#10;x16Hr+YOfTFTFs4455Hufbp7UoG0jBzg46njv0HFAFdmBUgHIPHTHPrj9P50pI/3jnOSR+f4YqUq&#10;TjHGMZPpwev59jURUZAzknp7n1J/GgBoxuHB4I6Yz+Pp/nrSc7Q6jgf5yP608FAVA5Oc8cduBnA/&#10;GkO/q3BP4c9+fxoAhKtn584PfgZP8j/+umnaWGSBj/OOx/Lj+dSldnTHOOf5E5HQ9z+tG0r1Bx+e&#10;Pf8Ar+X0oAjwMHPJPHuPw6nvUOCCQD/MD8x/OrTKCo+bJHT9Tkdvr/gajbA4HQfX/P8ASgCuSGyM&#10;EE8Hv0FKflJ4xjkjpx6e3r3p+zA69M/0/wAimbcFepHpnsP88UAMzkc5HX364x6f5zVUA56DJ9uf&#10;bp+fY9eandumOQR3/wDr9algTdyxxwD37fn+dAFm1tssEJIzyOn459cZ7V21j9k02A3V24VAM56/&#10;hnr9OM1zENxa2MImuZPLA5Len86+Sfjb8dTFFPpWi3GHG4HB4j7E+hboeOlAGn+0F+0IluJdB0OX&#10;Eq/KzKQQueMccZPf+Qr8z9c1i5vrqW5nlPmOxZiSTkmrWu69LeTSM8hdnJPPrnv9K4mZi5J3f1+u&#10;aAIppSxIHQnr+NTWdpNezpBAhd3IAA7Hp/k0+w0661G5S2tY2kkcgBQPXpn2r70+BnwCuoWg1nV4&#10;goOGy2Dj0A75+n40AZnwE/Z+vtTuoNW1WPZCCpOcde2PXA9Oevav2R+Gnh+w8JWMdrCqoUjGMn7v&#10;4478/rXjfhLSbTTFjjiKxRWwyRwAPTj1PXnp19q0PEnjdo/I0XQ5TLdznkJ94Z4GT6f54oA9+1rx&#10;xulXR9JIkdjt9ST64A6VqPrum+CtJfU9SlDzYPT70kmPuIM8+melePeForHwtpT6xrEgMrg736sz&#10;9o4/Xn7zYx2ryvxL4o1HxLdm6vHwFGI41HyxqegUc/j+dAE3jHxfqnizVHvr2TKLkRxZ+WMeg9/U&#10;9+1ceCdoPY98dvccfmOPWkbdyc4/Tp15/pTUBIG37wPf69MnsT6UAR7SU4yCOwxk5znnOO3T+VGD&#10;0U5D/p684796sDpwQAfY/wA+ff8AnTBGCCF6nt0/zjv/AJNAH//S+qS4wADuxnpx6Y9fx9+acCVx&#10;nIyfXue3NRkblwODj/8AXz/npTcZbpnHTpz9TQA8hf4eSSD07dRjPXtQQTgrjI4Hbjqc80xUPfg4&#10;5+vbv27e1SZyUJOAPxwe2fxNADhjDccg9z2/XA/M00gHPqOMc9f5/wCPFKrYxzkEH/8AX+FB9TwC&#10;c4z69x+NADWA78g+/A+vPP8AketeTfFnw7Hrnhm4icBnZSM4yDwcd+f8+les84OMYPqfxrM1S1jv&#10;LKS2IDB0bA7Zxx+f1/rQB/Pp430h9K1m7tj8pR3B4PX2/wA9K87iuds4XGM8dOuB/jX2F+0v4Ml0&#10;bxDNeLGEinJYAAe+ScV8XujRzq2ACSef1zzQBc1C1TBk/I5/Dv8ASuOmj5Iz3/rXoHlfa4eRknp3&#10;xx0z1+prj7+18huRkknkYoAyx8uMGlYZIA4/rSBfxFGBxnj+tADwcEEHP+fbmvp39mjxj/wjXjK2&#10;8+fy4pZFJyeCw45Gfz/pXzCowevFdH4Y1B9L1u1ukO0o6k89s96AP6n/AAXrttr2gWlzbPvBjX0P&#10;b2FdUylhnqR/kAj/ADiviX9lr4gQ6z4XtLZ5t7xxgdevHGeg/GvtOG4RkznOf8k/p7UARyw5znn+&#10;nPTvjP0rMntAW3KPYfQV0QUSdT1A6+vvUTx715Hb/PHqO1AHFT2QIORlT9Mf5zXOXlmTlsZI6f0J&#10;HX9K9IuLcyKSRkcdsGudurTg/IMH/wDXn+lAHml7poYbm6nP+elcHqejjBZePQYx255/z+te0XVo&#10;208cZPH45wMVzN9Yb4yuAC/sD7np/P3/ABoA8NnheCQlucdsdvrVm2umR1Gc5z1647YGP8/jXV6v&#10;o6nIVdp5xgc9zXEzWrW78jAGMH3z/h7/AFoA7WyvUwCzY6n07/56/lXUW19gD5uemO/+ePSvKYrz&#10;DY3YIxn8D2rorPUMkqT1yOMflke1AHqdvchgDnnj/OKlvoIruzlhLDDrgenOecY5rjrS/C/Luzgj&#10;j+nvXRwXcZUkHOc//rHfvQB+Qn7UOhNp3iszMu1JgQcYO4qcdcYzjoK+LdShRWJQ8nrjOM/561+p&#10;f7YHhtZLVNThiDiJyxP+9/nt71+YOqRKrFc8g+vGc0AY1rMbWeKdGw0bZ464H1/rX3l8Mtbi1LQr&#10;cNLl1UFcc5Uk5B+npX5/sQTwen48HpX0B8HteMMq2LP1JG3OCe4/+t9PegD7ItpgL5JZHwFOAcdu&#10;3+fp1rv1vn8gpD1QDOR1BHPqD7H2r5/vNagtbxWkl+Ugc4+brkZH6Z/GvS9N1qN7QmEgEL6ce/oR&#10;6j0oA6VElZ3CgID8xXgk47jk/lXnfivUGhm3BA4VhlwDtwBn5lzkHnsMdsirkmpyQ3AV5G2bt24E&#10;Blz1/D61c1eHTry3M10rRFBhpY+Qy44Zl5yB3xQB9k/ArVRe6AsYbPGR/Lr+uP8AGvfQ2cDOcd8Y&#10;6da+JfgD4hRLlNOjfcmcDbyvrn2/LNfbCNlAc5A6Y6Y6f547UATdsHgY7en15pVJY5+6Tj0x9T09&#10;On6mmj3G44PX+XpTs/w9v1H4n8qABehycH+eT1xThhclTz9P1H6U3OR7H65/z70uASxzj0BPt9Py&#10;5oAX5QfmPHB6+1altceWf3gxtx6+nPp79+/pWVjGctz0x+Pf61KrY5PGM/THp6dsCgDuLW+V1AOc&#10;dfY+tau7K4H14x/j/n6VwNvcSIQWyenr39/SuktrrKjcvTIz/PA7jvQBauI955OOo/Oueu7XcDgE&#10;g/5yPyrpcKRnHHXP9PfNVJotynHXp6Yx/hQB5/eWgKk4JOORjqPTHfp/k1xt9aAAnoVHK+meg/Dk&#10;f/rFeo3dpjdnnrzwa5a9tCeo4x9ccdj+HagD5c+Lvh9dS0CYbMko69j1Hr6euP1r8aPGNq8U8qsn&#10;KAgnHBbPJ9fx/TvX7y+OtM83Qbpgu4x7X+ozzk//AFvSvxM+K2mNZ+J9Ut5V8sRzk8cjDAH07k/5&#10;zQB88kEOSRyP0/GgDI5/ljFTXC7JmTH3Wxz9aauS2Onf+tAGXIAGPPSogDmrd0m2Q57en6VVwe4x&#10;QBs6QitOpY4Azz+H0+teyeGb1HlEKDaRhc9Py/xFeKWLlDwcE55zz07V6P4WnZboqg4bAGcDAHJ/&#10;PjntQB+nv7K2t+XeCzd9oEhX5gckN2P6Dj/Gv0UQBh85wTycEc1+SX7P2qi18TiLfgExseBk5bk9&#10;/wDPev1ptHUwI/ZsHg5x7nt75oAuKABtHUfrxzgk/wBKTG9vmwOfr2+nakORnjJP8/Y+tKOnHQZ5&#10;PGcdOO9ACKQcHGCcc5/PP4dPf160mOeck+2ecDnj+poyTlh1A4xjnr/n6UHuuMEA/l2x6UAIoBAU&#10;nAGPUZGfXjpk9/ypRgeoJ/mecUoOQc9Djqenrz60E/L0/wDrcdvpQAY64IJHtgdPX/PbilHYbuB3&#10;6+nT/PvigjAA5J//AF8fj1pBkkeo69D1/wA/5FADgVyMEgA+h/SkGSC2McemQfXmgY3DjP8Aj1zR&#10;gAHIHHtxzwfXt2oAVgOPf8iP888/p0ry/wCLEK3HhSUEZwSvr95cdOOOa9MGOoOMduAeP/181xXj&#10;9Vfwzcg9th/AH8/woA/n+8RwLBeXCc4jkcAdMAH06DH4e3v5ZqKKkuRwfzx7E+te3/EWzFv4o1a3&#10;AEaRTzLx3G7g46j14+teH6iCJjnpnrk8k+lAHX/DuZI9ZRZOxDDnnI5/z+Ffbd9NE1kpzhWAbHuF&#10;5xXwn4IdI9cgZzntgdTntX2o13Fd2sWDhHjOOBgkfX+lAG9bFWtDFGmHYAep+bv36dcDisDXrYS2&#10;JiI3Njpj0757ZrX0uZWjEuAoAG0f7XoPp0rM1Ih5mK8E98nBH09s0AeRXOlGEMjgENgcnrkdMe2P&#10;T3r6g+AF6sdoyMCMxsvuMMe3+eK8jXQlui1w5zLvG5m5zhe3p1+lenfCmb7NqCWezGCyHkZ59f6e&#10;4oA+ztKvcsMtyPcY9+ef64r0HT7tSeGwAfyGO3P/AOqvErC6CAgkkD6diPp/n616BpF9hMqcE45z&#10;j/IoA9dtrrJUE5z9K2YSpQFevuT9evFcTZXQOGzyee/HHA49cV1FvNkFWPPP168c57UAaoB4AHGM&#10;/p2Pv2FKnHK8j2J/r396bkNgqOR1wRj1/wA/rTwdzHscH3/Ej2oAkOe55J79ccn/AOt/nNR7SCCe&#10;Ce/Jx7cClDLkDr1/Pn88U3aGHXB45HqfT+tACoo+8edp/Ajr6/404hSp2nrgYAP5j6etICSABnP8&#10;qYXBIzyBjt0xx/k0APDLkEDI+p+h+v8AnrT8grzxnr2Az1/L6fhUGMnBPTJP/wCqnFmzhmyRjnjr&#10;n0/z9KAFBwfl4P8AnIHrn/PSmkAnBGAeuex/x9RxR14HJz+f0pQO/b8uBn8vx/CgBhjyDg/pwc9s&#10;/wBKrXC4idm+8Bx+vXirJEePpnsPzHp/+qorgHDbeQBx7cHk+vQUAfjt+006W/i23eX5mNtIFX6v&#10;zn8uPUcYr4a1WZrm4aZjgcYGOAB6mvtn9qlVPiu0HT/R36DjPmdf5j1r4dvdmGQDHI6/4ntQBHau&#10;RKhVeSw64z6CvQNQg36TwOSvP0z1P5Z9K8/sx+9ByFAZeeuOe30/xr0eZ1k0tUAwpRhnqWOe/wDh&#10;QB5szFSP3gGF+Xj/ADjPrWzpFu8soZxtA+Yc5OcfoBntTRAgJkZfvbu2Oncf/rrf0tFiAzz1PX2/&#10;P6UAUtUgcJ5h4/iABIHPQfgOeuK+n/2UIQPEEbEBit3H25I28857egr5vvopJArS8licYPcctwfU&#10;njnt9K+g/wBm64ay14Ko/etcIwyDgAr+f/1s/SgD9bdFvAY/LySRx+XXrz9K9DsZgygZ79fx4/x/&#10;wrxHRLsli4OCf19QB/nFen6Zd8g5ORjr+P8AT0oA7WNtzc/4foM/574pdowG6j0/z+nNV4pA2Mgc&#10;/WpwehXnH6ZHJH4UASEHscfkcj17/wBKaOOFPH6Y96RTg7jjoR+fJyKd8hznjA/ye2OnWgBRwQ2e&#10;n4D06UuC2WBzjrx1+n+f6Uhxk5OOOmBj24/+vTmUfw85565z+H0oAAowOMBsdx68f09fxoAHJPBH&#10;HJ4/H/6/6UoCqCQc5x29uvamke/t7fj+X9aAFHuen689O1V3UMMsMkZ5/L8Mcdvy61LtznPJH5H/&#10;AD2pGAPB6DI55wP09uvpQBjzMNuScdew/Lt/n8K+Rf2nrk2vhO8ZGw4s5M+xJ28HPP0HX8xX17Kn&#10;Bwc+vf8ATuPSvh/9rm7EPhu7jBy7RxRfXc+cDuOP1oA/JDXCfmxxtCg+/wBBz7/QVyaAFyy88/55&#10;6V0uuShi5HQMe2OnX3xmuXhOGDAY5/zigDu9ChkeZFQZZ23AdDx6/T2/CvZJtEe105LrUZz5j5Yb&#10;vurtXgeuc9j9K4j4eaa+oXaSKMKgY56ZHTvXpPj1Y7K0WJiS4ZfLj5wCehP8/agDwK4aKSaSRRgJ&#10;1Y5JJ7nHaptOR/NZ1AGAqAj+8WGSc9+eBUd2MEh1+ZzuI/wH+f0qXTVKtFxgGQEjpn8T/L/JAPsr&#10;4GmK58UOqjJaaBI8j7wA56cHpwa/WzRyPsyLgK2PXp7YHvjOfwr8mv2YLRbjxBBJIfM33pwvfCJu&#10;zz/Sv1Y0yZtqNjAx2PTjpzxQB1alyvAz/wDX+nsKUMcYGc8enf07cZ71FEeAVGQR7/z4qc8/f6AA&#10;c4/zkY/KgB3ORxz/AJx1pn3hnOevt+fX1/pTSQGPI4wD6/5H86OOSMHk49/XJ/D0oAVQO+SRnk/X&#10;09s/57yqBtABz19+3Bznj8aiK8EZxj8/fAHvxT1YAj+Lnvn/AD2oAQjoSc4+vT1PpTNpwRnJHPpz&#10;Uu0DG48H8enSoQQGB6kZGT/Xj3oAD8xLZx+HU9OnHT603PYde3Yc/r9R3qTYB9cdfT1+lBX5Dzxx&#10;+RPHpnNAGPccEYA79/6VyWpqQCR0yfXj+ffvj/6/Z3SEA5OCf8j/ACa47UFBzzkZI9PTn6d/19KA&#10;PK9bUgOwGfm7dT9M/wBa8Y11NrHacluc456enf1/+vXu2tLuG4Dk+prxfXYgclBnPU47980AeDeK&#10;LoW9tcbiSDnkHJxn0P6da+KvF12lxfTzlg4DEA+oBIB/T/Pb6n+J121rBJFE5UFScjjOOnPt1r4w&#10;1mUEEbzlj06jjv7+/vQBych5IHP6e/b9a9I+GmnC71tGK7yMYH+f5V5uQS3HPv0/WvpT4EaQkl+l&#10;zKmS8iqp9McnNAH1xplqtlp0EScMqAdjz1yf5Y61yusW7XMh3JkKxABBGSBjHXrx/nFesyWsNra7&#10;SN0mQenQHtXI3dkLiQpjmP2J4PPP/wBagDz29sc2u7B2ou4+31z0zj603wDoDal4vs3mQBLZxNtG&#10;erDgew9jiu+vrSAQncCRhlcHuCOcenvW18GNHe819/8Aa2KM9TluPxx1oA/QLwnYDTdBtLUAApGW&#10;wMd+cDHbn/6/SumUnAwM9QORz1/z+lMRPJVF68BeuP8AP51IF7N349/fHPNAAFxhUOQc5PYYx7n9&#10;f5UjEgAMeOMcZ4PT2J/zilwVGCQfr2x/kUxt339xxxnt19PpQApXrg5IP0/TH+RSFsZXPPp68dj1&#10;4/H+VL0bd9PYn6mhyT35H6/h70AZl0Y2UrjGMjuQeP8AEfWuG1dPlLj+HjOD06d/f1ruJywHzenA&#10;46dwK43UwAh/Pp7YGc9fx/8Ar0AePa9GPnz37ZIyff8Ax6mvG9byjPxwcnp2+n8jXuGux53bup+m&#10;c/X8K8X1yIDzGQ4Jwfw9vx9KAOPSTaTg8/X0I4HoK3LCQeaq5A468gdexP8An6VzLkCViuSQeg44&#10;6nn/ACK1LFxG55yQfbpnv7+v+FAHtGgu2SinP0IHPr+PP417DpTgqvl8EEjpnkf5/wD19a8H8Py4&#10;Iz14/wA//rr2jSJQwG0kKPb/ACR75oA9P085A5x3wew47Z6fUd8cVrKpIwRnA6ds+uf5Vgaa7DAB&#10;Jx3z19M1vxBdoOQSB+fPUe/tQBgeJL2PTNJuZ2fGE478noO3bPSvxT+PviUap4su445C6QZQE8jd&#10;3x0xz1/Ov1P+O3ieLQ/DNwhfaRGWPtgcZ9ev8+a/EPxdqb6jfz3Tkl5GLdfXGcfhQBwtzNumOGzk&#10;nn1/x9K7P4faE3iDxTp+mxruaeeNFxx94+mDxiuFflvlOB29vwr7Y/Y3+Hk/inxvFeGJnS2IZWwN&#10;ofPH5mgD9zvgD4QtNC8KwW8KYYokXsVQHJGBjHUivpK7iSC0McY+Y/56VjeDPDsOj6ZZWqLuMUYz&#10;9T1z6/WuvvEijXaRk9qAOIhs3A3MME59f0//AF4rjvFtqRaOHGd7AAdwoP8AiK9TGFbOeT0Hp2/r&#10;Xnfja6htoC2/BRGIHrxx70AeANFHG8xRCAzbE9Sq5zn6k1nXLZ3Bhnj35z+vatUhQiDPAA6D1PP5&#10;9eKx7skAnqfw5+n4nrQBx2q7BG2cgMp5yPw4z/nr615Brm8k5OB+PB+v0r1nVymx+cAj6k/gcfj+&#10;FeRa6x+bngkj8c9eaAPKtakIO4HAJHTr7/5/+vXLRuS/POSR+Z6AVva7MpJDDIJ+mfUZx/n1rkxK&#10;Q+1nJ55/z3oA7bSnBlU4OD16fh06Hjn0r17Q38tkOMNz+WOOf8+leNaOVZgxOQ3HPt/h0r1zQiPl&#10;wcAcf5/rQB67pLfMDyQPbHfORXdWu1YgOg9gT+Wf55rg9HbCDnrg8D1PPH6fnXd2RygA6YHTv6jN&#10;AGgMY9Ce3T/63b/DrS42naeCaeo+UHO7PI+hP+f8KdhMADnPYn8c/wCNADDtyAR0PvnB6HFKmQTz&#10;znrk/wCePyowOcjn1z+H+T3po2sAuAM+3BoAd78nuDj8u3tx9KaysQDjk+vb6/hUwICg9f55H+f8&#10;9KjYbxnPB/r6mgBDwTk8n8P5/wD1/XtVUk7fm4I/T1xUoVevQHOeB9Dz+lQy5AxnJz/n86AMTUGy&#10;GwcEDgduPX1/z0r5G+PHi6HRtJmBkCEAgHJySRwMdc45r6n8QXa2lrLPI2EVSc+p6Y/nxX5SftGe&#10;M/7Q1Y6ej5CsSwHf2x9KAPlvXL7zppLlyCWZm6du3P54rz6eUySF84Jz+taOqXss8u3fkDH4e/H6&#10;Vn28QlmQHjcf/rUAez/AjwHL468d6ZpaJvTzV3D1IYY7V/Ul8GPBFl4N8G2ljBEEcoAeMYOBnFfk&#10;t/wT0+CRvbpfFl/b8bxtJ6AcZPfv3+vrX7sW9naWtvHbKuBGPpjA7f8A16AKkUCqoCjBP45H/wBe&#10;otSUR25ZeMDP+GK10jjLbx0GfqKxtek22kjAYJUgf0oA+bfHU25iqnZ9pITHcIvLEDt/WvL5nDyE&#10;gYUdPZR09MV0/i27+0arOuciP92vPYfeOPfOBXKD5hgjOD+XPXp/WgBNoOVA6e/UfX27+1BUYGDk&#10;cd+Mf/r96cOTkdCeT7//AK/WkIXeOTxnPTuP/rUARBN3GOuSOuSP8+npUgBwQeR9Ov06dKaMEqQc&#10;kZ59fx/CpAcAEn8PXB5x/wDXoAjcLkjGR7Efpnn2B/Q8VHtK8ZyBz/8AWx/jU7HHy5znAz2+tRYB&#10;xuIyR9PxoAYN2WUgZGD3H+fb9fWkJLZwMEZxn39sUYAGSMZ/rznOOuTSMzbSucjOff8Az70AUrsj&#10;aFyQCfQ885xg/wBB/wDX5W7kEeMHlPb/ACMe/wCddJdsvlnJzn8O/cfhxXEak3UYz1wOv049Pp+V&#10;AHO30w55zg/XnHfp2+mPSuWuZM5UnHXpzn69P5VrXlx/Cccn3Az71ytxcKWIA6H15JHcmgBTIzFm&#10;5OCfbnPpW/p6sSCpyBjHOPzH9evtXJh8OF3YAJB+uf8AP/1q6rTZAQC2CeD7nv8Ap/nrQB2VmxHO&#10;/ke36/5/Wuit8lBztJ9hz64H41z1nkgLkkKue35Hj8cfWumtVAJOcYIycdsH6dP8KANVCF+8cAem&#10;OoH9PQV4Z8ZvHUPh/RZlSQBgp74/D8Ov1+tetanqUemWbyytswDjJzyR/n+dfln8fPiI+s6vLYWs&#10;vyBjuUcg4J4P4+ntQB4h4r8RT61qMt7O2SzEgEjuT09+a8h1e9DvtXnPXqB17dfzrU1HUcKR8w4O&#10;B6HOK447pnCqMkn/AD+tAHTeEtAn8Q6vBYRAkO67iAcDn6d6/aP4A/DZPD+kRSshACKeRhsDHpzz&#10;6kfma+Jf2Y/hPc6pfQajcQE5ZWJbnGD2+v4+9frzo9paaTZrbr8gChT7cfhz9PagD0Xw4yWMayyt&#10;hUUkZ/P9P/11kXnil9a1dbO2OUBCnH1/n/8Aq7159428ZwaHp0sEL5mcED/P60fBZbvVLh9ZuVzE&#10;o656nJwMc0AfYkd7HoHh0uSAYIy2Txkj/I6V8va7qs+q3sl5OxYuxODzx2/Cu+8e688yrpkb5CkM&#10;/X73oP5V5ScngHg+n6/l/wDroAhA98Zz65BH8/akb6YIz2Pp+NGCV2jOBjv/ACpjNiPpwepxx9f1&#10;oAzrpwAcHB7dsgjjpXPTuuCCf4R2yR/+s/8A662LtiwIYYz/AJ/H2rnbtwqkdCB+f+f60AZdw53M&#10;TlsZ5/zioS+35ieR9OvHXoMd6bKyqzFeSf0+lCsARzgk+uOnUfp/kUAX0wcbe/cDGTnrj/69b9pG&#10;GPTA9R6+o7fgawrfDYAHTHr3PAH55rpbZBwuc+3Qjkf0oA07ZeeBn5fr36+/NXVxJ8i8HBA45/Pp&#10;7f41WiOV5GQfpx6E4/rU5XKk53H19fw9O9ABlSVHQjrj368df8D+dNbOfQ+pBx+Of0P6HFO44OM5&#10;7dMdPbiiT5lc5wBj6+4+nHNACFePmywzz1HPr3yPWmsOnPPsc5/D/Paj5QMLjjjt29aQcgjHTBH4&#10;9v1/zzQAxgARsO4D8MZ/lmmhmO05x8v8/wDPT+dS7cnrgkn6c/y96YFAPTHX9Bn8B7UANGSSjMc9&#10;Ccdh2FDDgnbgt2Hv05qTg4DEtx+Xf2z1pDzjjA/z/MZyKAGEZHBx/nt/XrVeR1QE544z/k4H4VKf&#10;ulcZ/AnP+cV5n4+8U23h3S5pJJApVen1Hp9fT2oA8x+NfxJtdA06W0gkw5VgMnsfpzmvzL1vUptW&#10;vZb66YksxI57dQP85/w7j4keNJfFOszbXbyFYjv25PXnt7143quopBEUDZyc985PXnk/lQBia3e4&#10;YRo2cZ49T78VX8NaDf8AiLWINLsImllncKMA9ffg4rEbfdXAJJYnjt9K/Vb9hn9my58R6hbeKNWt&#10;iEVlcFh27EdTz6f5IB9ofsR/s2xeEdBg1jUrf/SZSHyR3ODn+gya/Um1s47eBY0GMDHT8aoeG/Dk&#10;GiadDZ28YjCLjgAAY9hXQyIVBXH+cUAchqgwjZPX26f4V84+OL1RmVnyFwoUdWOOOPx/rXv3iW4+&#10;zwuTjIHf6f55r5K8SXq3V253740YgZ79iT/n+VAHLzuAjKGyz8scdcDIBz6dK5u6YfiPbrj39q2L&#10;lvlYn7p7Dv8AnzWHcEE7egBGf8aAKDdwCQB7E988YqMqdow2RkH8vUj696lAJIVzweuB+X/16jCj&#10;d1JPb6gd+v19aAGsoIVskke2c/0NEZJwSc5Pp07gAe2P84pxJJP+GOT/AJFC4yWxyB1/D/69ACBB&#10;twOc98jGe3p9MU07RyRjI4HsR2/H39OtLnPQZGc9P696GXIyB97HY5579f5UAIu4NkHOf8+2f880&#10;p4zHjAbGfxHr6en06c01sN1OSCOvHQdvr65pcDBzwP0znp17dv8AHFADWCrjJwfof8/hUTYC4U7S&#10;Mfh9fXke1THLYH61CzZBPUAH/wDVn8P89KAM+f5MYOenfAOc9awnIY7gSQB2B9s/57Vq3jDll44/&#10;Ec/p7ZrLjXzX+XBx7dz047Y/woA0dOh3TKxBIOPf8Dx/OvW9HtysQAHt19Op7jtXF6NZDg7Mn2/w&#10;5/KvS9PhwAOx+tAHRWy9FVuuP5c/5xitiIZI29Bxj1x0496zII84z93jOf8AJ961Yhtw3QnqPTGD&#10;/jQBIzDB3Z7dOO3Hr+f4/XldZu9ikA4P9fr6fnzW9czCMHjBH8/cfrXm2tXfmMQpyAe45wff8Mig&#10;Dlb+cyOzFskYPHt05/n+VYbYIA6k8den8v5/j3q3cNknJwOOcAnvkj/PNUxgc9On4Y6YoAYxz944&#10;yB1GOe3tnviqrEuTtP8AFx/9YfyqdsLncMjjpn/P1qFkUnOcEnHP4d8mgBqk53EYHAz1HuTx/n8K&#10;5XxT4ktNC0+S4uZMGNW4zzWlrOq2+mWsk0rKAgzx/L8a/Pv4yfFR9Rnl0+1nznK8dBnrwOPagDkf&#10;i78U7rXb57G0l/dAlcg5GBnHH+eeOK+XdTvyiEB/nPJ9/c/y5q3qd+Iy8rPuYnOR1z3/AMiuGmle&#10;djubJPtQBHJKXfcxyT+XXrXXeEPC974k1BLaBCVyNxAz+Q/Ss7w74cv9evUtrWPeSRk9PwzX6N/B&#10;74VxaFbxXl1FlkXPQcnHBwO3OOvHNAHovwH+Fdl4agi1K7i2ylc/MPu9CRj1/wAD619veHLmKUpD&#10;B/qlznHc+gyTnp/nmvm+LWCrCytTsRcZ298fwgf4+lfQnw4s7nU7lLZRgAbmbsq+ufWgD6b8JWLX&#10;JEsvywQ8sc9+uP8AGqXxN+IUehWX2CxcC5lyAFP3R6nb3+lQ+IfE9r4P0RLeE/vcDy19W5+Y/Q+t&#10;fI+u6xc6ncPeXTl5ZCTknPH+HtQBlatqUt5O9xdSFnkyWJ7n6+v1+vWqNlCbmZUA68g9zzjJqqzS&#10;M2OvTnqfcYP+fwruPC+mtM6s5J+uBntnHrgfnQB3PhfSo4VBYcn26/56cV6fZoSBtBAIGBn2/wA9&#10;vzrA0y08tBgAEY6D/P8An8a622QrkgcD9c9P50AXYVKqOc5I/wAjp/nNWC2Bgjg/X1pinGF4GOcd&#10;enb/AD3qGR1jVz1J/Pn8MUAZ+o3IiRhnbn398e3WvGPEOoB22ckZIBPt+v06V2niDU8byOB0+o/+&#10;t7147fztM53HIOR+R49qAMiVwxznBHPvx1x07/z/ABqu4woyDkZA+v6fmP0qw4AwPf8ATB/p61Bu&#10;7Ywe2ABz25+vNADc9T6D25OfT6/TPvTeNuQcEfr9Kfz/AADlunsSOfx9/wCtMIKqWIwDtx6e+frQ&#10;AmSeM5APv6YHP6dPemnDk7ugx7fkPT607axBbdk+vrnof8/iOaVSBk5wGwcfh04/yKAEyCo3dAOv&#10;rj+eOP8AGmY2/d5PQkHB9/UH8f5VLjpk5I79jnr+NNwqnKgkHHc/ieP6flQBCQA2COeD2/POff8A&#10;PrTycjbjGfcg+/p/n1pWGMEADv0xgn05oBKjaucduP6/1oAazDIY8ZHt39wfx+uaiIDkknGfxwTx&#10;/n8vpKSh4z1B6enUEfX/ABpGJyQeQQfx9/btQBD8wzt5z19OTnH4/wCPNMYsCcds9Oe3+f8AGlfa&#10;xKKeBycdh1H4+4pvGDzg5H8x6d+9ADCTs4PB575x3yfeq8rKMlht6j6ZPT6VK7Dds3HBOP6j/P8A&#10;9es6aUMeOR6nv0/XigB+AzEHr7Z7+vb3/wD18QXeqwadEZbmQKAOhyCTjpn+vSsDWNftNJtTJO4A&#10;HPPX/PSvj74mfFl5GltLVwAfl/3TjH4nsPSgDtPip8aHVJNO0x8ZBHynO3nk54yfU5/KvhXxFr8l&#10;1K4dyXbkkc5z1ycnrUGueIWu2djJuY9+v1Iz39a4SWVpSWPJJ6jigCSSZpMk857/AOf8Kt6ZpV5q&#10;tytraRNJI+MDGfxwP6ZqXRdDv9bvYrGyjLyyNgADiv0t+BP7OcdhaQaprEADyBWLMvpyQD65H+FA&#10;HD/BX4IwaZCmt61EPNPPzjGAOQBnrz1r6zivbp3g07SItqRYRdoIB+vY8k10V7ock7LpumRbSpAA&#10;AzgeprsrHwpF4Z003moHMztlV7k+gPPHvQBxlxb3mlQpBdSFricbtoOdxPRQPw6//Xrf8LaXb6ZF&#10;NrmqtiSXKu6jDdc+VGT7Y3N+ANBSCa+e/nYmJcIzA9AB91ffPBPTr7VUvbtrtwuNkUYwiAnaoHIH&#10;19T1J65oAn1rW7vWZxJIQiQgrHEv3I0A6ADoc/jnJOTWIC5bLHgZ4Hfj68Y6VKqZOM7v8OaiZWjb&#10;hjj88f5FACPt55IB6Y6846/5/Go1j2gleR6dPw9KnfGQMBgOfb3/AKVHvAPzHj9eaAFIAAOQQD9c&#10;fh+frUaqFGATnnAwCTjjr26//XqYKjIcnbjHoPpn607Cg5PUZPPP6HGTQB//0/qbkEBSCe5OcehO&#10;f8e+eadwOpOcZPr9P/r+tNBXBZV5POM9u/P+c04/KSw/Hjt6flQAvIJz2/X14/r/APrpNy5yBg8d&#10;/wCvf+dKU3DLHIxwe4FNGM55AHbsPQ9qAF52HdznB+pHtj069fwpwABAzg+/f/6/NIpKqOOnp0/z&#10;nPNK2SwVTnI9Pw5oAYSAc8E/T8qY4zwWHHv6+38wf/r08NnIPAHof0qNsAcjAHbr37mgD4d/au8G&#10;Le6RNqESbpIlJBx6fl+dfkdq1u1vIwBAYZGfT0P/ANf8xiv6BvinoMWteGruJlDHay4/4Dzivwt+&#10;Iehy6Rr13ZOhQI78HoPUAEdOfegDjNMuAFKKecc+3b68envisPWYySXbOe+een0q7atHHJhjgc5z&#10;0PHUe30o1FAylgcE9Py7UAcfjA6cj07mmdOeoGP8/wCNWJ4iucnA5/z+FVhnPpigCUA44P4H29Kf&#10;H8rKwPOf8n+Xeo14HFPBG4Z6fn+QoA/SD9kLx/8AY76302VuE+UHJOB0GfpwP/1V+xOlaoJoo3V8&#10;gjPr+HPHH+c81/N18FPEsvh7xjZyKcI7ev5cfzr98/hxrv8AbWg2lyDk7Vz6H/6//wBegD6HtbtJ&#10;R2yM9+R7/j/kd61lwyqeePfr+X4cf0rzq0u2BHr/AD9se/rXWWV7vGDwen6dP8aANOWDfyuef0rI&#10;ntSQNoyM/n04HH51uK+5C46H9Pao5IwxJXqO3BHXjFAHG3FqASGAIPH45/z6msG6s1HBXdgficen&#10;T+ea7+W29Rkn+XtWNcWuMqRgHgcdev8AkUAeY3ungg8cd+4z3HPvXB6ho0cgPHA/l7dR/OvaLy33&#10;ZJGAf6/55rmbyzX0yOP69KAPALzT3tn2gYC9e/T0HFVrW6MLAkYAPY4PJ/p79a9Z1LTFkU7gcA+n&#10;X6n6V5zf6Y0MjSIMk8/5+nOBQBsWeoAgEnbuAPX1/wDrdgPpXTWd10UnB6dO3p6/59BmvLYLiSJi&#10;GGAfbpntW/b34HQ8EYx6/wCTQBxnx+0OPXPClxJgFhE/XuRyM/T/ADivxo8RacLa5lRRtCMeoPHr&#10;+HI+ntX7m+J401Hw/cQ9SBkf1x6f5zX5BfFLw7/ZHiS9tTGAoZmGeuCevI6fTHtQB84TRMHO/jJP&#10;+c10vg/UHsNXikLbVHX3/wA/5NY18m2QknJJPf35waoRybXV0PIP8u36UAfU+s63avCt2hz5Q2nP&#10;HB6AemPf867jwj4uiMK20j4f1PB57cfr6V8zWmsbNM65bbhvTHbP/wBas/S/FU9ndMzE4yT179gB&#10;xjigD601jxKsN7F5UuxP9sAgnuBjp9P0rrY9cmns82fGCCSPzPsc9+v8xXxZ4g8XvcSJKWDk4bK8&#10;n6Z/WvRPBnxBumiSIuQyYw+cEexPOe/FAH1r8JfEEun+LI1mIjMrbgI8AZ9CBx6f1NfqLpd0t3ZR&#10;XEeCGUHI9wDzjt+H68V+L/hTxxYrrcMmArI4DdMnntz39a/Wn4Z6sNS8N27qw3AYPOe3HHb/ACaA&#10;PSdpB44yOOhP8qcAuc9AfXnH+cVGDjAxg8/p/jU4U8r0A+n5UANOD1OSeegzx2x1oAxk9s+/vk//&#10;AFvSmtkMQwyT6Hjp60u5gTx156evfPX8aAH8djjp/wDW/H1/rSckFScfXH1x/wDrpvbGMHr1x+B/&#10;rS8gjeeCfX170ATKRjg5H9T3+vsT/hV+2mKlR97GO/4H/P8ALpWYCQRkdP8AIzUqHIwBlT70Adpa&#10;XG4dQc4+ufT04FX8BwSQQRz+f88/55ri7S5MRBOQBgcdwfrXUQXSyDbnk/jQBHc2mWJ9fz/+t9K5&#10;67tBg85//Xggfh6V2DjdkqOR9e3bNZlxB5gZ+p/L8fegDy7WtL+1WdzAVyJI2UZ6cA4H5ivxd/aP&#10;0L+z/Gd0/lgLcxJJnHU/dOPYADP4V+6N3bsp6YAycZBzn/PSvyc/a+8Niz1G3ugvAeWEnB6Ph1wf&#10;xoA/MPUYlSYkNnPPr+HWqcOfNUevHrz6+tdDrKRwScr1z29O2P05Fc2jYkDrxj6cc9aAIrwHcrL3&#10;z168GqT89OTz0rXuo/MhDL1yf16ZrHK8/WgDU0yAPvkdtsaAZ45/Cuk0m5ELGRSCS2D1X+n+f58x&#10;AVCHI6++PpWmAfswYA45J564/lQB9VfB3xLJaeKbJUfJlO08nA/zx+Vftv4Tv/t+hWc5wWeMZ69c&#10;DOPxzX89/wANdV+za7ZzgklXXrjnnHrxzX7w/CK/S+8IQFSD5fyjOORjjp+H+NAHqgPBJz+RP+en&#10;FPO0EHOQPbnJ6n/9VRlueeje3rx/SnqchTnP6+/6/lQA9cH646f59f51HwRkHPA7evP0pSc9T8o9&#10;CeMDjmmHpng/h07UAPzleDwOfXqeOf8ADNJlee39PofelH0GQPzycc9aRgRnkeg4/SgCQEHBI4z6&#10;47dfc+/+Q3b0zwBnt7/54oUEkDOCevT0/wA8UikEAkZznpxQBIOOOmffPf8AX/PFNYg4yMH6n8+/&#10;H+fehSR06HPXHOepzj/9VNPy5OOAOhI5oATHX0Ppjr/IcnmuZ8Vxef4d1GJh1jyOnBXnFdGxBxz7&#10;DnB/z2/Ks/VoftGm3UH3Q8TDp1GDzjNAH4S/HGwFr491vcMBpSwAA4zzggdfw/E9K+adY3eZkjAP&#10;PHPHavsf9oq08jx7eyoBmWNG56cjaOfU4718h61knAXAHb+fpmgCloVxLb6hFLEM4YH/ABPb3r6y&#10;06/aDRYjOwDEllxzu3Hn1wQTg9vrXyDZO8Nwsi8kH06HHWvofStQSfRDEz+WgJAPPBdc9efTnFAH&#10;p+heIFlZ4QPmVjlcjHXrjsT1Hv7Gty7kLglwAX6c4xkjqewI6ZrwnwtrbS3zHcVAYqSOOg6nr24P&#10;49MV6pqGoIqphtzEgbhwOOc/TPf/AOtQB3djN/o4hT5w7srBuPvcDDd+h5rp/A+LfW40HJEu1v4f&#10;XP146f45rgNCv1kjUtgvONrDnn5vlOD09u/Wu50CcRa3iTG4MhPXIbPPbv2oA+l4vlAYkgMPpjPr&#10;/wDWzXRafdFcYOB79vw/yfaufUq0KMDkcdPpx79PWp4JmiIxweSD2/8ArUAewaVdhkDnIOOM9M44&#10;ye/f/wCvwK7awuhIq5OCc/y5+vX/ADzXjOmXhwo6Y7559xj/AD2r0PT7hWC+5PQ9RQB6JFIpUc5P&#10;5cj04x/nrV1cHIbjp6d/qO39K5uznyA3XoetbUTAkK4wAc/pyaALjMM8EHOMfh/hzSEE4T8Dz19R&#10;+HXNCtgcjI9vf/P8jinttyPTp1/AZ/GgBMBmPGcdev456e/5U7OQduGB9uvp16YqMMGPoR+HFKOQ&#10;G75wP8+9ADguGJHzY/yOMe1CqBnuQee5/GmliScDqD9cD35px3d+fc+nfA/SgBvAyT2J4P8An/Pa&#10;lwOADx+n8vypTkA55xzn39P/AK1JuznaeT+vueuP85oAZIAep6598g9B1qrMMISCRwe/+c9qtj7p&#10;4wBnrxj/ADmo5uEYMMkqc/565oA/Gr9qdceK7ZUOD9nfHXtIc56eoP8AhXw/eRjez46tk9+p9O34&#10;V9w/tUs58WWmOotnGP8Agf8An+nrXxFqTqrFt24t3GeoPSgCnbqTOij7zMoPfv1z9elekQQtLbxR&#10;yghUlZd/AO3tkeueK85sJf34XHDMOen9a9PKf6Gju3zmRu/zAZ7/AOelAGHfWZuD+6GyODs2OdxP&#10;/wCv/Iq/ptiS0bKMIACe44Pc57845prFpn3E5AwDnk4Hqa6GzMccKxqQA/JAGM4P64FAGLf2zOGw&#10;VIXAycDJPHX+eK9x/Z3BTXIZ3GzN5GM85GFOQc/QeleSX8DlESQkoe2Bjgf/AF/09a9g+A0Krq1u&#10;xI2C8UMeSPu9R64/nQB+iGhXZIAXgA+/H8/8/WvVdIuA+wd8j1P4Ec4/z2r590a6KMGJwoGB065H&#10;p0zXrOk3oJQnBA557n/JPagD2m0mDouWODjGc5x/9f1rWU5GeCD/AJ/KuI068DxlQQQO/X6dfxrr&#10;7dxIgx7d85HbHcen1oA0AqsB7YwOOuO9APA5698/n1700YXkHjJH4/WkO4ZOcH6/56UAOz8p3D0/&#10;/Uc04DPQA8fl6dsd/wD9VNXcOnQ59O+elPXOQvQ4+n4f5/oKAFK8jjgfn/h0pu0EkHJB47Dt6f4U&#10;0AjKkZH15z+fXHf1oVgC23g56f8A6v60APA6NjAJ646/jx/OmYLEFR1PboeeMn/P9akDcFTwPw9K&#10;bgHGDnHGPp+f0oAozrx04OT+ffH/AOuvzp/bEuUGnPA3/LSeNQMkcIpJ9Pav0buASu3AyR+fPOPp&#10;zX5Y/ti3+24to85LXEzY/wB0bce/XAoA/OHWmUt5fcHp7dznr/nmsu2t03I33ickj2z17f1+var2&#10;p7kkHO4nJ69M/wCNQwOQgwh+71zzjPQfWgD3H4aMYlZ3KpEI/wCLPOW7Z+lSeKb9tb1kiIl9gIHT&#10;j1IP6fy4zXIaRPcizeGM7Q6pnuc9cn+prsbCOO0tDqEwAPULjOc9j069/agDzvWrVLYhG5Y/MT1w&#10;BkgY/U/1qpaIXuERBl2456DPOePTGf8AOKt3Ye6unkc7iTwTyKiikZZ0iUABN3TjGfQ9eDQB97fs&#10;rWCWU2lXcm0PLJeyFj97AjKgZ689eK/RXSpxtTnbkD9Bwe/r69q+AP2b9Lkh020vpSSkFnNKD6eY&#10;+0Y9Oeme9fbWh3qtGpzgj6f4jOOD+dAHrkLfKFVv/wBXbjrn6/lVwAHG4Yx+Wf8AP9aw9Pn8wHnk&#10;Dp369fxrajJCgLzj17dM5NACbQWLA5z3/Tj+h/IU4cZXH6e/T+v+RTsBQcD0H4D078UPg54wCfX8&#10;/wCfP40AIc4yTg/h69e31/l60m0HgHBGO+Bk8fl9e9KoXkHkDjnkZ9KAVGF4x/PPQGgBhIGTjJ/n&#10;9O1NVSCFHTp0z07Y/On/ACsB3Hb8/wD69AAOeeuPqe3t60AOQ5VuCD7dse3/ANfFLuwCcZ9h+n+c&#10;dKjULkL1B/p604jcNo4B/QUAULlU2n0OBn0/wrlb9CQBg57jvxzXX3Co+SRkf57jvzXO3sexeeMe&#10;nQ8cg89qAPMtYiGwqRuP0/z+n4145rVtuzk+vXPc4znrz/nivddUiUKcdB6n2715Jr8SxozdAAR0&#10;6gf54oA+DPjNcYYWySAE5/rn9O2a+PdYbE23PB/Doa+lvjJqQl18x52KgOePU8GvmDUmEsxKg7VO&#10;P/rf1NAFCIAttHJ9vU+1fdfwE0LybATyfeKBgMcjeOB7Y74OfWvh3S4WuL6KBeS5A/M8n8K/T/4P&#10;aGln4ehl2EHywm71wP5mgDt5oXlYlSRuAAz3x71H/Z/kJvIwXIJz16fQde365rbWJJLkiLAK4zjH&#10;TPP054FXJLFppkicAAjkjp3+nT+VAHC6paNJbl17kKD1H1J6cdfrivTfgVozrqqTMcqJncHBwFjH&#10;A49OuDWTq+nR29qY84Drxjn5+w+pr3/4SaVFZWcuF+eKNE44G4tlu3OQP88UAezgggJknPA6ZOOp&#10;9hxTgQ4O7jPOf6Co1G4Z6Z649hxnpz3qUDDcjAA7Z4yMdunNAAVDA9wpB7/zpApAA7cfl0OOv0xg&#10;Gn5VflAyOR/h+BpG4IwOc/n+vHB/zigBVXjAGSOwxwO30FRyIrHJ6+nI+h9P5VMS2M44Of8A6/8A&#10;+v8AGmcfdY89fX8efbrQBkXCZUtkc+/H5cdK5PU4uN2ORx07j0H49f5c12k4+8Oh5GPrwPpxXLaq&#10;FClD1Ge30zQB5FriLtZWOCOv+PP6ivFNcU4fcpBPX/DHTP0P/wBf3PW1GWzwF+uR6DNeK+IQ+WPL&#10;AZ+vrnNAHltwdsm0EEe3HrjP9DV+0b94G6g+38+5/D/Cs27+SUkjkjPf/IqW0cBgBxn6468g+uPT&#10;+tAHrfh+UjAxweee3pzXs+jPuUY7HHpn/PevCNBlAwuSOOuenYc9/wAa9p0KRVUbTgc9O3Ppx+P4&#10;UAet6Y20hVPy/Xvjnjt+frXThlCAsMnr6jn0Pb/Oa5LS5M4zww/z/XmtDWNTi07SZ7p2wVQ4J4Hu&#10;PagD4E/ay8aCGF7CJyTNlfTGOpA+v4e9fmBqBeSRz3HTt0Of8n9a+mvj54nbWfE8sGdyWu7oc/UY&#10;GB65/wD118v3920ZMQ4PfB9cf4UAVbSGKWcKcnnnjjn8/wBa/cH/AIJ//C6WHTU1mVdgnkBOBn5V&#10;xjnr3H+TX4y/D3RG1/xHa2CcmRwuMdcnOT7V/UZ+y/4Fh8K+BbSNBghE47DgZ4z2x2oA+nLOxECB&#10;V6eufbrn/P8Ahl6gVEhReW59x17V0TN5cfygnOOOfxrmpAYmaaYfM2cdx07f5FAD0gSGM4GZTj9e&#10;1eH+P2U5UYbzWKnPB4HOPriva3kKWr3MmQBnHODzXzh4wvXuL51LZUcDgcc/1oA4MgMvpt/zxWVd&#10;DgnPP1/oB+XWtmUYByOD/n+dY92PlIBBJ7/T/wDXQB5/rShgxHbJHHf/AD1x+teP64V3MWJz9fzH&#10;PevYdbOUds4GOnXnrx7+9eM67I3zIBwcntyDkjBx6fl70AeR62uJCR8wz36Eegwen+etcgCouMN0&#10;J9v89e38q6vWgFYlsE/h65H864pWAlwpyf1z/npmgDuNGfEgXdgdcds9sj/PWvYdBYFwykgH25x6&#10;mvFtDcZU44B5J/P1r2Tw8SCoztCnjqMcevagD2HSVLLuBwPb0Pr+P1PtXeWI+UFT04x7/wCc/wA6&#10;4HScKUTPXt6Z/wAD1/zn0Cz5wc9v/rn9aANRSpAz8ox27Y9RwfenAgEkLwOeeuPTNKCnAbkYzj3J&#10;4/GnHHIK8nHf3/zmgBrHzOM/hx9c/wCFIgUY4ORg+mfTjGfqacvQEYGORx39e/4VMfL2jB46c57d&#10;6AIjxnHTjt933/z379KjODwTnHfB5z09OtSELtAUg4I57Hjpj6+tM6ZwcDH5e/8AT8aAHheehHuR&#10;1yfxqpMMAYPXPfp64NWQxGMHPHP0I4+tUruURwuzcAA5z3x1xn+tAHg3xm8SW+iaDOHk27lJJ/i4&#10;+vr26V+L3jPXX1rV7q/OZC8jHnnjPH6fgK+4v2svHgYyaTbPh58o2OwGfw/zj1r86LibZG3mDOeP&#10;8+v1FAGDPjnPXrXe/DLwndeLfFNhpcCFzLMi4Az1I5yP/rV5/wASP1yK/Ur9gj4Rf294hHiSaNWi&#10;gYYO0noc9T+tAH7H/s2/D2DwJ4DsbXyvLkEa5456df09fSvpOP8AeDPTP4VztnELS0gtIRjaAP0x&#10;XSWcRA+Y8kfnQBoLGMdceuP5V5j8RNeGladL5RzIq8DPJYjgf49a9NaVYUMr8gD0718m/FXxLHdX&#10;Z09OoOfTHp/9bPagDyiWZp5TM+SWPXPQHOD2oOQucYx/nFQRHkjPJz9cf5/z62VHIwcE5/Lrk/lQ&#10;ArdORnJ/z/L6c4pCPl45P4ce/b3qTAxtByQf847UwKCBgZPP49vT/P0oAiwMnop9M5/A/wCSD+lK&#10;V4BIwFPQ5/zzS+nHXHHv9f8APamgN64I44+vT/8AXQAMGwBxwOcfiCe31/wqLb8wBUnv3z7fnTsM&#10;fujAIxwBxx19/wCVDEgHjgA9v0/PvQA1g3OOD/nNREheCfz9PfoPWpSu05JyePz9u3rUbgAenTn0&#10;4wfzzQBiXxARsHP07f4Z6GuA1STbnDYJPpnn04/xx6iu41ORsOCcH8ef8K831aZl3M3AGTjHpQBy&#10;d7Lhj/Ec4B69+SOK5ySYlixbgZ49PXn/AOtWjfTds8j+efSuceZiSTnp+vXjHegC7BjA3Dnj8P8A&#10;P5V2uloGwpOQMDPY8dM46/X9K4O0O6Ug8jnufx/l/wDXr0XSVUhVABCgeh4OKAO1sIyAOOp//Xzj&#10;rW4mAhDDgfl9ce3fOM1nWgbBycEcd8/X/PtWf4k1iLRNJluZDtwpxyBzj3PH1HagDwz46fEKPRNL&#10;mtoWCuRz/wDrz19D6c1+VPiDUWvbqa7nfLOSx59enavbPjF42m8Q63NEj/u42JPuR6dfzFfMOrXR&#10;ZtoPT6c+p+ntQBl3s3nynLe3Xkj/APXXf/DTwfN4o16C3VD5YYEkg4OOx/z7153aQS3s6QwjLv8A&#10;KOOTk1+l/wCzl8KZba3iu54h5hXJ9OT0z7d/agD69+Fvh3SvBugw4QCULjjqo55/lx/WusufGI81&#10;tjBjzge/Un/IrnddkGj2ZgjOXfgc9SfTPr/9b0rlIbKdbKe7uDlzk4znqeefTmgDM1/UbrX9dit4&#10;9zsXCqM5PXp9Bx/jX2h4GtLfwr4WiRsF0O5uvMxI4B6YXp6cV8ufDfw/JrviRNVmT91Ew8vggFie&#10;B6e5JFfTGtzrGiadCQUt+pHOX7k4Pqeo60AY93dSXk73EjEu53E9OT14/wAjvVI5ACAZHbOfXsff&#10;0/pTtpILAZ5P0+v5/Wmtwc5Oev8An36CgCIrn5c5I57g49/f0wPxPWqsrMoLDj079v6Crm3aSFGA&#10;cjAxVC6woPGM+vcD+X+e1AGBdyphg3HbGMfQcZrnLubqQcnnPB9R/nmtS9mHIzx7AevHJ/Aetcxc&#10;zhwe4HXjsT14+nQ/40ARMx8wnHJ7ZAxjHH49+PX1qxEFGG7/AOOD/nn0yKzwy7ywPBI+o45x371f&#10;iO7A/wDrEj6fU0AblojZDZzz2z/niulgjAAAGRjscdORj61h6evz9MNkd+ee/aumtwcgdQPcAeoI&#10;/L+VAF9E5wRg/wA6Xuc4IP8A9fpz/nvUq8c9M9Px65NNIAYHOfxzx1H50AMYEjJ59fTPT9cUxgpP&#10;04J5AHPJHPf/AOv1qVflB4Az0/8A1/yqPaNhx0Hvz/nj8qAIjyMjrwPc47n6enJ9qkwAQecc+2eR&#10;wP8APv60/K5569sUxgCOuT/+sfmP/wBdADQx3D5gBx0zj27f1puzbjacFR69Rz9OPyp2e2MA/l/h&#10;TWwDtz04wDzj+v50AAQEkjqccfyzwfwpjKpTHT09h/k/0p5KquORnrz69v8AEVWmbyAXduMHJ6dP&#10;8np/+sAy9Z1WHTbN552CbV7nA6etfmv8efibLqtzLp1lNkE44P1BPr+A9693+PHxJi020ezikySp&#10;BCnP+eTX5y6peyalPLdysfmc4PIx+B9u9AGRd3TQhnY8tzk9/wAj+dcTO8ly5LnBJ6HPb8Kv6rdK&#10;02xTycE4Pfuf/r10fw/8H6j401+20bT1yZm2scZwD1yfxoA9j/Zq+DF78TfFlovkF4I5AGGMA47c&#10;/rX9PnwW+GukeAfDNpYWUKoY1BbHc4/Ujt6V8xfsh/s7ad8PvDlrdTQKLlxuJx6jg5OK/Qi0t1jA&#10;VRhRjH4UATqDt9h6+tVLuZY0JPQep/PsT/nrWky7QBnHPavNvG/iS30ixfccEZ/E9h1+tAHj/wAT&#10;PEjKZLCJ/mfrz0X+fNfP85MjszDIJ9c/TP8Anv3rc1a/k1K7lupTuaTPHXr2H0+tYEzKASvGfft1&#10;P+GKAMy5JBIHJOAe/H15/X9KwLlSchmBBPft27VpXjBjlh159M/T8fWs47mUbeuemR6c/r+FAFUD&#10;CYByCcZAx9fwo2gkBTwfX+g+vvz+FSKCzZzgjOf6/j3/APrUgXaS3r6/zwMflQAwLxjqfToR7UhX&#10;cN2cn+o5/M5/zzTjjuAQTz/9bp9PypHYZG48r05z04BoAjy0YAUZHIIPX1z/AJzSs397kY4A578H&#10;0z/MenZSFyDkg4PfHP19/wD61KpO0NjBOPqOeMevNADSp78j/P1/T+VNzgbT29e/cVI+4fMADn8c&#10;/wCT7U3pwRgDA/Lp/L/9dAELdBtJOP0Gfz/z9KrXUiKp555+v0Pv0NWn6Doc56nsODz2rGvJMZVu&#10;QCeOD9fb/PpQBlz/ADdMkHOMDtjJ9qs6dAZLgKp9D+PuKpfM7kAYB6ZP8q6zRbQmQuxyTznB9cYG&#10;fxoA7PSLYrtz0AIz/M12VjBweg6Zz+vBrGsIfLAVRkj/AByPzxXTW8fB4449Tz6cUAakKkA5PAPo&#10;eP161ePCk9MdR/n3/rUEKkAdvbt9f/1Uydwg5GAM9hz9e3+RQBl6lMY1O08nPqf1GAD1ry/U5S7n&#10;B64z79cjvXWaveqcr3HPSuAuJULEYz9OO3X/ADigDOkDg5XGM9SeDnv/AI1EC23d1xn6cDGP8D2q&#10;Vz8pwcAj05z/AJ61G5PIzyep+vXp+tAFccD/ANCH8+gP4dqztRu4bGF5nbAUZ/Lr69fw4q1dXSWs&#10;RZyMAZ9cDPH0zj8q+PvjR8WobCCfT7ZxuAYYU9T6cfr9KAOP+NHxYZvN03TpcHkEA5+nGOn1/I18&#10;QaxqQJklnkzISD836Efyqz4g12W7uJbm5l3uzcZHXk4HfpyK83vbyS5JY9D268igCG9uXuGDHgdv&#10;x61paDoF3rl+lnaRl2c4qPStLutVvI7W2Qu7kDCgnqeOMd6/Sn9nn9nueMRarfQZJyzFs557AgY5&#10;/wA8UAUPgv8ABAWFpFfXsWCRznByfXHp6/lX0pq8IsEFhb4Q7eehx6YPv+n6V69qemQeHdPigRVR&#10;CuAo7ce3P414Z4ia4V5HyTJKQoCjknPQCgB3hqwlvNRS1gDSTlgqqOc//rPUn6V90eHYLHwToHnz&#10;nc+0b24/eSHoqg9h37V4F8K/Cq6HAdb1Y7J9gLOf+WSEZ2j/AGz39q6XxH4hl1SYoo8uCPiNMfdH&#10;QHHf1z1oApeI9fuNZu3urpzkk4HIC+gHbiuDuJVfI5Hfrj8v/rj61fuJlOCxyCenc1mBQ7jqT/P2&#10;H+TQBbsLB7mZOMY9R0HuOSeev+Fe2aBpggRMDaQBxjp7/hjmuQ8OaSWAd1z0znoPavW7C28pQOoX&#10;6ntzigDStoMLg/T6f59q24dgUe3qCfzP4f41RhjK8EfjgVfUleAMdeh6cfSgCRyFTA4Bx34P4fp/&#10;jisPVL37LCcHHXjOcf5zWhPOEQseCc89+39P89a828R6iVZlU5PTHtigDktc1F5ZWVfX8z/n6DtX&#10;HyMe+fx/zzVy4l3uQWODjvzgHv6+lUJMcjGB06+vTPWgCBs5Hf8AL/PvUXcbO+e469sn39qlK5jH&#10;p04P8/WkKggc4HTqf1/SgCPbwckg/kPU/wCe3pxRhVJ56jHryPb3p7E/xcY/TnqP15o5GMnA4OMg&#10;/T+dAEbDqvTOP0HPfv6+nsKjZQ75OcHtn8wf6d6kC4zzyf8AP+fyoORjJ5X8v880AM5I2r0J7j88&#10;j/I/GhiCevA/Q+mB09TjPenbRxkcf49OM980hJGQxwB19/T/AOtQBECGPXp37Y49c/8A1v1pDkEc&#10;5C+h9vbPb/61SEFuV5GfzANLg5CZBGPTGO3NAFfacBWzn0474/wz65oYAHBzg5yM4zz68VO2MHH4&#10;ccHn16cjp3phAOQw6+g7d/17UAVTwACeDjIz06f578d+KQgNkkc8Hr27A+3PP8qllAzkHp269Oo+&#10;lVZpliXggEn060AVLpgcEcEk+ox36c/r7/SuF8ReJbXRbd555FBHPUjBHT0qXxV4psdDtXllkyVU&#10;4x2+nPpXwj8RviVdarcypDIREM4Hp9ff1oA1PiT8ULjUJ5YLd8KCcDdwM+vbJPv9SK+VNc1mWaVx&#10;vLOSST1/U/nRrWsmSVgOWbJPQj/Pt/hXHs7SNuPJP1NACsxfhjkD+tdF4c8N6n4i1COw06IyzSHg&#10;AH9SOBTvDHhfUPEmoxadp0RklkOOAeK/az9lb9kePQtPtvEGvxKZnVWwwORxnvgCgDzT9m79lNbC&#10;OLWteTL4DbiMfQDOc57mvvWTwzDDANOsYtqxAKoUcnOBn25717oNAt7KGKztIwixgKAB9447/jVu&#10;DwrFZRm8vZAgXLH/APWf1oA8W0vwVp+g2j3t2B57DcTwT9Bz/X8K8T8Y61/aF6ywMVVMqzDooGco&#10;vufUdPxr0j4leO4pZptM0xjydrsOgAA4B557mvAnYu+W4Cg49OffP40AMdt+xcBUU/KMYAAOM+/T&#10;JJ5NMx+Zz0x1/wDrHp/nD+q8nIH58009CvBGPzB//VQAxSevQHjg9Oeh/A0m3K5UHHH1yOc4/wA/&#10;Q1IN3HQgdfz/AK01ig+TIJ649gOw/wDr/wBKAI9pO5QcAH68EdPrxjNM2nscgYPHUE+v+H8qecNk&#10;5wDx17d/T/OKcoA+U8kZ47/l/nNADAORuGRtG7B4P5j16d6cCTj1APPqfTimsFLHcM7fy47+op6h&#10;j908g+nbqfyoA//U+mYZQM56EfTP/wBb+VW1ZB17jHBJ/H/9f5gVylteKwGAcHp/j7f59K1oZypJ&#10;Y4I/x5/PtxQBtFgRjAHQjn07U0k4G0/KO/Xp/M/57VCJBgEZBPX6Ae/QVPuXpnOe49PrntQAfNuO&#10;3k5x1/T/AB559+lLtO4k/gfX1/P/AOtQABzwNo7cc8dR/P8ArSjLE55B/LFAAOQM8Dn8Pyz+fb1q&#10;E5DEA47/AK8jnHr/AJ6VNuYEnPB9uT6D06UgHucE/X8R6fhQBmajbLc2TwMPlddv5j/P+Nfj5+1F&#10;4Lk0rxE98IyUn3ZPHXjHJxX7KPu2kAdce3+f5V8W/tTeDF1rw/NeQpmRAXUgfN8vUdz/AJ9hkA/G&#10;S4Y7vukgfh9MH+mOvfirpSJ7XoWJOO3p1HT8xVjWbYwTvEV5U/j6ism0mkyIiOvGee3+c5oAyr9E&#10;U4HB/P8Az+dZGfnC4xjFdDdxMWY7SW55xkE+v/16wXUhiCMYP40AIOv1qRdzEZNMUnPXHv71ZiQs&#10;Rg45HQdP8igDQ0q5NlfQ3KkqUwcjqOe3pX7Zfsq+NP7Z8PQ2ztuwuevXI/U1+I0iyROOcY7Gvu79&#10;kXx22nazHpk8rMGbA6cjp68Y/lQB+zsTcDJzn2A/Ln1rVtbkxkYGAPwP4jjrz+nPeufsrmOeASIc&#10;gjt0/CroLdBxkdPTGDg/n7ZoA76yvQwCE9OT246flWxG6uR0zz3/AE7+n/1815vDM8ZHbt7fgK6a&#10;yv8AIC5455z6Hn8/yoA6F04PIB/Q/wD66oTRAqAeT9Pz/wA/Sr0UnmfeIwcfj796VkDZA7Z/X/P/&#10;AOugDlLm1zxt455Hv0GP6YrnLq1YDGMLx/h+WPWvQLi3+VuM8ce/0/wrEurQsc4yFA7fjkfTpQB5&#10;tc2WcADOMcdc/wD1/pXG6hpYOcjnj3z6DHsPevW7uz+Ynbx2H9RXPz2e7JUY/Qjt+VAHg2p6U8fI&#10;HyDPuPwrGjZ7d+RgD34P4/yxXtGpaZE4bjJPBI5BPevP9Q0MqSwXA9e5z1Ge/Hp+NAGPHd+ZE0TE&#10;AMCOSOePfr7c1+e37RekxxakLiMEmQBSRx93pnufX8q++JopYJSucD2/XHrXzT8ddBW902W82FpY&#10;mEinHUgndn/PFAH5galDh357n/8AVnr+g+lYPT8P8/hXe67aiGd4yhzn16fXr7ZNcRMpUneMHuPr&#10;QBZScRxbATg8Y7D8j2qpKzBt56mkHPygHPFEqEID0z0+noaAKUkxY5bk+v8AnNXNPvZbdsK5VT1x&#10;WW3BI/nUkLFSf880Aep+FNcEd8ixcEHq3RvUH+ea/Z39mvxOL7QYrZm2uYwcZ+XIAyB+GOc+5xmv&#10;wostQlsphLH1Bz26/Sv0o/ZF8fr9ujsXdgFY4Xqvz8dDnp/WgD9Z0Ibbjvj6+x755+tP3YBCDIwf&#10;/wBXf6/nVaBsxq2eCAfb8P8ACrQBXDEED69Onv3/ACoAG4zk5GPz4+gH49abyByeR+mev5/4Ug9e&#10;gPv/AD59BT+nAOcf/q/HHagBOc8EEH2/p7U4AhsqeeD0H+R0/wAaRgTuZuQPWlIYAnOM47/X9eKA&#10;AYLBiP8A6348Y/SjkdB09SefXGPelOcb+pI6dvbj8eaQnC4Jz29uB+Y96AJAwBHGCBnPYY4xWpbX&#10;LL0ODx+uc1jkYAZRkDpx+I/PHepM7fmIzjpx6HH8/p60AdzbTpIA3UHpzz7/AOcVO4Ug4PJ68/5z&#10;XJWl4Q4BYgAHtjnvg+1dHFKGCsvPb1/pxQBRvIiQQDj8R/k+1fn3+2JoHm6JPeBAxjMUw9hna/04&#10;6flX6JypuXI5B/HBz/nNfNP7Rnhz+1fB13tTc5t5kzyecBhn0zj+VAH8+niWArK+RwG9c/XH0rh8&#10;AFh6Z5zivVPEyqkjoqlnK8jGfr/n/wCvXlzqyuVcYbODkYwQeaALbAy27qASSqt05+Xg4HcdM1jh&#10;Tk5GM4/T/PSuh02ZYUZnG4LnAGMknkZ9RnisoglixGCew6ck8D0oAjXITpwPx59K1kRpLcHZuYHp&#10;69uPT/P1qpJB5UaZOS3+H9a3tPVTbksM+vHtwP60AXfDctxZXAcjaQQ3UZyOn4c5/nX7d/s165/a&#10;HhZInbnar44OB/kfkOvevw5gdY5SSMEYHAyvOMH6/wCfav1I/ZF8UefaQ2shxndFj1Y8gkUAfpHH&#10;J5h5PHbg/qf6VMMD7vQA8dOfr/n2zWRaTBxtzgZye+fw/wDr1pq5+9jg9jnPPv3oAcScFjxj+XA6&#10;/wCNPwpxjnHtUWTk5OOp6YxipEwc7Rg+3qPpQBJwcZPOM8Z9fX/63p0pCVJ3Z6/Ud/SnZLD6D+R+&#10;n+cUbcjA6DPv1x1oAQLu91PTp69R/j/SlySQWJ9cYGOc/wCT/k07bjOOO38/8/lUfBxkbgev04oA&#10;AW7jHX8Onf8Az+lKe5BwB2pQS2SeCef/ANX+NBGMIvIHft/n0oAZt2kEcA/5P8+3c1FMu+Mqx4Ze&#10;e3Udf8/hUp5PX6cg4x05/rTGVjghsZ5/DNAH45/tV2D2/iiCUjajR4PtsYjk47g18Nawp3vvGevf&#10;IwT1FfpL+1xYY1G2nx/y0uYyB93naR/9avzf1tCBuYYbvxjGO3FAHMQBDKuRkZPHr+P9a9LstYX7&#10;F5S8kKCDno6Hg4+nFeYRZDgZwfw9a6NrhFi2oCwAwenUZPB+lAG7pmoBNSNwpKoxz0656Dr78E5P&#10;tXfz68kjwF+gweScEemOe39K8dtZmy9w2Bg8Y9cdu/8AnmtL+0yCHYndnnp2HORn8qAPqTwrqKzR&#10;L9mOwFcsD/FtGe/T25Ht2r0HRdQtjqxLNkOgK5GGODzkA449P/1V83+DdcSGNIJTsQ7V3Y6HHHTt&#10;XrOh6laxavaDAQzkocEMpI4JHcZ/z60AfdlgQbKIqduVHTHp/nvT3bYS4GCOc8nJ/wA9areHXNxo&#10;NrMRtJTnjOcdsenH6fjVtxycHABPpz15z1NAF6ymKMNhzj8OT9fz49jXe6ZfEgAsAAT1x1//AFV5&#10;jEwBTnrgnrj6H8frXRWF2UKljwD6+v8AXp/jQB7VY3SkDBJGR+GB0/z9D0NdXbToeR0H+fb8K8p0&#10;q/JAwePf8wfzPT19q7q0uUwOSST3HYdDn9eKAOxWRWAJ6/X8vp1p6glg2SMj0zk9MZ/pWfDKDtXo&#10;T7dMdumDVxD8uQAAevP8vQ980AOKk52jGMH8P680ZCDpwOeR07VIdx+7k8fofb2/xpqqpbg5B98/&#10;lQAiggqpPt1557f16f40qgNjb1J/yM0pVSuD1x0z27flzSKy8kd+v86AGHO0Edef6fTH/wCqpCCF&#10;LE5HXjHHp/kULjgdOfy9BnpTgpP3hkd+e2O35ZoAjIJwBwPTJ/nznj/HvUMmNpVjklT79BVk469D&#10;/PP+cVDPyhY88Hgnj8efSgD8bf2qEibxfaIzZJtZWHQZy/8A+vjHWvh3V1XzAExnA74x+n/1q+4v&#10;2qmVfFloznJa2l4A6MH6Z+hHWvh7VG8w7lGNvXA/r3oAp6agaZGHZhu57E4449v89K9ZZSbFVhPH&#10;msQfUjt07DnFeU2YG9C3CoVI+uevpXvWl2El1bRpsLBZOcngj9cf5xQBz8VhcAea42hV9CMnrj2G&#10;Oa6PRtOEz+ZjKquccc+mOP1/nXZz6U/kxq6ZBUcd/ofar+k6Z5QV1UKo9OenqePTNAHnXiK0UqVH&#10;UZHHA/x9vz7V6X8Fbd4dYt1B8wteqDt65Kc88/57VheILDgkAEP06ggjoSff1rqPhOsi6jApByt5&#10;GSfcJj8u/wDWgD6r02cgjjAJz1PBz+f+favUNGvfu4OT17c+3/6u/wCdeNWMoAHOSSM4x1BrutJu&#10;z8qA455+v0oA940y7Upwd33cH8eDyfb8+K9GsZsgfN94/wAvX0x7/wD168Q0e8yiqRkcf/W6/SvT&#10;tMuGwPnIB+v4jr39qAO8QnoSTjnOc/gSKk9eTkdO/wCv1/z0zQtZmdQWHJ/T27/571fBVsHGcfrQ&#10;BJtAJB4I9Cfy9v1+lKQcZPQ/565B+n4004A3YPGP8inHuw6Y4x2/XNADQilic45x068/5xSYCrnq&#10;Oe/XH5Z7dPSpD0wv1z6/T0puAzBQeBxt6fh+XSgBOScjgnscj3/rQWPHbP48+n+fxpAw6nnPX8OP&#10;1pnovYdB+HpQBBM22MtjHf8AIe2e9fjz+1tqDy+ILOHO7EUznoeXYAZJx6Yx/Ov191BttnMzcLHG&#10;xJ9OOef8/hX4r/tN3yzeNdrAkpAq+2Wyfx9c/wCQAfHuptmUdBgfj07+tJZqXQAjgfzJyeOf89aL&#10;6ffNgcMCT9M+h96t2SjfGh++7BgB+XPufagD0nSraYWrlAAo2n69uPfH/wCvtVzUJ2MIgBBzkkDu&#10;SCBk8Dpwf8Ks2jOtquSQSQMAYwo7VFfxAQ4AOSerdBxxyfzH/wCugDmEjMjFnOeGPsMdB79uB2/O&#10;kt7KNHaWQlsRnjgjJ44Psf8A63NXrVBLIVCkgZzxjGce/P8AjWtaW4e7iRhhXkVSeMkFhg57A47H&#10;rQB+gnwiaO38P7IVOItOtLZ26YdnEjA9OSetfRPh+b5V5yTj/I/XjvXzl4Fja30eVnGGMscfzdfk&#10;XjA7Dt+te3eH7ltqAnJGQce3/wCv+dAHu2lz5A3jGfw/DAzz25P+NddbOTENpOMH8B/9bNebaTOz&#10;DrkHHGAPf1/p1rvrKTdEydCDjp6dMUAaY3EBgMk+2BSnLct0PH1/z9P8KFC44GBn09Ow/CgYPzdw&#10;ec47/wD66AAjaxyen65pMhiFYehzycY5H+TT854xwMj/ADj1NMY9F5bPT/6/5UAJwvTgA560MAPv&#10;YA9c9O/+fzp6smD6f5/yO9LgMS2OOO3+fwoAZ1LE/XOOuB+h9s/n3CM5zkDIP+T/AJ6U/BKjqD/9&#10;fvzz3pBwDg9/zzQBA/GeMfQ8/wA/zrLuoWKHIzjOO+Tjtj17HOK3WVslcEdP/rc/zqpNGCjdyMf/&#10;AK8/5GPqaAPNNSteGXHT+vtjH1xXj/jGIwWc8mcAK2OnAOe44Ix1PbIwO9fQWpW4cDjnk+nfg5/O&#10;vnf4sMLTQpyzY3AjIHXAOOe3uO9AH5R/Fm6STxNeFTny+PwHOPfjjP8Ak+CXUxJ+fnBJ6evoK9L8&#10;UXTXmq3Vz1SSRyT7A4/yO1eY3IVmG3nP06/4UAdr8ONPbUvE1mijIEgJzgDAxn/Pev1b8MwQab4a&#10;gtV+eTYD06jHJ64x9Pwr86fgboz3usmVRgp0buCT/kAfjX6YQWgiskSEfuxGi9Bn5cenr/KgBdOV&#10;pnLIu0H19uBn8ef85rorayP2oK53kY9RjI/Hk/ypvh+Dy4mcjcxY59f8j2rqtL0xriZ3fBDc8n+9&#10;0A+nfvQBjX+hfamhtpnGJ2Hy+4OeD2OBj2r3jwHY/ZNI8z+KZnJyCOASFP0wOpA9q4m400wX1s4G&#10;I0V8N/tbeMeuetes6JG9vplvAw5CKOOgzyT+tAGmqtnAGR/P2+v1xQu7eF6jHB/n/npSsMerEd8Z&#10;+n60uCuduQR26dsdP5/0oARSNpO7J6/gO3v7UoIzt/x/n/j6VIBwV6AZ/D6/X3owSfTHp0oATkAl&#10;un+e3emZyRg89MEe59e/0P41OF+UnGCf8ntVfABI6jP55569OvWgCrcfMpzyBk/T2rlNTUFMlsj3&#10;64x07cH+hrsJ15IJwePx/wDrfpXMX6HY3GSMjJ9D9PpQB5PryZBOMYzj/wCt06V4l4hTO8AY24/w&#10;GB17fh7817prgJLDGc855Pv7D868a16NgXwfT889KAPFr9QrMM4JHPrjHX27Y6/hUMLksMng5PTP&#10;4Yqzqqt5zsOdhI/wNZltIVwGGSMnI7en0zx0oA9L0FhuCMcE8dP/AK/T+uK9p0KYuFJ5J9en4+te&#10;D6JIC+D1Htjj6e+cD8q9p0OUhRtJ4bvx9Men4UAe1aVKHI3cEkemeOcf5xXG/F3Xl0nwwQXwQpY8&#10;9gDz6c5ycnNdBpk+3B6nOT3xgdP/AK1fIn7UHjRoNLktYnwXJjXHU56n6DoPfpQB+b/i/U3v9SuZ&#10;y2TK7HI6gE8jJ68+v/168xnYuxxz/PgV0uq3GWLgHBHOffrn+dc3GPMfHTPb8efpQB9c/sleCLrx&#10;F8QrIeVuRJFZuMjGc/p/9av6gfB9imieHLSyVNuEGfXp68Z/zivxi/4J+/DtpZf7dukA+7tJAHXq&#10;R/Q/41+z63sYlS2jOSoC/gOOvrQB0stwVhEj8Dvzg/lXLq0uoXLOv+qj5xk9frS6td7UCZyPr+lM&#10;06UJEWXgYOf64FAGd4m1FrO0ITAiICsMcj8c/wCea+cdTleW+kZjuO7jv1/PAx+FemePNTBZY4wz&#10;ZPzY7cZryF5M5YDg5I59foO/NAFdhwec/wCf888YrKvBlSScgcn371qkZQBThB7c/wCeKzr4ZQ84&#10;HP8A+rmgDzjWx8h5wD/Xocf/AFu9eM68mSR1Pfjv349v5cV7VrS4VsjjGMj6c5Pc+x9a8e10AE8Z&#10;B9z054H40AeMa8CAADnB79friuGZlMiv2HoOmMjr2Nd7rjgAxqufXPtxkjP4flXAuCrnngnjPP0/&#10;xoA67RCgZVAJOfTt2Jz9a9k0AkOMHnkHr2/x7814lor4wFJycfgT1r2rQm+ZCGyQPyx6/wCcUAey&#10;aX8wB5wfUcDuf19K9AsWI2jqAMjPPHrzz+lee6QVwoPUjnpxg9P6CvQLLCkHoBwMgY/z2oA3FLBc&#10;bsEDpjoPx/8A105QT8zcHt/+uhVOBtBAAH0z/Tr/ACpwRuMknHA6ZH0Pb2oAUfLhs559uOOv+f60&#10;75shieefT8O/+NMBG8LjAB9Oc/4evrT0IxwcfSgCLJPIPb26DGfXqP8AOaFB9c4Ofr79qkGTjb37&#10;Ht2wKj68EkcDHJwPT8OKABgCTtOAMd+OvX6H1/lXnHj/AF6LRdAmmdsFlI6+3rz+deiO2xSxzgdC&#10;fb1H+ea+Ev2pfiD/AGZpc9lby7ZWyoUe464/DpQB+e3xZ8SnxP4mvbpH3IjHb8x5xnkevfn9MV4R&#10;ezBnKqchf1J69a29Xu5JGkZjnfnJ/D1/XP19q5Y5kfPX86AN7w5pMur6jBZxAkyNjOM/pX9Lf7HX&#10;w2s/BHw9tpDFtldQ5JGDkgEnHFfih+yp8OJPFHi+yvJ4d0UUgPTjGCeOvTHXpX9Evh4xaHolvpls&#10;oBOAOncentQB61pxNzOWHQZx9P8APSuqSUA7Bzj8TXIaXJ5UAzwTj1/Wuvso1ERkbnPOaAM3xLfw&#10;2Gku8r/wk8+mM+3+fSvg/X9U/tfWJ7tT8rMQuT2B7/0PNe8/GTxZ5ETWMLYMnyj2zxyB7f0r5kt2&#10;3cqeD7nnB7/h+dAG8mQp4JBz1P8A9YevH+FWFBPzA9PToMDsc8/5GaihUjjOCOp9ORnP+NWdqKDw&#10;CB6c8dx/9egB+FEhVjgZ7dM4zx+VMKjAyckY46/X39+lIevXJ7+/pk+3FNPzcngHn9D1FABxncPw&#10;Hpz3/wA/lzSbeQPqD0wOc569/wBKRd2Rk9umCfrgEfz+tAzjPTv0x70AREcjAwePwGOQO3/16Bls&#10;buSMdwD+P+RT1BHReB6Dv/8Ar/lQcjJ9P6ev+FACDjPcE8fn3NQyfKpbuMH1zz68CpwMA7T0/r26&#10;frVW4TILsSScnHH+c80Aclqj7QSpIz2z+XOfXjv2rzLWZOWVfpgkf555/wAmvRdWfaGXPAz2/L8+&#10;a8q1hmIJA6H/ADgUAcZeyFpC4yCex57cdP61ilkyrYxjv6/j7dqtXhySXPy5xjHrwPXGcVlqVZi3&#10;bJyOnTvQB0FivIABxzj3+vt616Xo6dMcYx1P5/WvN9LBDjPIb/PP6c/zr1XSkGxWHHT9Pf8Az6UA&#10;ddB5caMxOAOv04/PHtXx7+0D8So7G3m0+2kwSDhc9j1796+jPGXiKDQtIldjg7SRwO3f24r8nvib&#10;4sm1/WbmV23xA8ZOPXnr+HHagDzHWdSaV5bmYnLcn1z7Hqc15pNK0shJrU1K7MjsqjCrxj6U/QdI&#10;uNX1GCygQu0rAcc4JP8AkUAe2/Aj4cXXi7X4JmizBG3Oe/t0P+euK/a7wj4PtfCugoQm2RUGe3bk&#10;f5//AF+K/st/ByPQdEtrma32z4DEgDv6nqB16V9ia7pUn2Y2qrky8AY/HkUAeAjTLnxJroUIfKQ+&#10;nOPw47de1VvG9udOtU0u2T5pW8tV7t9B1/zxX09oPhSDRtPaeRFJZWbJxkcc/lXht7aNr/iQT8EI&#10;2yPqQHz976AH15xQB0HgSwTQNERsZNsMKWPLSt948dcdq1pGZ2LsMk/qf6+9TyGKFUtYzlIhtGR1&#10;z1OfU96gGSQMd8kZxjHrxQBGy4A2kAZ4ODyfb+lMbJBMnGST6nn8v096nYEdDk8D1z+B49z71Cd2&#10;RnkHI9OO+P5UAQuPlC45HYnP5n8jWXeyKIyuMA9sc8/jz+B/wrUl3D5sDBGMH+efb/61c9qEmAc4&#10;yM/7PIHQ/wCFAHLahJzuIG444z1rlp3Ysx4IyCM8cDoMf/X/AKVpX8pZ9h4GBXOzy8nccE4P4d/y&#10;zQBZjZud/Gefwx2/D/69atv1BAyd3b8j34rAjb5zg4zyRj+ldBpyrIwwCQOOAcdPz6UAdXp6vhec&#10;kZyCemTx/n/9dddaRkDaSec+3Pfnp9M9KwtOg+72HJ/HPH9Ov866mJNqrgdCPxPPf/D6GgCVVAAA&#10;+8AP/wBf+T71CylcZHOCcn9D/wDqq5txjjaSMdvx/wD1VTkyBgnjJ7Y7ZzjpQBX9DjGfx6+wzS4A&#10;yQMD19s56f5705l7HgfTp/hTuMEnjaeTz256fjQBFlumcn2wPbpTyo2lu3bHTt/X/PFKCeD19sH/&#10;AD/+qhwScoAc9vTH+c/SgCPghFAxtz3z07j/AOv+dMwSeOBk+/69/wCdPy3rk59u3v6560gbPOM5&#10;x+I9v/r+tAEbFVHIxjI68n6+v5V498T/ABtB4e0+XdIA+098Z5yD7cn+mK7/AMS67Do1hLcyNswp&#10;I49uMe/9a/MT41/EyfW9Tawt3LqNwJzwMdvpz+dAHmPjbxLc+J9YkupHJiBbbz/PsOw+teT63qQh&#10;UxpwWwD05Htjjr+vNaF1qAEYViHKg/Nnpjr+def3s73Mu7PHJ9sn09KAI4Ibi/u1hVSzyttHGc+n&#10;+fzr9qv2Ev2atqweKtbtjk4YblHPp1HT3r4j/ZF+BuofEHxbb6hewZtUddpYcEdc1/Sd8NfCFl4R&#10;0S20u0QDygF4x3H04oA9S0TTYdPtUt4FwF447DFdAAFAx04/zz/n2qGCPy4sAZJ/n/jQ8hiVnlIC&#10;rz/OgChql9FYWrXEzYAHc4+tfHXjfxI2u6myxt+4jOB7n1P6846eleifFDxrvdtMsiQXB3H0Hbge&#10;vpXgG9m5GeefbpQBVdC3zcj25yB6n69P/rVm3XI55A6cH0H1/E/lWnIpwSTj8OencfT9axrxjz2B&#10;46e2aAMGdgMjbx+fHTA4/wAaosrbfmHPI7+vXH+PPSrUigsCoznn1JxUO0gls9M/X2H0/SgCFweG&#10;xx+B6dvr+HX8KCWYYxnA9jgk9PwH+ealO4ZwWIz6fr7VGQ2QhOSeOnByePr1oAaAx+Ve349D/np+&#10;lOA3fLyT/j0z/TvjNG3nAGAMDnoO+QPT/PFLsL4Axg8469s5/n/SgCIryecEdffjt27/AM6NobLA&#10;8j6YHqfp79qcVYYK8Dv7c85/z60nbG3A/kf89aAFKjdgnAPJx6n09/UUzZnBHAHt6j3/AB/T0qQc&#10;LkKdoA+706/mc1GylfvYOP6Y49aAK07KoLZwR1zjr/8AW+v51ztwWYnPY9OmP0/lWrdtjKAcj2+n&#10;asNgzMVPr25wM8YPX36UAS2duGcMcj/61ej6NaEBTt4B+gH168/h+tcrpFo0u0KMkde+fb36V6Zp&#10;sa7A7Yx2+vXjnpjpQBrWkKopOcAe3rzz2/zxXQQKCflGfbGPrWfAuMbTj9ASCPrWzDHjnIbPPTg8&#10;f57UATYAX8hx/IfSsjUbgBHCng+/H+cen4VqysxQkcn6en+ea5DVLny9zZ69j1xgdfp1oA5LUroM&#10;Sx6DJ7cnpiuWlJZm9Dk59ueDx/n3rXvXJwFPA/T3/pWK+WztGAPfGMf4emaAI+/TpjHtgde1VZZl&#10;hRmztAGeuASeevvU8xKKWYgDH+cf/W/OvCfil8RrPw7p9wqSKJNrfnj37Z7UAcv8XvihbaFYTQQS&#10;AOqnpgYOfTJx7Z/PoK/N7xL4hn1e+lvLxy3Pc5OPXn9cVteNvGF34ivprmeRthyRycj06dv8ivHN&#10;R1AyEqvTkZ9z17Y/zxQBUv70yylQeh+n4df1qjZWk15OkEKl3cgD8T0pIopLmVY413E/ifTpiv0C&#10;/Zc/Zt1Pxjqlvquo22LZXVhuUnGPXPT0AoA6r9l79my91eWDWtTgJyQVBB4HUk9Bn/8AWOlfrFae&#10;ErLwjoYgiRY/KUA8deMAAnH516d4M8Aab4R0mK2t4lQIo6D0HNc74ykVkeNWARBknt3z/KgD5g8Y&#10;3KxyPd3HJwcL649OevHGO+a4fw14duNVv11a6AUElkVhwgHO7Ga6fVEude1QYT9wGwi88kdz7Y5J&#10;+tbx8qyt/scDbifvsCQMjkDjtzwKAJ9T1DMC2FkcQR5Of7xPVj0zz/8ArrkZ5CjEkHH48jsOCene&#10;r8j7Vyx6YP49cfQ+v+FYty28nB6dB6fn+X0oAqyTeY5YDgnHcEAZHH1/Gt3QrH7RKnVuT64+orKs&#10;7aWZwoyOnI+nXP1yef1r1zw7pezDEbQecYGPTj+VAHSaPYCGGPK8kepzx0/+v9K663i+VQOp9Off&#10;kHpVW2hYKhx0B4/n/k962Y04ORkc8e3pQBJEgXr+fpz1qR87evTPP+P+c+1SKNqcAZGf5YyelUby&#10;4Ea7m6f/AFvTr0oAxNbuhHGR64HGe/p2/wD1mvHdYvnlY4OR1/xOR+ddV4i1Hz2ZVJTbke3tznt0&#10;rzyRg8hGenb69fT/AD6UAVmyAVJOfoOp9/f+dMZQAdoOR298frjj/wCtTwgy3HIx9Rk4/wAmoplc&#10;KFHA98849P8AP0oAYwBXJAAGR+X0pOmQvAPofX/PFKiOE+ccj05Ge/8A+qnfMB8uRjI7ce9AEajc&#10;d68gnjPT346545FISvBxgjA54785pQp5wcDJxkenqPof508EgfMMgcZ/njtQBD5bIBkZJ6c5PT/9&#10;X+eaaxy5U9B6c+3/AOupim0jAwB3xz0zilZTkkDIH+c/SgCqECktnOPY88dM/wCe1OG1kODk9Ppn&#10;p6/p/KpCBkEkkcg9Oc984JpMBmBzkc8/4f5/nQBE3AHBA5x+HqPb/HNIV3AbgRjqePqcD+X9OKfg&#10;kYIwTgE9c8ZpMnA444B4z7Z/+tQBCysxyTnHpjB5/wA5+o/BHAGGBwCDluBx7j+tTbcjAPHXPbHf&#10;+Q+lQySKy8n9f5/n6UAVJ32dSR+uRz+P+eted+KfFVlokEkszgMoPfmpvGXjDT/D9s8sr7SM9/Tt&#10;2/wr88/ih8Tp9eu5oYSfJ5HbP+R3/IUAXviX8UJtXuJYI5fkHvnAx0+tfNGq+IJZi6IflJ6+vt7V&#10;T1PUpLiYsGbH/wBasBiXJJoARpGkZmPU9q63wr4Y1HxPqMWm6fE0skpxwucd+aXwp4Q1bxVqUOn6&#10;bC0rysF4Bxzjn2r91/2Pf2O4dBsbPxF4igVrh8Nhh27Z496AKH7In7HdvoNpB4i8R22blwGAYE4z&#10;zycfpX6kwaJb2FglnbRhEUAYA/8ArV12l6NaaZaJbW6gKoH5f/Wq21sqKZZDtRefoB1/SgDlINMt&#10;rdjdXHAXnnoK+avi/wDE2K0Euj6S2bh8qxXpGv8AIk/55rsPi78T4dEhfS9MfdcuCq4ONoPcnP5V&#10;8QXtxc3tzJPdO0juSzEj7xz6+3egClPJLKSZSQxJ4yT97r/n3qmQxHy8k++eD154/SrZ5JHOO/YH&#10;uP8A61QYyAwHOQTj17n2oAiYEEnGMZ/D8/8APakIznv/AD5+vFWWjX70Yxye3HWmKpydowfyz+Hp&#10;+NAEBLYyw6j6fj/+uhOCSQSPr39/x6VLhcBSMAjj6j6UwjHP3if1/lzQBFzhgxJBHtj/APXx0pnA&#10;wQNoGF6/5649/wDCydhBBG8Ht6d/0qHYTjBCnv8Aj2P58/1oAbyTvJwT79cfTnHrUvbdjGT37Ht+&#10;J6f40ic45yR644zSnDdBnB4HAz64/HrQB//V9Ls9RyeDg8cZ7e3vnHH+R0NveHdsBB/Dnpx2598V&#10;5fDcujbsgYAxx7ZH5+vWt60vQpUA4Of5np169P8A9VAHp0F3jIzkDGR/Qn6+1aaXG5suMjp2/wDr&#10;Y9Of/rV59a37N988H29f0+n41vQXZIHOQ3H+PrQB1ivuHyZIPr2+pB/nmpVIyAOduPc89+KyI7rG&#10;0ew+pyc/lzzmrqSK2BncM8D0z1A9vSgC0CPu46/n9ccUEvgDJz6H0/rTRgAr0P1zn6etGNo4PXHU&#10;du+KAHEAgc9W+vPTv6dgP0rzv4iaImtaDcQMAxVSfrn1zzx7+1einYADjH4k/n9O4NZ99CJ4Hgwf&#10;nGPUD2+nr/8AWoA/n/8Ail4d/sHX7m02MBG7fk3Q4PJ9O+fzrxiOYRyDjC9PcDvzX6EftUeB3sNR&#10;bU1jwj5TIGDkdD/j+NfnrfKY5SpGMH8fxP4cfnQBbu2Ei74wQCv4AD+fXr9a5u4BD5HX3/P8K34Z&#10;VlRU28D8uv69ao30IAO3qCfpzQBj9+hFWYG547H8Px/l+tVMYJH9akjzvznj/PagDdKCeHleTjcf&#10;6da9O+FWtnwz4rt7nI2Hbn6k9j/j16V5rbKphPzYz27dehH+fWo7S6e0vkmU8qwPp0oA/os+GniB&#10;Na8PW06nJCAcHkeuT/hXqKkE8HPH5/if8+xr4P8A2UvHo1TRoLKaXLBQvHPI7j+or7tUZUN6gH2P&#10;Hcf56UATjodpzjr75/l+tWopHjI2nr/j6f0/LmqYwW+XBz3x79f8adzuHt7jrjNAHV2Wok4LcD64&#10;/Pj9K6WG4Vv/ANZ/T8PxFeaJIyMShx/nj/PrW9Y3xjIXHJPr+Y//AF98UAdsVDKARyfbp3PrVB4e&#10;pYYA7en06ClhullUZbPGfb9Kn2o4xnqP/wBfSgDBuLZcEAYPTtx3rAvLI7mYDHvj+v0/Ku3mhLZx&#10;ySO2Rms6a1DAhhyM/l1FAHnd3Z7ldfu5yfTH0x/n2rl77TdwIOeQCc+3r9fTP+FemXFqckEZJ/p/&#10;nvXP3NoHXZ0z+Y685oA8Y1PRXKlguefTk+vf3/wrw34haA15pMsZHIUj8CDkn1/D6V9bXun7kORk&#10;9vqORnp19M15t4o0Jbq0mUD7wPGecY9KAPxF8e6UdP1ee1IOELD5sg+3/wCr2715BfL+93dScn3B&#10;9/6V9d/Hrwy2l61JMQB52Wz2yvX9OfXrXyRfJsZtowBjp2654/woAy1OOOwwc/SnzkKoUHL859vS&#10;q+SOn+fWo2zkdx70ARyKAD3JquDg1Ylb5SuMVVoAuKR1z/n9K+j/ANnfxT/YnjC2jLhBIcHJHPTB&#10;zkH8a+ak9+h4rqfC+pnR9atdROf3LhuMAnnkUAf0r+D9UXVtBtLrdncnXOe3449u9dXuxkY54PUY&#10;4zXzl+zx4sh8ReDLZkOSAOuMjgf596+iyMYA4z06dTnnPNAEzAseNxzxnjJ9j/hxTdqhmxzx7d+f&#10;zx/+qkVx1xnH+fxwac2RkgdevTr7+nagBV9c5K/Qg8dD0/GhSQc4OBxnHH50DdkDGSMdsduPajAG&#10;doyBj9f84xmgBcLx2PPXAzx17n/PSk2E/JjJA56cf579cU4sRjAwOCcf54/D+tM+Ujnv255yRj/P&#10;4UAC8jcBj1469/T+XNOzuY84x+P+fw/woVAW2nBx9OmP8g0KF55znj/PX8Mdu9ADlfZnjoOhAOc9&#10;vz7dq1ra5IIUkDpxyPy/z+lYrDcAoGOOOfz6VOjMmGB45oA7JJhLgZ556etcV8SNMXUPDFxGy524&#10;6jt0P4dq17e6249ffufXr0q1qyLe6PdWw4Lo2PwBwRz1Pr+NAH84nxK0WTRdavbNE2CC4kj6fwg5&#10;59h6968FulUXDg44OOTk5+vFfa37SHhyWy8b6qAoVJyJgMc5YfMSPb/PWvjbV4fLuAM5I53Dv6//&#10;AFvbmgChZY8056r8w7cA9B9a1ZNNTzXZiSOo6Z688ViwYWZATkE4x7Yrt4rDDQTsm1mG07jwc9vb&#10;H8qAMu705I4kfGQMYY+h7Y49u9WtJQ7SrDj+noBWtNaK9uJM5ABODk4PTn29DUVhbvG5iK5K9u4A&#10;9Dz9aAKk1qN5LEAA46ZPbHoffPSvsP8AZb1o6drosx9zzI2U5568+35V8vGx+fe8eVyMk9u/+H+T&#10;Xr/wdvhpXiqLccM+3vgHB4I/r39utAH7TWV2doHQH5uc9CPof89a6a2nV0Ck/MpPfgH+VeR+H9US&#10;9soJ0OQ6Ln6kDr+PpXc2VyCUYng/TOPU/XNAHaKQ2BjP4ngkfTnrUgA2lccHjsazILkEDrnp+X/6&#10;vyrTRgTz2+g4+lADyxX5TwD6+h/H/PWnM5Ynjk59v89+1RsM/d5A9s4z0/8A100HsgwB+fTjmgCQ&#10;ndnH4e2DyCcf54+tBXdyWGOO/bt6+n+HFM+UJuztA/yf6f4VIOAMnJ9Pp1/woATBJLHOCTg9M+/b&#10;0x9acW6qwwOvp7e5pCuRu7kEdccmjAH8WF69P5UAMUBnJAByPT9Pp/nrQ5LZZSPw9Py/HjHXtSgc&#10;5boc+3PWkJyo4zjv/n64oA/Oz9sOw22YnA5iugQf+uqkEnA46fz61+WuuW+4tg4z1AA4I9//AK1f&#10;sF+1zYLL4bvLlwWEIgk44OAxUjP0/wA9q/JLXbdTvT7m1mxnrj1P1/rQB5eykSkd1OOfrxnH1rWk&#10;Rli3qmNxGeCTyOf5VmzYErsBtA578/T3rROXi3bcgYJ6j2/KgCBTn92owRyT0JHX+lR7iCOcYJH0&#10;Hqf8Kj3hiSBkkg8Dr7Y7fWgkMwB4AxyOenWgDs9A1Z7IebGuZBznqG9unJ/L19ceu+E9Vlk1yzkW&#10;MIssqkFieAzEMB6enIzXz7DeNaMHiGGBB49uhx/PNdf4a8R3CX8RJBbKkjPdTwR785xQB+wHg8eb&#10;oEOOilhjH3cdP59vfjpV+6iaMlcHJ9c9PT8qyPhXcLqfhhXHJBU5/wB9fUd/Wutv7ZI3OB8p9s/T&#10;/wCvQBy7E5Krzzxz1x9ePx//AFVdtZj0BAAI455/zioZlO5UxzznHfFQrv8A4uCM444HH+TmgDuN&#10;MvvLI565HUEkgdD6j8q9E069XCjqSeh4x+Pr/X1rxi1nI4zj8Rn/ADzzXdaZe5K7uM9+PQ0AewWU&#10;+Qq84/HkHv7dcf8A6q6GN96njgfl6dwa8+sLkMoOcjvz+f1/+uK660mQDkYJ7ZwPfigDaGR2xjn/&#10;ADnj2pcksVxgdDjkdc/5xUatkDIA5z+nXv8ApTmBztOWx/n8aAFJA+6Cucc+v+T2x+tITz6n8R/P&#10;9KCMjoQP6+/4dOKFDYPGfp2/zigBckA9MD19s/TpSsvy9eTnjP8AhSNgABjgDOP8f8+9KMHkcEf4&#10;8df50ADFjgEgE/nwOx5J9h/+qoZTwecEg+n+f1/rUhOIxxjHv69zxTHPocj6Z57H6UAfjn+1ZGx8&#10;WWJ7i3kI5P8Az06f5H8q+EtV3qw3dDn8Oc8/U9c196ftWjb4qtMDJNvIMD1EnXOc9+K+DNSmRpdr&#10;DI4PQdPagCtYgl1A/hK88dOvf8v8ivrDwlZiSxLdCJBjkf3c47cfTmvlyz8pmU7cfMM8gnHbOff2&#10;/pX1j4RkA0fzMZ3qpGOpwuPbH+FAHXNbrgDGSABnHyjOfy5/H6Uv2dIIwkowDyeB36/ljj/9dTW5&#10;cqZJiEO3bjqPbA7/AFqO43SIV+6WG3H1Oc0AcnqjeZGTMuATu24JYfN8uMdOOcnoK6/4dxhdVjVh&#10;x9uX07J1PPJJI/8A1Vy0rxGfex3iUsueP4cYz+POPavQvh6nl3dtPMcuL1M9cAFewPpnnigD062l&#10;2qepwRx1x/nArpbG7CMMgkkDPUdPX/P58Vyu0xyfKPusB16eo6VetpwThj06d8c9u3pxQB7NpN6o&#10;fGT1B44Pt69sV6rpF4CFUcD8vp+leBaRe4K4P6+mM5//AF16lpN6coT1PHfGD/I/560Ae2adOGAU&#10;5yep9+nT/IrpI5M4IIBGe/p3ycV5zp90cDacDGT3+n4129pcCRemDyOe/wBKANDOcbRz6Y79vTr9&#10;etPxhvlPHH+f6fzppABIPPA9uvsP1pzEPlcc9ef8/h9aAABgDk59+AB0/wDr/wBewpWIyd3JPTvj&#10;sf6/0pGB3c8k/r3oB2/7Q9/TH/16AFOMHBzjHbj6f5/PFNIQnkcZ7fXkAf0zTueCeADnn9CeKbyS&#10;FzyAR1559DQBgeIZfK0e+foRC/tjI7/5/wDr/hj+0HefaviDqKxkFIyqZ5JAUDoP1r9vPF80cHh+&#10;93EgPGV465bgV+EnxkuRqPjjV7uKLANwyAL1O0dhnv8AyH1oA8BmUiRu6j2rd0yImdFXI5GOP1zn&#10;8/61gSjE5DcbWxjOcc9q6nR4/NuYUY4J9fc8f/q/KgD17S4ImijR+u7GG4yB6/y/Km64g2FUTYGy&#10;3IJAPHr6f/qrS0WzWSKBmUkqrHIz97OAcf4/Wq+ufvbj96Dgqqtx1Pcj8P1+tAGFaxLbxOwwHIH4&#10;E9MD6D/J4rW0Cze71GBZDhHkDMxxgAnj09s+/SofLDQ7mXAbB7Dntz/nrW74agebWbFNvAkT5e3y&#10;ncTjA/8A19aAPs7QDbQ6PEInMjSXUo3HuFAHBPXB/D8K9M0S5BAK9TnPAOf89Oorx3T45odHsPMw&#10;PMaZ8eh3Y/HpxXe6NcgYQsAG6e/qD7HpQB9BaNdMRl/lz+XHQ5z+Qr1HS5w8Q544HtkD35x/n0z4&#10;Votwu/g8AZ69PX/9deqaTefw5yB2+g/lQB6AGDLwMjn8Oen8qcpzk9B0+nFU4pNwDg8DGff0FWQp&#10;AAxz6d+P88UATLkdeSOO3TP+eRUbDKjA6/Tp15/z/wDWdu5wy9PTt/8Aq/CnAcg+v6/WgCLJJIII&#10;I/X0pxZenTHrz3/zx7/jQQc5PU8/596eq5Iyfr+P4/56UANUr/FwPx/T1pwbKk4xjHqP6f57d6Ta&#10;QBkY/wA/5/zxSDphVIOO/b1/w/rQAvJ+7xn/ADxUMoHPYjj/AOsRx9aecFgBn5sdhxx/nimSLlSu&#10;Dj9cH2/D+dAGPdRbuo5GeM/05x3/AMa+Pf2k786b4duWQYMcbNx6sMDBOD1/w75r7In6E5HPt1/+&#10;uPWvzt/a91wR6ZcWLNzJJHGAAegOSMA+xyf06UAfmPrEgKlP4ixyO3HJ46/XPWuRaI7gvcZ+nXoa&#10;6C8lDTk9AT0Pb6/yrGjR55BsGW5/TFAH2Z+zZoKXUZnZCWeUZwc5VADgD39a+5Lg+UoiYBACG5/Q&#10;Yx+nvmvBf2btDXTPD8E7RgsUaRmK84bGB/8Ar969+uIVe48xzyxG44/HP9B7UAbOlRL5W5TkkA5/&#10;HpkmvSvCtsWAn8oybeM9VHB98dBxn2riIbOZbZII87iQOuc4HIA617t4R0iSyt9xXlhnnORk8nHQ&#10;cf4UAc3e2FxNezG8JkJ2eVzwm4/p7j8vWvRYFG0KDz+Poe3+FZN9EguIlwWJYsd2f4Rj09+h+ta1&#10;sy7QFIAY9frwM0AXOCTxnt9fXI6j6U1W4GevH4ccYHv/AI+tS4Pyrjp/n/8AVUCnKhVOM4zx/nPG&#10;KAH5UAcZ6fn/AJ6U9cYKgE+v+Pc9f6+9NIBxxnP05/8ArilJJJ9SD93v6/40APbI3ccjvj19TkY9&#10;uKryD5iuAc9ff8v89an5KnjAPXvnFQEKASB39zke9AEUpBPQkjPp+gPb25rn9QyImP58DP8AXHr0&#10;61vsejY9j7+/uRjNY94uUK45579QPTj8TQB5VrsTbGY8dx9P8OteLa9ncygYI69vrn6H/PavdtYj&#10;2+YMAk//AK+c8V4p4gBBIYkAc8HI9sD/ADn8aAPCtc++R0ByOvc+nP6muZinMZ5HGMce5zjt0z2r&#10;rPEERLYXbzn8P8//AF64UffPUk+nP0/HmgD0fRZyjZIPJHfjnp+H1579q9q0GUyFVwQePw/TpxXz&#10;5ok5BA/DkdOufwr27w3MAq89cHGeOO34Dj0oA9oS5S3tJJ3OUjU/jx69Tz0H5V+YH7RPiiS+182a&#10;kbLcc46HJOCcen6flX394t1qPTfD7zO23ILE54Cr979O3avyH8e63Jq+s3l3vz5sshz0+XdwO/rk&#10;UAea30jyZcrgk9Pp/Q+n/wBatDwxYPqOqxQKuTuH4f5/z6ViTbmcg9v85r3z4EeGTq3ia33IHBZe&#10;ME9T1J/z/gAfs1+zNNb+BvB8EZO1hGrZ6HcQAAR+vH9K+2/COsHVI0uVbAAzyPXHIFfGGk2D6XoV&#10;vYxIRvcAHHZR1zX054Nuhb6SjZIGzjt+H4eooA9G1TUVMqKG4yPxI7H/AOvWpDfw2WntLcPsCgnO&#10;enf29K8nbV47vUREOQnU9Pxz+H/1qq+I9b8yGO2TCiUjOemxepI9T7UAVfEOqDULhmB4JJP49vfi&#10;uUbJBPUdc+1SRyiTDghlfJBxj25H6Um0nhjjP5j2oArjIySQcDnJ4AI6Y7f5FUbn7p3DJ7kZweO3&#10;+H41oMj4GByPz47A/nkVRuAFBySR/PI6D296APPtZCAPgE56e/Xt0xmvF/EIOXbHJGB+P5/57V7b&#10;qxLK24Yznnjp6dOcZrxjxCrSJKe3145OKAPEteyd2Djt6dffH/6uK8/uMeYQpBzntyM8j/63Neh6&#10;8n39p53ADP1/yK88lBWYlRwSfw/XigDpdEO1weuSDwenTOfz/Gva9BcfIpGOeh69Ow/wOK8T0Rss&#10;pxhun1yf/wBXSvZ/D0i/LxgHnoP5e/bNAHs+klWAXvgce3v9B/ga9B0xjnawII56jPse/wDh/KvO&#10;NII2hj0AHpxn+lelWa4wpIIBGBjGfx/DpQB0CtgDA4HrjgH/ADj/ACaldtrYHfv0A/l+nFQICy4H&#10;PBz7Z+n6VKp3KWzk5788dPy7jNAAXXeTyB0xnGfTA9DimLwOnTtzStkZyeMZPHX0J/8A1dqMc47j&#10;9f8APb0oAU8rnqc5PuuPfpSICWA7n1P06df8aCDncBg8f/WI4pud2Omee3Gff9KAOY8UaqmlaVPc&#10;u+CE4zxj8a/GL9oDxuPEPieSMSEpE20g9zn8Ogr9F/2i/HMWg6DNChO8Ajjn5u2P8ivxp8SX8l1d&#10;y3MrfPKd3XnPYfXvQBzWpXIYlDwR0/z+X+eaj0exfULtLZFJLkAemff/APXVGYlmLE9f5969x+Bv&#10;g2XxF4gjbbuCMu1SOvPAPagD9Vv2OPh3DoOjR6vPF+8Uhcf7PUnP5jjP86/QyzmS61IoTiOJyV/n&#10;XhHw7sbfwv4ZtkxgsgwAMEnv6HOetesaJNLl3bgu2ARxjPU47UAe66ZcGVwinIXHfrXY6xqkVhpj&#10;SZwAp9eB3rzrw0hVVmyST/TvmuE+MXi2bTNGKb9gfICj17c0AeA+M/EY1/xDLKgPlRnA/wAST9P8&#10;e1ULFAQAw49hnv8AXrXGaYwlJaU8nn3znn/Oa7ixzwWBIHHrkfyye9AG4gYAJjpjuQMHnr/L369M&#10;1OCSpyACf1/z9agj3L05Yen+e+f0qfG1/lBYemf19O3OaAF+o+YZA7Zx3zTCMZ446egHHHFOwBnI&#10;IA98ceh6/Q0bck5HHf3/APr+9ADGUdAMg+5HfPHv/kCkC4Zd3Az1xz3zTyu/AzknjnjHt+GaQqQc&#10;ZyBjP59cf4UARNj7uMEjp1pASee59eO3OB/OpArZ2tyRnv26+namBTxxuz0z349fwoAGHyls4yff&#10;1xg8VUutqo3XIweDj/8AXVzIAxnngnv78euTWVfZEZReSx64P5470AcTrEhRWXoD09P8+h7/AK15&#10;LqkxLMCQSc9+nXn+Vela2wKHK5I9/bHSvJNVky5Xvn+X5d+KAOWuXbhm6DnP6gGqULfOOmeT9Prx&#10;S3LBn+8B2wBwMf54NNhUjkng8npk854H86AOt0hQzFsY7fUdvz9Px4r0+xZYbczudgC9z04/n1PG&#10;a840dGyvHHIwef6Yp/jrxRB4b0OVpH2Psxx69s0AfO37QfxFkVZLC3lZS33sdgSf8nPSvz81i/yX&#10;bDEk88jkgf8A6+P8a734geKZtd1i4vJXzGdwUdvvHB/z2zXjNzKZnYk8fX070AVDueTHUk/zr7Y/&#10;ZU+EV74p8QQ6lLDlI3G0kHA6ew5r5Z8GeFrrxLrdvplspZ5WXAB/zmv6JP2XPgkfB/hm3luY1EgU&#10;dV746gY9qAPdvCPg+HQtGigVOURfQ4wO5Ga17XQTqOoI5B2xE9QOD7f/AF69Dnsdq7EGc8cfzro9&#10;K0RbK1M8owcfT9aAPF/HiJpujvZw43ygpn0yMHoOw7f/AKq8A02G2s4WngQfvF2xn+Z6cZ9a9Z+J&#10;d8t5eCNTk7mRVHocbj7Af/qrzBtu0xqAFQAL16A0AMIbccHBH1z0/U9/6UijHXqO2fQdx/n+tPP3&#10;ePlHXGPUf/X5poPIyeOOvoef8/j3oARlJ+U5JOc9P1/rULddzHBBxz/SpSMAADIHfjB9PzpmcqG6&#10;49c9P5Z9aAKcrbeo4CkZ/nj0/lXHapKCH+blu/XOOn/1/Wuqumx97k8/j/nmuD1SbIYdPmPbr/nH&#10;r/KgDkNQlcFlJDH37/T071gbi3U5yTx/I5qzezOS+Ccj8ufSs1VAB7jPUd/XHXj/AD3oA2LfDN0y&#10;R+X1PTH5V1mmxqGXAwePxHUn/Djjv2rmLYNxk5xj/DNd1pURcfKMZ+vPT9PWgDstOjOAwOM8kfUf&#10;n+VdGkZAHUe3HX8ePbp71l6dGVAPrjrzx3H4dcVuBMD5Wxg/5/KgCuysuVDHn36c8dx+tUnB5AAA&#10;HrgDgfh7H+tWpOfkGQQT+Q7ZP6VXBJKZ5xnp3+vP1NAEJGOWOduO+ce//wCrtTGI28njgZzgYJ6/&#10;0qRcKwySMH16inMMAcYPHTOc9cfn1/OgCFsEjafr7896cRztJwc9MDPfoPzxzzRtwSO45z6jt7Ux&#10;V2kjJxkdenPcd+uOKAGEFwMANn2z9CBVG8u1tYDNIQAvJPpj1+nbv/Or7jy13OcdzyfT09T2r56+&#10;MPxAh0HSpo43AbDY6Dtj8aAPDvj58UzDGdOs3yxyOuFx3x6d84/rXwHqeoNcObqc5d8knPU+n0ro&#10;/FWt3Ou6q95cSbgN23PPHXj07V5nrN+sZCKORk9e3bH40AZl/qJlYoBgjgY7Drn/ABrsfhz4F1Tx&#10;3rkGmWMTOJHAJUZxk4x/X6V5/YWV3ql6lrbrvlc9h6+v41+yn7FXwMl0u2HiHVoPnO0oGGOSRk4/&#10;QHPp70Afb/7MXwasfht4athJEouHVST6cd/z54/wr7o0joJGHNeUaVgpDbRDCRY9q9W0keYAqjAP&#10;f60AdfAQy7j069e1eZ/ELxfbaLp7qjAtyMDqW7ADvzXZ63rEGj2UkshwQPbiviDxn4mfxFq5fOYI&#10;2IUHuckE/jnigDOubyfUbuS7nPzyNk9fwx/h+tRbduBjGenPX2zTYAQuSOg79vY9/wDJqwTgn5cA&#10;egweuP8AP0oAzpRjqcED8s+n09a5y9kyxXt06dyc/h7mt67YhMADI/p371zFw4JK4zg+nf1wKAM9&#10;uu5DjnGePT/OPfmmH5R94AnjOCB+B5/oKsEkZJwRzxxgdMDioW2gYYdeOenTnJ+v1oARhwVJ5PsT&#10;n3Pp9aaqHOHORkccfn+nGB61NxjOcYzxnk//AK/rUeCBsUYJz0PQdeM5xQAmMj5j1Bx3HXqMf4Uh&#10;yHBPBx0wcj+mBil6gtj1+nHt+ZobkjaeGA7/AIdTQBFwQSRjIPvz/hz7/SjB5IGD/P14/wA+lOGQ&#10;OTyvHvg9TSbSc44HABzznpwPz/CgBjDqrcg8YH8u34/zqrcMAcB8D6n/AA/z+tW2YEk5yR+GSPf/&#10;AD0rFvJQucHAI9fbqP8APagDMupGkYqTkcdAPy9fxqKGMl9oGck9R378c/5+tNZt7Zc5J6fXvj/P&#10;NbGmQeY42rz2H07A/l3oA6bSYOEXb05+v4fy59feu+sYtqggcnHHTA/z/wDrzWFp9sAql+T1OPzH&#10;+H866y1jAA3HgY4Ge4yKANO2UHavI4H+fbj/APVWuowCc42469z2/p/9eqduozheRx+J+vtirzPh&#10;SCMHnjPP5j2oAy7yTZGSep44HPOPWvPdTuCwYKRye/GPXHX8uTn8h1mp3QK8NgH+769/8a881CTe&#10;z8gk9OOue36H09aAMWdg3B4zz6/zqs4C5LHb+PHfoalkO1ycjDc4+nb15/xrgPGHi2y0Cyknnl5G&#10;W/OgDnviB43tPDmnytJKAVBPXHPb/P5+lfmX8QfiBc+J9QnkZyYi2evB444/qP8A61dB8WPiZdeI&#10;76eCEkRKece2enWvm3UtUYRlUPJx05GOx9qAINYvyWKxnAK9j26dfxrmQDI20ck+5/z+FKWluZAO&#10;WY59/wDOK+l/gP8ABDW/iH4htoIoC0TOuTtPIJ5A49xk+nNAHYfs2/s/6z8Qdft7mW2Z7UMvbr68&#10;+nt+PXFf0Q/Cf4S6b4J0aC0ghCsigt6Z9vpWR8BvgTpvgDQ7eJIlEoUbmA5PHABI7c819MTRLbQl&#10;E6fT+RoA4TWQsKNEhxwf8j6f5xXy74+1SOXzLOI4RCPM45LHoFxnOe/Fe9+OtZg0+3liD/vWU55+&#10;6PU/Wvj/AFfUzczmdQQnOB3GTyxz1JFAGTM4hUqgCu2RkdADzgenfOeT+lZ0hPLAEA9c98e9SlnO&#10;WIxkA4x156fhVO4kRF+bkgY9z9MUAZ984G7A47f/AF/Y/wD1/riljKxVeR/j+Y4/+vUt04dto6/l&#10;VzTrR7idQvOcHB9/X/PFAHSeHdMlmkz6fr+H5DJr2XT7JkVW7j6jOcf59u1YHh/TPIRWxux747nk&#10;/wBK7+2g2gL3H+fx9s0ATQxbcAd8/wD6yB3rSjiO4nGBnvkH+n50RxkYBGAP8+3pzU4GxBjgAA9B&#10;260AVpZMA5HH/wCrH+fSuL1vUDFGV3Yx1z0x7dfw710l/ciJGOclf8/54ryDXL1GY85PIz2NAHPa&#10;lcGSRgCCTk/XH+f8msZixJwNpHoDjPP4/h/+qp5ZfMOQcjpnsc8//WqBkLZwMk/z7nv/AJNABxkq&#10;R1Pv65xz26f/AFqYV2AfUfUY9fY0/cqn5eSD3/X/AD701tpbg8fX1/DvQBC4Ix2x+Ofw9+cf/qpm&#10;4q4ctjBPI6j07d/8mn7R5mG5HH6Hp/j6UiRgfN0A5xwfxoAcqccj2645/wA9MfmeKaAeTnBHbH4n&#10;/PrTxjrkDGOwP4Z/z3pgAKjafXp+nv8AT60ALjcCclSPw4wen+fxxxURDEdM4x9T68VOSq544BAP&#10;8/8AP86YwHLdAenagCEkjg8Y9vbg/wA/8mk4PGcfnkZ+lShQcleDjJ/kfT/9VGCoCtyDz0/XP44o&#10;AhH8O1Tjn8OT9Mgd6QgMoGckfTmnbSUxjJ6HoPwP+f1o4T5iPmU5I7A9P5ev0oAYxG0Nk8f5AHbj&#10;/D1rzzxl4rtdBs5GZ8uB9MDHX9Ks+MPF2n+HbGWeeQBtvGexPOAPbrivzp+Kfxen127khtmKxLxk&#10;nH1P9eaAKfxO+Jd7rl3KgciMkgY7Z6fz6Dp6mvmvU9Qed9mcj19PU/40uparJcSMVZgSc9ecjn/I&#10;rni3mHnvj160AL8z9DnOenf8K7Pwj4N1Xxbq0WmaZE0jyMq8D1OMmjwd4N1jxbqMOn6XAZHlYDOC&#10;QMn2ya/fD9jv9jm18LWNr4i8QwBrk/MAwPHPB57UAUv2Q/2Orfw7a23iHxDbB5iAwDA9cDnj+tfr&#10;LpWj22m2yW8CBFQAcfToOtXNN0qDTbdLe3QKsYwAox09vwq82UBc8AcnnFAFcxpGCW4A557Zr52+&#10;K/xTttAtZLGxkElwwIVR2x1Y9Pyzmtf4ofFCz8PWv2O2bfO6naB7DOTntz+NfBWtaxc6veS31y2+&#10;WUliSfXn8B7UAZmr6nc6rcy3V5IXlk5Yn8wPb8sVjyOpJOfTgZ7d/wAv8mp3yrZU9uBx6d/8+vNR&#10;SFSQAMYxj2+uKAIySTjtnvgdM/TP9Kj2kDpyD+fH9elPYnJGc5yO3TPPWlIYAkAg/wA/agBmOBtO&#10;QO46e/5Y/Ko3XPOeT/8AX6f4H+dSMoXgPnJI6/p260wknPHHoCRyTnP+fagCJkYnCnpzjkc+g/z2&#10;pwU8quScYGefp/k05SM5zwD+I7GgjJ/ukcD/APVk0AIwDFivGQD/AFwPrUZUbWHJzz0H+ecY6e9G&#10;QQSc4OOnfHr69e9NXkHccluPTAoAe/C7wMH/AD0xx+H+FBBI3cDBx/n8DThkhucjOfUZ7j0+vFIO&#10;AMHk+vPTr0oA/9br7vTmi468k/l0/wA9u9Zqlo2+YYA+nQdxxXrt1pwcMp5A4Oeh/wA+1cTe6WwD&#10;FQAOehIHcD/P+SAY1rcFc7jj/Pp7/wCetdFZairABzgD1P4e3+Fck8EsMowMD1559D7VJDOYmHHH&#10;AP59/wDA0AeoWlzwG4HHOCD79j781rQ3G4gA9D19B3z25H6/r5vaXw24Y4I/n75P5+vWukt775B8&#10;3GCO/QHnHvQB3EE0bR4Y7SSeOOP8/h+PSrIIc7V55/LPXB7e3WuYt7hTgb8Yz79P8/WtqGdWUK7Y&#10;HTHbt2/kRQBoh2wcDI49Ovpj+dRbBn/P4+1O3cbsccHHt/X/ABpxbIPy4Hr0/wA/SgD5W/aP8FJr&#10;fhe5nKb5Y1LL0Byo59ev1/rX4ua9poiuZY3GAG+nI7/0z3r+h/xhpg1XQ7q0YZDKSPy/Ovw/+NPh&#10;U+HfFF5bMcpuLKR6Ht0xnP8A9egD5vR1SUryQenv6f8A66s3BBUnoAM8DJP1/DOKguxtmyq4H0Pr&#10;6/yxUsJjdhuwmevf8vy/WgDn5Fw2Og+n4e1CA7gF7/rn860NRjRXDx8A8fl/j1qnGmSMdTz/AI0A&#10;bVpGChxzjn2Bz371BOAMRqMgegzkH3+v+cirNtG4IAH4Z4Pv6+39K15bBjblwM4AI9O2cf19qAPp&#10;r9lbxuugeI7e1u5cROeM8ge2O/HTH61+2WkXsd9YwXSfMrqD69ev4n8fwr+cfwFfy6L4itZ3+XbI&#10;ADx7HntzX7v/AAW8RprXhq1ffuYKPcg4zj+v/wBagD3EgYLdAQPXjPp/PtSZIB4AHXk/p/n9aAST&#10;yMEjPX36fjTgCGBBxj+uMc9e1AD+Dyp6fl05/wATT0kwx4x15H0x3/l6daZkgbWPJ68Z96cGK4Uj&#10;JGPXjoSMcfr1oA3LS9dW2g8Hr+f+eR+VdPbXSPhQcj/I/wA/h3rz9JcAHHIB/nWnBdleAcAZ7+vH&#10;H8/TpQB6ApyAUHP+e5qGWLeCx+909fr2/wA96z7G8WQANWqCCo3HBPPf0659P/rUAY09mp4AyDxj&#10;HX8eawJ7QdGHUHtz7fT6127R5HAx9f0rMuIMtnGAe3+f50AefXNo+SwA4yBnpj/Hjv8ApXKahYrM&#10;G3deRjnqffv+GPavTLu2AJDLkDjOD/OuavLfbllxgdvf3oA/Mv8Aam8HSRWov0iLFH7YGNwGPrzn&#10;mvzE1aBQ7bQARnJPGB7da/dn48+FzrHhqWONAS6OOMYBXkds+v4V+JXi3Tvsd7JuTHLZHQjB5B9/&#10;/wBdAHl0y/PxwPrnvUbKOc8496muV2yEDj+VNVCw2jqePb2oApSZJ59v0qA+3SrjKoTnk/Tp9arO&#10;pXrQAqccdCasqTwevT/Of0qopweuKsxHPOOlAH65fsP+MVuNKi0mRsMhMeD7DjjPfp2zX6ZKFIBH&#10;JGR6j8+nFfg3+yZ4vOh+MUsQxBkYOvpkfU1+6+mXcd5YwXUROyRQ2Ofrz9O9AGiykZLHn0+nbsaU&#10;AAFQSpH49ff6dP8AOUVgDjHXqSOvPGetKCQCCcHj357/AFOev8+KAHbQuAw9+T6D0pCMkZJIPv8A&#10;jkcfn+lK23aAB1z7DHrSE5JAGScYHYY9v8+lADVBztzz+I6/WngH0zjt69zx1/p2oRuRkYGf0/Sh&#10;VyOmSM9v0waAGK2Ogx1x/wDW/wAKULuzg4PTp9cZ5/z+PDcZYBB146e+cf59akIwN2OAAT+GRz6U&#10;AIeNxxk8n1B6emfWmgAEKDznjnH/AOv/AOt2oOPTI/Xr3o3Yxgk4PbuMf1oAnSRhwMknPQ//AK60&#10;orgbWXOR04we/wD+r/PTHLYztwB6Ypxfb94Zx/n/AD6UAflv+1t4bA8QW17EmQ/mRMeckqSR7dP0&#10;9q/NXXbNhJuVSAgKng8f59uBX7GftZ6PJNpU92BlYpEmyP8AbXbwfXJFfkX4teaK6kRVKg5Pr16j&#10;n0+lAHnqyFHDKclTnr7fyr0DR0V7IyyDJiP1H4/Xt+NedMuMgcE16t4PYXVsbeNN5KAN6fKec4oA&#10;6kaer2x2phtvPTnPQEfr/Ks3StORbwonzHPHX0x0/wA9sdK72w0t7i13IwYZ2g9gR2IPY+tQadpo&#10;t9UjTA+U+tAEGpaPcQxhtm0N94Z5Kn09fpmm+GvLsNcsZlfBSVc9BkHuT/OvV9b04TaZG33UOAx9&#10;89v8cevSvJzbC3c4G142OGPfHv8Apk0AfqL8PtYFz4fs+csihOuPz69vX1r1/Tr8cEHnP4Edjn+n&#10;/wBevkn4Pao1xohQscqFPbHK9vQV9C6ZfGPAPf8AAce/tQB7Fa3QYAoMZB78/wCen610EEowc9/4&#10;eTj2z29K82sL7ccBuD0x2/8A1HtXX2d1uA2tx79PwoA6kNu6H9emev8AjSlcg7T97kDHr6HiqsUw&#10;baAcg5Pv16Gp0bIz1469PwNADwFA4ABHb3x61J0Hp7/0HP8Ahim45G7nHPp0P+e/8qkVcoSeTn6f&#10;T88UAMwWPHJOOcAn/wCt/k0uMZzxjI9sfp+VKwGAAO/T/PQ0w8jdnIPHGOPXmgBXIJyB0/w/+tz7&#10;8UwgkdRz79OTgk8/54qds444BH6e/wDKomAOCvIP+SPz6/SgD5Z/aa05rvwdfgDO+0ccZPKHPGPT&#10;/PpX436xDvjuWlzliG/2h9c9v88V+53xusmvvDEsIGA0c6ZPH3k4A6/57V+IWsFU8xAMZGPUHHH6&#10;4/OgDxG/G2ZiD1wfc571eRi1pg4UMm3rzkHiodV/123PK5/H0/z9KktAJYQjcjkcDOT2A/KgClCn&#10;ORx9enbvz+n8qjw/mdeRx+Pf8Kn3iNSoGM4PfOOhA/zmoTvZgegJ9OPc0ASyoqhcMcnPT0+v+cd+&#10;ajtH8uZCMn6cZOe/NTSggI2ckAbsnqTn8apxuFcNjIH+eaAP2j/ZtuhfeDRgbjJFHIff5cY6/lXs&#10;+p2ykHI5+o+gIx2/I+tfOn7IF8L3wvbQg8vbhcHnOw9O3Ht1Ga+sr+y3BsgD6dgT/nmgDyO7hIYl&#10;hjA4xnnP6cH0rKdduMfX6fh+tdhqkG0kKvAJ98kZ6+3+etcrcQqh2jgjPt1oAhilKuM85zjv/nt/&#10;Kujsb0B/mOcevfPoOT/npXKP0ABz0yPXHfj05/wq5bz+Ww2cD73Un8TQB7Fpl2GC/NnOc8e3b1x+&#10;fpXe6fc7l3ZxkfmeuDn0rxLTL5lIQHnj6Dv/AC7V6Npl+Qg3HPvnrQB6ZbygrtHBAGM/p9Tj2q8u&#10;MgjsfT+tcxZ3YKgA9MY56HHauhhkyOeT+FAFsjGBjI9jj8/8KZnI5GR9M/j/AJ/SnqxZeuP5/Q4+&#10;mRmmYB685yM9fx/pQA5dwYt2I9PT/P8AnpS4yAcg9eP1/wD1U0DqRwfUe3+FODAAsB+ZIx9Px560&#10;AP2nAzyRz+XX1yKgYDkZxnp7cflUm4hckH0+nPT8+n9aY5BUgdevFAH44/tXxmPxDYFclzDMPwWT&#10;jJ6D2zxjOa+DL/5WLMMH69Pr+f096+//ANrZWTxFY4GCI5x3/vjGT29/rz2r4C1BF3MwHIPfP+TQ&#10;BHpuWuE4IUkZJz0Bz/n0r7A8Fsk2lhABlQGU9C24enGR69q+RdNjj3l5GyOOeueuePevqHwFPbrp&#10;25mJOxcdc4PofXFAHpcVxl9jjOe4zg8fTr6//qNZ+oTrHEZDj5RnPPB9unT6fpWfFdr5xRuDhTjq&#10;eT0/LGazPEdykNoZJMDIK4OcjPagCpbSrLMreYWIP3uq9Ccgdc5zzXqfgOL7RNFFGWCGWNgF7lsn&#10;Oe348/08F0S6M7KsZ8oFcbm6n0x/X2r3/wCGl1bLLCY1wY5I26dQMDrxnHv+VAHpcsJTOD8xz36k&#10;nJ/Ac/8A1qjido8LjJz0zgexx/Tmui1G12cAY/8ArH9OK5mQFHyck+nX27etAHU6dd+WxZSQB37Y&#10;xx0xnP8A9avStGvtxQZx+fT/AD0/mK8YtJWXAPTnH58jPt26D+dd1pN2UxkkDjr1H+T/AJ6UAfQG&#10;lXe9QTnB5PbJI6fr3r0ayuC2EJ688HGK8M0W9J2sRkHjpnpyf/rfSvUNLu2wu3B/Pv60AejqxPfA&#10;984qQYBPvjP5dM8Y/D8az7ScMq4OCOOnb/8AVWiOFYHkdOxHvQA/AYHJAx09wfyx9M0jAMB6fzyP&#10;T2//AF+tNJ42tjt+H0/zn86AfnznpQAdMEnj+fT/AD+NMbqQDuJ7c9e369KdswB6jPH19valztIO&#10;MknHp1xxj/PNAHnnxGlWHwzMRjJYdcklQc4/p3/w/CDx9eST65qEyniWeWTdwSMkjAx/TuK/cr4u&#10;3Udt4Tndzyqu2OxCIWwa/BXxXcGS5kcEIJN7Y7gE5H8+PxoA89itjNcEMcZY9e/P+T9a7rR7FY9R&#10;ihYkFV3gDt7g/hXF2MwhlwpJLg4I/Ou40BJjeRl2z8vPHr/+rigD3mygihtUVeixrn24BPUE9f0r&#10;ntUhM1yARtC89/x79P6DrXWQr5VujKGI2r79s/h05NQNbIZTLgEA9xn3IHpQBgvYhY080bVHPTpj&#10;of8AP510XgdIT4oskkLKkStKzKCcYUsAMdycDJ49e9UrpPMQN0JX5e2QT059PzFbng+JrXWZblW8&#10;pxA68cnbjGB6f40AfSE7LHY6PaiLyjBZq+d2dzSu77ic4yQRxWnpc6qybjtPTn3+v49K528Plywo&#10;i7PLgiU9+QmT/wDqq7aSEOHUYPX0GR70Ae26HdZGPTH69T6e3avWdHumKpngkDPTuOv59BXz/o14&#10;SQW4B47ev+ea9d0W7G1OhCgfh9KAPZ7CRXxg5I478jP+cd+tbigY54x+memen5nFcdpdww+XHb0/&#10;LP0/KutRgQSR1x70ATYyOMAHPf8A+t3pMY+7wDkde3rnnn1pMgHrxx+H4e9IMkj39M4/D6//AFqA&#10;Hbc5Cjj6dB6e3uKFyMENjPtjg9//AK1KCMD1/wAmkzuww4znHXH0/SgBHXJ+v5fhS8ADuR7/AJen&#10;1pSFJyoxkD/9dN3ZPqf5/U0AIcntgY46cn1wM/zprbmJY9B69Tn6U/PHAyR/L+lKQ3GTyD+uO3/1&#10;6AM26YiJ5Dxt5x6+/P8AnHSvyO/ax1c3us2tqHyPMllbtwTsAJ9uo/Ov1l8QTJaaXcztyVjOPrzX&#10;4jftFaw1/wCObtC2Vt1SPHbPJPB/KgD5h1HCuRjLL97v+nXoc1Dotq11qEUKdS2O4HJ7j+ffFNvW&#10;3SFmIB7ZPb/61dd8ONPTU/EdrA4yC+T9Ae/fvQB+nvwjsBB4digJPQIwHQYAHPHSvTobZZ7pYYzv&#10;MRBPGBx6jjPuM46c1znhWL7D4dto0TYZP1yBzn+dei+G7RFzj5pZOeT0B6c+uM/pQB1fhrSppdRi&#10;+Xeqjd6Fc+nPOa+hbO0NvaoZl5OPwx146/h3IrjvBtlHNcbFG4HDMAOVUfdBPbPJNexX+ntFamSV&#10;ghAxwfmOQfXn3NAHjOqXEKTfZ4Dxv57Yyent/n8blhKXG3HI/TI6f5H88VzOsz+Xrk8Kcgndxxg4&#10;HStvT3ZgFPHU845x/n/IoA6FSu3cOB9f8849qGHAZRgn8Rnr1HrTEO4YY5/z+P8AjUoB4ZQB9Ccj&#10;/P1oARQBggkfhweelIFzwDkfl7f5/GnLkLhOT344Pf8A/XRt3ZPoe/XJPA9sdvpQAmCCcAHHt39/&#10;/wBX50hUlTgZB9f65+n+RTiMbmycjntxzTiVHLdeOfp/npQBWZTyCeRxjHb+v8qx70KF2joM/lW4&#10;ykblzjH8ye/8qyb1AYwqjcD29aAPMtcTKs5BJA9Mg8Y9hXiuvJ97cMdgOOn1r3PWkLKdo4OfU4x1&#10;/OvGPESuVfGBjn3oA8G18RgkkZOOTjHfnP8AnpXmbsElI6Dp26D8vp/+uvUvEUYyec88e2fT/PWv&#10;LLzhjzgHBHt6EZ/lQB02jEcbWxk59Tx0PPY/yr23QW+VOQOh4yeMfrnj2rwXR5Asm/PAPTp9MDni&#10;vZtDuE8svk/J16c45yR06UAcl8cvEk1l4euoo3IzH5YIxxk8gep5/wD11+ZmpybpSznJJzyP8+p6&#10;/jX1h8d/Esl5dpp6NnOWbsp3ev4evvXyBqLkyOGGSCeef06Z/wD1UAUYYmlcIBjcT+p5r9Gf2TfB&#10;0Q1K2vJY8qoMxB7ovb8K+AvDVhLfanFFEMliAOMg59vpX68/AzRIvDuhJcsNz7UjBxgkDljigD6s&#10;1jU7e3itrS1QMkeOc5xu9fyr0DSb+RtNS2jOEAySOMcDPf8Az9a+XW8TC+8TCBmMhLgEAZ49foM4&#10;9q96tb0/YBCDsAGSecHjigDsbO5VZCznCZOSemewznoK4jWtXlvNTMMMnl+UfL2j7xLH5vz9u3XH&#10;SqWp64qxNFAMrEDnHcr94j1I9fWo/DUKz3P2lkyc+Z5jHLAnoM/TtQB3ka7IkQHO3CnoMYFSZ+UA&#10;56c9vw55+hpowcEH/wCv7j1oDYHzDBPOTxknHBoAaQp2+/Qn0PH/ANaqN1kKcHnjPT/6/FaDnGMj&#10;nn8OOvf/AD9az7gAKWPGM+5oA4DWcODzwAdp9x0xmvGdfBYPx8pHrj8z1r2nWlPks/OVHXgc9+3v&#10;/nFeP64pCv6npyP880AeI6+gO8hcE88H+debTbWkY45Y+nQ5zjHH5frXpXiEKu/dgdfqQe+Oteb3&#10;QIkYngZ/Mjv/AEoA3NGf5hjgZHrz+PTnsB+VezeHyF2Dcf8AD1wePSvEdHbMm/B2jp3P+eeK9u8P&#10;9U5/XHPvxQB7NoykBWX26deP89fXivSLBsrgjPH9OQeucA15xo5+UBTzwOOfxzXo2nMQBg8/TsPb&#10;+X5UAdIgjxnOBz26ZPb6VKMAccAj169vwqOIZAZgBkfiOKnKtkYG7OSO+PqMUARgHJYDPpyeT6k4&#10;6e9O6gszZLe3Gew/lUhBXdjGTj/J/wAPpUZIfPbJ7cd+9ADFHIw2M4GOcYxwfw9aztVvVsLKWd2w&#10;EBPPQn0PPf6VqHOevAzyeh/H8en9K8E+N3jOPw7oEiBgrEMevp0/rQB+ev7TvxEXUNSfTreXcMnI&#10;Hb0OfqOa+Dru5MszY6Dp1/r0r0Px1rNxrWrT3su5vNYn5ucY7V5nMxzgcgccHP5UAS2ULXU6xKM7&#10;iM9fWv09/Zc+Hj2ciajIoUou/pwWIPXPT/OMV8JfCrw5LrHiGH93vRCCQeVPPav2D+Gunf2JosEG&#10;0I4ZdxGB8v8A+rjpQB7amrpstrBD8iD5sfy/P8e3vXpWl3xd0iH8HLegOeB2579OleBWmowNevsU&#10;ks+Rx2B4/wDr+v0NexeHIbi6me6lG1GIwPXHWgD6W0q7Sy09ZXOcICeg6/59a+NPi74ofWvEg04S&#10;Ex2vLDJ4J7Y/z9K+gfFnikeH/DjXTlVWGMszH1xwP8BivhSPUZ9Xv5dTuTua4ZmbOO578/lQB6Fo&#10;y4y4GXAyePX+nXt9OK7uxjCgLjr9R/n361w+lxqFQ8F2HP0JP/1//wBVdzYgAfKcE4Hb8f8AP9KA&#10;N5EDqcn73P688duf8ipMc8c9ORz+lMVfl+U4PA+nsT+H+c1LtJzkAZ/x6UAI3AyTk+3BJ6k9/b/P&#10;FMIGTlcD/H37H2p204245H9M0nLZwcE+3TjH0oAapwMdgfzIpR8wOeM4zn3Pf3qTbgkkEdOg7/59&#10;aXaOMjBz/Q0AQsoGSRnOT1x9R+nb8qgwQ2TyeexxVpgADt6nHTA7f1zx9Kg29m6Ht1xj/P8AjQAz&#10;BHT6fj+n145/nWRqBIDEc5/L9Op/H9K2GUEHBzjpzz24Hr/+viue1GReOg2nOeSRx3oA8+1Ugs5J&#10;46c9uuOg4yOnWvIdVKFwTjBJHU8/p0/+v0r1DWZcb8ckj6H6dv8APFeU6lIWmY5z+H59v5UAc1My&#10;s4IJySffPp2xVi1iJI2r1/n3Hpx/KopGzgZPPTv0HarVgqs6rjgDP+e/BoA7DTfKt4fOfonY8fNx&#10;37Z/zjmvjf48+Oje3Muk2r4PKtjkf59/bivojx/4ph8PaFL82MKfXn/IPH86/NHxj4ga9vp7yV8m&#10;Qnbg9AOccdfagDidau0LtEhznGe+CP8A9XP8jWFFG0rBVGSTgc9aZLL5kpfGMnP69K9U+FHga68a&#10;+KbSwiTerOu7tx+v1oA++P2HfgLLr2pp4k1K3LxoylSykYI79P8APFfvlomiQ2FrHbQoFSMDjHX3&#10;9K+fv2bvhcngzwjaWscYXKAngDnt+n+NfXltaiNOmScetAGTZ6X5s4d1wi/lxUHi6/XTbBkiYKCO&#10;/YAV28UK28RZuK+bPip4hGx7VHbc7f8AjoPP9KAPCtdvTdXU0uMB2Oz1C8ZI4PX6en0rnMHAzznr&#10;gdecfp1xj/61uV2ld2B5JH/1ufaq7Ajk5456/jg+3rQA05AYng9e3qaTG35QMEdO/PXj2/SpNnHP&#10;AGOw7ds46UzJJ+bkH8uvp14oAQKBhRggYA6HOe3Hp/ntUTk8q5wTnHsAcH+ecVOec7jkg47H8+Og&#10;qBztBbpgY/meP89xQBiXr5jBB6Z98+mR/Ig/WvN9ZmK7iMYOc/h1yOP8/nXdanIUB9APbGO5I7V5&#10;nrFz8xYcnnGQMZHQ46daAOQuZRkjrjn1yPX+f8vqQsrEEYI4H07Zx6c+v9KhkwZdnQDH+c+3+e9X&#10;LIDI3AgH3569h/8Aq/WgDesIhuHHAHPPv9K9B0uM9AOe2MY6dP5fr6VyNgo3jAyCfx7ZzivQdJTL&#10;DjaTkZPI/wA/1oA6+zjZR8oHH48f561oN23D2/Prz0yKjt4zsVRwBg9Mdf8APpU8ueVzjHH9R/n1&#10;oAzZyQDnHHPI6dOff/OarnIIXg4OMYJGep559v0qdsN1Gc9znv2/z2qModuSOfXnj3/P/wDX0oAj&#10;JPA6ZHp354/P0P8A9YOcjd1OMc/Tpx/+r8aeVfIIO4/nn3x6UzAJZQuSMdBjv0+vegBNoAwpwCAO&#10;vX07f/XqA9eB0PfA5HXnp9alwD944GOMdDz/AIdaztRu47G3e4nIBQeuM89j6UAcl408TW2gaa80&#10;rhGwT15zj/8AX0r8ufi144uvEurTQ79yAnIDfpj/AD05r2r4+/FF5bg6dYSZJYr1HT2r4kur083E&#10;py75zzjPuOv4f/qoAytUuhBEwJyPbjnp/L3rz24ma4myvXpwCfpzz/nmr+sX7zymNT8oyMD9PWuv&#10;+Gvgi88V63BGiEx7hwM85z0/kaAPoj9l/wCEUvinxJb313HmGIqzcYAXP0PJx9fbNfut4ZtbPwto&#10;kGn2KBXfAwOwGM/r179/evlr4FfDyy8C6CGlVRK0akkjqeT/AJzX0TpV+L65SRm+VPwHtn3NAHvm&#10;gO4GCcscZOMf5zXs+mSJZ2nnOQNoz6dfXmvGPCCG4KEn5R8x9MVqePfGkHh3SXCuDK4woB6k9/pQ&#10;B558XfHE11cnSLSX5TzJg9ucDr3714vZoSRvJOfU9/f/APUM+1ZstzPqFzJdXALvK25j1+g/+tXQ&#10;2MI6k8r+XPp170Aaca7FA6Z9s+/0701srggZHrgflVkAlBkcfTIx3qtcMcEqOmcZoAwL75sjGfc+&#10;/QfnXOzAbwQcEZ/ln8M/z7Vr3kgZzzkDHTP+T1rIY5JwcA/p/wDXz/X0xQBAwA5PUfr2wP8AClVT&#10;nk8Drkdvb8fx65p2MHJ6jHPf/PtTtgVjuGCcdsfiKAIwuOGPJPHHt/np+Xeo9oJJbp6evrnP19Pc&#10;+lWMAYYkkcHnjv0phXgZHB/L/PegCDG0HuDz6E/T/OKac4HPqfr36H654/rzKVbGCeo/D8f/AK9M&#10;C7evU/n/APr6/WgBgPQAgkdF+nvQQCOV6gfTPU//AFhTyAQSOQOeoOecilUA+wIB+vXHGOMe1AGf&#10;K2F54ByemOp549R1rn7uVmb5iQRngfT369uP1rXvGKqxPIXOe+eO/t7Vz0jOWPUn+o//AF0ANjj8&#10;x/lPPXk5+gHHXvXbaVaDaB0Bwfrn19652wgLuOc5Ofb8e3T+VegWMAxtxnP+FAHRWMYXaFHAGOnt&#10;+NdBaxORz8vTuT19fwrMtIyAOOMen8/rXR20YYjAGOPxx/h3oAuKmE45/DOfUHpVO4kEak9AMdfy&#10;xV134Izkdf6VzeoThQx6jjj+hoA57VLrLZzg57cf/q/pXGTS8hWP49T16En+f8q19RmLvtJ9+Op9&#10;Bn0ritZ1aDTLd553yAM/TnOP8nrmgDH8Ta7baLau8zhSPm69v/rivzl+MHxRm1W8ktLSbKhsYXpj&#10;POeev0ruPjH8VZL6eXTtPkJGGGSRjnjJOf8APFfGWpXoDyTSPvZyT06ng9aAMDU70Jly2XHOTz35&#10;GeSPw61wksz3DdOP1q1e3RuZCY+AeOvX6iuy8B+BNU8Y6xBYWURcyMueMjk9+PyoA6j4RfCvWPHu&#10;v21naQMyPjLdsE9D+v1/Ov6Ov2Yv2ctM8AaJa3VxbgXbopJYcr0wBxXmX7In7L9l4P0m01TVIAZi&#10;FIBAPPHJ98jv+Vfp5Z2UFlCkUShQuOcdTigCrHAlvGI4xgAfkOO3tXJ+JNRh060eaV8YBx2/ziuu&#10;1C6js4mlkJAH9K+P/iv42eVptPtWIY8fL/CCP60AecePvFH9pXEsUDgqT8zdy3oPbvXlDAk7mOQe&#10;D357fSrDPkkk5IPT/EenPNQkHPBLN14/mc9qAK0jYByOB+H+c1hXspAK+n6H68Zzj+ta91IRnj9O&#10;pPXrn6/pXNTO5+9kk9cd/wD9X1oAhCMzgcYJx1z7DP58/X1r0Hw7pfmkApyec8/kf05zXOaPYvNM&#10;rY4H6dxx3+te1aHYiEIqjjj6ZA5oA3dPthHGEUYB69OMdCP610VuuccZzjpzx6VTgj2gKO+fXjH6&#10;9exrVhiUHnr/AJ/rQBYhVQA+McDPOR/9aoriQRo2eRn3/XqasbiozjAz0HbH8q5/U70xIRnjn/Of&#10;SgDl9evQFKqcgj1Gf5/06evNeT3kpkd2DFg38ueo6c/56Guh1u+eZyFO4/07/TpXKytv+ZhnPP60&#10;AUwMjHQN69cE4xj9OKVsbW44GT79alwCR2z7YyeOvftjpS7Rg5OT+Y/D26cUAV2Oxs9x1JGMjHcd&#10;f89DUfAbaTycc9/qc9amZTg9SVzjsTzx+VRMhL7snGPT8s0AR5O4FQBnIPB6/TPYY9M9aUENg5zj&#10;+vNKEBw+SAT6e3OcUoyFznOO2OCaAI+ZASDyc9ce+e/P04/Q0Bct0yO2cDHsc/TjoasMpGMEkgHn&#10;HHbHP+f5UEHhRx7fl1Ge9AFYfKAAOcYz6Ajnn9efX2pwGQM9cdz6/Uc4z9adtIO0/wB79COwH+FK&#10;WCn5zke5/PHv/nNADWBJAPJOO3Bz9P8A9VMwoI5zzz/TPrSyOSdrcgdunfpj8Kj4HfOenboOlACO&#10;20Ak5xgdsdj6f5+lcH4t8XWXh2xeSeUAqD6f4mpPGHi6w8NWbyzyjOScZyc89PTGa/N/4u/Fe71+&#10;8ks7aUrEMqemBz2Gfx+tAFb4u/Fu5126kt4HJiG5eCeecYBP+cV8uXuoTXUvmMSSff8Ar3/z1p1/&#10;dm4kYsxO/nk+tZarvoARvmPTg13vgnwLq/jDUU0/TYDIZCBnBPWl8E+BdW8Y6tFpumwl2cgev3jj&#10;Nfvl+yD+x9aeFtOtNd1+3Rp2AbBHUj14oAqfshfsbWvhu1g1/wAR2oa4OGUNjj3PHfg9f0r9ZtK0&#10;e20q1jggUKqjtxjFSaZpttptssFumxYwBgdOP/1VYmmYdTtX39P8igCdnHPGAMnn2/znFeJ/Ef4i&#10;Wnh+zeGCQNKQQqjGSff05/wrS8dePbTRbR4433PggLnqT618L+LfEc+rXkksr7mc8nsP1/AUAc94&#10;k1y61i+lurt97v1J7d8Y9B29q46T5mIbn+nP+e/51YmIfG44HXr/AJ/OqjYYH5sAEAnjk+/r/Tnm&#10;gCJyzA856c5/MdPamlW+5wT17dMf5FSqoYk4wf8AOM1G6rncpP5dT7Y/TigCMh8HIJI/TPbj/PPW&#10;nHDRg7cAEDPUj3xnv9aDtUHAyOuSOfepCcjaTkZz6e+B1/OgCttCrlSSD+H4Hr/nvTcHGT1PA6+v&#10;f0H0qxuyPQnvjgevucZ/nUTcjaRkenr0z/jmgCuwBYc4J9SMH2wfzpxUKRzkHnr6n0/GrBznCnI7&#10;8frjHPXikJG4clePzwOenf3oAg8oc7eQe/XP4dfxoKbscEgHP/1+R+dTFeQvpj/P/wCumBVbJ9OO&#10;c8c8+nWgCAjGcLgcfh1/mf8APalC4Bz1GeT+Xvxg/wD1hUxBLZBAGT39RTME/LnHagD/1/qu5sgc&#10;nHI/T0BH+f6Vz91Yq2QByOOPrxjPX9a9IltWEhYdzk9OlYk9oWY9yD1x69KAPI73Sh8wI5Offn8v&#10;89feuQu9PeJ9wViM5yM4wex7cV7bPYk54yec+n/1v8+lc7c6csg2suADwPX/AD60AeVK0kXykcem&#10;0/h+VXob1k289O/8x3/zzW3qGkbvmxjBOP5Efh9f8a5WeGWEsduOfTgY7/4/1oA6+zv0DDL4/Hnp&#10;9c9v8it+3vemRjAPbp9TXmNvcuhHOQff8OevSuhtL8r35GBz09sUAelQXXAyQT1zkk/h9P8AINaI&#10;m+UHGc8Zxgn/APX3/wAK4S3vhhGzgHpx3B7966CG8BQAHOfX3/L8+tAG5MoljMbLwRj8xxn2+lfm&#10;d+1V4BZbkapDFld3zNjt2ziv0pS43YwMH6jken+FeDfHjwuuv+FbjYm5jGwHHcdPXn1oA/DDWIEj&#10;klVfmYAjPPXPXmsCKbafLcHGfryP0r0nxRpX2G6nhfhlYjBAzweM57n+teWTN5VwSBg5/I96ANu4&#10;gSe1ZVU5xnPcnvnj/Pcd6wbO3aSUKcgjI/T8s+ldFprkv6lvccf/AK6SSyktL3nGHO7v/P8Az/Sg&#10;B4tGjKM3Ugdumf8AP5V1tvD51qVjGRz7Z6Z9Ov8AnioFshcRCQcEDP0znv8AQjj+ddDp0BNuV6lM&#10;4JwDyOcfh7dPpQBwFzam2njli+bHzD14OM/5/nX6gfskeOHuI0025cr8g6AAHIGAef8APtxX533t&#10;gCnmEYAwB0459a9x+AviV/DviaHacLK3PPfPAP4ZoA/byKRZVDKc9+vT+v41L32jpwMfTOa53w3q&#10;SappNvcoQQUXJGD0HXP0ro85wQcZ9v5fyoAASW46kgYx/P8A+tQpOO5zj/D/ACfrSAB8LkDH/wCv&#10;v+lKAMAjgH+fv+VACqWwF6kZ7Y9jn/8AXUq9ATjIyfX+fHbp/wDWqPkZbGBx1HHH+eKcmcDnnOee&#10;+B/+ugDSguTE4GcYHPrz+X+fSuos74EBSTwc/wCHOK4dG2deevb+X+fyq7BN5bfKce/pzwKAPSkc&#10;MobOR+HOP8KjlQMu7nJ+n5iucstQKhQ2CTjv19R9f8jFb8MolUc8859z7D6//WoAzrqPKnIxyccH&#10;A571zt3aZyu3d6ZGe2M/TH4V2UqBsnpj/CsuaLrk9c/pjn9aAPGfGej/AGzRriHYHKKWGe+OuMfz&#10;/nX4f/G7wyNH8XX1ky4jSQyJwB8sg4x279+K/oEvrPzA69Q42n39QfrX5D/tf+Eruz1iG/2fuzvi&#10;wBjBTlT6dPWgD81tajjWZfKGQBzgEf5/CsZT1B4z+Zre1aKZM7hnoc+oNc+OHH86AJJoBGC5IJPI&#10;x6VRlHGf8/5FaMsTmLzeoHH9eaz5ixGcYHagCqPpVuH0659qqdDU8LYOKAO/+Hmtv4f8V2OoISMS&#10;KO4/PFf0KfCHxAuu+EbS5zkqo78DjuOOh6cZ/nX83McrQSJKuQUOfcEf561+1H7HPj7+2vDqWErZ&#10;cR5/754P0/rQB965III5xwP8/h/hTgBncOT69P61Ar5CoTk//X71ZXByo4IHv2/z/KgBW/ukA8jn&#10;60iliOmCMZ9QemevuBn1pST2OAcd/wDOfzoUEoFHrj0ODz/nmgAXaGzxnp1549OP8/zM/LnkNj6n&#10;p39PfB/KjcM4/wDrZPsPxox1G/JGfU56H3/CgA5xuxnPY5P8qGB9Cf8AD9MfjSKoAAJ9Bkjrj/69&#10;P2nHzDGPY9uv8qAIiDj5R0x0PamIrgE5xj2z/n8f/r1NjkZHI55Pr6+1J1b5TnBPbofYn+VACHjA&#10;5GMHPX8+3+elGCcAEc+2eDx9CKcFxyAcn8Sev0pcd+hH6e/v60AfO/7QOi/2p4UudiZLQOq/VcMO&#10;PY/n2r8TPHcJW6XI2ADZjnnuD3B/z61+/vxCtBd+HbkAbgnzHjPykFSP1GK/Dv4oaE1vrF7Z7Oba&#10;aTAzjC7j7Z6YxQB8zTJ85z1yfUfpXdeC7p45jFgFSV46HGeoPqM1yN9bPBKykd/6f5/StfwtOYNU&#10;TzBkEEY9c8gdKAPsbRrGKK3MZUu4ZvMDAEOpHX0yPrikj0WIXQlRSdhPBGDz/Ppn+lLYa1C1rHmE&#10;Ilwo4YjcCw9Pf17eldTbOJIAx7KOOrYPPX0FAEt/Grac25PlCcjsT06e3b1rzebS3uY3SIYbjaRj&#10;knscgY/DOOlepXnlfZTk4IBwSfYcH1HauKSZZ38q3RhGWyHPRSOCpH9TQB6d8G7mWGRLNkbDxlSC&#10;cfdPY8/419RwSvCV3HofzGf1zjkivkb4eahJa+IUjlXywHAHTkNwTn/PFfXkkagK6gAHB6E9f8/5&#10;xQB1WmahyuWwOvsP09+v5V3tjegqFzkKBzkfX07f/qrxu2neMnBwR/kY9D6cV2WmXp4Bx8uBjjP1&#10;P+OKAPXrS6BVWU5LDpg/r7E9/pW4jhsKR1/H8vbr7V59p98oG0kDOPfr1/yfauqt7oEnJ6ccdPU/&#10;SgDofm57t/kf/r/lUg2k+xz+nY//AKzVaORXIOMjr16j/PH5VJw3bgnOPw/zigCYLxs9On9R15//&#10;AFUzbnPoe3PXt/n9KkXgnB9T6/TNIGLEDPT2/I0AMOV5HOR/Q59O1NO4n0PoT1/Sns2fvcH+XtSA&#10;MQdpwBjj37/nQB518Srb7V4ek3ZIjdSRjrkEEZ54/wAivw28ZWYsdWu7cAIYppF2hQCcOcDPQevF&#10;fvH4yi8/w7fLnJRd34Kf8mvxD+MFm1r431iDBG24cgkc4fnjrx7UAfMOuhRcsyDHJGCMY9Pr161W&#10;sHG0sezcc46/n+lWNcR0mO8Ek9umKpWbBFbccNxjj35oAgkO0kZyPXH/AOunMzB1DbgRye+ARxxS&#10;S/684GAD+XrmpVX5N3UA49+nUDHPHrxQA+QhlVAuCFAOfUc88dfpx71QAPmZ/wAjmtBixB25GRz1&#10;9O4+lUGYq5ye5oA/U39ibUA1hb2W/cAZoyccfNhup569O/H0r9Cby2JTbsAz6+voOelflf8AsTay&#10;1vqptzyEuE79A+AcjtjH48V+uM9q5VwFBBAOe4/z3oA8k1KyJycHjPHXGfy6+lcBeWu0hmHBzyPy&#10;4/Xr+WK9m1O0w53DGDn0x0wAM/j/AC6V5/q1qOBjLdPrz/8AW4oA84mQhiAeh/l1/wAPpVdW2Hd0&#10;xx+fr3/nWtew4JJXqc/hyD/9esSYbcqVJfH/ANbOff1oA6OwugoB5BH4ZrutLvjgAkgHpye2efy4&#10;4ryy3l2nbu4Hp/nvium068K4B4P6fhn8KAPctMuxJtOQcgHkf/XzXYWdzuAO7Izx3PrXk2lXzKSC&#10;2O34+n59TXd2F6WIHY+v9aAO2UkjHYk+2P8A9XvUmeBuPPX6VnW828c/l/n9elaQ5OAeP5fQ/wCN&#10;AAoGTtPI+vGOh/z60hTg57/l15pwIByRgjPOc5789D9fwpODk5HHH09z6UABI6nnOf06k1A3yjLD&#10;OPr05x3q1gqSGPDfgMdsfXFQOM57H6evb8aAPyM/a6TGv2BUcbLgD3G/v+Rxz3zmvz01LhyCSB1G&#10;eevT0r9E/wBrsBtb05wu7P2nHZQA3AOcdT0/+vX52amD5pYng4BHqR6+tADbIeZlVGeFx6HJ69uf&#10;85r6M8EzJHp/J52j5eeMD2/EcV8+aQiy8OeeMd/89PWvX/D12tvEyRkBWQr29c8j/CgDtl1BWvWY&#10;PnZgY788dex/ycVj+LdSH2EiQ4kwRn0weT+IH54rm11bfcyHcATgBR3PUY7/AFzWR4jvnmUozAD0&#10;xnBNAD9Du1a5VZJdgyMAfpnrj+X4V9Y/CKIT6jEm0ks0SkHggM3Xg9Pp269K+JbCd433KeB144I7&#10;e4r7R/ZzvYxeRiQEvDNBIuf7ucke4/8A1d6APqDUbAFWUDOMZz6jjB7/AOfrXn19A0TFWGCT046e&#10;le4ajZE73VPlYgjvkH/PU9/xrzPWLTBIyMknHX8cH9KAOMVthKlcEdeCMfz/ADrpNOu2XAYliD2x&#10;xj+mfz9TXPMNhwQAM/lt4/D/AD3q1bzEfMvbjP05P50Ae0aLqBwnOPr09/8A9f5V6to94WBZjjPP&#10;tz+f+c56V876TeFdu3p6e306CvWtFv8AlOeuAf8A6xoA9vsJ29uMHp78f5/P36mIlugyCPXrnoeP&#10;r0rzrTLkFE+fB6Y69D3ruLSQ7V3Dp6nj/I9qANXAYhhgDg+h+mf50Yy27qPYAH8On1oiIYYHU/8A&#10;6x+BqTdx8xwBnvnt2/OgBNq8A8deoxz2wf5ZFQnn5l6jn6cDj8anIVmYsOBxzz2/z2pjhh8wGAOD&#10;0/DFAHzt+0HeC18F3soP+rtrhuOq/IcE/wD1q/DDxDdJtIkwxRf/AEL3r9p/2pL9LLwVqKA8mzlB&#10;5/vHHH88/nmvxM8Qi33SrnexC444z6fXHU0Ac5p7StMXBwBnnHX1r0fw46rclYk5AxkjnHX6Z7DH&#10;QY5615zYttXA5IOMdjkev4V6L4YgzO7scgdsgf5/pQB7r9pK26EZDELxn8jj1NSqVQDnBOODnA5y&#10;R+Pp/wDrrGjyZAM8oDg/ex6jp0B/+tWksgBVgMY9emcc/wCRQBZAWaQpnCj8eT1Pbj3/AErp/C1m&#10;Jbm6kVcAKig9xvccH29u/fPbmLSQBjtAI5OfQDjkj869L8AWDX1/J5Skgz2sfucuCfTrj+VAHpGt&#10;KsV86Lxs2rx6quM449Pz/Oq0Eh47FPrxnv8Aj9fxzitHXCXvrl1XrI+OByAx7/57ViQyMMg9vTgf&#10;h+fb3oA7rRrna3UA+v156n/CvXdDugSm4gngdQMc4/Xj8K8H0y6w+7PI6/5/n9K9X0W6DKAp9+e5&#10;/LH+c0Ae+aPdckK3Xk8Y7/5zXeW0m5Qc8D8/5nI5/GvI9EuAuCxxng9eM98e1el2Ey7T0+uffp+l&#10;AHQqCwGQMn/P4ipcf3QRnvnt+Hr+XpTEJAJJyPQj09PTNTbRhcjH09DwaAIWwPmHU+vP4j+VA34I&#10;U5PoO5HQev8A+odiak2hgVbqPTufp3pGXBHGAfx9OMAg0AIOR0zj+fqP/wBVNHzAYH3cDHrxnv8A&#10;5/qAFRgnP4+p/SnH16579h6fUUAGMAqpHHbHHIP+eaYzHqByMd+Pb86kYnBDdAenGefU/X061EzH&#10;J/w/LmgDzv4j3/2Lw7Ng4L5HXjA54Ar8IviRqkmq+KNUv85Ek7/Nzzg4AHPTgda/Zf8AaD1pNM8L&#10;zMr4ZIpG9Oi4H69/51+IniC43ySSupDMTnpnPJzn/P6UAedXLBpcqMAHPUenQV7/APALSft/iPLD&#10;cFTPtnIr58kkaRycZz29fQV9u/sv6BcXlys4QIfMHz49iT/QH8KAP0AtLCJNOt9wwiIPQ/MOo7H6&#10;5rf8PSbpwjqqCThQOMAEdPU8/h39ar39j5NskJbLjB2njg/5/Guh8MWSIRI/RF4PTHPPOD1I6UAf&#10;Qfw6s3KNO4AaQjnjgAcD/PWvS9djdbCZ4052/eYAtxz1Pb/Pbji/h5EZsOBwG2+mOM5wOp7V1XxC&#10;1KDT9Ck3tneMY44z04+goA+Vb27Mmt3Gw5AfaDg8+34f/Wrq9NkOV2dD2Htxz+vH+T5JZ3hmvJJF&#10;IALHnrjHHT1r0zRpgyh8jJxjv+Pt7+9AHewMOGzjpx6+uP8A6/8AOphwBuGATyMdPc9hnrVC1bJB&#10;A5xwe5x2rQXapHGfy/zxgUAKcYy3I9fx/XP4Um4Z45PXH1zxz/n2pPmxkDr/AJPrTB0LZGBgH8+P&#10;50AOzyCB0/QZ5HqeO9LlyDjkHj8B+fX/AD1pB069M8EY6elOPUk846Z9O9ADWAC9Mnnt1P8An/OK&#10;oXOAB6HnjjPH+c/hV8MAxxyR0z6/5x/hVKbdt3ryPqOD756+9AHnetKBuLDJz+X1685H1rx7XYyd&#10;28cn2HHvn+hr3HWIcqT06+nXr16f415FrsZcPuBxg9O3bNAHz34hhA3ADgd8dP8APv8AgK8f1NQJ&#10;cDg/UjPOfU/59cV7j4ijG11XoGOOByOc/jXimrqN+5uhH0/U84zQBDpTGOdV5BP48fn+teoJfJaa&#10;Y0mdm8kLnoBn+g6ZHv3ryixkPnIzAAep46eoHI+ta/i3WDp2iOykFkjOB6s2cD3NAHyn8Qdb/tPW&#10;7mdOQX2eoKg44H+P6V41dsHfKcg844P5Gus1u63SM0hw78/XJ7cde2frXIR7nmABAyc9M5HTj8KA&#10;PZfg7o/23X4XljZ0jy/0I6Dj1zx/hX6e2WqHQPD1tEIiWSI7iTxvfk89elfJ37N/g5ZLZdRkAQzS&#10;YUsOSq8k8444r6V125a5nnMZLdjx0xjGB74oAk8Gy3FxrBu2GXLYyM5APbA7ZHJ9cdq+lDey/Z/s&#10;sQBKbVLc43HgH8OpPT8K+a/BZvVvjBZrl5TkjG5uegH6cV7xcW0tnZCMOQQmWI4yzgDg+vYD60AT&#10;pIl1dtaRPkIFRc89+SOvUnr9M17JptlHaW6KOSO/Xp+VeO+AdKnkvo7hRsRNzFjxkL0BHOeT2r3S&#10;GIxoFJJK/wCefSgAC/xdQenX/P8An6UrZGcNnnqffv8A/WqcEbgeh49xTVVfTjt/9Yf1oAgKlwMj&#10;GOPqenXr+f0yKo3OSvHJPXJ46+/XitI5yQOMrjp+f+f51VuBujZwMAge/H9PrQB55rBDlgDgnjAG&#10;Bz6DrXj2vBRuLfeHXnr717PrKAqxAIBwpz/n2rx7XWBL9eeSf8B268UAeI68PmLZycEg+5H97/8A&#10;V/WvMLossjgrkDHvn3B6/wCe9er6+v8AdPB+nY5xjtivK7w5dieBk/8A1v6UAaOi5Yjg8kcnA59f&#10;fpj2r2bw5JukVC2B07f549/514rozusgTgZYHrnPIB75+uPrXtPh05KnPGc/X05oA9v0Zdygcc4H&#10;p9D+f/669F00jaDlc8f55H/6/wBK840NiAGz0z+v+cCvSdOXkDucfh657+39aAOntwMFc4H+Pp+H&#10;rVgjCcDj6Ht3/wAmoIjwuDkHHbt6ipm4PHOR/n1oANozuAwTjuMZHrSqAcIOAfSjJ4YDIHPYg88/&#10;5/WmAsQpzweD/wDr/nQBUvJFtrZpScCNST3x7/5/wr8vf2oPGz3V0NNWXILNuHBOB6/p/jX378UP&#10;E8Og+H55GP8ACx9MYGe2e/8AWvxL+Jni248SeIrqd2yiMyjnrz9PyoA8q1u53HAGAcgE859Mf5+v&#10;pXPWdu9xMFXkn044zz/nP0q1e3Akds9s9fT24/yK7T4a+GrjxL4itrGJCUdwGI9Pf6/5NAH2H+z/&#10;AOCYrSKC/nXPn7WLAAnbjp6/gPX0r7rsBcCCXbHwcYOO46AZ/wAP8aw/hf8ADUaZo8DNF95OMgjC&#10;9Bj/AOt2r2O/js/D9hFHGu+VFI/E5H+P4UAcBA7W5ikI4UcdASRwf14H519AeBr4ySicLtS2JJyM&#10;8Y/Lvj1NfMz3F7eX4cAmJOFXopJ4Gfz/AC/T3fw9KumaC9zO+0SFt5zjakfLMPY9B7UAcf8AHjxg&#10;JILXw5buQblhcTD7p287ARxxnHHfFeO6IpEYY5BbgZz+XXv/AJ9K5LxF4gm8T+J7vVZOVlkIjBxx&#10;Gp2jH0HpXZ6CoZE9VIHPUe5oA9X0tQ0aEjBIJ/QH1GT/AJ5rtbPC5GDkY/Dnr+QziuT0nHlpsGCe&#10;34cev412NmG2gdz1HGOOMUAa0aucNjPQ5/HGP8eKlZRuO3GDn19+uf0/rSqDg4HX6DnJ6H1p2MN0&#10;wB7/AKZ/lQA3yzjoc9T16fXHPvTAjZPHTPQHoPXqKsMMneCQf5ccZ/8Ar/hTNuSM8kZ6nrmgBcYI&#10;wMj8xx0zwOnX86QkjBPJGfbPqcU48AFgQeT16duTTSTg7RgD15HHGD7UAQOOOo9f19Rn+XSmjPLM&#10;MZ6Hj8vQf5/CQggjgnrz9O2ee1KMD5k5JPGc9z/OgCrN93OQOe/P6Y9u/wD+rkdUk3KeD/L8Md/5&#10;+3euum2AdM44+hNcPqrH5gRgd8n15+v40AeaaxKqlgoGSe+cdOeOeMdPwrzC+f52J+U7jjjGT39f&#10;5V32tzBWbByT7Z+mPXIrza4LMGOMYPHuP60AZ2N7jjAJ7DGPfv0yP1rRtWit4Xnl42qRnP8A9bj8&#10;eazlctgA/wAXcnnp9M4/z0rhviF4ri8P6JK4bBVegxknqMdvxoA8I+M3jT7ZePYRSMFTO/GCM57/&#10;AOc9vavj3Vrr7TOeeBnHJ4HYV1fijW5r64lnlbLux54z7fl6VwDHe3PJ/wDr0AW9OsGvZ1jXjkds&#10;4yfxr9mv2IPgHDJNFr97BlkIIPT1x+n5cda/O74AfDa+8Y+JreCKHzELrx1HJ74r+m34GfDu38Ie&#10;HrW1SMIQozx3xigD2zQtJjtLaOCJdqRgDA7AdOK62O3EeOMYzS20Swpk8n+tOnlEcbOf4efp/jQB&#10;y3inWE03T3kZtgHUnsMc8V8ReJdUk1XUZZfMYrkkemB044/zzXtfxQ8QhlazQ5Lk89MAHp+NfOru&#10;Gyx5PH4DP+eKAIPLJbn09QfpxSMu4DA57c9P/wBQqUFScsME55Hp/nrUeVBC4yBjg9PbNACAYBbq&#10;D3/oR+fT6cUmMA5zu/T/AB/z2pWODtzkYx+HufxpnUg4yOv+Hv2PP+NABIMZUDJP+f681RuGKLuz&#10;wevPYHpxx9auNvwdozjPHcfTvisu8IWLAHIJA56H2oA5DVZtmeOCD/8Aq/yK8w1SdSSQcHvye3bG&#10;Ouf6V3mrPsD4OBzz0/z9a801CQGU7epz29+aAM6NcvzwfQjB6flW3aRhcHB4x/nHWsi2Rgw3jeOu&#10;eOOOc101im0jbyAO4/Q0AdJpdtuY7h1/oeM5/pXpul27BAMHBxyOD+HPv/8Aqri9Kh2MGA5ABPGP&#10;r+Nel2MZA29zgH6Dn0/woA1IYyCOeB2/x9Cahn3ZPcAe/H6+/pj+VaGGwSR/Xtj9Pes6dtzE4BPI&#10;/wAMcY7UAZxA3YYccZ/LGf6YxUQY4O4Aeo6njB7emf51O2CDg5OPX0Hp6GmbWBC9jkdzjv1oACox&#10;ycY4PJ+uOozxxULZxwcEEcZ/z+H/AOqpipILN1OOM9+9RyAJjgYGPU9+f/15/qKAK0rFVLdhjnk9&#10;Oh7cf5NfLfxq+JMWiadLbwSgMQc4OTxj6HnPXpXr3xB8V2nhnSpZXbDhfpkH/PPpX5RfE3x3ceJt&#10;al3SExK3OTn7p4//AF9aAOM17WbnVb6W9uCfmYnLYJx7evrmvLNa1MuSiZAPfj19PXt7cZrQ1fWV&#10;iUxRnk/1HOP8a4pPOu5gqfM0jYUUAauhaNPr2opZ26ltxG7pgZ/z3r9XP2dvhBZaNapqd1ES4X5d&#10;w5z3OfTn/PFeE/s4fBWS7lXUb+P5yqvhkz17frX6H6nLB4T0KOKEAOF2qoz1J+pxmgDa1nxAkPla&#10;daPkj7+DwOmBj+X5k16F4UYsEVuOAB9e3v8A596+W9FunmuhczuWZ2BPXv05/n+VfXXwzs1lZ9Qu&#10;RmJVHljruYnBP6UAfQ9le2+g6OWc7Si5Y+3Of69a+WPFPi248V6y102fs8RxGvUYHXjjt9K3vin4&#10;wL7PD1jJlm5mPp6DH6V5ZYqRjfwPT6/49OaAOtsFJ6jGeOnT24rr7RFG3OAB7Z/+v0/yK5rTk5G4&#10;Zyf09OldlBGoVGzgE46nPA/l/ntQBKCAehAH5cHnp7VlXkpCbc5IB9fwP6euK037ZwQPbsPr3rnL&#10;+RQCCMjn3+n+f1oAwrht7Z7njg9s9vpVVh82CDg84/r1x2qZ/mzxk+vv/n/PrGpCYAOT79T/AFFA&#10;ETYPJHAOe+B9OefpSEYBHAxk/wCT369KmclPmIznp1z/AJ/nTeFXgcD37dvf2/yKAEAPGAQF4/yc&#10;9+uOtNZcEgcD+WOp5/n/APXqcEoQcjqfrx6fX1qL1z0A/wD1H/P9aAIdgJIxy3XHHA54z+VPReTn&#10;knn6Y98n/Jx2FKec55zjr39R7e/pUQOB6D8AePfJPNAAqjnjr2x0/wA9qjkIQdeT249On49f51Iz&#10;fL83QD9Owz/jWVdzgZVOV4+pPt3oAybyTqFOCM8fjxkD/D+dUBGjkKhzjsDz9CeM+n6U6d2LkZyR&#10;2B/lT7Ubj0wF6+v+fb8KAOj0yAMY+OpAwB1Oeev/AOv3rv7GFSBxkDHUc4Pf8+/41zWmR/IMDGMe&#10;nI7Y/wD1V2FmhxjAGG/HIGD259vagDZtI84ZT1469/5fz9M1vxtsAUdAPz9c1l2qk9Ofpjn/ADjP&#10;/wCutbAAyMHFAEEzKmTnOP5Zz71xmpXAAYZ6kn1GeBj/AOtXR6hMUQnjjrzz/Lp+VebavqEcKsSe&#10;Bk9epznHsfU/SgDA1e9itIGmZgoUE+hGP8/0r4d+NHxbW3E1lZyhmGQdp9x/k/jXX/Gj4sJp1tLa&#10;2soBAxjPJwO1fnRrviG41W4a8uHyW7ccZ7en+c0AVtX1aSa5knuH3s27kngZ9AfTt+teZalqLzsQ&#10;hIGSOo6fSrGrai0xMaOSBn8ew+v/AOuq2k6Vcardx29shdpW28fz70AX/C/hq+8R6jFZWsZd3bb8&#10;o+v+Ffub+x5+yrFpsNp4g1233PkMoI6n1rzX9jf9lH7XPD4h1qHgENyvXPOAP89fy/cnw14csNCs&#10;YrW2jCiNdoA4wBQBa0TSbfSrVIIUACjsMfTj2rZkmWJSWbGOfw9akOFyc4/z/jXk3xA8Z2uhWUoD&#10;gvtPAPJOOB/+vtQByPxS8epp1kYYWzI/CgE/meM/pXxfqN5LqFy9zOd+9sk9+n61seIten1m9aac&#10;5BOfXjqAD2965j5iTkcc/mPTgfpQBCyt1Jyefwx16n6VFIF56gNk5/Hn8Mf5FTMST1wT3A/z/Os+&#10;6uFVSo4P649Py4NAGVdybyVI24BPfp25/nVWKPz5RzksePf0wM/1ps7ea428Ek8YHA/oMCui0Ow3&#10;SBuxxj/PagDqdC07CiVVHP5c9P8AP4V6ZYxbQo6MMD6j6/4fzrH021CA9gP14/DnNdRCqg8HgDrQ&#10;BowqfcH8ef07/wCRWimwHJ5yPQ9/U8d+c9apxDrg9Bn6/T3OKsyNtHznBHv/AC+lADLiQJGTnHt0&#10;PP8An2+vWvN9e1HkjPTpg8n8P610usagYkIXnqfx6f5+teTahd+dI6k5Az79P5UAZU8u5iM4PQdM&#10;c5/H+faqLlgcqM5znHA9P88fhUhbnHQ/5ByD/nOKhZcLz2HTp349fyoAZuYt09xk/wD1v5UhwxPH&#10;IGMHA/rj/wDVinFGBHOMggD8evtj2pyqSPnG3dxnr+P4UAMAJwewz157dj/n8cCm5JXccEjsec//&#10;AF6lXc2WJ25Pb8hz+tNIGwY6jGf8KAKmxmHKnAx7H8Mfn9fbNSqvCq3rj+p69/wqQgs4yMnjt78Y&#10;P+cim5CKGU8DkccdKAHnKplRggH+eSf61FJgA9AfYdfXj8zigcBVX356Dn/63cUNgN7HPrj8qAGN&#10;k4OQDj6fh36ev1xUW3K71GAcDPTnvipMgDaMcYHrznnr+nrSF9qsqnr+v+B70AQsOmBwM/l/np+N&#10;cF4u8YWnhywaWd9rAHFT+MfFtl4fs5ZpmUEDjB/zmvzj+LPxUvNfupYbaXZCOCc/XA/GgCD4qfFO&#10;61y7lt7eU+WGIJzwcHgDjge/APTFfLepX8ssjDdnnGTkE/5NTanqzSOyqeDxknOR14z71z+55WIJ&#10;655PNADSDIe3/wBavQ/A/gbVvF+pwafpkPmPKQOOcc9aZ4J8E6p4v1WDTtNiaR5iFAUZ498fTj1r&#10;99P2Q/2R7Dwxp9rreuwb7lvmAZenTk/55oAZ+x/+yFZeFbO213W7UG4bayhxz9T/AJzmv1c0vSrb&#10;TLVYI12qg9OMVFp9ha6VbLBAAoAxgfTrVp7gsCV4AoAnkuEU8cAV5j428ZW+lW/lxn94eAAefb8O&#10;+aXxT4rh02F0jbDDjjv2/L3r5N8Y+JJriSWSQ8n1PQj8qAOe8Y+JbjUbp2lfJLHg9vQD2HTt6mvJ&#10;7ubc3TGfbt29Pw6VevLh5ZCwOc56+nt+ZxWMx+c57e3T6UAROMZyMjGcduPTv16jt+VVwCG6Y6g+&#10;2Py+n55NT5xkDg89cd+4I7c9KXbnG3oOvPb/AD3oAhwRliME9uCAcdOP8ioHTgHGT7d/1x3qwFBx&#10;nj0xn8fUcUjZ3BuuPxOM9KAKgHXfn3x+X4D/AD1p2DwR1/T6cfp6Y9ae65yQpIGMYJz7mhlbaGXj&#10;0/z/AJ/SgCuQ67QeAMH/ACcnr6fyo2kjaeOuBj17jP6fzqVQwwe/OOM/h+lOVW6Z5Y/5J/woAqj5&#10;UGBnHJ6574I/z7GnGPHOcDuPQnt69B34/KpQqnAH149B3B5/z2oZVyxIwTjn/wDX9etAELBwD/dG&#10;AfXjqSOOtDKMZHToPXP+e2KsHGeoHGfqQO4wP88UzAI56HoSemOnt26UAQsvy/LkDj2PHsP0Hv3p&#10;flBGR1OfXPPY8fl0+hpeCTngHJPPHX8qdnow56nuR+GPzoA//9D7xmgHJxznp/kfl/Ks2a15BIPH&#10;6/1/D+ldHgMSp5J9eM+nr3qq0S5yBj6j9P1oA4i5swpJK5IU/X2PHbpmsee13MUxkE+uP0+nr/Ku&#10;8mtAYztGR17dPWsW4tccpzj09yP85oA4C4slIPGQPz59s8muQ1HSkyGUY7d85/z7f416ndwZx8uM&#10;/d//AF/j0rm7u0DA8Y2/mDigDyK5sZI84JIHTgdu/wCfas+J2iYLjBHoSK9KvNPDE5Hv9B65/wA8&#10;5rkb7Tejrz1/E+w/z0xzQA21vmGCxwM+p5z7cHP+RXQ29+oCnOSO34Z/p9P51wrJLAxAGGGce3pj&#10;1q3BdtHnJwTj17f096APT4boHGcEfXr/ACP0NQa5YpqmmT2rDh1Y+vTp/n/9Vcva6luAbOCcd8H1&#10;610UN6WUAt8vHTsOp/X/AB9qAPx6/aA8KHSvElzJGjCOfLL6ZJ5H/wCr/GvkPVLbyZg+MBufb8B3&#10;r9bP2nPCNvPYy6pEgJi+bjB+91x7D/Gvyx8QW6xyvEylcfQjj0H8/wD61AGTpl3sljzwFP6kY/zm&#10;u+urX7VbpOp5U7Tx69CDzn0yfrjNeZQN5Uo7kdM/zr0nQL1J4xbTtyMrgDqT2/H/AD3oA6XTrFZL&#10;MrnIA9O/v68fjWtY2rQxeUoyQGxz09P0JBI/WptAtnlcxs/GCQfbHTH866yTS5oWwV4IXHHcc59M&#10;GgDlbyzZoFLjGOyjg+meucVT0OSTTtSiu4fvI2fr059uOn6mvQYNMZgWk24Pr7VzNxphju8KpYDA&#10;HB4Hr+Z/zzQB+sfwC8Vxa34eiidwzogB59BwO/NfR64IDHjPtx7gd6/M/wDZv8UNpepLY3D7ckcb&#10;vyGO/wCNfpXbsJUEgHykDP1/zigCckYyTyeeOfypfl5H3s8f/W/D6dafs4GRwfX+WaTPA78H/P16&#10;k0ARYCYzxjrjp+XOc/XAqRR+mOQM9+f14NCknA7j/DAOaGU7TgHGOuOuDxj0/wAmgBcnJwMEf4f5&#10;H6ZpyswB54Gfr+Xbp/npTDtGRgYPr15+nbilK44Xgjnp1Hb+hoAtxzEEckk56DGOetblnfkffPH+&#10;evP+eK5nnt3xwR+R/CrUbgYzyB6HqOSTn+lAHfpMH78n/PrmkkRVAGOvv+nT+dc5aXuzAY/n7f8A&#10;663IpldRk/n9f8+tAFWe2HPp26nHqTjrjFfEX7XXg46p4PuLu3j3TRbZ0bHIKYDA/UZ7193Fc/Kp&#10;6fr715X8V/Dya34TuoCN2FYdBkhxggd+vpQB/NHrNkyTtk7gM9sE55//AFVw0ysjncMV9D/Efw7/&#10;AGJrt3YP8ssDsnv8p446YI9PSvCdUtwk5bOC3+PX+dAEEIWSIk8kDP1wPU1SuZDLgYxjpirMBKtt&#10;XkDnr69aqywuszJgHaevrQBnN1+tCEBuac5LH6UgzxzQBcwpwev6/wAq+8P2NvGo0vWmsJ5MCNwc&#10;ZPKk/wCRXwUwcAYOBXq/wa8QyeHfGVnKG2LMdrevqP8A9VAH9G1neLLEki9GA469egHX8fzrYjkz&#10;yW4OPz/pXkPgDWv7U8P2V1kkmNR1z09R616ZbzhuhyccZ7Y/z/PigDYHGD2IHYfjjvxT8tgkDJHH&#10;f/P+GR0qBJFwGJ5FWV2/ex7d/wBO9ADSQpJ7jA/A5yP8nrTQdrltvB/P046dh7fSlO4A4PX9Ovf/&#10;AD6UijIAAyfqR9KAFUAZxz7Ee/A54pxIA5Xr0OTzz6fT8O9MyBjbk5z+X+RQDjCr8o/Ljr6/5/Wg&#10;BxUDkjg8/wCeg/z6UYIIB5xge/Tn/OaQjJDYyD7/AKY/z9KVgFxtJwe+Px/D6UAKvQBucZx15Hr9&#10;P6UjAYwCcDPTPPPY/wA/84UsVJ4yP1xQdpG0dvpx3zQBka3bG70u7gBw7owHPU46f0xX4/fH/wAP&#10;Cw8SXxUk/aQJRxgZI5zk5OcdsV+ycy56cluPQHPXPFfmN+1ToEkd9DcgE4eSPafY5H/6v8aAPy91&#10;IoGeQDljnA4/MVnWU5trqKcZG1h0xyM12Oqw2kPnxIu5xvXP8OfUDt/+uuIMYXGV4P4dKAPsrw+b&#10;a60VDndhceoGBke+eO3v689ZaXil0RcNvU7XAPJGMg+ue3rivFvAWprc6ekTAl1VWA7kpxkj0yfx&#10;/CvSYJYYJAzPgZJ+XgAHjA/Tn/69AHcXdz5tryNpA6DOTjocDg4xwBXLt5UTSMoCxSFWz3VsDk/1&#10;FXL68EVs7JxjcT6DGenPTtXBx+JI5LuWE8gjJ5woGMcevTP8qAPQ9Fu/sutROsmcHH95M9RzwRzj&#10;jmvu/S1S+0iG5XksMZ7/AIe/qT69K/N2bU44pILhgylHRX56dg3pjH+eK/Qr4YXyal4ZhYMHKKAM&#10;dMFcj/PpQBozWzRsT3Hrx359OP5U6C4MTjuB164/DvxW3eW4O5Wzt6dPz/QfjxzxXPTRlHPy4J9c&#10;jr2oA7rS79SQwbdt5xzwc9+en/6q7axvFYbScg+/PTv+XTFeOWF55UgVWIx+X05/lXa6fejjnk9P&#10;fHcUAetWs+QMnIJH885x26Y9q1kYFAM5I9D/AF6/hXD2V5liQeSB7+uCa6eCcH7p5z1/n3oA2A5A&#10;GTjBGeMZOOp9fpj+lB5yGOc8d/yzx0/zmq9uiq5YEkucn9P5HmrPTOCMY7c89zigAKggsVyVz3PY&#10;fj+vHp0pTsJPfPHt/n/I9aFUKCqjB+mcn6f1pjDGWI69/wD63UUAZerwG4026hByXjfg/TjHFfi/&#10;+0BaNZ+PrsYwtwUcHrklSuAM9eP/AK1ftdON0bRkfeBXGPXp7V+QP7TekyR+KoL3GA8Jy2ccoxyf&#10;xzQB8M+JbQLIzMuDx9R3x/8Aq9q5qyizIy4BJB6k+nBzxXoHiO13s5HA4z7DBrgbUstyFU8gn2z/&#10;AJ9KAIr1MzhiOGAPH8h9a2pbRvsqbR1X26+/Wq01s800QA5brx6cZ/lXWyWS21vzyQig++ewz+uO&#10;nf1oA4pYNoORyOvtjrkflxn2rJcHeT1JJ/nW0TliuCBub/P9Kx5xhvQ9/wA8/pQB9ifsf6gYPF80&#10;DnABjf6YPUe/PfvzX7hlUli3KuVwGGff/H24r8AP2ZtSNl4/WJjjzoz3xnGCMH3/AA7V++2kTG50&#10;u0uE6SRxt+JXP86AMi/tmB+UYX/PPXHP+fWuA1OyBUgjjr9MY9fevWbqLKnIyefb9fyrj9TtM89A&#10;2R6nB65/nQB4tqVpgnAwCOw4x6/y9DXHXEHz7iPUEZPX2/H/APVmvXNTsCSQBng+3+eOvt9K861O&#10;2SMlmHrnjjP1/lQBzisqtgDP+J6f/XrWtJyuFGPl5+h9PzrHcbWGcDjIx39PTpUsMpUjBwV4z2IP&#10;oKAPRtNvtmzDE55z6455+nWvRdNvVYKOg/zzxz078fjXilrcrG3ykdcHn8/T8Pb6V3mk3zEDP/1u&#10;eo9KAPaLG6+bdnH5Yz0/l6fn1ro4nO0MDnnuCCfbof8A9VedaZeqxDZx6k84zwO/vXZWdwmwP0U5&#10;/wA//roA3B94Adevrg/T8PSpFXGGbqc9ux7/AM8fyNQJtY7QBn2Pb1H5VMvP3unPH9aAGMB0xkDr&#10;7Dt/+r603JHyofvEDj/D/JpzEkhvqOPp29TTM7s8cdM9M59vagD8mf2uo2Gs2Sp90Ndc49xyOmSD&#10;xx78+v51ajDlyTgY5HbOOTjvX6RftfoW1Wx2DCia6DE9h6frk1+cOtLGuFQ78Z5zwee3pQAzTSRn&#10;BweD9f5Z69zXa2l28FmH6JnIPHXPTpxn26fSuJ0pxGpyoJYDqM8ZP5f5xW9ql2VtfLiGSevbjOOR&#10;+tAGct+wu3lLYHvgHA7Drn2P4VZvb5p0HAIGDz1K/wBPXiuX+ZiSed3YZxkHoPYVOr4YbucMPyHf&#10;/P6UAdDEyrCu5tzlQPXqegOT69q+s/2a5wuuxD7zlovlOeQDkAD6n/Oa+QN3mRBlO0degByOMD/6&#10;9fVP7M08i+JTEowxeMqxxldrc4Pb1oA/Ta9tPMhWVgBlVPf+XP19q8x1qyJZm645x1wQPevd7qEN&#10;EjAYLKp9MFvbt19a831u1ZVZlGSOnfv6f5PvQB4LeQ+VJknjrnqfX6d/5AmspGwcMc+vuPTI/Gu4&#10;1ezb53UZOcfT/I9a4qVNpIByQT37dDkf57UAdFplyEcEjA9eTj0OM/z/AMK9Q0S7JZV3Eg8H9evp&#10;XjNo7pgnjHAxXcaVdlXHOAo7c9epP9PwoA+gdGvd2G3g5xn6YGOPz/xr0zT7jcBuwCOPx7f/AFv8&#10;Oa8H0i9TIbjoef5CvVtJuThQWxyP889fWgD0qF84YZI4x+X6e/8A9erOQc8YycdDnjv+nXFZFlNu&#10;wByR+nHTt2H61qg5GAM9vT9c/wCelACbvUYJ6c5z279KRmJAzglfXHQnv+fXGafg564z9P8A9eeK&#10;R9wxxwc9eooA+Hf2vbt4fC9/GDkFIU4HZmOR/Ie2a/HjxBGfNc5zjrxjHpz/AJ9MV+rf7ZF8Bplx&#10;CBkvNCmPZRnv/nFfk7rzHc+44BPTHTP/ANbGP/r0AYdlsLrySSw9v/r89jXqfhyI5Lx8DGeDu7/Q&#10;d68v0+JjIrHA+fJOPT3r1vRD5KNIAqq6qNzDkEkZI7Dr3H0oA7+eUxKYX5fA3duv+e1TNKyssWQC&#10;c4BHA7nOTz+HfnrXPm/kuLglyDt+VsnliD1B/wA8VoSSt2wVGcYPT/PsfbvQB1FrtwFY5ywHHoP1&#10;59q+j/g3Fp5Ftd6kxEa6nGxj67khj3EkdCMjA/HjPT5dsZ9oAHJGeTyAT7evv2r6h+DunmXyJgS2&#10;wyuOvGVwPbj/APX60AdhrVqplkkWPAmZm2r3yxP6cenArhmBjfaTjg8cnHPP/wBYDNeuaxaYiLAZ&#10;Az25PPr6V5fqEWJC2MHB7YP1oAdaTLFJ5mOODj6D+Z4z7V6Rod4CV3cYGcc/z/xryuFiSXBwRjt6&#10;dSRXXaLcsJcbsAceo565/wA+tAH0TodyrYB5Bx36e/0/yMV6jpNxjBzkHj17dc/l164968L0G8yQ&#10;CMgHqfc989cfpXrOlXII+bIx2yMHt/n/AOtQB6lAxMY2jOePz6+/6VaIDIO49D+H49/asiwkLqNn&#10;TnpwODzWuWJAOAAOfTr0oAUE4GBk/l1465/rn2oORhhxjtwfqOvFNBAOCeR7e/NOwCcdM/z5GT70&#10;AM4/iXHbrwOev+c0u0YLDjtyOvb1z7U4YIznbnp/LH40fN8w6jn3PbPSgCPOSGJ4H8h29qikVsYA&#10;/l+Xt6DvVnadpAPBHTr+Hr3qtKcKxxgdcYx1/wA//WoA+Ef2vNeFroE9khGDtjJx1ycsPwx3r8l9&#10;XcbjuGcnON2Tz0P9ee+K/Qj9r/X/ADb6CzTjfNIzdyVGAAfQc/jzX5z6uwEhx8w6Yz19/wDP9aAO&#10;bhTzJwoGST36f4V+mH7Mlp9j0uC4UcpGSBjksxOB+GfpjvzX50aNbmbUFTGSSMYOep6V+qXwT02S&#10;LRlITZBGiqD0Bx1J/GgD37UblJnRmdpHY8DsAOpH4n0HPHvXoOnMttpi5AA25wBzgdv6dc/nXkkk&#10;+27Eb4C8A4zkAnJPH8vWuxuNcWO1giiILlsc9vQH6DigD6h+GKyXESNK5KMN3y8DPU9Rz6VF8bdR&#10;h0nQpWICOysw3NjkAcA8k4zkg1o/Cp2k0tJI+vQgYwSwHf0/CvJ/2lb+ODTVSN9zPIsYOeR6gfXn&#10;mgDwTRJ2kCuWyT1Iz07857V6zpMuArk4PUdhjr/npz2614boc5B3Z57jrxXsOiz8qvUH8c+57UAe&#10;qafKJFDKe2fU/l/PrzWuvHIxt/X34/lXN6cwWMED6d/bA9K6KPGOTyf5HNACgDBwOnTjnpxnt9cf&#10;rTSG7c5/D8c+n+c0/G3O7PPfoB+PvThuPbgHkfy9aAECjBwuCB7flTmUbjjPXqPpxx7fX6mgAHHP&#10;A79evt2/yaXpnAIA/wAg/wAv1oAhbvxk8fnjj6VXmUGNewOD1A5//X/Wrm3qGGT0+g//AFd6hlBA&#10;4GMc47/5IoA43V4wUbJ5Of8AOff868h1qBsuByTnPYe54/zivadTjbB79e/+fTivLdchyHwcHH4n&#10;3/z/AEoA+ePEiLlvTB/r0z19a8M1pcsecEDoePz9enHf9a+g/EMSLvXGDz+HoAa8K11Nru2OCen+&#10;8OgP4UAcpYsDOAoyAfUn8Sc/p9K4T4jawRZ/Z04LuT9ADj/HP867AyLBFK5OWHA/+tXhPjfUjc3b&#10;pwFjwMDBAx+HT1oA8k1d33Md2SSOM9c9OMc/y+maboVi97fRxqm47gDj3PHb9MVTvn3TFR839f5f&#10;lXtnwP8AC48R+LbCxZDseYFiBnhevPFAH318MfB13o3hZAiH9zGo/wC2khB/Qe1dvfaR/Z2nsPK8&#10;yaQY3MSPYV69pOjNFoVvbRIAbmXzCcc4GQPpx26Ve1jw15j28HOHxtHOBtB5zz+HFAGL8K/CaWVm&#10;Ly5j3zOAScduOD/I/wD66seMJlkvxbRHIkfbgf3l69Py5+lex2GmW+laIBF8gxgNg88AZrw67aef&#10;xFFFHb/Is3LPgcjGSfXnGT6UAeu+DdKa3sZL6cbWBEYU4z74HP8AnHFdrtTAPXJIwfUds9Kq2Cyx&#10;abCkvDNmT5QMfN0OPof6Vaw2CAMAfQ5GaAFJ74wRx+P/ANf27UxvQc9vfIH+fepGww+bgDH0H4f5&#10;9aZhhzu6j1yMn3oAYQo5Izkjv7/5FVJVBiJxnufX/P6Vd3BVBbkjP0+n/wCqq82duMfge/pQBwus&#10;j7/HbsPfGB+nf1ryHXo2LMV4A9fY/wAun+Feyarxz1JH6EcV5Hr6N823gnjjt0BFAHhfiKPaSO+S&#10;Pp6gn6CvLLtW3luBn3zn3xke3P8A9avW9eO7ccZxz9Ox+p5/rXlF6x3MC3HfB98H/wCuaAH6auZg&#10;cZAOc5xxn09K9n8PADyto7/l/n/IrxnT2/fBh1LdPXH888V7J4ckRim/kepPTPXNAHt2ihm2Lj09&#10;D26Dp/nHSvS9PwoAPIwB65z0H/16820Uhdu4gAD6cdj/AJ/rXpOnAkcjk4z/AJHtQB1cK7V4HJx3&#10;9OtTEAHHGT1we30/LjtUNuW2BVPUjoc8e/v9KtHDY2nBI7HigCHAO4Dp64/z6+lMZ9gLEADBJ5x0&#10;7/5xUz/Kx3dR6dyP8/09a47xdq6aNo090ThgpA9Bxz+nFAHxJ+1N8QVsrGWxtpP3svyfLngEHOfr&#10;xX5a6rceYGlcEsSfXk9+f8/nX0J8dPF51/xROkblkgyoPUZz/wDX/p2r5wu5IQoLHk8gHP8Ak/8A&#10;66AMDEk8qov8XA79fT6f57198fsp/Di4urtdYkjx5jBV7E+v5V8b+DNCl1zW7eztwQ0zYGBnvX7o&#10;/AH4dLomhWwWLDRqo6Y5xkntQB694e0wwWMDMNkERK84xge3+fXNeb6zI+p6i78uu5jjHHB4z7d/&#10;pgZr6L8Q6cmk+HxCp/eSqcZ9T+nt+VeE6jFb6Dpk13ecnHvkdhjvQBwtz5R1K30+AKGdgMDHDE8+&#10;/HOcD61f+KHiVNF8KyWVk+X1I+TGR/zyTliPYngH8DXBeHLu41zVZ9SjX5Y2MMWe8r9T/wABB/Tr&#10;XBfErW/7S15bOFt1vp8a26YPUjJZsdsmgDD0fLPkdhjtz7k5zxx+vbr7NoMQcIQOmOAP5n/P1rxr&#10;RNzMm44I4+mMcYP1r3Pw0D5QUHkcn6AdzQB6VpaMQuMDH49epHUdfX9K7a1SIheMkflj1GOfX0zx&#10;XL6XEcA9fqPf9MY5/CuwtiAMk4A/AY+tAGlGpBCjofX0xnGe34UhXCjsByeen+PTP9KepGSCcAHp&#10;nv26/qaAD1wATgeufbpQAgVlzxkjjv69CePf8qCCoK9ASOTyfxwf5U4gHIJ59c9M+o/r/wDrqXgD&#10;HGBjocfj7CgCBvboAPTjnjn8qbhT8w75+o/LJ59fwp/yjAA5P4Y5xx2xT8Bvvjgfr6/hQBVCgMeB&#10;/hjOCOf8eaFyVO48/hxj6/yFTDaSeMlseo/SovlIHAyQfb6fpzQBn3LnnJyP88/41wmtycOc44HT&#10;P4/5/wD113N45wcHKntzj6dO1ec63MCXDcZ/Xv0oA8m12TKk54HBwfy+n4Vws7NvYscE579f8+1d&#10;frjA5AAOPz9Acdv61w13IIwcnGM+vPHf6igDPu7tbO3M7HGBkc45x1P16/1r4o+LHjNtQ1E2sR+S&#10;BjnkYz+fbp9K91+JnitdL0+RIeCBjk45P9cf5zXwdrGo/aZ3l4zKxOfqecCgDE1G6M8pOeB/nNWN&#10;C0yXVdRhtY0LF2UED69M8jmskgyMB/nmvsH9mH4UXPjHxRbM0G9N4/E9R9PWgD9Nf2JPgfb6fbW+&#10;tXcGScMAR34zngZ+v4j0r9kNJsktYVVRgKB+Hr6V4j8KPCNt4W0G0tYohGVQZ46kdT+Ne03d+La3&#10;8sDk8Y+vr/nmgDWa5Qv5a8nisHxLqMdjZPuOCFz+lWNNzs+0ynIGTzXiHxN8TARNaQnmTIznoM8m&#10;gDxbxXqjanqUs+dqA4X2/X8f8jPGsp6Hrx3z/X/PersrEsMjB59j2zj16VWwRnnt/OgCPaF+p/PI&#10;79sD1ppTJBIyRx145/zj/GpiAPlPIPOenfP61H8x6jGeOvHFADcY+UHGPXAz/n/PpTAgH3VGR+H6&#10;j6VOqrnBOfp6dvpQyjnb1A/zj69PzoApkDA3D09/8n1rA1GQKh44BHPU/wBPyropQAhC9u/H+e9c&#10;lqDgqQO/49M//q9qAOB1uYBSBjP1x/n6V53c7mbZ0DccHqfXt+P6V1utSBd2G5579Megx+n4VxRY&#10;u+WOGHPuBnHP9KAL1shyGxk8dMZPbH867DTogCQF4PX26D3/AJ/pXO2KgBMcAfp7V2+mQoFUFeBg&#10;fiTjNAHZ6TbgMCBgE9R6/T/PvXf2cICnjp9en/6+o/WuW0m3PDEdcZ4P6c/yrvYUUKBjH4YPTjv+&#10;FAEZUovyjAHbJ9eP6VkT4yVJwT2x0HOevPatq5z8zAdcen/1/wAawpGYyEZGM9fX2/p/OgCBwoUc&#10;YA9+3r/nP0pGz9SeOvOfX0PTnPtT+WxzkDtTDu3bRz365/Lv/k0ARtgH5e/U9z+vQf59Kx9Yv7bT&#10;rSWWU4CAHr6e2OhP+etac0hiG9mAAGc+x/qK+Qvj38UU0exntLaX5j8vXsMjPvnH8qAPn39oP4ov&#10;f3Eul2Tk5JB59scfTp6elfEF/ev1c5LZJBOOv+P169cd97XdXn1K6e+nbLyE9STgHJxXm2oXLyyl&#10;fMBz6diOn+NAFG4lNxK2RjPbn+n+FfQfwN+F174u1q2vHty0COuO4b3OR+J5ry/wL4TuvFetQWEE&#10;bSB3UNjnAyOv+FfuJ+z58F4fDWi20zQgOqLj5enA5/GgDrPBPhGz8HaJgIquqDJAx6enavJPGWsf&#10;2lqciRqWjTAHXHvj8a+h/iGZbO3NjC3LLhv8DXzTf20FkSrnM8nQEnHX37fzoAu+DNMm1bUktEGP&#10;MO3PP4k9a+wdS1m28G+HljtgvmImyFecs2OSce/9PevHfhvplvpdgdTl+V3XL5A4Ud+vWsPxLr8/&#10;iPVSy/LDFlYx14/SgBkUt1f3TXt0S8kxyTnqc4PuRXUabFhlLLycDHB59ff2/T356xjAG0YHYkA/&#10;/q6V2ml25YgYIBA4x68g5/woA7XTLfOfMTIJ9faunRBjaRwM84zn/Pp+tZlgm3tkEDitcbcdSfw9&#10;/wDP6daAKNw6j7pz1x/9b+VcdeybmbJ4x+vrjrz+NdLqUm0E55PbOMfhXJzNlyMdf59v1oAqBMng&#10;YHPTn8fb6YpMAOWzg89D69x1qYjJxkEjgcjH+eaaFJPAxjjr17kf/roAhKjcCvIHv04+gxTSqjJI&#10;5PoSCMDp9f61ZDbjyMj9Dn2xUG3POeefvfgTg9/egCHkk7uGPr7dadt5yD0JP9Oueec5FSBOSB15&#10;HQD/AD9ajCBgeD359x3/AB/z1oAQgcKD0J6/pnqDjP8AnrTB8oHfPf8A3uef8/zqZVC4YDgY6AjP&#10;PFMkQrywwR1J5z24oApyNtTnJ9fU57Vz13KJCQp54OOTgdhn8M9f6VtXTALuHI5/HtXN3EisQx4x&#10;3Oc8dfxz3oAouAw579+2MdPXitrTIkLZ24JPJ9Pb61koqyMAxGCehrstMhZhuBwT+o/l9TQB0unw&#10;jI4xnPt9CMcc/wCRXWWcQwM8Fuev5f41h2SEsF6dO+fTv7D2rrLWMryvyjI6f5/z1oAvRKoUgDsB&#10;17/lU0ko5YjnHb+nPYUnCLjHA9z+tZV9OkSbiemev+T/AJ5oAwdYv0hQu3b69B+X+fU18gfGH4n2&#10;ui2c6RS4kwcdePT0z/nvXb/Fr4lWuh2Mw3jIUhffHv1/w4r8s/iB42u/EuoyyvL+73Njnnr16/iK&#10;AOa8W+J7vXrh7i6kypOQM9OeCD15/XpXk2p6mqsYwMn1z065GefpVzV9TSNGiVvMxxx+f4f54rj4&#10;0lu5AqLksR09STzQBNa2z3twqIMlz6foP0Ffp3+yH+zJdeLdTt9Y1W23QKd3zLkDHfJHPtzXkf7M&#10;X7Pd946162nuYCYEkByVyDg85yenOK/os+Enw00/wToltYWcQUooBwBk4/8A1cUAdz4C8Gab4U0u&#10;Gzs4RGI1xjGPz969FAAGTwBSRoI1GRjA6Vy/iXW0020d2fbtU9/xNAFHxd4ts9Hs3Jcbh79K+GvG&#10;fiq58QahJJI+YhnaM8Y75/zk/lWt468XzazcywwSYiRv72M9ent6V5e2NxYgEknoB+NAEbgMwAGA&#10;Dxz6/wCHt0qIJlDjAxjqcf8A68flUpyfmxkkfQdeP1/XGaidgFJ7HocdvXp2zQBSnmCDrgH+7xjP&#10;HGfU9P8AJrm7uRpXYHnGR9Mf56dc1pXs4IBIHzd/fpWNkyMFxz+OeTQA+zt5JpNgGTzyMEnHtXqm&#10;i2aRxgkcHjPP+R+Fcvo2n+YQzn/630/Tj3r0vToREu1Bkj6cDv8AhQBq2yHjaOR14/Hp+FbsKYwV&#10;PH0Pes+FRwM/L78jsf8A6/8AkVqwqBjGcAdv5frQBoJ8oz3/AA/Udc9cj/69Uby5VIixI49cgY4H&#10;I/wqZpAMZ7//AK/Y/WuT1i+2KVU4HTPo3p/9agDmdbvyzEDvnpkceuf8/wCPESu7El1zkEcjv6fn&#10;361q3s5lbGQw5H+T+FZWOSuMHr+o6fTv7UAQELyDxn+vQ898/wD66awHOeuefy9Pf8/pUzZMeOcH&#10;8B7Y9hUZYKDjn/PWgCIA7uOM898DPH+f8mlYZbnIHA7/AK5/x+lOKnr2OfWlzwTzjnHHU+4oAgyj&#10;MQCcdxjH1zg/gf8A9Zp2HzuBxjH/ANf86ePlzn8uMj1x9e2KApL/AN3OfXtn8/zoAgkXIz1DDpn3&#10;+v8AP6jrVcHPC9D1xnv1+tXiNxAAJwR2x/LPT/GoVi/hHUeoAz7fyoAhU8hWOGHT0Gf1+vr+NOZV&#10;ACtyfrjJHT26f5FSAKHPOcdfp6f4013XB6cfxdOc0AV+FU5PAznjkdu3p/PPtXCeL/F9l4etnklf&#10;BwTzyfTpUvi/xXZ6BZSSyyBCMgD+XHf+VfnL8Vvi1PrN5LBE5WIbhkHjGew9/wD61ADfip8U7zXb&#10;iWC2l/dZIJGMcduv4E9+1fLGsamGYpH/ABdcZ78/5NR6nrTzsVTIB6559jz29awPvn2PrQAwRPK2&#10;PX8c/nXceD/BeoeKdSi06xiMjykgYHr646f5xS+EvC994g1CKxtImYuccD1r9qf2Sf2XrbTI4Na1&#10;uLMpw+CnIXHB57egoA7b9kL9k2x8O2ltrut2we4cBvmUcepxj8Pbmv1isLOw0a0VIUVAABwBXLaR&#10;DYaBYpHGoQIAAPf0xUsV+2puzZzGDgc5yc0AdQLjzyX/AIeeeg+v+f8A69cX4o8UxWETRQnLnqAM&#10;Z+lQ+IvEsenQGCJssMA4P8uOteCa7rTyyPPK2SenPbsKAM7xNr8srvJI2W7Z5x26Z/SvDdZvmuZj&#10;3B98/iP0ra1zVfNd1Izj8s/55/OuIllzJlxxnmgCq5DcpyQvqRz/AJPWq7Kdx546c8cHr6/nUrYD&#10;A4z3/XGO/eoTuzz26c8En3+lAEW05TnGfQj/AOv+NLgHjuMnrgDrwM//AFqm27jkAZHUj9T09qCp&#10;bOBy3T6j1z9f60AVXUkZ7HHXjg9fy4/zxSMn8SjJ4+nX/D8f6TbeOn5g9Bj0PT1oBA6cr056Hvx/&#10;WgCoytxjnb/hg9P8/wBE2nPPUjkZ6/4VcI3MFOAD19u/+fSo2iHD4we/4dz6UAVQqqCVHXPTp1+n&#10;XPNATnOOnU5J/M9fwNTMhVdw6dc/0JxTWGeO/rjpnv09O1AEKqhOzH556jk+/wDkehoVQV+ZemOn&#10;v+Pf0qYKx+/zkdT0I9Kaq9DgDPTjp7flQBCxycjkkj73b0J/+saReDgDgc9e/ue2B/ntVgjGf5nP&#10;b3/z1pm0uTgcj8efY4680AVnBG0Dqee5OT09/wAB69eKrSycFVODnGcfl/n86sTSDaWBG4/h0OTg&#10;1lsxbB9c8nr+dAH/0fveC4EnzZycjtzz/P8Az7VbAAPXP/1+xPT6VwlvfsmTnOMfXoP1ro4L8ONu&#10;cn69fp+NAGnJFuOQM59O5HOO/wDnis2eDcAM4Pr6H1/z+FaiyK+G6DnoentTHhB6c/8A66AOVuLM&#10;FeOv17emKxLqxKkgjK/mPoeP5dfwrupoBzuOT36dc85rIubYbCcbu3BPHTtQBwE9mGzjgj0GO34+&#10;v+e3O3NguCNuRnGffP4/iT+leiXVoQDgcjt05/lisS4ths5PJP5/X1oA8vvdMEgOFwR29OvGM8/g&#10;T7+tcnc2EsL4AbHvjOR3H1+tevz2IbLdQOc9K5q904FcDGT07du//wBegDzyKZomGT7dufT8sY5r&#10;ctNRwVDHr9Oo7HP+efSo7/SnRi6Lg8n8Mf4ZrDWJ4mCg59Pr05/lQBR+Jelxa74dliIBLKy9B0I/&#10;Wvx5+IGjyWWqzQONrIzDnAOf6Dpn+fNfs1cym4s5YmGS4PtyR1r83vjx4bFlrEl0owtxk7T03Djj&#10;1z9OuKAPia4he3mJYYx0x3/ka2dHnCXkWScSHB/D09eKNdh/iA+4QPTt9elYUMjKQFGSP5jp9M0A&#10;fU2gKpuIJwQU4U9MDOOc/jxxxXux0gXtmkgGSOMnoffP5fnXzx8M7yLUrVIJU3SAEkH29Pr6elfW&#10;2gRZs0gByR/LnPH9fyoA8pFgILsRyAkD+907559PaifTlmuyyJyBgAHpz9f8jNegeINKWOTOPkA4&#10;xyPQ1WsbeIzKuCMYyefwI/wxQBzXhgzaB4gguwSMsAcfXqfp3r9VfAetf2xoVvPncQBnv1Gc56fn&#10;X5n6zpcSETWhwQMnnOfqOo+lfXPwD8StNF/Z053Ege/P+ePegD6y3fKMAYx/9cjFN5IbAx1H1456&#10;j27UxcswwOvT3qTnjPOSOfbv/wDqoARcEgE5AAzx39v5+9PAAC+gz+GOnvz/AIfSmNwOuSfT3/Ck&#10;IDE7R2z17ZoAdtHC46Y//Uf/ANVLnnA6nHrkdvTB+n09qXqRxge/bHamKOrDr6H17j9aAJAy56En&#10;pj29B60gKx4IX7vb/Efh+XX1KKAeRzjvj8KkHHKjJ5+nTOfy/lQBJG4BG4DLevfnitW1vGXaAcj8&#10;/wAc9eaxR8rHd/8Ar9CenrkU6Nm43HBA6+v1/wA/jQB3VvcJLgMeeOh9/wDP+eqalbJfWUtswH70&#10;FevTPf6+9cxaXG3B9Djr6df8mujiuA6hT979P/r8/wAqAPw1/as8JjQPG11cxxKqXIEpx6j5W9vr&#10;jmvgvVY8ytIzdeVGP5ntX7SftqeBEvLA63bRs7wEnIPRH659sj/PSvxl1izmgd1ZMFc5Ge/fH17U&#10;AcwrhXyBkD+tLMzmMMeB/wDX7GomG0kdD/KrOFmiK9zyOfT8sUAZTLx05HrTFxuqw+cnAyfrUCKc&#10;59KALYUFMen4VZsbh7S7huFPMbq3HoMZqvu4IHX6dTSqmM8++aAP25/Z28XjWPCFvESXKoDxyBk+&#10;p5/z1r6ps9RJX1PA+v48dM8Y/wD1/k/+yd43aER6U74MTeX1xndzzx79Pxr9JtO1MsACOTgf4Dt+&#10;Hb8qAPYbe9HBB69x0OB7fzrWjlDKcbSD+hx7+navO7K8VlXnqe/T/J6V1FpdEnaWOB+Wepx/L60A&#10;dGASM5GDxyP0yKXJBB9P/rHBz16/56VWhlDgZGBx36fj1qdRjp2wOOcf5z/SgBcjJUHOc9P5+/vS&#10;q2W2sOeOOnI9T7UuONp5BBGOuaaFPIzgHHOP8j8qAH5B5H9f5f0pjkFtw9u/Tj09u9OBIypBAI4P&#10;6ED68UhPbGRk+mDn0x0zQAA8nncOPXGf89uuaCwwCemfXr+n86UcnJXA6DJ7ev1pVXIK+mM59Rzn&#10;H+f50ARuARnOd3B/Xpj06j1r4u/an0M3WiXU4XBAjmB/Rs/h/wDr619qYBAIG0dcdfzz7f8A668U&#10;+NOgLrPhuSN+UaORCMex2gcj06fT0oA/BXxRA9vdTPGhIJBBHIU56HNefSZLtnBOTnHbPPrXtXxD&#10;tpVuAQMI2VPb7ucHjHbrmvGJoTE7JjcV79jQB6j8NtRMM/2dQNxyAeN65Pbp+WfpivTZL1re8Mzv&#10;kvj5hnaWH3uOOCOcY/pXzt4ZufLvcMSgP8Q65zx+HrXqN9qkKAlTkv6H5SeDkg9D2oA9Ou9UW60+&#10;TadhYHjoeRwSP8+teQWeqpZ37JK65LAfQNx/P/EV0EeuW0lqYi4DgZV853ew4zmvG7+683U2dDgM&#10;T1HA7dOlAH0A2rq6xtG/+kFQmRxhh2Izz9a/QD9nnVhfaMIWIyYh+BU7Tzx/LNflLp18kJGHDSBc&#10;5z8owRjI7+n09K/QH9lbxCbi5S1kII3lByBwcdjzQB9s3UPV2Ix9OmP8ehJNc1dxLxwABnHXjp1/&#10;L1+pr0G7tRHllG08dBnA78jniuXu7fA27SABkde/ckfX9aAONYNFIxwe3PPHtnP8ufXrWnYXzRPt&#10;zgYz34x6c9P8PSm3VtkFwuP8/wCRWX80UhHTB+vH+e9AHqun38ZI55OPfjHYe5rsLG839+vY/X9f&#10;r/8ArrxvTLzaMscAe/TnnB698fp3rudN1ANtyevfOPwoA9Vt5wyoEI57++OT/nitONgc84HT0PHQ&#10;/SuKsLvJXJwOeMnI59c4/wA54rpoZdwJ/rQBon94DweeTyDj1/wqLgKD0x9fwwKX74K9sduM/wD1&#10;6MbvfHHHagBhBPUZP1xyR/nrX5h/tfadHHdWs0a4AknjJweP4gPrx9K/T9lJ3EjB+ucY9f8APrX5&#10;/ftiaQJdLN6vy+Vco2e+HRlJBPvgf0oA/LrXfLEDKx3ZUE57g+nevN1YLPkYUA/l/j9K9K1ZWNk4&#10;XICjHB9Dzx+P8q8tkXEu1hjBPv8AyoA7G0iR3D7tw3bRn36kjtjvW9dR+bCqg7+44HbjjPfjt9c1&#10;naXDvh3E5O0Hp0bp/T+v06KOENEXU5U5PXGD2Htn/CgDgZLUR4iTJPIPfHp6dc1j3sMShdp4I6e/&#10;0z0rqL/KTbUBHv8A1/SsK9t1wBjA+vv27/gO9AHefBS5+yfELSZegaQIe3DdcZ9K/oN8B3Ju/Cem&#10;S45EQX67e4/n/nFfzl+Dr06d4o0y6Q8xTxt+G7p6+/r2r+hL4PXovPBcAY7vLO31OMfhQB6cyAkE&#10;gHP+ePocCsG6t1clgmVPBx0/PqP88V0jAkEqOeOB/h+YzWbcwqQe3PfOMmgDzXVLIhSUGQfbP0OO&#10;O3X2+tedapZnluhIHQ9TjrzXtWpWe4FcdiOfXrn/AD2rz3ULIlyG7fy9PQ0AeM3dttJAycc8c59M&#10;/wCFZH3fvHBOR25HpnNdrqdqFY5OB0x6f/rz9a4y6TkLtwDnvjp/nigC9bXDbl6joR7D9f8APrXV&#10;addBW+/1I6Efr0/CuBichsLxx069+n6VuWkxA8zdk56+/figD2fSr/oqtkcHp1+n5f54r0LTbpW2&#10;gE5JGBnkjv8A5H4kV4Tpl+ylewPX5h/h/npXp+l3ibQT046/lj0BoA9UtpeSCMZ6A45z+mfpx+dX&#10;2AIC+nuO358Vy9jdHIyeOR34APGP84/KujSQOBgcD15x+NAEoXjrkke31/nUO1sHkg9xx07Yx/Op&#10;nUsvXn/PH9P/ANVDAEleh7depoA/Kf8AbIj8u+tJXJQC4uFPIGRt4yO/r19/SvzZvwzMSO5OT1HB&#10;OMc/zr9LP2zYWN7ZuVyhupweevy8fyr8z9TBEhiXoCRn+H/IPegBdMBydpBP9c+v6/4V6NcaXp9p&#10;opuLx1jLp91idxIGRxx/ntXnWnByGKDggenPqR/WresTt5CLK5cq2Fyc44HHv+dAGHDE0pwhzndg&#10;jjj/ACP8PWhVZnQ8DPHBxjn8apBmOAWyOv4dePetCyTc4znHPUds89sn8KANwEiNQBtJUccY59uP&#10;avpj9mYlvFgG4FYXiJ4JbBbBxzkY/wD1CvmOXgY6E+3bHB9RnFfQ37NMnk+M2DnBJiO31VWyc9x/&#10;Q0AftVPamO2VCN21QpPTOOmB+f8A9evP9YsVlyuME5wBjBx7/nnmvUoYvOton6mRVbvjJ6Y+nHv6&#10;1ymp2RIKt1Pv+f8AkUAeAaxYlFZicf0I6Z615jf23l7mcYxzg5GOelfQGt2Ixuxkdceo/oea8g1u&#10;y8suSv3j354Hb/69AHFIcEKp4I7HP+fSuksLjBUrg46fX39f51y8yESHHGP0579xV22l2Hc54A/n&#10;nAyKAPZNIv1DJ82eg9CP6c9cdPQ+vruj3Y5JOOD7ceg9cn+Zr5z0q8KMFyAT9Onb/wDX/wDqr17R&#10;b0sEIPTH5d6APeNPuN5Ge/PJ/lj/AA6eua6mFg2CDgEdeuPbt/Tn8q8v0m9YcAgZOfQ5HTivQLS4&#10;WVAxGMc+5NAGuAQBwc9OPr3HakbIP6cAD8v/AK/T8qTPRgcnjn+tMkYH5FPr19v5fWgD8yP2xbvz&#10;ZIoAciS6bjI/gTgH2/ya/MfXAzS4Ayec46D8v8+vav0O/a31HOs2iFSVZp3AzjjkAD/Pqa/PLUJ4&#10;lJLxklgdvOAOnX86AKOnCYyoiEADJOc/jivRoMW8L7m34wMH+6OmffP/AOuuH01WlmWUpx2Uc9ff&#10;9frXXvFtjLylQVY8dMYAoA0DfeVK6oducAcc+ufX9K021NcAu3zFlIHrx0HB6da42e7jkumjgUsW&#10;4JB6kDrx+X/6qGvANgU5xk44yD0HH160Aeo6bdedEI8hmY9e+TgnB/PsK+4PgVbp/ZgBJbMMxx1+&#10;ZmH5/wCQDXwPoF1E3lqCMYHA4GR1OfX/APX3r9FfgHYH+ynlC7D5OSeOd7DBA7cdAO1AHb6tbgRE&#10;dQMnjsfbjP8A9b868l1e3VCw28j+vIPPpjoT6+1e8apbK0TcYJP58nrxXkOt24BYsOTnPfj0+lAH&#10;nIKq2OQAT19M8/57VuaddGOQYIIx9eh4/wD1/h6Vg3B2SE4wT3/PkelSWkwJHzYJPbuOx/l3oA90&#10;0O7AAYH8jx/LNevaNeK+3b6dvb0H51866DeE7Bnj06fT/CvY9EuumR367h06f59c0Ae8aXOpUEnk&#10;fTnBAz+HX9ea6WJT5ZLcgY/yOP8APevO9Hud6/MCAOM+xrv7ZgyKvTH8u/frQBc6YDDJA6//AF/6&#10;UuBxkdj+n5+360oBkwuME5Ppz3/ChRt4x+fYZ7UAJ95Tjgn8c4/X6U0nJGDweB789vf1NObAx0PH&#10;T+YH9cUwjJGeM+o659B/nvQA/BwecjgnHHXr/nH4ZrL1OYQWFxLnGEY9euAT+vXtWqc5yMkHr7D9&#10;M+v51xPju6+yeHrqXPUAAk468cn3oA/IX9pXWPt3i1LXfkQL0BOcsSTkD6f55r4z1S4zLhRjnHXr&#10;jvz+fXpXvHxg1xtQ8X6lc42p5pVfcLhQD68ivni5ZjJk/KSfy/GgDsPAFk2o+IbGFgHRpl3A9doG&#10;TyP6/wAq/WbwbKmneHre2ij2hg789x2P4dSPp71+a/wS0t7vXBOqkiIN6YJPAH496/TjS4be0srW&#10;2fDFYVBHOAT79Ov9KAM2/upnvtylnKdsc57cdP8APsaj/tUi9gSVzuBHfpk/MawtZ1rybh1gUkrh&#10;t2Qdw5249Mk1w8eoT3GvQQuckfeJ9/mz+X59KAP1F+Fmp+Zpi7HwjqWUqex6dR0A7V82/tHayZtd&#10;sbFTuwWfAyOOnuD9BXqnw0u3g8MIYG5eBlU5BxI2ePyr5Q+MmqG48cNEzlzaJtznqSe3egCfw/cg&#10;PGGJIAwM8D8c8/yr2fQ58hB1zz2/Af455r578PXBITnB69e/pmvbNAn37MDA/oM8e/8An1oA9p0y&#10;UlFYHPQnnp9a6iFlZFxwD7DjGelcHpcuFCg4B6H6129rlo/mP4Zxj6f5/rQBeH3QcenPrj1H+fxo&#10;HdSdwPXn+f8An+tSCMrg5yB6kfp9P880m1sEfn2z9aAGqdpIzg9j29v/AK/tTh/d4AB4PrmlUcnk&#10;njHP198denFOJ4K4xkccdee3XHt/+ugBMNkc4APf/P8An+URGQM/nnsPy/8A11J9eSf89uhpsi8A&#10;KODkn/Pf3/KgDm9RXaGOThc/qM/Tjv8Aj2ry/WRvDjsMEnA5z1/+tx+XNes38Z2EY5Oeeuc8fzrz&#10;PXEzuCnbuGCfvcc9s/8A16APAfEcXLE/KD68YA9MV4T4gQAvxkAc9MHP+f8A6w6V9D+ILf5WYHIz&#10;+Y75BPTjFeEeKItqF85A6fn1NAHhmvX620R5IxlieOMdO/T1r5y1i8NxJI7Hk5Yd+o6fXP6V6v4u&#10;vNzSxZwTxz047f59a8P1Oba5dcEDpx0x6/Xv6UAc6lvNPOHRSULYyB059PU1+iH7HngeS91N9R24&#10;KgKp6/M+MY9DzkfT3r4C0mK4vr1FGcO4+nXsOK/bT9lDwk/h7wpp98YyHcNdOSOiqAACenbg0AfV&#10;2n+F0F7EypkWvybex4749/br+VEmhteatGgHyxMe33eP8/y6V0PgW6udSiF3KpPmsze30/D3xXaa&#10;dp/+mSMF4J6H170AclrmlLZWBCgDA3ckY3EYA9sD3/Cvnixtmm1p3X598jRDOMDJwfXsK+tPF9pI&#10;1nLuAxGhc7voR/n8K8P0uwgS/QBMqm6YegzgKOPQ/wCeKAOlPIKDnAx04wOPeptpUlepJPrxmmBe&#10;euRwcf5zkmpFXI3Z+8c+vfp19xxQAMwBAxwOnXrxzk9/b1qIqR7HH459fepWHBTOTg/X3/wp21sY&#10;9cfn/nrQBW5456fpgdfzz+lQupI+ZuAOuKn284AI68k9RUcgwG43Hj9enNAHEaqAFKocj2OO3/6/&#10;8K8f1/bhixOG9x19817RqwJUo44we/cjv7eorxrxAoZm3ZXGe9AHiniBWCvjoe/XoB+teV34w3y4&#10;5J54J5/l2Fesa/8AdY524yR/L+XWvItS+V3z3Pze2en4UALYMrMOoIPQcYz1Pp1/z0r2Dw2fmQ45&#10;JxjbjPHGOnH4V41phJmDYORxjHqRgYr2Xw791TggE+vTj88UAe5aIxdkVjkce5Uev1/DHWvTdPZh&#10;szzwM9fx/wD1GvLtBLYUMMDH869M01cuQTgnp75P6e9AHYQDMYJO4D0OAT/nBq2GLkL0/rj3I/8A&#10;181SgGFGepHU8Y461cK4zu5J/r2oAHbbneMgeg47/wD66+P/ANpHx2ujeH57eN9pkyo5zzjkjj0+&#10;tfVusXiafYy3T/wLx6ZA4Hf/AD+FfkX+0b40/wCEh1g2Mb5jjOSM9COw9PpQB8c65qD3lxLKSDvO&#10;7n9O3TtzXGFmmlxnJyP8/hW7fSr5rHO0E/UYAH15Pb8qXw/pj6pfpbx5LE4HHXP+HvQB9lfslfDd&#10;vEHiSPVHi3pb8ZxxluhJ9u3qPzr94PB/hm2061igjiwI0Bf3Y9z/AJ/Kvjv9jv4TvoXhu0u7mPy3&#10;nVXbjHI6DP4/pX6PWOnfZ7B36Oc8cce2e9AHkHiuEXd2trj5E6A9ueePw9e/5/L/AMXblYIhZwj5&#10;x1wfXp2NfYerWiwRTXsvIAOPb/P6V8ZeL0h1LxIbq7zJb2nz+uSPug/j2oA89F4fDGjS3mQn2SMq&#10;uMDNzKPxGAPw/lXzVJJ500kxI3u2STzyT04Pc17P8T9WkMNtoUaAbP30rcZMr9iB6DArxlATLy2T&#10;nPTOPr/9egDsdDi5GQWyeMHuf8PX/wDWPbNBU7QOmMD6cfr/AC968h0BFIUngHHTvx098/56V7V4&#10;fj2KHxgcHp/P1570AeoaemADzkg/h9eR1/zxXUQHHy54HbGOO/r+JFc1pwxgZzkV1Vum4ByeRz0/&#10;Q0AXVA44JwAeg/Xr/nmpNxyBng+nGeP0pPugNjA4xgen+f1qRgN+0e3b/PpQAhYAADoBy2Bg/U/z&#10;59BTwwXPBJHpz+JpnC9VxgnrjnH+f5U8ZLEA5HXr/n/P1oAYSWIxyQeMDrjH170Bhzjp/Sn4G4A8&#10;+nH5emPSmEMwK/z4/T/69AETFcEgZJx17ex7euKhkUgEZwB+fUdAf8f1qy0Z+6eTx3/MH6fz/Go5&#10;MkHJPOCeeOvA9P6daAOf1A7c8kEf59+fpXmuuSiMNIfmI6DP5df6+1ekaowCHb/n8ehx/ntXlWvS&#10;jawZT2Pft0z2oA8t1mXzPcjp2z65OP8APSvKtf1ZLS3d2JGQQv5Y+vT0/wAK7jxDdiJGfOCVOD07&#10;/wD1wRXyT8R/GfkrOsDZKkqvb5sHJPP/AOv86APEPif4rl1DUWtlf5IiRyT19uMe3U14VNIXYvxj&#10;/P8Ak1r6xem4uGLHLE5J9Tk1ipGZGCryT0HegDe8N6PNrGpwWsYLhmGcc9fb8eK/fD9jX4Sw+HNE&#10;t9Ru4/3jKrfh/Unv/wDrr8zv2ZvhbJrus2008eS7Z+72H49P8K/fXwFpdvoWjW1pbAKURVxjoAvT&#10;v37UAe96XMFjXJwAB+n9KpTaj9uvlgjJYA847c8fhXNanrsOnWBbcAcUngtnuJXv5chAPzz0x60A&#10;el6xqUWl6UWZsYXJ7cYr478Q6rLqeoSTs2Ax4z9Rgf5/SvW/iT4kyP7Otj8z/ex2A7CvApwXO4Dr&#10;75PHTmgBFZj9wdcD16+vbpUBHG3PPPP9Pb/PFThWAAYnPPTnjsfx68dKiCgkKvIzge/+c5oAbgZJ&#10;3cHjPXr6/T8KbtwMdCOTk1KEwBtJ4B69MdsfT6U9QD8oGPT6+38/zoAiZj1PXj1/w/yKcxyeDwPf&#10;9Mfyp+1sDaM8evb/ADxUEhKg4BUgcfmKAKF2Sqbs8jseo/8A1dc1w+qzqFLFuB7Hp9f/AK/PpXX3&#10;rfK4xjHt/kc15vrE2Qc8AHp6/wCf8+wBwGr3BMzF2z29Bx71iQfM5BOSOnT8OnX0q5fPuc84P4cd&#10;z9RSWq5wAMnHTnv/AJ/nmgDesEwcjjOM49u/9a7vSYOigbug69f8/r61yllCxbbjBx6c9fXpxXo+&#10;jW4UDjBOPx9/z9vWgDs9MiVcDuuPbPpyP8+hIzXWIoVQwySf8jmsewhJUYHtit3GRweT26Y454/U&#10;dqAMy5bbn5sZ/X8M5/lWG/JIU8nPT06Y/Oti6IPTpx+BP+e9Ze0j7vPsO/Pf+ePX9ACD7vykE59s&#10;Dnp9f0qNmRQWJOR1/pz/AC/WrBG1unygn8cd/pXN67q8Gk2UlxOQAATnPH0/xoA8/wDid41g8O6R&#10;KS4WRvlHT3HOOn61+SPxM8a3HifV5pJZDsDcY6Y6nA79a9w+PfxNk1e9k062k3BTg4PA/wA+vpXx&#10;lrGprEj85dh1zn8vfjigDF1TUQmYwATwOOMfUf8A6/rWNY2dxqFykEC7nkIHHfPAzVRmaZ8nkn2z&#10;ivuL9lD4Daj461+DVLuIm2iYNgrwfqPb60AfS37IP7PLeVFreqwZaQhucgAdx+J71+rkdpbaHpgj&#10;RAgQBVA47dvf2/8A11sfD/wBZ+F9KitYE2+WuOB1/AetW/FOni4wFO1EOSOuSBxQB8v+NlLNLeT/&#10;AHcDHvnkEf5yK+bIbCbWNaeeQkwQleOCCOwH169eueOlfSHxGdJpotJjOEkzv9dq84+teWRx2Wk2&#10;Ut4eSxIX35wCR7UAW9c1lrGwTSLSTLzcyMMDAHAGR7GsDToGPI9Qefc9qwPNkurjzHPznJOR0GeM&#10;fhxXZ6dbhIxuGMYGe49R9fT2oA6WwhAKgDgjpiu90q3IVMHp6HPbAx+Xv/hymmW7ZG3jp+voa9I0&#10;+DCgsMA8/Xj0oA2rRSqjnkd+tXHZVXeMgH9P8fw/+vSxptAzyR/TvVO6fGMHj/639KAMHUH3cknH&#10;P4/nn/PesNgrAgDIwfx9hnOMeufw55u3DlnJJ7Hr3444qmSOdo4HsMc9f/1fWgCJQq55J+mD+P8A&#10;SgjPYknPX0HB+v0pz8NycccduR/nvUfG85Xg4/P/AB4OcUAIVByV4Ax078cjp78e9MwCNzHGR+Q7&#10;f0wBmpm4OMctj69P85oCZOcdOuPfnqf60ARBD5Y5AHA/+sBj+tM45IUADPb1x35/GpWU7fUk8c88&#10;entULZ3dwRk9B0J/l6CgAYHJfHBx78DqR/n9KryttBOcDt7VZJKoSf1xjpj9M1k3rgKSpxxgHn8R&#10;27elAGPfXJXK78EZ+v8AP9f1rnJpSTyfmJ/T2/H3q1ezbicHg5Ptj1/KspGLNnO0nH/6/bHT8KAN&#10;ixBLBwOOTjrj+vI9a77T4zGoIGSP6DPp9TmuV0yDBXHGf8j9a7y0hbaAMke3HXnr1/8ArUAbWmgh&#10;lxyDj8O/Hb/PNdZFyAePpzwOnv6ViWEXyr2z29R14Pt6fnW6nyAZOQP0+mfrQAsrbQWJwp/XivB/&#10;iZ8QbTQLWT95hlVu+McYHfjA7/pXV+PvGtr4asJZWcK4U4r8nPjP8W7nWNRktbQ9Sw3buOR657j+&#10;ooA5H4r/ABLuvEd/KkMuUDY9gvTGelfOt7qCrEymTn/P9afqN35YO84zjqent7iuJuZ3uJTzwc9g&#10;c+n/ANagCvcySXEpGc5/E4zX0n8CvhBqPjjWoUELNEGG7IyM55x7j/PFeffDvwBqHizU4baCMkMw&#10;5254P06/56V++f7MPwOsfB+h2s08INwQP4ed2SM/578UAe9fAL4P6d4H0a3ht4ArhVycf419k2cC&#10;28ITGDj/APUK5nRbVLWFNqgYHArppbhLaAzysAAPpQAmo38FhbvNKQNo/P8AlXxx8TvH8mozy2Fo&#10;5CnhivQjuM+3eur+J/xGwHsLJsk8Eg/d+v618xXLvM7Mx557+p70AU3DscFsj+ueRVdioG1ufTt+&#10;GP1/OpWOX24wfX09fzz3/OmgYBzznPI9uMcZ/WgCAj0G05IBbtzWddSFV2dR/n1q/O2wAgg9Ow/n&#10;6fjXPXMuSy55/I+/+RQBQncltrDPv34BHX/OKs6faNMwCj/Pb1+vp/Koo4WkYYHBI/I+3Su80XTt&#10;iDK5x9724/H9D+lAGpplmkcQwBxn/P8An9K6+2G1VJwc/wCR9KqW0GwfKOB+GOeo/wA+tbcEXKjr&#10;jOf6GgC3BESV9+nB6D0/z/KrvK4I6dPp7HrSRLt5XjpjjH+RiklkSMZbnHFAGdfTiJCc4JA9+uen&#10;8q861a+MjMpPy9+h4z3/AA9/zFb2sXsm11/u/wCefy/z1rhriXeTgbs44z19c9KAKbupb0PXr1H+&#10;f8OaZjKhey9+3Hv7n/8AXUr5OcnIJ9PyqMAc+n9O358frQBC+QRk889+RjHBHb3IqMgsCcYA9D69&#10;vrVjaQSR2/DHqO/1psafLuUcjpxQBEqjIGTwcc464/yP8mjaxBwOg7ADGD36/wAqlZML04+p7Y7f&#10;jx7UMgI2tkH8Tjj9emaAImGMKByPf1HTp+lNI/hHBP8AIdOOn0x+NPCjB9+Of89eO1KB6gBj+vI5&#10;J7UAV8ckE/rjvzxz+H16VEW+8w49s9eeOAOKl2E8jrjkenfr369veoidoAxnrnpwPf0oAkGNpOPv&#10;ZPYcj3+veuA8ZeL7Lw/YvNLKoIB64H4fX/OaXxf4us/D9k8kzhWHvjOffp68V+dHxV+K11rt3LBB&#10;KQgzk7gePf1NAEPxY+LF3rVxNb2svyDcM5wCMY/l+Xevk/WNSMzna2QR689e4xj/AD2q1rGpmUFM&#10;4b649/8A9ftxXL+XJI/TIP49aAIQCTuz1/pXbeFvCeo6/fRQQRlgxGTjPHf0p/hbwZf+Ib1LeBSA&#10;f4vTr/n1r9NPgd8C4bBIru7h3HcNoK4OfTHf19qAOx/Zg/Z6jt2tNU1G2+dyGG7sBznGeOPX2r9c&#10;PD1nY+HLARxAKsa8/gM/kK8Z8J21l4ftkhG3Fqg3Nx970H9adL4xvdbvho+knagbDuP4fX6k9B6d&#10;fWgD2z+0LnVbsIg2xDH69ef881r6hq6aPYi2jID9ODyCf61zdrMmh2S7hm5ZeAeoB4H1Ncjf3k1w&#10;zTznGf8AJGP5mgCDU9SaXdPK2cnjuB+WOfwryTXtYDbgrD0H17/Wug8QamFjYA9enP5f4V5JeXBa&#10;V2znuQD+X0oAqXUzS5dwB+AHT/EAVnEb8ELgHHUevOec/hU7AnJY7QT0OPw+uRUbIqEr3478fX6D&#10;vQBAVyvckEDqOnAJxz/np61GcbtijGf5Aev6n+lWCoJI6Zz/AD9etR4KkNgAL/SgBhUghS2QOM59&#10;B6Y9fp69OKVfmzxye2RnOOoH8+aFAOWAxn17eox+H86CvBCjBOQPft69fcUAJhSCTkj8AfYD60jZ&#10;GT1K57+nf/P/ANagZ4LDAHHpz/k/lRIAT6HA64wfr9P84oAjxyeMnjv17fj0/lSsASMjbn9SPWho&#10;yXAzyT255+o9+lIAQc4P8+2P59KAGqpJDZzzxz+uf8/zqIgj7nU9PXJ7+36VOE2uBjIP54/z+tIY&#10;xuB25H8vTIoAr4HGP8e/5dMfyxUgj28diOfYe/vT1X7rN054BzjnBH40mVT5gOn174oAibkhhhsA&#10;dvXufT/PtVGWRck5xkY6478jocYznmrMzqo2q20HIPXv0ArHmnRWKdQfT3/z+NAEc0u47Ryx989T&#10;6Zq3Y2jzzDC5UnGMHp7VHBbPNICFyD6/4/59a9X8MaFgIzLyuM/L375oA//S+rEbgBW6Y6D27+vb&#10;p6fWtCG4kjIYckfj9OM8f5/HJjcEDB4HTH6ZH41N/CFx1Ppk569KAOst9QAAWRuTjBP+HP5/riuh&#10;juUfbk5A7fj3PFedo2WJBBA6+3sa1ILsxkAHGcdBjP5+1AHbtg8E8kf19qpyRg8KckdMj+Rqpb3v&#10;mMMnBPvjgD8q0o2WXDY59vQe1AGTNabgQD07/X1/risG6sh0xgZB4+vOD/Pg8e+K7KSIE5zkD/PT&#10;vWbNbhs7eRz06kd+vT2oA4Ka04O489xgf5+n+RWNPZ/MfLGAO2PTkj8q9EuLLcAVGcfrg9aw5bQs&#10;xU9efr37f54oA88utPBQ/LgnOPp/LPT+tcff6YMElQM89R0PXPT8v0r1ua1BJyOSeh6c9Qfwrnrq&#10;yAbjovH5HsP5UAeRTWrxAt74wDnOO+P8496+bPjV4WGp6bJOF3EfOfXjqMf0+vWvse+00PuYDAPb&#10;Gf5j9a8v8YeHvtemzx7WI2n9c5/z2oA/F3xPp6QzywouBn5cAc49evSvOypjcZ4BzwT+tfTfxe8K&#10;TaNq0hH3QxI2gdP5dea+atQiImLN35/wPsBQB6J8P9bfT9TS3Q4EnYck89M/0r788EI00HnE7nCq&#10;wzx+HuR/k1+Zeh3Itr1Hz0/zxg196/DPxL9o01MT8iMZ7njOen+T60AeualbeflyM4OB7+nXA+tY&#10;5tYkkDNkHH+P+ePer329HJRWwRkYbv3z/gapl49sgOWLepznHUDpQBS1MQTR4BO8DPXP1xjGP88V&#10;2nwl1VtJ16JVbKEjqeg79Tnr/n18i1bUTaTBXGNx+6Bxznp0+lWtB19Ib6K4hBj8ts+hHPQgdsd6&#10;AP1k025W7s47lRneM8fqO/8AL9a0toLY64A9B2x9ea8h+FniJNZ0RfnyevX159+K9fHzZ5yRn8h/&#10;hnpQApHXnk9/w/H/AD15pMKEKjoff0zkdP8APem9AcD/ABHvg9vWnbflOSQf6E9/p/n1oAFOc5GC&#10;M/T8cfy/xoC8fdzke+MD86UYzt7DOB+Pt60Lxnn7o747YoAU52j1PTpwPTIobHIbgc9vbn86UYb5&#10;cdP8+ueKVsbgBlhj+vQduBQBEvJIPXk9fyzwP/rVIoCsRnn8Pb/P6/RM/MTnOfal24z/APX69fwo&#10;Alyw2heT/n39f8mr0NyYiMnIHpxj0/z6VljJxtyP88cf5/GpAVwCBkenTGcdDQB5l8dvDieKfCVz&#10;a4AMkTxknorEZUnrwD+f61+AnjrSmstZuYnQqys27IONynacHp1wenp3r+jTXrf+0dIubdsEupKg&#10;/wB4c/hg1+JP7Sfgt9O8V3bWybInYzLjj5Wzkk+2Ovv60AfEd0m127E/49j6U+yID/MMj+Ie3Q/p&#10;U9/CI5SoOfr29s1UgOxs5wOnHJoAiuVZXKsOR0/CoEXvjjH6+ta9+hcxy4xlQD+HqKhSHcpVRz/L&#10;60AVY+vXn6VZ8pQoZjg844znHt+NMWLbIeMgH8T+dbc1oqQh1ycDr9cZzQB6b8EPEX9ieJ0RpPL3&#10;sGHPcEHH6V+vuh6qLu1guUI2Oitnk9Rk59//ANdfhTpF82k6xa3iHmKRSfpnofwr9fvhHri6z4cg&#10;ZX3FAuMdSpUEE/r/ACoA+mtPvguG3ZB6f/X/AMg12FndhscjA5OR+hHf254rxy3nMbKT0z+P4e/e&#10;uxsr9c7VOOcfT8f0oA9btroHGTj+o+mPSthJN4PY8fhj/P4cdxXnllehtuSADnPXn6V01rdqV3jo&#10;R1J/n/n0oA6RMNgr1Gex7dhyMd/6HFLgEYAHp0x/h17fUGqsUu5dwAOR07dP8TVpTyGbjGOp459c&#10;H3oAG2bT3I/Pj165/wD1UmwKcD6dvwP6dKkIAAzwOnOPzPakKhTtxnn8v09fzoAUDOAR8p9B/P8A&#10;/V1pFwfunGeuPzPp9Kc21VznGf19+RQAGJ3dCfXjHbH40AJ8xGTxj0Gfw6H/ADzXGeN7QXvh+cYy&#10;ygP+X16da7UIpUEnGcZ9KoX9v9osp4iOHQr0x1HT+VAH4UfGTRzpepX1siZMczLgjoCePyr5TvVI&#10;BdlG5s9PX0/DHFfol+0p4dEOrTzn5Tdx78DnawGD9Ca/Pm+tow77VbHUHHfvQBkWExjuEbBOf8a6&#10;rUL4rbhFGFOG5wSpx/nj/wCtXHKuHHYDj8D+NXJp2YLuOT6dj7j/ABoA1LXVViHTrxz39ueayJZn&#10;mlLZxk+579fWqI6nvjvUgwPmIz/9buaANCCTZKoByo49BnGfbNfX/wCzL4nisfFsVqz5IZHAA4OG&#10;GT9e/PPpxXxsrAKd3I571638Hdcew8eaUIwIxLIEOOh3ECgD9+pYkubdLiJs+Yobp1yOPb/P0rkb&#10;63K7g3Oe5/z/AJ966HwZP/aHheyuSct5eDyAQRxgnt+X/wBd9/ZZ3Ekkn1HP+FAHm11ANvGR+AOO&#10;e/8AX2rnLiHpk4z6/XOc13l7bqrls5HGCB/hgH/69cvd253MMH3GOlAGIkoHuBk4P4/l+v6V0+nX&#10;4B5OSO+RXMzIqE8Hse3BIwPrzS28zqwCZJB44x9fXpQB7Jp9/wArvfJ5HHHUc/5612tlclh8x56E&#10;f1/z1rxXTNRPABKkcH8hnp9c/wCTXoFjfEsAuCMY69fUj8aAPR4ZVkGM5PGOeRj6d8f57VZwuQBw&#10;OfyHv/n696521uhjGeSe3oOxraicEDjj8+/bpQBbGedzZPtxz6/5/Ovjv9rDTPtHg26dRjKxvkgn&#10;G1vXI/E19hn95znOMfz5/lxXz5+0Npo1DwddoxwXt5V3YB6DPsO2BQB+HOpsv2d42ySGPvn5jgcf&#10;lnv+lebTBhclsYJP6+9eq6vEI5pkf5MEgKSDjuCPqfSvNL4qJTtOST16dO39aAO38OqGhCqd+5G7&#10;4GR19Prjv3rqrdQYW4z2zz+GfwrlfCjRrbLnOSQeT16gV3sKjhM4JP0Hcf1yPagDgNRtgkxVxgjr&#10;64GeB/TnmsieA/ZSW7cHPr6jqea7DVbYLOVUZPvz+vvWTdQJJGFUZI2nHv6j179aAOQsVYXkUqk7&#10;kYHt/e4x3zX73fs16q2q+CEzySsLY/3k/wA81+EXktypzx047gg8471+zf7Ht+1x4WitiwJa3j79&#10;4yQSf8KAPtEoGUbsZ478fX3qrIinB/Lt9cZzWgMAHb/iT1OSO3vUTxhsA8A8/nQBzl3bg5YduwI/&#10;rXF6naDJLDr+X9P/ANdelTRhgDjJx/gPy+n865y+thnJxx14z09KAPEtVssgcZGSf8//AF+tedah&#10;aOkpIPB445/rXumrWIftjH8/avO9RsxznvxjsfxoA8zaMpjnGOPoe3OR6fl9ackgVgA2ATz+XOPp&#10;1rRuoDGpJwMe/PPYCshlJbnOM+hHbigDqLG46EtkjHqODz0Ht6f/AFq9C0e+2kdQG5/P8eK8jtJS&#10;oCkkEEdR0HWuw0u6CY2HkdOe3frQB7xpt2DgDChT+nXj1/8Ariuzsp1JVc4xnjr09efy7V45o18f&#10;l3dSPyB6f16V6JYXQIRjwDxx0zjnnNAHbBgwGRnI5GcY9+46/hzx0oZSATnsep6/0/L9KpW0q7eT&#10;yf0yf6+9W2Ctkk5JHT1+n9aAPzN/bOgIEOBlvtj4OTwdh6n1x6Z/rX5b6jGRK+4cFm6Y4OeBX6u/&#10;tkwq0HmNklLsHPYnY1flbqwDzOxGSSc+nuM/j/OgCppa5K7QD1GDn14x+f8AWukfQFntzdXPCknY&#10;FxwccZ9fw9qzdEtCyhySABxx3+n+fSt3VNVNnYPAnOT7gY7H3oA8zC7XZe4Yr+A6/wD6x+VbNkoG&#10;VUjOO3PXp+HHt71jKGO5s4+bn8e5Hf8AWtqzA2BycOT1PYjp/Pp/KgC35LTbyxwMY57nPY84z719&#10;Bfs4PHF43ZHGPMVFVs5yQwIH5Z5/WvAlZURdvzZ9if8APFe1fANtnjiH5MggHk7Rw3HHf2oA/eKw&#10;YXNjFNjO5Rxnpxzx789qztRtxIWbGCpP/wBb6+1bGkrnTLfK5Hlp2xjIzS3cCMMt17Yzjrx/nNAH&#10;jms2eA4A5POeo56f5/MV5HrdigWQYxnPY88cj/Hn6+tfQmrWvyucdfXPbv8A4V5RrViMEKmFGM+2&#10;O/T+lAHz7qFr5TsVXof/ANXp/hWXG+1go5JyPXPGP88V3WtWgjB4zj8/euEli8tyB1PPXr34oA6K&#10;yu1WRFyQBj8K9R0e+O1ctycN+WP8/n7V4nbzAMMHI9D7d673SLtSwwwJ/p6/Tt6UAfQ+j3JYA535&#10;z14P6Y/DH0xXpGm3BXGTjA7YBH1714Xo12CVYkYJB5/X6Zr1jS7gEAgk4/Efh6ev50AekRSAoFB4&#10;5xx7etNmYiJx0KqcHPoM+lUbSQsu0tke/fr+JqxfukWnzvnBSNm9Oi8etAH5D/tUzrdeJ7aNpeEh&#10;lYDryznJ9vTp618HatExcIgwOnXPGOnT69K+zP2kbyOXxxKGwAtuo57EksfXoa+O7uWI3KEk5K/X&#10;p154oA0dHt5YIwyghX6t67euB6/54rS1OVY4E2FiCT16bj/n6cc8ZFOt3RlEMY+ZDtwAe+P/ANVZ&#10;uriX5d+RvBYZI4wece5oAzYr2TbtXCKMZPTO3jqOh696csjt1+Uchu4Hp71RIHEfQEZI7gfn0pSX&#10;3pk5yfx49v8AOe9AHo/hyVLfYjEvINpXkdcZPH5d8Hp71+sXwNs4joM5jy7mK2XLfKQQMsAp9Djk&#10;4HtX5FeH7oR3MCMP9ZgNkYPJ4x3r9hv2erQy+FzPjJdepPoAAaAO31a1IjbuB147E9x9T0ryDX7Q&#10;7XZOF5AHX6kd/wAe1fQWrW5UE9yDnGOD1x3ryjXLSNl+ZQQc8+/+f8aAPnPVI3Rm+Xkc+nbpz+P4&#10;DvWVDKQwDtjjp+HTj8q7DxBb7S20fK2cEev+P51w7ACXgYyf8/4fWgDu9FuyGAXjp6Enjpn/AOtX&#10;smg3e4jnOec/j1znr+or59sHCupyQQB1B5969b8P3qsowcAc9+/f6f8A6qAPoXRbjdt24wB6/wAv&#10;evTdOkLoM4GD+Y9CK8S0a4G1ADnPqcd+3+ea9V0mchUbOScHrnJ/nkUAdxEPlAY+mcA85HGPy/zz&#10;TGAHOMk+o/Mj8j3pIiCgIOPlPH19f8acygjdu5GT1HfoAfegAUnJGM5wOcj6UqjgjG0DHTg+vTrQ&#10;wHPbp/h+P4UbT2zjjp6E/wCf19DQA0DOR09BnOfr/n868X+NGqLp/hl2dsABn7dEAPI/z26V7VJg&#10;fNnIzyMf4Zr43/ar1wWPha7hiJLC3K/99nH65/8Ar0AfkF4r1B76+ubo8GWR255OCe3p+XSvMXkD&#10;zAjgZ7AHH4d67nWl83PzYByB/T8Tg1yVjp7Xl2sakKGP5Y6/n0oA+tv2edI81pbggEllTGTuPv6d&#10;6+9AtvAzDdiMLtBGOmenPTOPyzxXyp+z34elSwiMQzktI+RkHA2jGOn+TX19Npiwae78Ejtnk9e3&#10;Gcf560AeE6zcC7v5ViXJzye5APPv+HYVmwRiDU1n2c4Oe+W5x+P869Js/DrXV7LOq4Xrx355BHrn&#10;/wDXVDWNPh0a9L+UZHO3C4AwOuc9PQn3oA+n/Bk13beExDAMNI6PG+QFIOMg9Oh/WvjLxfeS3fi7&#10;U5XfcROU69QgAPP4fTFfTuh64JPD0FsSqosbzLt/h8ochmz0/rXxxdzm4vZbpycyszfnnr9BQB6T&#10;4fnHCscAfw9hxnn/APXXtegT4K59ffn2/wD1/wAq+ffD853ABuQcZ969n0KUgK2M7uDkHkj/ACfy&#10;+lAHvekvkj26DI6Y9P8AP1r0Gxkyox1wfXj/ADx2/rXk+kSbQgB/z/nn9K9J01v3a4IIOPx4/wA/&#10;nQB0oOSD/wDr9/b3/wA4pT2YrnGM4/yf1/nREQcEkHb3xkn6Dj9afzztGGHbpQAxj3x0x14/E/zF&#10;O2nncOvXoOh//V9P1pSzZOeAMHHr+X86cB83dgT7ZJJ6f/roAZ86jGMYIxz/AJH+NBOQBxjr9ffP&#10;+eakbLKWJ4PfBx0FR7QuOMnn2/yOtAGZeR5Ukj/Pb6V5tq8AVWXGO/b09v0r1C7A2BRyO3Gc46f5&#10;/OvPtZQYyflI+vI9P84oA8K8QQbi/BB/kM9R7/55zXzj45k+zRSSk5PzcZ59Tn1+uPyr6b8QISX4&#10;yDnjpn1zXyJ8WbxbO0cqcHn8M/8A6j+tAHyP4qvlnmkBfoQD+o/p6+mK8qv5GdDnqT2GP8/1rq9V&#10;lMhdd2V/r3B/z/SuPuHDzbAcjjOR+Y/SgD1D4U+HrnXNetbGJMGV0U9zye/1Htmv3v8ACOlDw/4N&#10;t7OFMM0UVrHtHI+UbuRjqe3GOBX5U/si+El1XxfbXHl5S3y2QOMrgj8ea/Zu10uW2GiaYqhycyyZ&#10;/vdcn36fpQB6x4P8Oppekbym1lXaOMD64/rXRWtokG6TGWPP/wCr/wDVW1bW80Wmxtc8krnHv2H4&#10;U+wtPMYyueB7dx/LpigDg/FlskmnyoQWaVgM8++c+39eteLRwRxXlzOg4dwqgAY2oOvX1617l45m&#10;NvDL/wBMoySoGcsen0rxWJAsSIx5A9zlj1yfXmgBSP4fvZ7/AJZHT/Pagcnk8En8s8Y6Y/w/KlUE&#10;kZznt+Hb8v5U4bs5x0z79cf5GKAGKCDtz04/H68dOw+lNwfYH25x9PpUx+ZPlOCM9fr+dIQpJOOD&#10;9fy5FAETDaFUgZx6H8fT/wCvz3qvMABkjOOR1Htj3/z9KukHaF6luOSO3t37fnVSbpgDJ9Ocfn/n&#10;+tAHH6xvIfbzwe3T9eCfSvItcypYEZyfX0969k1NQUOQAcdM5x7e9eQ62rDc3IweaAPD/EH7wvuH&#10;Bx254HfH+efy8i1P5cnnBJPr349K9j8RnaSQN4/H8P8AP/668f1JSWZWwoOTk8du31oAo2GVuA3A&#10;Jx9B7/j/AJ717P4cyzIGHH4//XP+NeM2SK8ykckZbHHI47fhXsHh5hlMjgfyHb2/OgD3PQ8LsCjB&#10;PuBgccA/T1+nevUNNIO0jkEegH5+2f8AJry/Qdsm0kcHB/x/livTtOJzlhwAO3UfT9cUAddCAVBx&#10;yMZH8uP84/lcC8g549P6fjVO2YAZAxj/AD+H0p17cpb27TvwI13H6d+KAPCfjr4xi0Dw7PtfYApz&#10;265zyOnuTX4oeMPEVxquoT3b/MZGZgepAzxyD75z+lfbn7VfxAmu530e2l4Y8gdlyce3/wCsV+du&#10;q3AXOCTnjkdf/rUAYkshkmIUZycD/wCsK+pf2b/AF14u8YWMEUGYlcFyQSv0IP0r5r0Gza+u1VBn&#10;JH4E/wCRX7W/sJ/CBwja9exFDJtK5A5Az+vPFAH6c/DTwfHo2hWljGAoCg5AH3R26Y/z616beW+2&#10;A28Yxgc//q/z9a0tKsBDDEq9FUfoaddRHknoP8igDxLxy/2XS5YlBJIC8c8+30618c+Jlis5pgyD&#10;ar/aJPUhPug+2ex4719f/ESZDEYMgEAknoQB95h78f55r4G+IWtyyxTzfd+2sdq/7CcLj69fWgD5&#10;58R3k2pahNdOcmRtwPGcHsfUdhXMx8z7sYP5Y5we1a2oNuYuOOo/+uPX6daow/PJtwoIxkk9f/rU&#10;AehaApyg28DHH4cc/wBe/ftXtGgxghFXKj09u3YGvHdBUOUyMdAR+Gc8Z/KvbvD8ZG09SDxnHH1N&#10;AHoumqVAwMnufr+ldTb/ACjaTgnp+P8AP9B71ztgvyjnrj25/wDr/wAq6WADhV49f8cfpQBej55x&#10;g4A9evT/AD+lKQW6jIxz3/8Ar00Luwc/59/84/GpTyd2MHsP5D1oAYwOSwyP5j8P89/wcozyeAOn&#10;p+f+c9qewwDg4GO+Tmm7sdDwMdOnA9/1oAQx/dA5/wD1ZGMH9cfrQE2p8y4A4xn6/Wpcseo44/Sk&#10;KggMw5GaAISMggHA68D3/p+XrVWZgCWJ4Ofb8eD+PWrzkNzngfjjqOOOQce9Z85Ea/KcEg+3T09z&#10;QByWrMyxtwCTnPv/ADH9PfpXkviCb72enqe2PQf5616jqzgb8dAD/n6nJrwXxnqQsbaaXeAc9eAB&#10;2waAPnv4oeJhYxSFGCdQM4zuIz2x3/DP0r4B8Xa7JeXLqr+v3uMdcnPcGvXfir4yN3fy+U5MaHYO&#10;4Oe/X/P5V8yXdyZHJ75OeehJzxQBRYknOeTj1/LtXbeCPDs2t6rFAq5Vj1wfrXIWkD3M6RKOW4+v&#10;I/Cv0I/Z1+Fy3UtrczxkB8EkjjHqOKAPt79m/wCHkWhaTDdyxBHKgYxjjtnP4givtvSbyOB852Kg&#10;7f1+n5143Z6lp/h+xhsLcbnQBVx+XI7fjUviDxHJpWivLkLK4bBPA5+nTrxQBv8AiLxZLqutDS7U&#10;7gG25U9Dnv0x+X4Cvouxmj0LQS0hwUQFv970/wAiviz4OWd7rWuzatfgssXzH6+mec59PTJr6Q8X&#10;6rKUTS0fnrJjpnsKAOI1m/fUL2a6ZuWJxnByP89/61kMGIPbnH07jHT/AD69KsO2FPPB/Kqz7s8j&#10;rn3yfXNADXizx3BOOf8APbmmADaOeAf1PXjj8qmVeMgnAA9Bzx296Qp8pJHI/wAOOv5UARsqr3JI&#10;Pvjk9Ovbv7+tNc/McjIb9fX2/wAmrBUthVGRz9c56VHIgQjjJ9/8KAI2XLc8fr3/AM/zqLBCEAZI&#10;/XJqYpgMCcH29u5qvN8qHv19x/8AW7fjQBzOpyrtYNxj64x64968s1mbcHA5APHbp/8AX/zivQNX&#10;k5bOQRnj+hx3ryjVpsMcHnJ6nPbn/P0oA5aT9452tjb+HU8enT8vwrZsoS4APOM8Yx+v+frWXEvm&#10;uO47Z9u/b8fWussYjtI6gcep5BP/ANb160AbemQbiuwZzx/n1r1DSbUIAOuPxx/9b/6/euN0qHe4&#10;bAIHXPf0A9f516XpkI2jsQOn8ge4/wA+1AHRWse3nHAH5D/P1q1J8qj8Ouce2fWpYYdoGeR/9b/9&#10;WfeorwqgPOByT/n+tAGBcH5h3x+OMHqPw/z2qptw27sffqe34Yz/AJ5qzPy5B5x+uf15+tViRkZ5&#10;AB9uO30xQBVuZY7eJpGwAmT6fUV8TfH/AOKcen2s1haS4IUrgccYyQeeOhzXvHxU8dW/hvSZQHw5&#10;GDn1IP8A+v8AKvyU+InjCXxDrDzSS7o0ZiB/eJ9/1/OgDz7XdXe6nlu7ht7Snvxyf59s15Xe3LXM&#10;5JPGeOtbOr3xdhGpyT7j3z69ap6PpN1q97HZWqF5JGAAAzyTigD0D4TfD2/8eeJLbTLWJpA5HI+v&#10;+f8ACv6Tv2cfgnY+AfC9ogt9lw6rvJHT2HvnrXyb+xB+zbHpdjB4k1OD52CkbgOW4PpyK/YHTNFi&#10;srdVC4VQO35/lQBiy2otYDtAycivLPFtwtpYzTHgAHH1r2XVFAUk9cf/AF/8mvmj4lausZZCcRKr&#10;Y927AfX+n5gHzF4kdrrUHd2x1Zm64Tt+Pt/+qvLNb1A3DiNMhIxxz/UH/P8ALr/EmoNEjoWy75L8&#10;k49q83kkLybhkgY5/wAaANLTLcu5OOO5Oeo7c+teg6dbg4AxgY6Anp9Pyxiua0qDCq2M5x9MDmu7&#10;06Hcw3gbSSoxyfqDQB02lWpYBgPTjnjtg/T27V31hEMDAO08f5P5f55rntKthtHsOxyDXa20e3jp&#10;jP8APntz/k0ASbSBnqR9e/p0xWFqMvJ5wRn1459v89fWt6dvLjdc4xxz/j1/SuSv5iX25wDkY4B5&#10;6/5+h60AY0p3Mw6kdfbnsR3qPbjDE5yMHjt+uPqDUmOS2OPr/jThxjk85I5HH+etAEDIFI9CMZ6f&#10;5Pb2ppGWC4446enGcj0yM1M2CQpIB479Oe38+aYzHJHQn0OM+/696AECtgZAIPbt045x/n1pjcKF&#10;VctwOO3GMc/y7elTNEpIwen+H8vWkZOuRkcYH165oArbeODz+vH+eMH19KYRnHGQc/T0z244/wAn&#10;pOTtG3gAdufzzTGU7QM84I5689B6/WgCpM4GSWxjgDA4zzj6ema5bUJyGJHC8+/0x/Ikdu1dBez7&#10;FIJzj3HTPX881w2o3O9yoOSOmBkDHr/jmgDMmkDEgHAHt07/AE70+yCli33gPxwOw4/XPtzWYz7s&#10;4JIc/wD6uMe/aun0m335LHIPXr0460AdVpsJVVfGAe2Txnv/AE5rsbKPJAxgnH6Dnp+dYVkgGNh4&#10;/M8dOfauv05ACQoIC+/P/wBegDZtI9u0gdM8+vrisjxL4gtdB06S6mYAhM8nBrUu762020ae4baF&#10;yT7gD+tfnJ+0V8bSWm07Tps8lAV79c8g80Aeb/HX4xXGp3stlazbkViOCTnHoeuR/nvXxJf3wDyS&#10;zMWc5/M88H8v69qdrWu3F5JLPKWLvkgdThv8/WvPNS1SWd9qnhc5z/TNAEF/emeRguSoPTPYCtzw&#10;l4dvtdvUitoiwfA4yevGT/Tp/SqGgeH7rWLtILePdvIHoOvfj/PrX6V/s7/A6Jjb6hexbl+Ug4GD&#10;60Ae+fsufAe20q0t9RvYAr5UgFT+Y/rya/VjwtpkFnBGiDAX/PGa8Y8EaTFZRw21qvyoAOlfQ2ix&#10;ByqrwqdSf8f896AO9syqwmaU7UT/ADn+v9K8X+Jfj6Owhe1t5MuwIAHvnr+FbnjzxlDomnPDC43M&#10;Dtx6/wD66+P9V1SbVLprq4Y7iSepOPpQBSurma8leaVtxc8np19uf6e+az2yeWAIH06deR1H6c1K&#10;VXBxjn8ceh+oxTWy2dvJ4/T2747GgCq3OAVxjPfH06AdOtQsdud4GcccfjxyKsEcbs9OePeqc0pC&#10;sw+Ujn8PrQBm3UuAVORnjHrz05PX6/4VzzsWYLnAIz3xgDrmrt1JubnI5PT2B7VWtofNlG0ZA7de&#10;D7UAbWkWYknywz39fqf8c/1r0uwgVAFzjHt/Lv8Ar+Fc9o1mYYg2ByOf8O3+fxrtrSNgo7k4J/HG&#10;Ov50AXraDKjsQevvnr049P8AOK1oYs4JGc/r9eP8/jUNpEABkZP+fz7fl+NbCqAMYz0AJ4oAhPyD&#10;avH+c9evX+lYOp3hiQ7TgjsP5DNbN04UEsDgdff/APVjNcBqtyJHPJUHr/8AW/8A1UAYF/MGYlTg&#10;kg9PTjg/5/WsdlOScHn/ACM/596tyFWORx1z/Tp/KqzISTgc56/zoAiCZ6dD9Mfge+M/y5FRbFOW&#10;ckcZB24/X1qwCpJ79iOg59v8+tRkluM9fY8D8+1AEYQZO4YH49/68d/epNoI7Et3zjPv9PpQyKVI&#10;Bxgdev5dOevej5c4ySR0x0wR1A9vY0AIMsRt6AY55wM+/Y+/pj2qJlHJxgH25x/n/wCtUxwxY5yB&#10;g9Oo7f8A1sUwKTnBxg559D1/yKAISg+93OeB39SO44/rijaSBg5xz1/z/SpMBiQcH/8AX6f4fWmO&#10;GLMSOp/lQA11+UM2AOvXI6fn1+ledeMfF1p4ftWeRgMDOPrx/T0+lT+MfFlnoNlJJLIocAj8ccf/&#10;AK+n5V+cnxX+LNxrN1Ja207BPRP0H060AHxS+KF1r1xNawTERgYGD+YHXPTGa+V9c1WXdsDZJyen&#10;qO1S6nrhBlIbLnv6+uf8iuMYvM2SdzHv60ARjdI3PJP+RXfeD/Bd/wCI79IYYty/xcE4PrkcVb8D&#10;+AdS8V6gltBExU/eODgZPY9xz+dfp18MPg5p3hPSY765ixLjPzD25PP9KAOW+E/wisNAs4768gUS&#10;Hn51GRz1P9P0FfZ3hkGN4Fs12xxDJP8At9O3+fzrgNP0+51m4W3sYyI0Iyw6da9OuyNJtI9Oszuu&#10;5jtJUA7fX/OaALera/d3l2NB0py0hYea4GQvr9fQf5Fe+eCvD9r4ZtFvp0xK43ANgn5v4m/2uwHQ&#10;DtXJeBPB1tpcCanewZkYhwrDdyOAx9fUDvwTXo9xM87ksc46UAF5dvO5eQ7s+3Jz1z7/AK/rXJ6t&#10;qIgQqCcnI9//ANVaN9cLChJbB5Iz7D/D8q8t1nUmlJwTl/qf1oAytUvmmZuecn05/wD1ep/pXMy5&#10;Yl2OAPx/E/5xVqZ8kk9Bnj36g+/09/rVQpwUyQTnt/n9KAKzIwQtjJPuO/OMc8+9RkHaApAAx179&#10;/wAamZQRnqPT8e/0phBDbVGAT2Pv360ANJBG0np+H0//AF/yqFkCoOdwHHAHPtVnbnOOg49OaaUz&#10;jDYx0zjGT/j3oArBGBbncRjr0OfXp/n8qjICrgLkEf3sjOf8nHX3qyVOBsyAfy445pUiHJUYOeM+&#10;mOfp6UAVNvIGN2Ox9P5075xgKfmz8v1+lWXQY4ORjHcZz+ueaiYbTkZJGCM5GSPXv/kUAV8M7Z5A&#10;Pp/L/AU5U+YAjaB+X1P69PeplRfMA6498n/PqcUhLHsSPXvx6fyoAi6Rjd09D6g85xx0/wA96Y67&#10;enU578D3HH9frUpjGBjnHB49uvXpnrS+UFJXoD244BP8+P8AGgCAgcYbBXPHPP0/Aj+ntVmdVz6d&#10;P89e/bvViVtoypwPbjnFY9xOOAOBz+Bx1HNAEckzMxKnHTt/P8aoJai4lBbkZ6Dv6E/4/pUv7xmK&#10;E5z1+pPYdutdxoOh+c4dl3E4OAenrj/H/wCvQBe8PaEz7JHXKjp6/wCfxx1xjpXtem6etvGFxg8f&#10;/rz1rO0rTEgjUHgj06H6V2lvCmE29ev0+v5UAf/T+i/D2prqmlwXQbeGVeRgdRgD/P410e4gjPLe&#10;vHbp2/l6V8p/s6+PF13w7awSuGIQcn+v165r6uUqyhlAAOOfSgBV+UDPbrzjB/HnrVgE5O3kdctj&#10;+XTB/wA96qgkY4wB2P68VIOACOdvU/07D8KALsM5XDMevrxyeCfp+H41t2l9jaCcke/88YP+c1zA&#10;x1PIOPx7Z7dqnWQqSQc7f89O+aAPQIZRIpycHPTr7etOMQbOCCPXp/nr/npXI2t6ykZOQP19vT8v&#10;/wBfTW12r7Mnr6/T1/yKAFlhypXt+X1/D196yLm3G75eCenSujBHbBH5dKryQ4LEnGfr0PWgDiLi&#10;2XJO3n2H4YIx/wDqrGltck4BIGeRz25z/PpXd3FqMHaME49DxWNNbKRgjtz0+nP+etAHntxaZB+X&#10;k8/kfT+f8q5vUtLE6FWXg569Onfv+X416fPaALx9OB/M1iz2wyVAyT79OO1AH5q/tGfD4m1bU0Qn&#10;Zye3BPXr+X9K/NjxDbLEzKAAIjt/z78d6/eT4seEYte8P3MSoSHUg49Dzx/h0r8W/iJ4ZfStZuLa&#10;VWC7mU569cZx9O+OtAHh6NsbKnBH0r6E+E/iiW3nW0BwW5JODx6YP5deM18/TwPC5Vufpzx/9euk&#10;8LXr2OqwzDoDz646f59u1AH6KzXcUVtESRHnHy+/J69QOvGagstQZ5DtYAnn5j1XuR7/AI/zzXCz&#10;amX8PC8V8yIoB5zx2JHY9q5bSPEyKSryl3z65B9vb2P146UAdJ4t1JYrxVIHJG3oef1/Q0zTlkuY&#10;hK7lCB97uOcDP0/yO9eY+NdZYhXQYCnGc9OPfimeHvEsk6CPzCvBGAd34GgD9Ev2fvE62d8dPmZs&#10;HCnOOOeo9vX/ADj7mRlZQ687h7d+f/1f5FfkN8N/Fv8AZuu28wypYgFgehHOc8cGv1P8HawmsaLB&#10;cIQcr2/T/P1oA69skD1I/P8AE07bg5IyQOuRn8sce1NGzqueMc/zPapcoeC3bp+P+f8ACgBCvO0H&#10;j0J7fT8uc1FuPAzuxyOmRx+NTADdtHT06YpWjxwDwCR3/SgBoz2HJ/zwff8Azim9c7jjP064wf8A&#10;P+NO4BBAOMn6fX/P400HtnGM/T8SP89KAE5YnI46/T2Pof8A9VO4wGBI7AjHf36np6fX0pCxyTk4&#10;Bx9fr+Pal+Y4OeR646/1oAXgNg8EEnnj8e3WnHOAM8nOccfiPr+H454TLgtngAfnn0pRgEfNnrj+&#10;uDQBFJj73QfQHj3r87P2r/BS+SNRQcI7Lkd1kyRnHvX6Ks20Buo/zg14J8ePDP8AbXhycRjL7GC8&#10;ZG9AWU4/CgD8CvEGiXNnK5n+VxzjPX6demOlcUQAeOh/T1r2jxnpi2eqTwux3t82G6qWGSOvTPSv&#10;GJ12O235h/P3oA14ojdWzbeCvzcnOf0p9hb+Y2CM8+vfGAR6VL4flBZon4Gfrw3HArq4beCC48uI&#10;AMW3DjOVxz/9b/69AGHcWCRTReWRgcEjjkDj6fnWhNFG0CkbSSDu9PwB6f5Nbuo2SGJJUGQcEEAY&#10;57VSMKrGV6EZ7d+wHagDzu6hYXBHQZHJ7++fSv0N/Zd8TGWGPSrhsAKF+bkk8AABfyHTj9Ph6708&#10;JukUZY9uDx7mvW/gfr8mg+I4UdtqM6/kT15xgfl9aAP1uuLFljEuMqfTjj6moYZ3hYNuAK8j+X59&#10;c/hzXVaKY9U0a2uh82QMkeue2fwrNvtPaPLDjHTPf6ewoA0rDUCCNzZPTvzn3rsLG9DduevHp2/+&#10;tivJ0kmt5PQDp37+/FdHYalwuM5OOvH5fjQB63a3IK8EY6j3IH+e9b0MqkjHA78e/HP8684tL4cM&#10;D1x1/lg8f4V1ltdkkKpJHp1zycf/AFvagDqUC4Py9ccZ/wAj/PpRgEdSQTjr1/w/zmqUMykg9QOO&#10;vY8ZH9KtE4A7/TvxigB7Dk84x69xjr2/XpQBjPUg89z1/lTnHBYngj+XXFOQYzkYyRk5x9Mf59qA&#10;AFcDcckHH9c//WpJGGAGPT688/56/XPak245XGDyec/p+PqRTWzyeM9/x6+lAH53ftS6CMRzRRDy&#10;opZEOe4Ybhz3z0x/jX5a+INNMM88ONxjcqADwMnPU9u35V+3X7RmiC/8M3vlRNPM8fmgDnDJxkY5&#10;BH+RX40+NLS4h1CRDwJlBx0PH+QBQB4tKCrFTx1/n1qQ/wCpGRnHf1z0/I//AF6lu4ity+75dueD&#10;+tQLyhVCSMH8+v40AVTgkjpnHWpAQBgfy/xqAnJ46npQQe/BoAshlII/Strw9ejTtYsb0HHkTI2P&#10;Ta2f6fnWFEMk8damVlSUEcAEfhzQB/RD8BNZi17wREQQfKII6Hhh2/8ArV6nf2vBVgR3HbJPvn8/&#10;8ivjT9izxX/afhy3sp3BLQ7W7ZaM/wCT0r7qubZGU7hyfpkcc4oA8s1CzbJbGSOe57Z/+t/9euKv&#10;IZEJbBwB3HGfY/n6163fWIyexA468g+tcNqNqUDfL1/zigDz6eFlJJ5G7PTqCO2PcetZEibCGVWO&#10;ODj2/P8AU/TNdXc2uMuM5OOP8/X/ACawbiJiDuGB1H165P0oAhtbtoynOCOT+GMdvf8AP9e50y/z&#10;gFsEHH4ev/1u3evNvmVx0GPw69D/AJ//AF61hc+WVUnKjv0PH40Ae46dfbwN5yTxx6/z/lXVW90O&#10;M8AE/Xn07Z/H8BXj+mX5MgBOAPw6Z/Ou8s7vOF3Zzg9emc9SPWgDvkYtyDntxnn6j8P89/N/inZi&#10;+8NyR43Btynr0ZSD9a7e1uAyZVsA+3oeufr/AErG8YoJ9AuR1I2t9Ap5A/OgD8CvGNt5GsTwMoQK&#10;xG09SQxAB9On+e/j+sRkXQzgDHpxx3GPwr6M+K+n3Fl451WzijyBM5ycEBWbI47V4VrliiPvmk+c&#10;Hueg7jFAFvwtNECVbB2bTjHp36+n869ZgETsdo2qwJHfIIHXtXi2gbFvBGhwrcHPt3/L3r2q22Lb&#10;JKp3HaPx7HA/z70AZ16qHOF4KqufcDk/X361hPa+ZbuAcKVPQ+/TB7emK6qKNJVyRnKn+fzH9MVO&#10;tou14vvDay7T0I9AfUdyOnNAHlkkBWb5j0zx0PYjB7/jxx+Ffp9+xNqyiyht3OdokQ/zHHPfOa/O&#10;HUbNlnLIu5MAg5zkHpgY6Dvj2r7Q/Y7vxZ621tISALqPqcYDg5oA/WlcN14H8uT/AI1IQo6Dr74/&#10;wpqK3pgZ7c/5zmnhdv3uvPGR1/nQBVdRnOcEDqcfh0z+tZ1xF13ZJ/n9f/1fjW2ykMOn5c8HI/rV&#10;F0yw4zjPXnt+f4fjQBw1/Ys54G08849f1/CvPNTsyM5GMZxx0r2O7tsgKQST7DoRxzz/AJ+lcTqt&#10;pkt2AHPBoA8N1CA7ugxjn1+v/wBfp0zXHXESqS3JB/KvWdUsCDjHXv2/T6ivPNQtAh3Y24x6/wAx&#10;14oAwFkKuUJ54z1z9f8APIrYguSD8pyOvJ/r1/IVhzBlY8enGPmHXp7dx+VWLaUggYGSBnH6YP50&#10;AeoaVqAik/eHBH14GOfxB/z2r0zTbxWQMc5PXt/n/PSvCrC5KsOcH8Oh656+30xXo+i3pOQxAPXB&#10;64/z1HrQB7PY3BwFbpyO+ec5Of8AH+tdFG5dABkDn+XPv+J/WvOrC5OwHHB+vH1FdjaTgLtzkkHq&#10;fbt6dKAPgb9s87NMcj5f9Lj6e8ZyPb0//Vmvygv13tKEBwD+eSPz/Cv1g/bKAbSJ37pcQNx7gjP4&#10;+v1r8ndRaZ5ZWPDZZiOnJ9O1AFjR3Ky7HBcD3z9CSeMfT+fW14kSSXGeCNvHOMY61HoyoMbuTkkd&#10;8ntj6Vr6zJCLVlYbmGDnPOMY/l2oA8/Y7VTb147Y/pz755rRgZpiWYEjGc9Bk9cj/wCv0rq9Ok8E&#10;2ViZry2uNSuQ2UiLeVGnc72HJ9gPc5rIkk864edYliDuWVI87VBPAGfToOpoAjVQCC2SPbjbgZH+&#10;evtXs/wHmYeNYwVAzCR78EEHt/n615I8OyDP3SVPHX24P49P6mvTPgqFXx5ZqzggxN1zx0zkevpQ&#10;B+/+hSfaNGtLjH34o+w/u89uR71bnjGNrc8//qPUf59aoeFRD/wjtgYyWjEKAdx0GB+HStiaMvj3&#10;yP646f5/GgDj9Rtcg7Bg579Pw6/0/AmvM9XsiFbgZJ6d8gdj+fFez3cAdGDDAIB69x/j/OuA1izU&#10;AjaQc4Ptnp9eP19KAPn3XLIEuSCQSfTk8Y/+t/KvJtQttr5JHHHQ8DuR9fT6Y7V9D63ZABgByd3b&#10;/PHNeO65ZMjEA49MccfX9aAOFjbyyM5HXg/r6fjzXQaddNHJuVuSB05xjqTXPXBWKUIcZHAxkkj/&#10;AD/n0mglXgZxjn/I7+9AHuOh338Ofu/hg+nXn8ffFet6PqA+XnIGB65z6/mB/nNfOWh3xDpzwcY5&#10;/wA+tew6HecYU89PbigD3fTrsNg5GCTwPx649at+IJfL0G+cHH7puoz1HQ+v9PwrkNKu1wnPIPb0&#10;x+ucfhWp4jugvhy8bplOvGOtAH4z/H65WTx/qauxIjWNQPT5ec89a+U9ULR3AwCQ5+XsR37evt9f&#10;evpH40XSP441mVDv/e7eRxkAfmMj61813shuLpUkOCDt47Dn8qAOy8PIHieR2J9OSCMDp06Y/wA+&#10;rr2ATzqxBVI0Of4sY7jg9h15x+tWNGRRaK+ch9x4HbHbmq+p35jJs7cKuU8tnJ5IJycEdM4oA5a6&#10;KiUOU2AKOe5zz17ZyO351BBNI02E5zlc9OW68nr9cipryBxht24ycducdOeRRYWiyKZFwSfwyemO&#10;nXNAHc+HrV7zVrcqF2l1A9MD6+npnniv2x+BtrHD4RgAK78gMB6DHbP5/wCIr8W/CaMNd0+2Q7Fm&#10;lAXJAPB6k9h71+3/AMFLFIPBdm4O5wGVjjjhs4Hrn1oA6vVbctGxPB56cAgdvr+VeU6xCTnf0Ht3&#10;x17817jfwfuypOCcdu/1ry/WbNclmHX6/mRwaAPnPXoDvOADye/UD8P1rzC9jUSfN1PI68+/+f8A&#10;9fumuWD5ctyQSeehx7/0/CvHdXgCuSOg/lz/AJH8+1AGdbzkvg5GPc5P5/8A6/evQPD14che5I57&#10;H1z/ACNeVRyv6ZC9OvT2A9zmu00G7O9RxjOfbkYwOnp2/rQB9G6DdDChs5PqOnrxn9a9e0ifoGJG&#10;OOMDI7k+v+e9fPWhXhZl2nr6DoCeg+lezaLeE7BjaTjHPTH+f5/SgD2KykAA4wOfTv8Anx6itHg4&#10;xj/PTt2ODxXN6bcEAHdwevv6/wA66RCD8ynqP8M+wPagB2ASMEkHp+f+e1OH3QMZzjt+Z5/x96Zg&#10;ZYsOAMY/l/8AWoxz0yD36+mc9/8AOKAEZSVLEcAD8ef5f5xX5s/tf65GtqLMnBubgLj1VByB19vb&#10;Gea/SG5lSOIytwApY8+gzg+lfj/+1XrS33iSG0Rt6RK0h9jI2Bk+n+cUAfFOsMCBySQOmfT/APV2&#10;rO0SPFyqICrA8MeD+P8A9bv6CjUJfMuOTuGfpwOuf8/1rd8DWrap4gt7UDAeVVH4nP6/1oA/Un4F&#10;eEYrPwylxcvgi3XpxlnOc/l+ftXus+lwyWeI0JyOnXHJAzn1HJP09a5rwTYx2XhmO3DZJIjAXjKq&#10;owD6Y9+a9y0fRg+nM7rtOz5i394+vv8A/WoA8c0DSJmviroQAM5J7duf88155480oLqNvESIllZg&#10;zccYPyA/U/h/IfXWj+G0j89yPkK7M9sDnJ9PX6V89fE7SkF+zFgGm+dQMHIXp+ZNAGRdW9tofgy8&#10;slfNxaWvlEkZA84kHB4618my5VwV65HGcdBz2HOf89K+n/FTPF4YuBkZnmjhIHIxEg/qT1r5lv0M&#10;UjbRwD1OTyDx2OP84oA6LRbkrMuRwT26fj68fSvZ9Cmx5e3krjkY79hnjI9vevn/AE+Ro5g7MBnj&#10;I49hx2/ya9k8N3QbZzkDH59s+lAH0Josm5VyMjPTnnnB/wA/0r1DT5DhSjAA/Tjn0B/X+leNaFM7&#10;FWJ5IB/Lpkf55r1XTJjuU5ycUAd/A44Awc/kfp/n+Qq1txkgnBH06c8dev8A9as+1OUB6YHXg9Dx&#10;g5rRBOOuQD7jn9Pp/ngAaRkdSPz5H0/rSDOS3Tp3xgj16nn1qTAJDHjPB49O1NIbJYjaOnGeOMnP&#10;p+lAASOMcYP5DPHPYZpCAoPUZPp39Rx9e39KQKoyT0789/Tp6U4DKhc5PXrnigChOmVyD144I5wc&#10;Z/ya4jVosqTt45HpwcnH6130qFgVA5J9j9K47VFBJyMZ9z07f0oA8N8QwgByBwD1/wDrdunIr8/f&#10;jdqwkvGgQnBLdPY/55HuPWv0E8ZymCyuJWI+QfL7+nvx3r8svirqbX2vzqh3JFkdz1Gc+/p/jQB4&#10;dqbgh2QYzwMkdMcDNZGnW/2q8RGGQSPTjnp0/wA+1WtQlcZjIAIAGM9P1710HgXS31HWrZCCSzjO&#10;P4RQB+y/7C/ww8zSn1V4AxlYKj+wGTj29f8ADFfprYeBc6yNUu8ERDaiD+EAc56/54ryP9lPwta+&#10;HPAtjkbNkYJLf3m6/wAxX17C0cilgQQO9AHKXcLMFDjaijp7fSlhUJA7kbEXqfp1wP5+9XruYPMB&#10;GMj/AA9vaorgbbV1yPu/XHcn0+tAHiPjXVUlluYI42ALqA3TOOox/wDXxXmLKM7gQM88Z7+vp7V2&#10;fi2aJ7/yYzvKqck45LHufXjj1rkGVD26ntkZ9h7e9AEGB3Bxx7dqU53EdMcdvy+lSEAEg8A/kfX/&#10;AOtRt3NuwcZz+vHSgCMcDaxwBz06f5PSkx0x1yP0H+f/AK3FS7WTGOQc9iPY0nYHOCemRQBHyPmx&#10;gj+X+f8AH3qF1Y79p5GMd+vpVtUB+bgkAfpx/wDrqvMM5UHIHfGP8+1AHKargqQDgZ/XGfwryLX2&#10;GJCoyRzwMDj8f8+tev6oBscoeh/Psec+nP6V5FrwIR2znH+NAHh/iLcQwIwx4Bx0B9un8/SvJNRD&#10;DODyQevueMfyr1vxArkE9cZ/T1PtXkmq8SMNvIJB4oAzbM7ZhxnP079f8P8AOK9Y8OYyik8HJ9cH&#10;v3Gf5V5PZkGVGPcjoMHPf9P88V634eI4YHOO2c/hn2oA9z0JvlVSMk4H+Ax+HI7+or1TT2UgYbGR&#10;6c/n6f56V5NoTE7FzkAZPf8AA/0r1fTlLAdgR/P+lAHW2/yg55IHXnr/AJ45/KvOPil4jg0LQJZG&#10;cqSp746Z+teixlVgO4jA6+mAOea+B/2qfiEtrp76fbOA7ts4PIGOT+lAH5+/E3xJJ4j8R3d07/IW&#10;wueuOnXp7fzrwu/bdOVQYx+X4V1eqXhJkbdkkHJ98Y5zz2rmLGFrq7ROpJ7j15oA9m+DXg658ReI&#10;rKyhQ7ZJVDHGTzyf8B9a/pb/AGefAp8NeFrZCgjwigY9xz/9avyg/Ya+ET6xrcWt3sX7uEhhnpjA&#10;xnjnkn8B1r99ND0uGwtILWIYCADpnnFAG/BCEtgoGAR+VYWpsVhIUZ/zx/nNdS4ULgDgcfTvmuP1&#10;2cQ27OenOO3ToB9aAPl74qXohtLkRtiWceSnXODnefoBjOfWvgPxzd/ar11jDeUnCjPpxn2/yMiv&#10;rL4s6032u4tl/wCWAMYPclgST/IfnXxr4gJZy2Mg5OcHv3FAHl18TvPtnp06dcdvXOfzqvbliegO&#10;euR09D/nnmrN+nzlscgkHrgEnB/z9Kis1Cyhwcfr24z/APXoA9K8P24BUrxjn6d+mMdOnbFe3aKm&#10;VX5doAx3wM/z9eK8d8OqNyKBkf8A1h/9fFe1aKqkKW6nj2wex70AegWJOwHPGDkf4Y/liukgPyBQ&#10;efw9cfXmsKxG1FTsM4/Tj/8AXXSWyhR06ensf5UAWmAVhznGeCfQ/Qj/AD6Uh79u49h/P3pThidw&#10;yT+PB/ng/Sm4wpwcAHB/A5H60AK2CC3cdOwz7+n0pQpGN3UHvx7jt0oRRwScEfp/n+VPQ9Nwz/Pv&#10;x6kn6UAKV544LenGB1BPX24qFsjG7qSefpzVg7jjsOPqOO5qNl6HHX+Xrx19DQBEwJPTBHpn3/XO&#10;T1rMuz8pRgQRye3bgfU56/yrSYKMcYPU4znp/ntWZfEqpUEgAfTOB3oA4HWpNgYngH64/n2x1r4a&#10;+PHjA6fazW8DguTtUccknr36ZzX13461b+zrCedzyBhcdx+nT8Oetfkd8YPFcmta7dky744mZep6&#10;ev1/pQB4n4i1CS7mbzWJy3U/TqB29x1xzXFtgg45+vT8+9Xb+4EsrFTkA+x/HHv/AJ71HYWr3tzH&#10;bqMljigD1X4VeDZ/EOswERFlRgT05+vPGfav1y+HuiQeGtFimA8pwoXHTpjHPp1Pb6181fs9/DlL&#10;Cxhv7uMhpfnbjoOw/SvobxVq7W6myt2xjhdv6gdOf89aAO703V/td+Zyd0SsRj3znkeoxXG+N/Fl&#10;/q2oxaTbP8gPQZ9e4/w/GmaQ0tnpUkzjbgZHPcjqPrU/wx0CPxB4nfVZwZYbZgxHZmzwPT1JoA+w&#10;/hXop8L+GopLvm4K+bNnGCzfdX8P05p95ctd3ElzIQ289c9PT26+taOoSyW1ulgCDnl2/wBvA4Pt&#10;xWICSOvIOeh6CgAwOT1PGahKrkZyQcn6j39f8+9Sg4JyOB/n8xScY+U8j9fUjk/WgBEVNwIyfxxg&#10;Edfx96RmwoPUe459/Tn8OaBxncAOPbjjn8KQhtgwOR7E57cUAICDypzj178/5/8Ar0jAADjk8np1&#10;9unHbNLgkZzyc/X8f8MUvHXqT29Pp+PFAEJH97qeTwOfwPp/9eqd2QqNtwR2xznGMj6f59K0yMAn&#10;AOOPp9ev+etYGpyMqPkkEcDB9T2P4UAcFqsu5n3c9uv5HkmvKtRkV5MEck/y+g6+3P8Aj6BrMxO8&#10;YBP9OnH6V5ffPmQhunpnueD9cf8A16AJbFCZd2flPP8A+v0xXaadFnBA4P8Ahwf19P61yunxliFH&#10;OP6dc/TOa77SohwXGQCOvX6dfpQB2GjW65XcMD9enHbH459++K9JsLbA68Hsec/r/XriuP0uAHaC&#10;CR259evr/n8q9DsIwUGRwcY47ZNAF1U2qSP4fx7cZrPvnX5lHP8AX6dPx/lWrIAsZBGB+hz1/rWB&#10;dscE9ST78ZH+e2c4oAx5NwyVGCfxPT/P+Fcl4o1yLRtLkuJSuQpx7/57evPoK6a9nSKF3c4Cg56c&#10;Y6Z6f5xXwf8AtGfFcafaS2VpMpkIIA46kYzwe3+AoA+c/jx8UJtZ1CbT7eQsgODz2H+NfHWr6mSp&#10;Bblvfnn1P4ema1Nc1hpppbl2LO+c5z3+vPUV51c3MlzKWJ5P40APRXlcYGSfXk8+/Wv0W/Yz+AM3&#10;jbxDBqt7EWgjZcfLnABBJJ9e/wCVfKHwZ+GuoePfEltYQRM6My5KjOOen41/Tf8As3/Buw8AeF7S&#10;3itgkmxWY468dxQB774A8I2fhvRreytoggjQKoAHSvQZo/lZQcCpreERAcYJx+lQ3sojjLEgbQcn&#10;HvQB534pvks4GXOCwOD2GPzr4a8ceIhe3MnzZSEsqk9CcnnkfgK97+L/AIpkt4zb274knBRcDkLj&#10;tXxdrt6XwqtkAZGPUUAcXrNy1xK7jBJzk8/n9T6e1ZGnoZbkAdMnjPpxx16fp+NOu5C0h557e3rn&#10;/wDVWppVqeX9PTnvj/Pr+FAHVWUDBeAAOuSCMc8f5Fd9pNvlVIxntxn8vTp+lczYwMT8h5HUn0xy&#10;PXtXoml2wG0kZJxnnv1/z7UAdRp0B2gdf65/Hn/PWujC4QA5I9uMjjPSs2yjCkZ61qM2QRnOOn+f&#10;8+lAGbfTFIzngn8Onfn+YGPauPndnYMFIBJ49uvI/wA9q3tQlPO0jA/ka5xmOAw5Hb8c9/bNADVJ&#10;LZIyfbOR6dz7U08jP3VPTrj8v/re9PwqgdwTk/j7UhwBnHJ+uf8APb9KAIjksCMEfjn26+/t0oYY&#10;bHQfXrz2/T6Z9qlKgvjGB17j6fSmMvVh39eB1wT7D9KADODuXgj9O3UdaYfuEZz7Y/z1GaeVGRtH&#10;X8zTCvO5uSDzjt3GP/r9qAI2XdgDJz3z09KpyyJGpJIyD7/14A+vT8KuEkDpgc9sf56Vk3ziJc9+&#10;nPb0+vWgDA1GYqDztH0x+Hvx3rhbmcE4XnPGPp6dO/41vavcfIc9SOMdh6/0rjHkUn5TgZxkHpz/&#10;AJ/+vQBftYyzBc+vQc9P8/8A1677SomCBtvAx2POPX/PvXI6Xb7yC3zZ578jvXoVhAEKovAxj/Af&#10;WgDfsYWkYIBkd/pjjI+ldXbstrEZJTgD16/578dKx9PQcMeAMZ6dfrXifxp+LNt4T0mS3glXzXVg&#10;o78Dr17/AIc+9AHAftAfGyDSbafSrGQB+VJB/P1z6Aj8TX5V+KPEN5rV7Ld3LsTuPUk4yfwP8v61&#10;1PjLxdceI9Rmu7iTIZj15zz6dfxrxzWNS4KhgTx+mM5oAx9RvXMhAJJJOcemOuap6VpVzqVykSqS&#10;ScdDzTLS1n1CfZGpcsfTr/nvX2F8IPhHJfPFPOjAlgenCg8igDt/gj8IkmmhnuIxwRu6/l+I6n+t&#10;fph4S0+DSLaK0tFwUXGFOPoMe2e1eQ6Lp2neGLNILYDdkAAHOSMd/r1r2zwWryubuc5foo+vP59q&#10;APpDwtAxEUUXLttyffHr7f8A1q9Y1DWLTw5pTySMAQCTnHJ9P6Vw3h6BdF0w3t2PLlK7m/2B1wPe&#10;vIvF3ii41m6ZQ22BPujPXng+9AGL4n8QXGu3bXEzEgHgZ4x+n+eK5X7vAJBBxyfof/rcVaKkkseC&#10;fX+f09OahROQuenX1HqePQ0ARlWG516eoH+cUxwCUJ5AHb8MYPI/zipXCgDjk57gdKhY5U7eAPwH&#10;19PwoArOcY7ZB/D9BjFYF5OoIyMjA/UdPb35rTupFVcZyRj+vfj6+1cvcSKzEHk8d+eP844oAqSO&#10;WZlx06++ee/B7dOv4V0Wj2YYhyMjPpwfbtz+n51j2kDTMGHODwOnvx+XXFd1pdskaBSMke3T2/z2&#10;oA6KzhwQuMDHXpj0x/nr9eOjtgWIyMdOx59fXHv/AFrItUI69eO/bj2/Suhs4yMc49T6+44/lQBq&#10;QoAoAPf9Pb/P5d7jyDaN2cc88fkM9eT7e1QIo2/N19B3z0FV7mcLETnB5x/hmgDI1S72gqvJHb2J&#10;zxnuP8a4C6maR9pznnrj14/TsK19RuN7EE8Dn078dP8APauel3HIBz+fPt/nvQBXI5ODnqOec/j/&#10;AJPpTSBg9+gzwPr/AJ/pUrLkHrjnt+XP6f8A6qb68fJj68+lAETHPzL29jyc/wCfamhNx57eg/Lv&#10;xUpDDB6DgnnOe/v/AJ96QDeSScDqOpx6dj+RoAZhj6k8c9OfX8P/AK1M2YyFHB9wMc59PepChOMD&#10;k9sYPtn0/rTmXADEcD9fyoAiYKSAOCcdvy+n+FNKhQVGeDxjtnt3wO/NStkZUjBJ9+w6f44PrUTE&#10;cMAWAPXp9aAIWUKWUjHfPc59enOM/wCNef8AjDxfY+HLOSZ3AYZ9yfx9vSn+MvF1poFnLJI4yoPf&#10;BP079eK/OP4sfFm61i5aC3lwmW6dAD/SgCp8Yfi1d6vNLaWk5ZAeMHgc9O2ff09Sa+Rr/VZ55CXf&#10;JyfX9PX8avaxqhZ3KnO859ef6f5FcoSZpCW4z7fpQA8Bpn9SewBzyf5V6d4D+H+q+J9Qjt7GJnLk&#10;DOMgDIzntxVr4cfDvUfGGqJa28TMGxkqDx6g8d+369q/af8AZ/8A2bdN8K6THf6jBtfAbkc8ep7j&#10;2oA8x+DPwGtPCelwXFzGFIAbp19z/n1r3c+HZdbnj0+0RthYFmOdoHQfgPSvb7zw+97JFZWCYTp+&#10;XA6cdPy/n1aeH9K8IaTK87AzBdzE+vt9KAPHrqy0/wAH6Q0cSqkzLjd3A9fc9se/WpvBfh+XUZk1&#10;i8QqgbIVhnIHQnPXnkfr6VZh0WXxRqo1HUOLZMYj7cc8/lwK9StoEhhWOFcIO3t60AXC/AAGFXp9&#10;Pw/n6VXnlWFdzdB7Dt6/j3/SnvJtPHU885/T/wCvXK6zfGJChPJz3/z+QoAwdd1Uhii5AGfXn8cZ&#10;/wA/WvP7qdpWGfvfX6ev/wCurd/cNJIW39Pxzn0/Sshy/OSct24B4+tADSwPUcgeo684wMH/APVj&#10;1qJmIB9BkcgnHHFSOpKkEZ2nHoff/wDXUewkZGQThe348/WgCFgzDLDjj/I/l7/zaBhQoB4z0OPy&#10;4qZQBhs9Pp6U14nK5AGDkfXHT/PvQA3Ccbu/bqM9v8jr+lKqnpnkZ9sZ7DOMf55pmME5HB5yfb09&#10;ak256+3QE/5yKAItgwcEj26D359fXNID0LjAA/yfpSlEGGIODwec8duPX2o2ggjOQe2M59M0ARsc&#10;AjqBjpx+lRgHdgjIOTnOcev+cfSpNrEHZ0OTg+3bt69OtKVYcYwPfsDxwPSgCJsgkNyff356/wAv&#10;/wBVId6D5ecngkdR+v45Ht709l45GfxHfigE7gq+nfnp2/KgCJiTnI6MRn/Hj8/1prsuwAnPQHr6&#10;84PHPX6e1I2OQTkY6+vb/wDVWXcXCrnHI7/ljv8ASgCK7uCrHnOe465xzmsVmMp2jocD05HXtz/n&#10;3p7uWkKqME9Rj1yP8+wre0nSmmlDMOvHT+o+tAFzRdGa4mHmDA656f5/wr2vSNLit9u1cH8sA/h0&#10;/A1m6Lo4i2lkA/z1/wDr/wD1q722tlUrkZx+nPSgCa2gxgqOT+JPPcn88VuW65G4np6fnzVOGIdf&#10;Tvz+Wf8A69aI6cjAz69M0Af/1Phv9mzx++i6nFp07kAFRyc7QBxjn9Onav1+0fUU1GyiuE53KODy&#10;T7Z9P0/Sv59/B99daRq9tcAbDGeecdDwOOOOvP1r9k/gj41/t7Q4o5nBZFXPvngn8OlAH0UAxyAc&#10;59Of855pwBAJIzk/QcdzTVOSec5z+OcY9qmRdoCgY/Drg9vfHagAClcrjpg+v6/WnL15GAMfz56f&#10;l9aXaxyM4Pvxj/IpjluNxz159vT/AAoAehIOSOPr2GP89/xrSt7raQcZJIxkcY9P/wBdZg2k7R29&#10;x1z3/GnqeAAc9PrQB2FrfZCqRkH8OOnXpx14rX3LIPl7e56fj9P/ANVcFDOSQ3r+OTj/ADitm1vm&#10;GPmwRj9R3/p/+ugDdeM8k8gj2/8Ar8fSqUkAOWYc9Pb3GauQyo4yTznj/OKseXyBnOR7fp6/zoA5&#10;me1yCG5Jz2/z17VgXVoWXOM5zweO/H+I/pXdSQYBx39c/hWXNaDjjjP5YFAHmGqaebm2ltsAl1YY&#10;b8/bvzX5SftM+Bv7K1SS/RNvngseM5f+L25x3NfsZd2gwfxxyMfh/LtXyP8AtH+Ak1vw7PeRpmWJ&#10;TIOM4YZyP1/pQB+FOqRYYllwR269P5gdKyoJDHIGBwQeD0xXpHjHR4tOvLiLDcZweuMdh2968vJ2&#10;ucDIPr0NAHt/hbxXqlzaHTmOIlBXduwSvpkdu3Nchc69PperyqThOOMccdD1/PpWJoN3DBMS7lAR&#10;g9h9Kq6/JFLcmaEHaO+e3p70AdjrXiZNRtAvQccc/meT+ma5jS9duLO6XyJNig/d6Dv1+v8AnFcu&#10;ZzjYTx9aYsmHDdD9aAPfdG8XT295BLHKS6MCfQeoHqDX65fs1+Ok17QY7R5MsF6Zyc8Z78/56dK/&#10;Ce0vTBIr7iMdRk89h9a+9/2XPiX/AGdrEWlu+Ah4Xkcnt1/zigD9mAwwFUfeH+f84p4K4wDwV6fz&#10;/pWNp19Dd2ySRHIZfr2HWteNhnrx1/xOT1/OgCfjoBgn9P5fyFNZsktnB+vUY6enU88UmeeOM457&#10;5Pbv6UuAzhTwSD+A/wAjn+dACnAJycA9e/8AP/P86btK4Oen4kf/AK//ANeafHxkKMdPxxjn8KAu&#10;3qOR6nOfbigCBsAnJAJzx1z6gf40oDEgH8vpjrTu3HUk/jj6f5FORSSCDjPHr+A+n+etAAcemAfr&#10;n601hyGwQBk/5zz7n9O9OC9R1J4x1zj0pykAj159uOeKAGZI7Z4/Aj14PrXO+J9OTUNGuYZB0XK5&#10;AyNvoPp/TrzXRNkAgn5R+H0zTJEVg46huPcgjp/n8qAPwv8A2gvB0+ieJL+aJMIzB1I+UbX5XPGS&#10;fp/9avjnVbZYLh06n+vtz+lfrf8AtY+BWdPt8rEKiNGq5wThsqR+Hr/jX5Z6/YiMscYY9cn5sjJO&#10;e/50AczpT7L6PrycDH+HcV6qLcKYJl5D7V79uoP+QfzzXjYDRShvQg9emDXtPhuddVskTdgoM9uW&#10;HYmgDrLywie0Vhhfl9PTjgnmuLSEkvgfgDnp1B6Yx3r0kwQf2I7kszkAfN25IwB3rj9Htm80eYAQ&#10;5b3I5/r60AZc9gxUoEKcDtjPHb8e3b3pmkx/YNTgulG0xsGPfj0J7/8A68V6Lc6YrRDHLngEdien&#10;J4Hb/PFctPpUsTsyAgjO09OnAB65xz260Afrp8Dtej17wlbLE29kT159yB6jHHP1Nes3VorRsmMg&#10;n0P+fz57V8U/speJWjSPSnYHZ8px05Pf056V97zW2V4GTx05J/X0oA8k1KwKksqkc/iR07jv3rGS&#10;R4nBJIGcf/Xx7+ma9PvbQSZRhyO3H44/CuIv9NZGBjHv06ntQBdsL7OFJx2PPp+P0/lXbWF8GI5x&#10;n06fQZ9ent6jv5OjGFyOnqDx+ddHY6gFxtbPAAx2yKAPYLO8MhQZyDnOff2/z+ldBDID8+cZ798A&#10;d+/pXmdlqG9flOCPxI7/AP166+zvRwFOCfw/z0/zngA6nLcbTx+WOOMY/wA/jTxhpOOnXoCefXpW&#10;bFcBgNpwTx+Q68VfUkAljk+v1PtmgBxYDpkfnwc8f/XpSvZRkcf5/TJPvQVP0wT+fNOBz8oPB444&#10;6dfw7UAea/EywN1oEoUYByrNjkbh+XpmvxH+JmkSaddTls7oHKksDn8eeK/enX7ZLrSrhCCQF3gd&#10;sj/OK/IH4/6P5OralG6KqN847feGeegx/nFAHwLqURjuH3csT25wO2frWWq7iAemR19+Oa6fVI1k&#10;HmMME89vqf8A9Y/CsNIgXIbhTnoOvcfTGKAM9IyMvnAGe/cVFjI3MOTU14czNg/KenpzjOKiUA59&#10;sD/GgBY2ZcbeOf8A9f4VKwVSHxz3qAYz14/zmrMpXYG6Z/X6+tAH6O/sM+LUttSGmyv92Y5HPCsD&#10;gjPP4D8K/Ypo1ZSQTgjH+Oeetfz0fst+IjovxCS3V/L+0qMZPJZTxj3xmv6CdEv11DSra9X5hLGr&#10;gjvkdvQA8daAM6/t88heQM8fqD/j7Yrjr21zu3Ecfpg8f5+npXp80QdRgZ/A/wAvp1P4Vzd9ZIeg&#10;z9Dnp0P6UAeQahbMcgLyOepPA9u34f8A6+PvIguFXgHnGP8AOa9X1Cy4YjgDqf1HT1/wrhtQswRu&#10;wTjP48dP60AcLKm0jacH16/z9P581WXETdOBnr27/n61r3EIHBGcdfr2I9qxpSqllxgjPP8Ak8+v&#10;40Ab9hfbZAAAvbrn36n+fXtXf6be4wBjH45HPv8Azrx9ZcEOTyOmD6dvb2rqtL1AlgueFHfr7fjQ&#10;B7ZYXmPlyR0/zz647VsakxudKugvBMbr1AHT/wCtXnWm34+VQcjv/X/P/wBau2t5vOgaLOAw6cdC&#10;KAPyC+PemSWvj+/kZ8CVkYcZ2714PpklevavlfxNbRrK7yHcS3qe/HUfzr7e/ab0p4vEwvwxIlgX&#10;PGT+7cj+X4/rXx34ktkMbA8HHb07AntQBwunK1tdpK4BIYDH8WMjnHYc17ZYuGslymMMcDvt7fh/&#10;n6+CwXLC8GSSScdeT6ev869h0a5drcOxIDYb15x6+/0oA04nEcqr90I5PUHqOQD9R9euSetbFs6S&#10;FJCSR1Ge+T/nv9cVxskm67EanuCF9OecegPX/wDVXVROkKDGVJ+bnuOv1+lADb6ENIu1NpJ25HJw&#10;B1x9TyOvv6e6fs9StpXi+Q5xvMUmBkHcrcn2wP8A9deNtMo9FByeOGyRyDXovwsu5bbxnbbfk81D&#10;z3GBk49/woA/bC3kDwiZWyjjPpnPT/OM1aDfMD1yckZx+X+frWH4duPtejWU+SweJD+nIrbGeT/d&#10;P8/5UAOK5z2z3/D/AD1/xxE4z93lj+Qx0xz3/CphgAruzjoDxxTnAPbgj/GgDGuEQ5xwDn8P5d/W&#10;uavbUOCV6jJ+n4+9dlKue+B68Yxj8/zrLuYBt5HXnOc9PpQB4/q1iSxXH8uvqPwHH515rqlmQx74&#10;478/kev+cV73qdp8hPIA4x0BPv8AnXm+r2CsC2CG7en40AeJ3lsVYgAjJ7+3qPx/xrKUMmAx9ev+&#10;f8f0rt7+z2sW6bT/AC/L3/WuPuoSSQcnHGT3PcDvmgCzZz7XPPK8HOPbkH+XFdvpl2wKsTjPXt7d&#10;a85ik2ttPbgZ6cf/AK/610FjN5ZAzz69vzz3oA900e/Plje3Hb/63cV39hc+YoYnJGOmBn8Pz/8A&#10;r14bpN8wHBwOn447duc4/OvSdMvAQGz83GP6gGgD5M/bKJ/4Ru7l28CS2Y4HXrwRyfbFfk2+6V5S&#10;y79rHrwME/zr9b/2sYjd+F750GSot2PPTDFSR6e9fk/rMTW9/PbkruHUKfXufWgBNMtRJOucFS3Y&#10;/XjPStLW0cWuMEgAf/WPX+f8qp6MVMvyFZCG6p0Bx6H8c+1bOqQzGB+cAqc9jjPX/wCtQBxlurOg&#10;3tgPx9fbse3X8xV6zTc67F+QZ9unT6Gq8cPyqxOQuT6+3StG3B3Ko4Axj2xyTQBpSrhF3EkgbcdM&#10;45JH+c/jXafCeKRfHmnGMYTLFyDt4OMDvxnHBrlFTcACTkAnpgfX/wDX0rr/AIcbB4ytEVwgbvkY&#10;7dT79v8AGgD99PAoCeFdORSH2xKMjt7cV1zAdeQM+g4+ueo6cGuL+HXljwjpxQsMxjJb7xO1QePc&#10;jPrjr2ruGyc85JPGT/h+lAGXPGTyARnj9O3p9K5XUrZHQl8YbGOM4/x6fSu2kQEnjBGBjnj2/wAa&#10;w7y3ypAyAO2P896APGNVshlhjAH16H29h0H/AOuvHtYsC4I25xnGePw/X1/GvorV7QODxyMgeh4/&#10;PP8AL6V5NrdiWBK9MEjOOnOf8+tAHztqVsUc55Ye2M/h9P0rKRirHGcDHQ/yzxnj2rutdsljZnA4&#10;GRwfbjArg7gbXYAjAxnPt/nFAHS6bdtHKFBx69OfUAc+tesaNe5xtPIxwRz/AJ/z9PC7GX5uuT6d&#10;uTXoeh3ZVgTwf5en9aAPpDSLzAXLHk/5z71peLbsL4Yuc8l8evbnn1/zzXBaPfEum45I55/z/jWr&#10;4zvP+KdIB++w46D7vQf5xQB+PnxHL3XirV5lOQbqYjk/dDYx654714o1hcHUFihBYIWIO3jJ7d+h&#10;71654pnSTWruQHAe4my3XgucZPWuUTWYI55La2RRuxu3E5OD1B9PSgDqLfSDaWyx3B6JnHAUcZxj&#10;H+cDmuP1aO2jvmWJcOQvzfTqD6c9AeK9Aa/hMMrZJd1O3uefX8vauA1EiW7kKrgHB29QfT+WfyoA&#10;5678k7dnzsck8YHP3Rz1q/aL5Co8ZYHpgDkEdfr/AJz3pHi2kjJIwMY5+vX6VqW8ClWLqMgcd89h&#10;+BPWgDrPh1ZR3HizS3uQGKSBgmM9CcZ5HHT+lfut8LoAng6w7Axgkc9xn+ufevxF+Fdrv8Z2BJ4D&#10;NjvgIpycjgD6Z4r91fAlqIfC9gikcxK2AehKjH4gf0oA272EFN3Qcjv69vX6/pXm+uWhILdz1x0x&#10;/wDW+n416pMoKkHJP4d/T0riNWgVtxxg9j7jjv6f40AfP+v2uGb5eAeuc5HfHH+f1rxTXrUgspAB&#10;6dTx+nr7985r6N1uxDowYfL06dfYd68X8QWwCOpGB1HQfTPbA/rQB4jcbopPLQkdOOf/AK/1rc0m&#10;4MbjcAQSDn1z1449vxrN1OHy5CSG449s5Of8OagtZGWbdu4BzwegxwecfjQB71oF4flwuT15I49R&#10;6/T+de0aFcnC84AxwPyHbJP0NfOGgXallYNke3vXtXh+8VlUnGR/X07Z4oA990m4WTjJ3EfTA7Ee&#10;mPTH412Vu6OikdD/AE/zmvLNIuRuQYz/AJ557/5+lejafOCuGGAAOfTn0oA3BgqT1z+n+PFN24zk&#10;/eOPzx2/yKVdxB5wT29PX6f0ppGcZJ4UZ9MD09P8/WgDn/E00dto15KWK4UjoRzj9f5fnX4k/H3W&#10;JNR8a3ig5W32x9/4V6ZHT171+yfxHuhb+HZ1Y7Qxx3PA5OK/B/4oao994h1G6iJJmmc8Yxgngj8K&#10;APMbgRb9y/MSST269/8APWvWPgvpJufFllMSAY5A/A6nOeMdf514fNeSDKLwDwc9eueDx6da+tv2&#10;a7M3ertP5WSmCrEdGOMf/WoA/UPwdZvHplgrLsVjuIP3izdBjntjIr2C3luLkGxhX92G5Pdieh4/&#10;M/ljk1haDp0KQQb34Crz74GcH9Pwr0/SdHUOhfJb5mP19fx/ligDY02wZbZ8DJcccdDjgHp/npXz&#10;t8QtCS91qGaWHbFFJ5h3HLKkOCQPUEkDn3r7GtNJlhsRJnDH9PTj/PNeAeO7GKK8nvZ3CnaYc4z8&#10;yZJIz6sQAO5BNAHx74v4062tyGBmMkzDnqxwB79OuP8AGvn3VIXRzuUcn36Ad++e/b+dfSvjaA70&#10;ilGDHEobb6nnp7k8189a9GwOCckHjjuf69KAOespGWRcDJBAHvn+den+HbhBsx0XbyeOPyz0ryKI&#10;KtwFJyD69/frXonh2c70IOckE4/z60AfSXh+4yqLntz7fj6eteuaZKQFZicdznAPH+fqf18F8PXJ&#10;+RScg/X/APXXs+jyho4whzhe3TB5OB6+1AHq1iQsSKCRjH4Z5P8A+rmtbOSMsf739f0+tc9pshIA&#10;IyQOvrn09a3l4HBx0/Dvj2oAkAAJI6fzyfr+tHBYtjrjt7dR/wDr4/MU/YCMAY+vf2pBkHJH6c57&#10;f59zQAhGMZHB6+vPf8+1OUDk9M47f/X6+3b24pWReCOhPP4+n+FIvDY5AxjHoM4GfSgCCVTy2M5+&#10;v58f4/41yuqRryp7/wCccds11jLlCq8ZOffk+1czqg3A4JGeg9ev/wCqgD5Z+L+pLp+lysCVIDZz&#10;9OMV+SPii+kurqWeQklpD19OvJ6n29K/R39pnXvsWnTwRbtzkR9uDjn09fp0r8w9dmYswXJBPUds&#10;GgDjr2Qs5XOA2PXoe/r9f0r6b/Z58NHWvE9hG8YKtMobjsOc+hwPw6mvmK2iFzcAZPJH+enNfqr+&#10;xb4Ft9SvG1aZSFtx8vHJbp/n+tAH67+CLtNJ0OxsdpTzyNq57ADAx2/pX0BZXBewDY2g/wAvX/Cv&#10;H7PQ4lurYFSqwoAucc//AF/evU7m7gsbFQMAgDH/ANagCAy7pigGCOo7Z9BTdZmlhsmEfVUIz0BJ&#10;7fQegrG0q8FxOZMZ5J64/OofGWox22nMxPKqXxnH3uByaAPB7+dprqRpGyS359jz19/19qonHJPI&#10;HOO3pn9M5/CjLMoLfKD9On+eppWUYPU4GOM/WgCPg7j0zj6HI/T3peVHTkE++D6n+nX2xSAn0yPr&#10;jHanZ9OQcdzySee3/wCrFADC3HXAPPp+J/T8/fFIAMgqeo4JPOPQ5/L/AOvUgQlR/Djr2A/H+X9a&#10;CvvwOP6+n5igCIFf4ep9vT+vvSSAlSQSAfwwevTjj3qTBKgY+U9f/wBdDDKHHJ/L2/l+PFAHI6qv&#10;ykFQT1+uPUYryLXwGic4+U84ySM5/Q9f0r2HVgcEHkY9P8/ma8j16MAOo4A9Dxj1+mf/AK1AHhmv&#10;xlQQ3Bzn3HXGP6/ka8d1Q/vHwMBunHtxnp69q9q8QDdkEnnOD+HGa8W1QEyuGwSGx1yOD3oAybQP&#10;5iBTg8Hr0AxivWPDZGVG3gnufTp9a8qtDhgo4GRgZ9xgH68f416r4cGxkYdDnjv/AF96APdNBP3B&#10;nB69T+Q5xXqmmH5QOmcAf/qx6f59PLNFT5UGcBh+J5xXq2mqw25OMDp/WgCTxPrEejaHNPIcFUOO&#10;fxPf/wCvmvxg+O3i+TxB4quIkfKQMenTPqf6V+in7RXjk6L4eniifkRkAnpkjGT6/l6V+QWs6g19&#10;PPcyHdK5JOe5/P8A/X+tAHD6rKQxRcnH4dT3/wA/zNdN8P8AR21TWrW3Ck+ZIv5e3+NcbOpluSCM&#10;5PbnrX29+yl8N18UeL7JpEJjjdScDPQgk5oA/ar9kX4aweE/B1pcyR7GkiWQhgcjIB9/brX3LYXI&#10;Ykgcj1/p/wDqryzwtZxaJoltZxr5eYwOn5V6HpjlIE46/h+p/nQB00r7hwecf5z9K8u8dXy6dpss&#10;zOcqpO3P5DP+HNekRjchdhgYyevQf57184/GHWY4oBbjvk+3Ht+tAHxv45vjdXUrucncWOD1JPJ/&#10;PH8q+eNelPzqRgfiSPwr2jxHMx8yQjJbrx6f1P8AKvC9YYyu5JyBn8R2/OgDz+7Ykk56fX+Xvn2q&#10;SwXMwBOWU9ySPbpjp7cd6S5X5wQffp39Pf3q1Yr+9DDgZ/PPPH+TQB6j4fjCqnBBPfB49/T0r2jQ&#10;oOEAJBxnp/I/0xivJ/D8Z+Q4yDgfiR1//XXs2ixAbW556D6dsd6AO4tV2BVwMjr+P9OvI/nXQQKy&#10;4Lf59c/5zWNbrjaQOD+PPfn6ev41tx9ACev+elAE6rx05HHXpSLhvmJwD7dfy5oI7dMn17envUwX&#10;nkfrjHv6UAR8AHGeP50pUHgnBPTuce9Sv82MDOevbr6fh/nrTMAHqfy/OgBuQeDxk9fTnH/1uKRs&#10;MCBk9v145P8AnvTwBgcAAf8A1+h5z9KQqACvUjpyP896AK0vfcSTz2yMZBwOmelYmpTBYnxwCO+P&#10;T09CT0P+NbchyCwHQcH29f8AP1rzPx/rsei6RNcbhvI454xj1/CgD45/aL+IC6bYXFrA+HcFVwck&#10;k9T/APXr8ste1d7qaR3feznPpj1z2yPSvcvjb4zm8QeIZ3ifckRI9O554r5lupvNcsRx/npQBUIL&#10;EnPX/P8ASvoz4GeBpvEWswPJGSiOpPGRjOR/hz+deI6FpMmrXaW0Sl2JGcenrX7C/s1/CeHSdJtr&#10;2eIgvsdmIx0Hv+f/ANegD1bRtCh8PaFDEseCEyQMDpyOn+fyrirDw/P4g10FwWhXdjjdyO+f6V9D&#10;+JNOigtRDEBvYYGPpjH+fyrd8KeB49K05r2YbZWG7kD8/wAqAPnP4gqdLs49KgXDsdvAx0/x9q9s&#10;+D+gjSNL+1vFj5VlbjrKV4X/AICP6/WvN7rTj4n8WscExWhBX/bxx+vtX0vaWsdhYQ2MAwAoZh0y&#10;3fp2HT2oAjkkeV2kc5LnJ/z6+lQ4AIcnHt+H+Tj+VWOCScn9e3T/APXTCDkgjoRz6j/PGaAI1KjI&#10;OcdP17dOKACMHOBk54Bz75qVVHyjHH0xnI605VwT1AI9B+nr/nvQBWCg5UDjk9/1/wA+2aBz2wP6&#10;HjA5/HNWBGDg5PJ/M03B4Y4wO/8AT8c0AJg5ORg/X8sdKQ5AIxnuecc8dvpTgmM7gSQf1/nmhgMZ&#10;ByePTge3H+fagCrOSAcdSPr1HQmuS1STYCvp+A6dOP0NdVO/lqw6YPPbArgtauFQup+6PQDnv1/z&#10;mgDzzW52AYL6kfTvj/PtivP2BaY7uAc9D056c8Y/D+uel1icuSTkjpyPfP6Vg28ZkclwCBxnpj2z&#10;69vb8aAOh0qEHD9Qc85PfGfTPT/Cu/0yJjgYwc8YGe/Hvzx19PpXMabbKAnQAZA9/wD9fr6V6FpM&#10;OSuwZxx06dv/ANf/ANegDrtHtsKCBwQOv6Y/z9a7yBCoAwAVxz6D8qwtLgO1Wzgn2x+VdRGm1cKM&#10;H/OBn60AQXOUHpnPGM49OPT/ADzXLXbksB05Pr29fT6fjXS3ZKqSecfjnnA//XXmHjDXrTRbCW6l&#10;kCsoPOcD0HPfr+fFAHkHxj8fW3hzSJlVyr47c5+g74FfkB8RPFlz4g1WW6mYkAsR19/6nP8AnFe1&#10;/HP4nXOv6nLZwysVBJIGMDGMc/8A1vavj3WtQO5kLZLE9up4zQBgXtw0r4U8fX3Oc/8A6/wq5oGh&#10;3muajFY2qkySEenr3rLRGmcBQSTxgV+jH7HXwIm8Ua7Bqd9CQiENyP4c5yPyxQB94fsS/s6weHrC&#10;DXdUtsSsgxuGDnOTxjoMV+uulRQ28KW8QAAHPb+leY+DfD9toelQadYrtCKq/QAc+let2USwoO5P&#10;59PWgDXPCnPQ9s5rz7xlrkWl6fPLIeIwWb/P/wBeu1urmO2haVx0HH/66+Pvit4we+uJNPgfCIfm&#10;x3PoenTrQB4v408Ryarey3chOCxAB5wB0HGfxx+deDaxc7nJ9R19ccD1/P8ApzXcaxc43Ak5XP6+&#10;teXalNvlIJ5J6Dp/L6cUAZcQeaXJOSeck8+2fT/Oa7vTIAFDYIOfy9Offt1P8q5TToNzqc4B/wAM&#10;9a7+xh24H90fifz+tAHTaZbgyhI+B3wPbp79PWvStMtyoVvXGDzwR7e/XHtXI6PanaGYYx34/rn9&#10;a9EsYASOMH6dec8+lAGpFGEUYHI6cHjHt/SnTttUcc9P09//AK/61bTC4OQQf0/z2rMv3XBCnAOc&#10;YOc9Ofx9RQBz12wZiCcDj1OPT6/54NZZBVBjg4HuB2PqM/59KnlcvIQOv5c1F8rKeMA8cj/P5UAQ&#10;c/LjoM9Tg0uOmMHjHfHH/wCv9KnCc5Gck/U+9B4A65+oOc9eKAK7bjluMjn3HTP556n8qVVBJHU9&#10;+/4fgetSFSR82TnPp29ffFMLDnGTnnofpx37UANIJIIHQevJ/T0qE8qOOB+oA5Hp/nipSoPBIx09&#10;MD6cmoXyCQSR7f8A16AKzyLGgGMbSMdOg9DXK6lcZ78JnjJA7en6/wCc793Mo5PB4HTgntXn2rXu&#10;HIYYByM+/pj27UAYOpXG5m45HPXr/n86xIg0rDjdgn05ye3pj/H60t1IZG64xnnOPbmtLTLZjIJM&#10;cdB7+nFAHXaVCojHBJP6n8u+OOfwrstPjB2lVyCR7/WuasoiuNoJHH+f1rW1nXrLwxpUt7cuI9ql&#10;s54A7Y7Z/CgDK+IPjqx8G6Q8jSBZCDjJxlvQ/wCfavyT+KHxKvfFerTPI5ZNxyAx/wAgf55rtvjZ&#10;8XbnxPqVxa20rLAjEdTwM46d/c18kavqiJ/q2yQeffPA5/SgBuqaoQWG7J5Hr+B/n/nNcjtnvLkn&#10;GSzf5P4f/W96cvnXkoXJbJHI5HpnNfRPwg+Flxr95FdzxMY9w9M/T8f8mgDf+DHwnn1KaO8miLhs&#10;HkcHnOTwTx+vTODmv0L0fw/Y+EdLEjDDgDPY8+g9/wBK2PB3gaz8K6VFO6YwB1A7enoAPWub1q/l&#10;1K7YKdsEf3cenrnn9frQBe0yafULo3E3yrxsX0x0HXHWvsD4Y6FIYU1S7TKLzGGGMnruPbjPFfP3&#10;wv8ABcniC4j1C6ytpE3b+I+gPf6j2FfVWr6umlWn9m2BCuVVWx0XI+6PTHfvQAnizxO90Dp1qxES&#10;ZDEE8/X8evt+nnEj43kHknGScHjt+NOdmKlmO45Puf8AP1pB9zLAjGeOtAEIyuOOBx6Yz7Zz29s0&#10;1jyBgnv3/l/L1p5B3HYdg6dP0B/xpGBOM5GOvtx/PPSgCuw6gHJ7+/Hp169jVedgFLA4/wA9Dmrb&#10;MqAM5PsP8+ucmufvbk7MZwxxn2x6enQ0AZ17M75w2MY7Z/w+v+SaySSZSo4PXtzkfjk/hzTp5SQQ&#10;Tnkdf59O3tVmxh3OcggHHtn/AA49aANbTrXAy3r1x09fx+ldhaRDgEZI7jA/T29z/hWfaQ7UwPlJ&#10;x6cZ6H3/AMa6CGEdORkfz9/580AaNqdx2nlTz0/If/r/AK101tGQq57+3P8A9b86yrSIDB98jPf/&#10;APVWypOAd2SPfPH+fyoAld8BlAyRwB06n/P+TXL6rfLgrnJ5+vPufatW8uRGgBIye3pj39DXF3s+&#10;5yAM5/p04570AZsziQnjn/Pbj27/AE71SADcFsgYPTHU9/8APpVhhu6/MOfrj6d/p/hTNoGVPv6c&#10;56c/zNADSBndt69cnPuf8fqBUGMgrnj646fqatsFUFScEg8e3QA8Y74qHGwcHgevr2Pb/PFAEZyS&#10;cDkj+Y6+h6c5+tJsXr90Yx7/AIf59KlJAIJJ55/+v3/yaj4C/MM575B5B/lQAnA4yFOM8gdBx9f8&#10;f5xHGPXvnjjPvnn3/SpeMbQOD1zx+fqKb9wE9/U4+pz356UARPkHcvQY6jGQO+fw/l61wHjDxZZ+&#10;HrGWeWQB8H/Oc88/hUvjLxhZeHrCSaSQBlGT2x+fPJHTAr84Pi78XLvWZ3tLV/lBI+VuPz7nmgCH&#10;4u/FyfVruW1tpcRBuinGOfTPT19favkXWNbaVzgnJ646c9T+dSazqsm53DMSTz17Hg9exrkDvmkL&#10;n5mY/nmgBn7yZgFySe39K9Y+HXw61XxdqkNvaQtISwzxnj+XTmpvhp8NtS8Y6xBZ28DuWYbsDOB/&#10;9b1r94v2WP2VtP8ACmnRavrMG6dgCoZR+Z/oKAMT9mz9mS08LWFtqGo2wEhAY7l59STnr7Z7V9tz&#10;aURCbW0j5Pyr26H0x/n1r0gabFaxLBbJhQMcDt2/KmyQQaVEZ7kjcB9OtAHFR6RFoNr9tufvov05&#10;x/ke1eG63czeKdS8syt9mRiWIztYjsTnkf1rpfFXiO/8Tak2m2rbbaPiQjgE9cf09ajsbGK1Ty4w&#10;cdz16centQBJa2sNvCIo12qPfnPIJNWiQOD0HvUqqq56gD29etVLqYIpckZGMgZzgHrQBQ1G88hS&#10;PTPQ5wfz9eteY6le+Yzc9O+f5jH6CtjVtQ8yT5W6/n/nt+XrXFXLs+cdT/L/AOt+VAFKaXYvzDJO&#10;cdyfT+X8qjDKcNw2Rt59vyAH6UsyLKCjMcnvxz+n+fp1eqMF2r047d89jQBEQQCe3T6en5f560xo&#10;uCu3j2Oc+v5VOcHOQcknv/n2xUWxm6gnpznqfTn/AAoAZkfwjGCMce3TPv2//VSsjsAowR1weceg&#10;H/16ewYAq+CBnnPX3x6elKSeMgknt+nX/PagCoy9gMEj26Ht35//AFc0jK20YGR79Rx+VSkZzzyc&#10;/p6/y4phUgc8heTzkj0yP50ARkNxxg9+x9c8D+R/wpSM8gdevtnoMfy9KmwVAKdl/EcdMfz/AP1U&#10;oVhuABJwcfl2NAFbyicbhtwBn8fy69+aXZtOBgZwPrx19MfWp/lIxnjkZPoO/wCvf2zQYwi+x6fT&#10;+v50AVHQAHHGf0xn/Of071VkkHA6cfX8j/k/TpV1gQCM/wD1z7Yxx71l3k3l5POO/wD9f8qAKVzO&#10;qtjOFHoO/bA4xWFOd5KjJJxx0yDzjuallmdyeScnafb3/L8u/NXdO0+W7c4G4Adfp60AS6bpb3RG&#10;VKn1H15x7cf/AK69h0TRo41DsvPBP8P4H8//ANdVdB0eOPGeo59fXk/WvRLW1SP5VByOMfjQA+1t&#10;lRdvb/Pr6+3/ANatqCMjvkjHfGKZFHnJ6/X6Vf2bfmbp2/z7UAOC4wSOfTH5/rVe4nMQLZwB6YPT&#10;2qR5NoIJwBjv0rida1hY8gPnb6H09/rQB//V/J02rpOFO4EHjgDt17/jk8V9ffAHxtLpGpxWLyYR&#10;sZzjJ7j+n/168e1nwqJE3wRggAliffnH0z6nrUfhiC50u9SYHa6t0Pcev/6qAP2p0q/W/so7oNkO&#10;oPfkf5HT/wDWdTduHPUdT7cf5P8AnPgfwb8Wrq2jxQM43ooHOele+4yCrDp/IemfT1oAcvz9evc9&#10;P8n/ACaYcYPHP5n/ADz0qVgQQAME9uvp+X+etNyDnA2nPIz2PX1oAFbsOD+RHv8A45p3XOBzhvx9&#10;uv8An8KailiGxgjPAB79s8f5NKMg+3Q5/Uf596AHBdv3Tgcn1/lnP9KljfHyxnBGPYE/oM9xUaDP&#10;HUj37Z6evucdqVSwPBwOo/x5oA2be8KcDqvOPr39Of8APrXQW94rEDP+ccfl+v6HiFbKDaffPX68&#10;f49OauQ3LIyN1GM//WoA7wgEkD5s/r/n05qCaE5AxnH1GPc/55rKtb/ICvwCB+P/ANetpHWUDnJO&#10;RnPT3/8Ar0AYs9sGDBe/5jPXNefeMtCTU9EuYJBnClhgcjIwQPw5616xJHnOeTz3Gfb/AOvWZcW4&#10;dWBUYP6UAfz/APx48HN4c8Q34khO1GOPQhiSD9DnHpj1r4/1iJhOZQu1D044/wD1Z61+xn7WPw8M&#10;jvfxRFi52nA/EEnvx/OvyX8U6dJbyyRsmBG3Xt17e39KAOKtZdjDaev+NWr+6FwiAnJx+II4x/n8&#10;azUzETxyM09gzDd6An6evHvmgCgzfOAOTThgH34qJz85xz/hQpIagC+Gyev+f8+1eg/DzxLceHvE&#10;NpdIdqCQAk9s8cn/AOtXnDHpzx6VNBK0UiygdCPx5zQB/RH8IPFsev8Ahm0mDK7BRjHzdvoPX0H5&#10;V7jDcI2Qxzj8Mdf89fpX5ffsjfEFriyi0yeUZVduNw4I4H8+eK/R2yvkO09QOh69+cCgDtonU5wC&#10;QOw78f57fWpFKD5jwTjgD8P6/SsW2uQcLnJ9uO+P8n15rQRw/BHOB16fWgC5gDrz/X/D/PNOYjBG&#10;cE/yI59evXr78cVGoOB3wTn39KeCR8u0Dk+/X0+n/wCqgBWXGGYevYfXn/PuKao6nsf0/wA5/nxU&#10;p57dfbkntz7U0BjjjA6/ljj8jQAzAcFOACR6d+4+nrR1wB3+v+P5flU2FVdxXnk/TPJzSdc8YPHp&#10;nrQA0qcc9R+p7dD/AFqNlByBnj3+nPP09PTFTZz1GM/5B9T0pvJ5UZJ/Hj/JoA+af2hPCH9v+G7l&#10;kB3JG0i7cj54+cYHqO+fpX4n+NtIay1O5iRgFyWyc8hh0xjPr75r+hzxVpy3ukSoRnZlvpnrn61+&#10;Kvx58EjRtXuHAYJDKybexjcbl4/TOfX0xQB8SXYfzCrZBHtzXc+Br/ybowSPiMkfgT39zn0rnNWt&#10;ikrNjGCBjuPrUWh3Zs9QilyAA3P+GPqKAPpu92R6eINxLHnA4zn/ABwPWub0sGOVkd+m3ORjAznP&#10;b/6/89mCf7XpySqM4UcnOTxxwf0GOa4u2unTVGhDfdY/Lk9jigD2iL7PHbBn+dm5+vHT8vX6VWvL&#10;H7XDuCEYPB746gjH+P681pW8apYpggAr25GM8Dv+Jp1vKsmY2G1ARntgewoA6X4Oay3hzxdBb8hZ&#10;WBxzksMHHpX67WL/AG7ToL1eRNGG9RyMYPT061+LkVwumapaX0GcxOCpAOOOTkEZ/Kv1x+DmsLrv&#10;hGI5zJFgdc5BGRx246/nQB0F7D/ERx1OQM+9cvdWoO7HA9R1H+c/5616LeWhB27QOc56fT/Iz6Vz&#10;VzaMrH159u/+fpQB5fe2W2UjPHqOuP5f571jLKYuGHPr0x68Dj/Oegr0O7tckqwxj154rkL2xdcy&#10;KuQefX8+n8qANCw1Es2zOQcevH5fzrtLK+G/cpwCQfTjGT1z29D+XNeTozRORnj8BjtXQWV+RyTt&#10;wcdMcdcigD2W2uiEDBs46e/p24/z7VvwTcHkcjt19sn8f88V5np+ok7V3Zz68Hp/nFdXZ3Z3HJ+v&#10;JPbg4HY+9AHZgk8c8+3bjj/P8qDhe+CORj0/z2/PmqEMwKDbwT/XoD19+KvKxKjHI9f8/wCe9ADZ&#10;kUxMr9Dkf4j05OP8e1fmj+0l4ZMd755QFXVoXycZ29D7cH06V+mAXIAHUnpnjPtXyD+0Z4faewml&#10;CEqrLKRjs4AyT2wTmgD8Ttat5IrwWZGBCSM8jjqAfQD9OvWuVncGVWXjy8DjrxxyePw/nXtPj3TJ&#10;YtQd8BVYYJH94Hua8XuFxI6gElSfwHbn360AVbqL5QcfMOO59xVZMgfX1FX5A0kJYjAGG/754NVY&#10;o2KtJjAQDrxnPegCBiCeTkfz/lV0LmIOcgj8h/nr/nNUy3PPH1FW4mDZXGOcew9/8aAOu+HOqPo3&#10;jLTL5G2lJl5xn6j8c1/RJ8INaGq+DrNlI/dfIOhO0cjB6dD36V/NVbztb3KXEZwyMGBz0Ir94/2T&#10;fE/9seD4YnPLQo4x0OBg5PucnigD7NABBBPJ7jtjn3/GqFxCNpHUnH/1/r/n05so3yc9eOc/rx+N&#10;PcBhuzgf5/z+lAHB39m+x+MZ4yQenoD/AIfyrhb+yOGdeSOp46E9+PX869fvLcNubGAfw/L9f84r&#10;idRssKWAx/X3oA8c1G2ZfmXgnr3/AM/nXKzfLu2jJGOnfj9c+3avUNTtD1xkjn8s1wl7bgSFfT1/&#10;X/P4UAczIxBGOCO+OPfmpoLloiD1A647fj7e1NmiKk9gD7+hHr7dO9Z+4I2fTtjPGccf/XoA9D0v&#10;Uwu3nOcA89/T+Vei6df5AjZsj69f6f8A1sV4ZaXTggqcIvHA6eg+v867PTb+QYUHIznHXn1x+X9K&#10;APlj9pyzmklgmQBzE80ZyvBBww+nt/8AWr4T8QMJ7VVHIIXrz0+mMV+jX7QNnLdadLMhwUnhkB9N&#10;42N0/lX50a7az7HiJzsYqQBjPGMk9OmOKAPH45UW7XHOGHB6n/CvUtHnC2hOcNtI9PunnB69znAr&#10;yiZdt26DkB+3Trxj3rvdNuI0I5yQeR0wD97B45oA0Uud17vU44B+vPv9Mn/9ddWbsMoOcgY6Y7dv&#10;rj/6xrze6uvJmC8kJlR6kds/y9etbNpcqyAjhVIPB4/L6dM0AehWUpmRiMknAPI9OcZHXHTiu48G&#10;3y2XiPS53OWEqKeeoY457d/X8K8k0y73syKOcnr7gYyfbnOP611+n3P2e5tpYkOYZUbGehU5oA/c&#10;X4Y3qXvhOxYnPlgrnryGPfHbv+HJr0M54ODjj2x75/n/AJz4h8C7/wC2+EipIYK4I57Muev+f1r3&#10;DGGIHOP69s0AICQQfY9uR/8AX9v8hdpzyOOvX/63+PNLkeucdye3+FHI+VeAPx4HSgCJ1GAoHHbj&#10;2/z/AFqo8YY7sZ9DwM8/r/n1rQIAUDIOf6D68VFImQc4wP098cUActdwEgg9D9cfX24/OuF1WxPb&#10;kfTH0/xr1KeEEDPB4x+HYfrXL6nbAqQQMn0JOePTpQB4RrFmql9udo5PTgE8Y+n59e9edahbqHb5&#10;cZ/Dg+v9P5V7pqtgrc44Oec/l/hXmWqWYBPyZI6ZOMf59R/WgDzeTIOc5A746+mT7+uMdKt28xJH&#10;Axxjgd+3t+FLdxGMlWHTOM/h+FUIiVfdjk5x3x+I9aAO4028GNwPJ9CMc+oB69q9I0e/fAGehHft&#10;1wR9PTFeK2ly3VQGBByBxnPPf6/nXa6TflSMYJII6jP16UAec/tMyvL4T1JkbyybeNi3XBVudvsf&#10;x9u9flHe29tHeXEkzNI7Mx28n5l7v/8AW/Sv1V+PwW68I6gGAAa1Bzn+42Tnua/KvWGJ1SZDhctk&#10;dcdBjJ7HvzQAuhqVudzEEglTxkHPTGPX/PNdTeRxSW7DkA5wcdcY5x7elc5osCeaoJZguegxnbyO&#10;e9dbdlWU8AYyMfyNAHJRRxFCCMEqQT796lijVSGJBAAxt9PTJq4sJbKquD06fmMds/57UQxt5iwq&#10;oIJx698jFAGtDD5MIcjLsh24z3POf6n/APXXSfDdSPGemL9078ZwOvb+VRooFkiBS7tuOMdcYwT6&#10;fStTwZCbLxhpksy5DSgsASAM8ZA6n6f14oA/dP4bnHg7Si2CDCnHXqo49uTXfKPz6dOnt3/DpXm/&#10;wrmaTwRpccgAEcYQY9APxz2/I16SPfgn/H0/rQAwpkge/v6f/q/nz1rNmjY5UgAemCffB6Vrfjjj&#10;nv8AhVeWPKkn9f0x7UAcLqkBbHHIyfT+XtXmWsWi7DnknOfXgY5Gf8/rXtF7b57cHj3IH+f85rgt&#10;Usd2WPJ6cc59v88UAfOmu2TZbaORnI75Pv0+pxXkGp2bRvu4IOecZGe+f1r6M1yyYhmK5AB7nrXj&#10;uuWahWcjgcnuQSP8igDz2JghAPQde/PQdfoOo5FdfpV3tfoABj2xgcf/AF/rXISqVZlK4BB7+noO&#10;3atGznKv2JHX69h+lAHvGiX2HQ54yOnAAHT8/atLx1qPl+H0ycg7z6AYQnn2rzvRrwpsAPIPr+ec&#10;fpVn4hanKNAITqkM5+vyHH+QelAH5deJXMl5KxPG6Ru+T83JI+nH61x+mx5uvu7z0BJP8/qeK63X&#10;42SZ2kBGVzj1Ofx6muQ0t2kvGZUJB6dfXHfH5f5AB6jBCzI27AGMZwO3YH0Ofw/WuauEWSeQ42r0&#10;xj+Y/wA9gOevoMcSR2RRECt93Pt9eevoO1ciUUTHzTwW9M/56/8A16AOfYEtwNvoB3yfx/OtO3h3&#10;bUA4BIJ6njnjoMDp/wDqqS5AVhheQv8AnjPb0P4VPArO3kYwBj0yM9AO2c0Aeo/BfTUm8Z24KMSi&#10;PznaMjocjr9P161+5ugR+VpNmhAGyGNOmOigcf5/+t+LfwStNvjKGTOc4jGGyTn8OcnHFftdowKW&#10;ECsu0iMdfp0/D36fhQBcliynTj37cdj0/wAa5jU4BsL4yP8AJPfp09vyrr9it8oHT+mOf8axL+Is&#10;jLjBIP8AXnHrQB4trVthW3DB6Hj+XpXifiG2GG4ySCOnXPcD8P8ACvonW7QF3yOOc98Dt/LvXjHi&#10;G1HzjGAOOuME88fjQB8465CELsQTjpknJAz/AJz3rlEbyyyg5Azzx6dR/n16816T4ls/v5GAT39T&#10;6k+teZTkxyncPrnOPXPX2oA7/Rp/nBIII9sjOOD/AJHrXtHh+8B2YOSMHPbtz09P5+1fOek3ZWUA&#10;dP8APHrj/PpXr/h27wyYI+n1x0Hp/k0AfSGiT52qOP075/nxXqWnS5IIOB9OgPY+3pXh+gXgKqxH&#10;ABHf07V6xpdx044AA/Ien+e9AHoMBWRQMYJ5/wA/4ip2DbTxuJ478c9f6/lWfay5UMPT/PStDA2j&#10;J5H654zQB84/tE61/ZPhGZ8kBIpW6+2AP68/Wvw515zdXEm/klicnnHPPA6/XFfrd+2Brsll4fuL&#10;RT8wURj33EZzn6c1+R1/IpcuxAOTnjnAHQnp60AcslhDPdIGPBYDkciv0M/Zf0GJnhMcGXeRQrZI&#10;BAIOPfnpn+VfB+lW32u7SKNAQxwfbPGc/wD1q/WT9lbwm8FpZ3kpVvK+bngEtwMeo/wFAH2jomkt&#10;EgvLo4ldR8oGeO4Az36GvavC1igIlKZKgg5/X/OK8vl3JiCA/O2FVz056kDvjt6c17z4Wso4NPTA&#10;JY4UdsgdwKAN9o5ZICqJ0A29gD/XB9a+ZPieIQby1XBMzoqlf4W5xwe/U8V9ZGJxCRgAuANvXqa+&#10;YPidGgki2j/WXRP/AH6U4z36k/lQB8f+MQJp5n25wcdOeMjr6+vrXzzr1qodjjAXn04x1/z1/Wvp&#10;LxJEziRhyT+uf69z/wDWrwjxBbDDjGfoeeenPvzn8PpQB4+wUTsVOM/5GOn0FdZoU4UqM4XjJ+o9&#10;R1+n/wBeuXvIhHKWbjJPfp9MGtTSJSskYBAyefYe/Pp0oA+iPDspOMnp0xx79OnvXtei3G+NVAzj&#10;v/IDg8H2HbtXzv4fuQqIznA4OPx4x6mvbNAuPlVGGBj14P8Ant07UAe4abINoD555/X/AD/k11MZ&#10;G3BwCO+SCfofqP8A69cLpc4woPXH05rtbZvlCqO3fnp1IP40AXwOo78cf1NLggEnJHr7Y/D+ZxSY&#10;OCSc4468nP8Aj/njNShTkEdef8/lQAxu+D7de+P54/8A11GRhBkcD8x/n2qYn2yTjrxj8aackhSv&#10;BPtQBXdTg8cNn6fXjH4e/wCVYOsHy4JZm6IN2emR3x/k10mwDGcA/Uc84/L61wHj27/s/QbuVjhn&#10;Xaozjn26fhj8fcA/Kv8AaW143erGyRsqrs7DpznAJr4b1aZnPzDIPIyQCQO5zn/P51758XtfbUvF&#10;V/JuyFZo/Y7T/wDW5r54v3+cIRgdAeck/h0z/KgC54Wsmv8AUU3dmBPHP0I7+3p6c1++H7G3hSDR&#10;9BNyEy5ZV+qqOcY6Y9K/GL4SaQb2/iaWIhVYcjn8DjNfvr8Ija+GPBsKAbD5O7rnBzz0xjj+tAH0&#10;fFqgm1UqGyiHOM8+3+f51Y1jUlk2qX4HA/HrXl/hvVGvZ5J5SBgA/UE5/X86ZrPiJPPSGA5809O5&#10;9MUAey6FIhUlTtwdo/AelcN4/wBSWUJAoysrYDHkYHpx+GK0fD1+fsfm5yFU57E8Y49Tnt+lee+M&#10;NQW41OO13ZES88Y5bk4/Dg4oAyo8n6+4B5PTp7VKRkhicrj09fbNQQkY9Txx/nOKsnPXjlsYHHT+&#10;vrQBGR82SeOMfXFPyCuAMZzzx2Pf601uTkHnjH1z3/KlHAAAznpx29aAFGQBg8H05+nP+fam4B68&#10;gHk9ef8A63tRj5Rk5K8//WOKXaRnnIH+cmgCPO7k5wOn4g857/5HtTWY4HG4/T2/XFSt+efw+n+f&#10;fmoXACnuTnOfbPscf5+lAHOapgxkdeo4GcHjqeP6ZryHXkyrjPBOTjtz6dR7df6V7DqSnBwMD8uv&#10;XPf16fzryTX8EOCOR198H1oA8J1z7jEnk+5H1yOvT15/KvH9V+V2PqfQfh/9b9a9k8QRr83YgnoR&#10;nj0+vXmvG9W2sTkZ54BOSM5waAMG2O6fAPB68Zx36H26GvWPDaqsiMx3g9fx/wD1V5Rb4M23GPmy&#10;OnOPf1r1Pw6eVKnk/rkc4x0oA960MqqgDGOfcjt/9bAr0AXCWVpLcMMAAkce3p/n+tee6MBsVeo7&#10;H+frVL4l+Jl0Tw47FwuF3c9hg9en50AfCH7T3jY6hq/9nRyFlQncFPr0/wD1/wD16+KLucLGy44b&#10;65H9PxFd7401ltY1q5u7jkliV9R6fz9a8znQSkDOFB/LjkZoAn0OwlvtSSGMEh2A/A9f59/ev3I/&#10;Ys+HC6Va/wBtXMG0sgVWxgbQexx371+U/wAGfBkureIoF8rhWXHAwcnvn35r99fhpar4U8IR2yqE&#10;YKMD/aI5/wAaAPom2vhdX0UGcCPOOnGO9eo6fJuaOJen+cmvBvB9x5okvJByTx+Pcf8A669w8PPv&#10;PmHkJ0PSgDqNXvI7DTncnHGMfhXw78R9UbU76XY+VUsPXoMce3evpv4ia8ltp8kQOCFZRj1x9e1f&#10;F2uu8nmO5wWOT14z+fAoA8Y8Tltsi5Gcfj9R/wDq9PpXi2r7ssu7JBPbr/n/ADivY/ETHnjBzxjg&#10;9eme+K8U1eTDyuoySTz6e5//AF5oA46fJY54wTjnGeM++Mdfb0rU01Q0q45AI5/z0rKn3M7MRjJI&#10;H5c9cH/JroNFjPmD6j3/AE/LmgD1vw/CcIRzjHUe/PqK9m0dVAU56dO36V5V4dRmVVxjBGB19uK9&#10;h0mM7B6/Toc9aAOqtkwFAAGfcYOP8/y6dtuNQcBeB19f61m26qAF6kg4PPPH+f8A69a8KEgNjntz&#10;wc/560APxnGTnGPX8v8APpxTgg56ZJHU/nzUh3EY6D3x2/8A14qLbhSOgP4dKABl2t1x19SPwB7j&#10;8fypFUkEjg/y9Mj37UpDKgychR79+o/ChWD8dcfUZx3oAaVJyuMg8c+nPf8A/V601gc8cjPX8O/4&#10;+lSEA7lPJ4H6c9+neo2wDtxjqB2PP59ff86AKM5WNC7fKCPywePrXwh+0x8Q4dMtZbG3fD8qFXg+&#10;/SvsHx14htdD0i4uJJdjbT7fn+v+en4r/G7xs3iLxNclXDRx52kE4OPT+n40AeEeI70TSSTucvJk&#10;54BOefp9OK4VB5rDnk4/Luf/AK1WtSumnmPccEfl/Kug8E6FNrurwwIhcFhwOcnvjFAH1J+zZ8Mn&#10;13V4LmaDcAwOSMg89Mf16V+3PgzwjFpejRokexgoB47AdP6Y96+ef2YPhF/ZWjwXVzbMp6/NgZGc&#10;g9Oc8ivu6TT1gtYokT734j6fyoA8qt/DZ1fVUhRSY1IOcDtj+fWt7x6yaJoUixj5wm3HU/lmvY/D&#10;fhwWNsbh0xI+SeensK8P+IsrX2sC0QZSLPHHLHoCPSgDyrwX4daGQ3t0SSoznp8x7dxx+n5V6JID&#10;zkgkdvQ/5/zxVm2tvslklqBjYPm/3u//ANaqkucsScA/0wOAOtAEbRr8x9M+3Tt/k+vXrUQ6D3z+&#10;Hfr+H4fykc5Y7uRx9DUeM5OPwIPQ8cnr+PpQA4DjqSPqD16H3/OnDHpwD2P9fX6/lSKpCk859Txj&#10;B/z7ZpSmO/A/Djr+VADc5OV49Oe39P8AOKZwAWX37/gTzSjAI9P6dulLtYkr1A554780ACN1zgg9&#10;/qahcrgrjB4x9ffjt1xU20huP8OvfFRyDavTg+3bPXPf9KAMi+ciM9+eg7cdMfl6V5prlyG3bhkD&#10;PT17HOBn+Veg6k+xDk8f198/SvJtclB354H19+3c+goA881J2klPBwPxPt6DP+eafp8LNJhhle/T&#10;OBn8iOn+c1TuGEkxXdwc/h+I+nFdBpFspCMemMZ6Zz/n+tAHVabDhwWHGPr06nPrXo+jwBlRkGAe&#10;uB1PuT+fHNcbpsIDKGPH9TjH+cV6dpFsCMAY479/6cf/AFqAOu0+MbBvGAeeecVtlQIzt6//AK/z&#10;qraRBUHGW+mMY/z1qzNIscZ6cc8Z/Hn9aAOY1q9S1heVxjbnv0/znNfnL+0d8WEgjl061lwRkcED&#10;nPB7/wD1yfSvo/45fEm28PaRPGJNr7TgDrjtn/PpX41/EHxbc69fzXsr8Kx289vr+VAHD65rDzyy&#10;3Eh3PKctyTnnqDnJ6e35V59LM8shdzuJz+P+ferF7N5zK5HBz9Dj0zgH3rS8OaFPrd/FawKXLkDj&#10;3oA9D+EXgO98Z+Iba0t08wMw+739/wD9Vf0a/s7/AA0tfA/hi1BiAnCjdgDGe49/rXwp+x/8D4dL&#10;MWv3kRyI/l3D1HWv1f0OMFYraHhFHb17/wA6APVdH2Igf+I/412Vo2AWcYwP8/rXIaZF86qvIA//&#10;AF1qa5qaaTp5mdsYB9qAOK+JHjOHS9PeOJvnPCgHqfU+1fFWs6g8skskhy7nd35Prn/P+He+MNff&#10;V72SdiRGCdo+ntXjusXKgNubgY/TjA7H3oA4XWbkAlAR+PXpz/n864SVvNk75z+QHce5Pof/AK2v&#10;qtwWJ3HIOe9ZFqplmPGOozzxn+uT7daAOm0uBlBJ3ZwOT7+3f8Bmu/0yFWxkjJxgEnH+fWuW023V&#10;ANgzkcev4f0r0DSLfDggY7Z6dPX+v/66AOu0yDAXJwMdT/nv2rt7VNq4HBwOvqMVh6XbZVSAcDsD&#10;n+VdbFEAmMZH+evbjNADG4TBGB6DAIz/AJ6Vzd9KXbGcfgeP5fh61v3cixxn1/GuSuG3SdMg/Ug+&#10;3A7d6AKblmO0gg+vbrzz/n1qMFgVD9B2P4fX/OKn8vcwxnv7cn8PTNMaI8cbD29gKAG464yQccnt&#10;6nFN4PJ/ljP+c5/yKlA6MCcjOPrjg+1CoMbl/h/M5PagCI4A+bnPTr/Sk6gk8c8A5/8A1VIFA+Y8&#10;+g7fgfwoLYByMDj36dOe2aAK/IOQMk+nf3/+t/jxUmwoJI/Tt34Pf8KssQuec5/n/n/IrIu5gIyu&#10;c+3Xr/8Ar4xQBz+pTgbj0z0+uOR9a821C4yxzng54/L8OR+faun1e62qQvBP8RHOQf0/yK89mlEs&#10;jEckn/DgUAPiVppACCSCRjjkn1z/AIV1+nW+AMDI9+pPHX0H/wBf0rntNgDENIDgHBPp7/nXa25j&#10;hhDSYVBySevv1weaAL73UGn2r3E5AUAkA98dz0/nXwX8fPjA2o3Euj6ZNlIsgnOcnJ7e3sa7n48/&#10;F8aTay6PprgTuD93sMdPb3r87tV1O4nmlvLltxZiST65/wAelAFDWL9R5rM2S2SWyeM+n+fpXm00&#10;zXExCnIOMY/L9ev+QKu6jevdyFTyOw6fSu9+HvgS+8TapDAkTNvI4A5A+mD1oA6f4U/Da+8T6jB+&#10;7ITcM/hz9MV+vfwi+ENtoOl291NF5eBkZ7Kfx60fAL4CWWjafbXV3AQQA3Iznjk/5+tfVevW8enW&#10;YtLVeVHb26n/AOtQB89+MJlaZtPth+6j64/lz0/CvLdM0aTWtWXT7RcRIR5jdgP0wev+Tx6J4pdh&#10;IdPtxm5lOe3HfJ7/AOeld94K8MW+jWK3twu6R8M2QAWY9voD60Ad3pMVr4Y0iCzgQAqvyKBjnrk+&#10;5rEllMrs7HeX6k88nn/P06VYuJ3nlMj/ADY6kDsPSqwVmByOv04zwTx79P8ACgBpVgByST/Uf55z&#10;+tMVf4R19u2T/Xv79qmKkjgen6GnbV2gE5I9vyoAhyOcDjt/+ofzNJgL83JHXp/L0xT22nBB4Bz9&#10;fXOMVXlcLtbHXnp7c+nf/wCvQBm3koVSRxjPU+3+e9chez78qxyx9/fr269MmtbUrkYOOABnvj8f&#10;XFcncOXk68kjjPH5e1AEiEySFWGM+g5x+nT1/wDrV1dhAyLxyT6DjI/Dr14/l3xNPt+Cw5OPy/8A&#10;rV2lnGGQc8fnxx0/pQBq2kYIGBgde/8ALr7fy9K6O2iP3ieOucjnP6fh+WKyreJQ3B5P1564/wA8&#10;d66W1i+VWPQcdP8ADrQBoQRkAc859/0z/n0p7lVUnIGOnGO/+eacoC5YHp/kDHUY9DWXfT7VI6Z9&#10;D2I9fxoAyb6fduBO7r0I/DH41zsrqRwDyM+hHXrnP/6qt3MpkPBwOnrz398fSqZLMwGM46cdfX/P&#10;60AVpAuQrDGccrzn159v8fxcqfwqPXoOR7/SlK7jnrnj6fhwfw+lSsM4bqB26fiPagCFkB/h5A9R&#10;yMdvpUflt97OSPTA5z0/xqwFKjapyDn3+uDTNvAOMdT+n1oApHj5jx+B45HB59/r+dNA3ZYj/wCt&#10;+fb3q0VLYDd+vGR9M/yqJlAO5hjPqc5x+VAEJxggnHvx79q4Pxj4vs/D9k00soVsHHzAfh/hU3i7&#10;xZYaBYSzTuAVU8ZA/wD1+tfm98X/AIuXOtXEllbS4TJyOnXgc/55oAi+LXxUu9duZLe2nwhJHB6A&#10;9uO/vXybrmq7SWdwXPXnOT6DGPQVJrWuEg4O5jwT6HPTn2HNcAzy3cw6sSePXB9fpQBI7m4fIBOf&#10;xzXq/wANvhzqvi/VYbKytzIzsvOCcc4Jz2x0pfhr8ONS8Y6pDY20DSB2GcDJA9fx6fka/ez9lX9l&#10;TT/CtnBrGp2379gCqsP50AQ/sr/ssaf4VsLbVNUtw07AOAw6fdPT09OOv1r9KLHSYLC3WGNAgA9M&#10;flV7TNJtNNgWKBAMewHbpV+V4rdDPKcBfXpQBhXHlWcJuJAAB68fnXzp458XXGr3h0zTjhFPzkHj&#10;6evaui+IHjeW9dtJ0pss2Qcdh7+5rzK0tRD0BLPjce5+lAE1jZLBHhDyfmY+p/T+ta6KVwcYPGOn&#10;+f8APemxwhRwfpjj9f5ZqRh1z1OfX8KAIZWCgHptz3HPfHb/AD+nF63qAXKqc9u/H09OTW1ql6sK&#10;MFOSc/5/+tXmOpXbSuwzuGee/Y56UAZ95L5sjHtnHqfqD/OqAXJ6ZIz7A+pz2/D8qmcgjnnPt69R&#10;/Wq5BGcHI698YNADAPmODnHp39R+lNKg4IBzx9OfXjjJ64PNTPuY7ScsP0/HtjpUe3Zt44HXGSRn&#10;oD0oAYRjAAPA6cdcDp75PA/rTeuTjAwT9Pb1qXnLAjp+n8h9KNjAA9MdefTpmgCDG3JJwB2z+WfX&#10;P8qjGG+dht9cc/5x2P6VZMfzEDqcdcdevH+fTpShSDtxgZ79vw/zzQBVIP3sYIPf37D+efp70whi&#10;Dxk9fpgdf5e9XDksM9c+3Pb/ACarvxgscHnH/wBfGevagCE5BbaCSvv26c/yppztYkcj24Ix/TH/&#10;ANbNWtpK5U4AAI4/+v8A19ah6Hnpj0PGOh/A/wD16AGMevOTyfqPb6flnPWms4AOw8e/A6enf+nb&#10;FSsMk7RgDj+gFULiVYSW3Akdcf8A1+vbNAFe4nAQrnPTnkjn8ea5q5mLkrkdcHAx/n3/ADxU93dZ&#10;6447enuKitLaW6cd8Efz4wf8aAG2Vk1w4OMBcf8A18fzr1bQtD2hHwABg89u/U+vWotB0LYI3I9/&#10;bk9vf2r0qytURdvUc9yelAD7O0EWFAwQOvTI7ZHT/DoPWt+FBj7vP1/D/wDX1qGKEAAd+g/LpWmk&#10;RXGeQMZxxmgB6KCSpPOfxBPX/P8Akq0qBctyOc+/v60rtjPPPXk+lc3qGoiGNmVwCo6+o96AK2ra&#10;kIkIDY9/fnAyPrXluoXpkYjPT5s8ZHGBn1/z7Gruq6i04IU8HP45PQc5FczISWznoOn+H07/ANea&#10;AP/W+cpNB86wCoijA5zzkBfx55/+vXkM1obTUijDd24zxz1H6Z/yK+mI4EFuWbrgjHGOCO4/TFeX&#10;6hYwi8FwUyASWwc5/wA/5FAHpXwj8QT6RqEKljsc+n4YIOPTgfT2r7/066W7t0mQ8MM5x39x9P8A&#10;PSvzRspVgdJ45M46kY79M8jH5V9s/C7xKNX09IGfLIFXOevTt+RoA9mxwOMDA3Z7f55P50BeAccj&#10;9fQ9uv8Ah9aVRlCcZ+pPP9P8/WnfeDE8H6gdOvf0oAVTknIXPrk8fr/OjPO7oDnnA9v89acvGRwc&#10;8ntxnJ47elOxjB9OOhPfk0ANAPPYfmfpQwAPHUjAHv8AzpRjqvUcdf19etJt6bOS2OTx9cf55oAE&#10;BDE569+mP89fT1HWnjIA44HH4nt14NKrAsNvOeufTsT70KxJH9R2HoOaAJo5TGc5yRg5z2HqMfjz&#10;Wzb3rj5SOT0rDyeRjk/0/pUocjnoBnn0H+cdf/rUAdlDdRsM5wTz+NTFScFeM/h/n1/x7clBdOhB&#10;zx+n0/rW9bXisArHOcH/AOvzQB4v8cfB/wDwknha6SIASlCASOjKeO3fp1r8KviJ4Uk0/V5lnTbn&#10;qGB4wQDn3Pp/ga/o71O0iv7OW3YZ8xeh6dOOefp/hX4+ftQ+BJdM1m5khjwJ90qj3HBH5nPPb8aA&#10;PyzvbZ7e4dGHIJwemeeCKqZ4IYev54//AF12fiezaCXzHABPTv8A17fSuNxyckd896AKEnyk/wCf&#10;pQoyeaszRjGcdKgA5wTyaAJOOB1/Cp416E8Ae3X2qszNnirMUmFPHp60Ae7fAbxfP4b8ZQAy7Ipu&#10;ACeM54weMGv2s8L66up6fb3aPk7VzjkAj0B/p9O1fzz2F7JZXsV5EdrRNu+mOuPf3r9eP2ffHH9t&#10;eHo45JN7BRjn5vfPfr0oA+4rDUGGCQuMHI9Pp/n6Gumgu9w4xgfQ8ehz6/57V5Hp+pEtw2QuPb/P&#10;8q7CyvchWTofX/P+TQB6HFKpGepPTBzz9e9WQRnjrz7D3/8A19a5u3ulCgKckfj+vbpWxFMr4OQQ&#10;Bjrnr3NAGjwcqeMcfX6nn/PWnAE9sE5x049OPw/WoQ64+UjnH4nPNTLyc9f8eP8AP4UAI3GC3JBH&#10;+PNS9WIAwRnH8vpx/wDXoK46Dqfp3oPBDdQPx7ZwPyxQAwtzkj8OnJ96ApPXk/yyf8+tSEgnbjge&#10;x/Lt70nXhRnp+XFAFSWNZEeN1BBHOcc8859PYV+cf7UXg1ZEadV5lR4P9kSKNydAexI+uOc5NfpD&#10;gemRx2/MHnr+HP4187/HfwrBrWhXGI9zmPzFJzxJHyD+X4UAfgbq2myQGRZATtJHT+IdTg/zrimy&#10;smR0z6Y5r6U+JOh/ZdZkBXCSDcT0zuz/AFr531NI0nZYhgD1/qaAPYPBmrPcWDwMuQi8jdx06k/0&#10;rJ+b+1zI/XI79D/9bt+Vc14R1L7PI1vI+I3/AFI9fb9fSul1EPFP9qbl2xx6enuPrQB7Xpuome1J&#10;Y8IOeMjp/nn86givybtgSCOuMZ25/wA/jXnema1O8Qhxkj72eOnoOOuea25LjZcl1JKjpxnOD170&#10;Adtf37SxPGCQpGeAEI7Z6dv/AK1foT+yZ4sE9sNNncqcGPnnccHbj0wOn/1q/NSG7nucEYAUHnr8&#10;uehXr+X+FfSf7OXib+xPFy2zTqquVdBnqQfT6H/9WaAP1yurUsSNoz/n865i6tNpHygZ4+nuP/rY&#10;713VoyXlpFdJyJVDZ6jnnJ/z2qjdWilSAuOvt6cfpQB5hPZjJDcg5zwOR1x/n3rm7uyTG3HJz7YP&#10;f298+9elXVoRkg9D/wDW61zlzZjLLjbkD9aAPKr2w2kvg8dv6k1kKGhYHoePxHbHTv6V6Pc2e0n5&#10;ME+x445z+HT+VcxdacOSvQDnPHPY8/r70AFhqEiFRnAGD7jPSu2s9QY43DO7k8jg56HqOv8AnBrz&#10;HJhkAZsAY5/r07Vt2V8wO0HBOOOn6+/agD2SzvvMAUHAz6njt/Xr/wDXroIJ/lVyAQe3PHuM89P8&#10;K8wsL9iFVScnqR6GuusrwPt+YDI9ehJ/D/CgDslywwRkHr3zn/P868h+L2jjUdAl+TJeN4+xB4yD&#10;/wDXP4V6jb3LFSF4P6+o+tZHiyIXeiTA8+Xh/wAAeSOvUUAfhr8TdFnab7S6YKsw5GARjjpzxj/6&#10;9fMusR+RcFQMbs7vUH0OOtfefxe0mW1mvoZ1x9nlcqM54z1Bx6ce1fE3irTSpFyDt2nG0nqOx6fz&#10;oA5a3KNCd44OVHtnpx+FUFZjlG6D/P8AOrMS4VhySQO/Ax61sadYJcXMshBKHlSeOo7fyPagDmXJ&#10;BOVwc5p8Q5DNnI746Y7D+dLPgu+3oGIx9DjtRAS7qucAkdCOvegBgBDEY4/IZ+nb86/Vn9hrxbuh&#10;hsZXJKO0P4OPlBx6V+WFwgQnA6Ej2/8Arf55r66/ZH8UHSvGAsWZgWdJF+qtyR2796AP3mVvlyvG&#10;OP6ZFSt3BBOOPy/w/Oq9o3nW0coJHmKGHXjdVn5Qc5Hbpz09KAIpYi3BHPT8+Oef8/pWDe2m4BWw&#10;O/IH0/WuoKkqcsCP61SuI1ILZ5/P8x68UAeV6nY5yUXpkkdD/wDX6ceh9eK891OxI3MD0+nr7c17&#10;de2obODgEk47cDt3x/8AXrg9Tsyc4GOv6kdPx9qAPF7u3K53fLjPf2/+vk/XpmufcY4zkjP1/wDr&#10;/QjivSNStDg5AJBz+nX/ADx+NcJfW+w8Kefbr+NAFCBscdxzj0wO/b8BW/YXGwpg5GR+WenvXMMT&#10;koF2jHr6Yxz7eg9qnt52PIGAOO2Rn1NAGR8WFW98MXjAEEQ7xt7+W24fXj/D3r4I1/SfLW6Y/Irs&#10;TgehBycevpX6AeKWS60eRW+7JHKh+pXjHtmviLVrZrqR4mO0mPdz/Lgf57UAfMGrwLaXLqEUBjkA&#10;jjn8/wASRU9u2Yg5A4XPA6FeOxBrd8S20Iug2cgBgQOx9++MdKxLVfMUEEAfN+vX/GgDO1O5eVwx&#10;AHoTgHkfTjp/Sr9hflYGlJwSPUdeec/4VhX4/eLgYz7nPTHOfftUbT7IljHAK89hx19TzQB2Wmah&#10;MZ5FIzjB69en6j3rtlncKX83OPmGByAegB5xivIdOugkgMhyR0/Hr/Wu5tL0+WkjnBHAxxnHOT6e&#10;nQ0AftB+ytrI1HwzGjPkvbRnqB8wBUn9Oe+e9fXAy3Tof/retfnf+xlq/nWNugJIdZYh35BJAI/H&#10;iv0QVcAc4PPf34oAP4s9up47/n/n86Ap6Htz7c/l+dOPBwRjr+PbA9+ev+NCgY5GT9e/p7/SgBm7&#10;gN0/HoelOztxg5xgd/X9fzpAucHpngd/XPensB6DGP8A9eevPtQBVmXIwRgf1OO/asS7t9w+YAkd&#10;Occ/z9q6Rl+U55H1/Os+ZAAScEH+nbjP60AedapYhvmxk9Pp06/X0FeY6pYFTyMHkDj07c17pqFs&#10;CpUDkZ/+t+n9K8+1WywGUDbj29e3NAHgGo2TZJPUcf0x/Uen8uOuIikhZRgn5fy/n+X1r2DV7JRI&#10;TjBYjt/n/CvNtQs2VmHAOfw6f5xQBiwyldqsOBn1GfTnqc9f8Oc9NY3bRyE5/T+XvjH+Ncpgqc/d&#10;HPbnA+vt1zWhayMDtzjH6/8A6xQBjfFuVbnw3ecZJs3HPQYP+f0z0r8wNZj2ajKSuCME59x+PY1+&#10;nPjxjcaFcwAcSW8q8jvjNfnHrln5moEYOWAB4z6YwOMfj2oAztAJKrsGc/Lkcjr2/qM/yrpntixV&#10;STy+AByOnQ9zXN6MqwypA55LbT1wM88fh7V6TpkUE9/BbuMAODz3x0+gx3oAwrfRr6S0MqRMIccn&#10;19evPGDx9e1Z9tbZnWTaAASOR1+g/ofyr3TxHfWltpEdraqFIXb09RyM+/4fzrzAWoVkZgMHk9eD&#10;3we/Pf8AwoAvAwLbo2AHIPbJPIPfjken51c8LvI/iCwmYYPnI2PTceTjpx7dOapvhlWIEkg8rj24&#10;Hr0rS0IwWer6c7p8gmG4A8nkDbnPHXI5/LFAH7VfCDA8HWYBy4yG/wAQM/T8a9V5B+Tn8Tn8cdOn&#10;415D8FZvO8FW2QB5Z25Bz2zyPxr2PZgHtnA+v+NADRuzkHP64/zmo2UnA6+n0Hbn8f8ACpiM89jj&#10;sc4FBTqcdM//AKh/9agDHmhLAcZJHr0H0rjtUteDgZBByPw/z+FegyR/wfd/z71gX1shQgdcHn8f&#10;60AeIa7YEqwAwT6DJ45B9P8AJ9a8Y16wOxxjJAz6c/1/UV9H61aHDJ3/APrY/wDr15D4gsTsPBzg&#10;n88885x70AfOeqWzQswA/DPTuPbFZkMoBG8YA6/j6nv+n+Pc69ZYDuVxjOOc49M/rivP7hPKZlbI&#10;JGenpz+dAHY6ZebSAhwfQcAZ64Hf/Jpnj++Y+H5kVyGNtJg54GQcZPrn3rDsrh0bBPBPB5PfBOPW&#10;sv4h3Zj0CcZ5Fu31GWx/Xv2oA+I9Z3TvvbAQo3JPzDaMjArhNMlcah93naegz09P5evWup1wsJJX&#10;GcBeOOu49T6cf/rrG0eMRXRaMZfAwPr1GO5GO/vQB7C7n7NtAwAq+nOepJ/oKwNu92ccDJx14Hp+&#10;Y/yK35EkFuSckKTx0IyMA/Uf561lqowJWBbI3ZGOMDn8KAMh1JJbkc//AKsHrzVyxjxOqdCW5Jwe&#10;3b/P+ITy2JG7JPpxznqOo6GtSzCxsrr8zplsnt+Hv/hQB9F/AazjbxhHKw3ygoNzDAGG5IP6Amv2&#10;KsVZYIiCMlR2zjI5/DtgV+TP7N2kG58YpPISyCWFcHgEMCW/2uev44r9brdEWBFU8DAH9B/k0ATk&#10;7lG4c8j8PwH0rNuoxggd8nk5/Lp1zWsFzyBgAfkcD6VWlQEdeDxn8ev8qAPNdXtQN/HXA74+n8+v&#10;615Br9uGMm0c9c89fx/A/h+Xvmp2+4EY559e/wCX+frXlGuWoVW7EZ+nbt7nt9PWgD5q8S2bEuQM&#10;g56nHX6e1eMapGVlZwAMk5H0/D/OQOlfSHiCxJD5BGT1x/P/AB6V4ZrtsqswYdCPTr6fhQBy1q+J&#10;Bg4Hcd+v+H+c16j4euyAp6deSefQEeteRK22QL0b3zzz0PvXdeH7pgyJnkY/Tjp1HT+vvQB9K+Hb&#10;oyKM8+vP5k+lex6PdFtnPO0e/wD9b/P5fPPhy5AUYO4rkf1BPbj8q9t0W53KigjJ78fj/wDX/wD1&#10;0Aex2MgkTax5AB59T7Yx/Q/hW0DmMgEgEeuP19/8iuU0yYgLuOWI+v04reurkQ20spOAqk5PfHP+&#10;TQB+Y37Y+ru8sFmr8SyuQucZVAMn9ePzr8578SO5CjKHjOOnXt7kY/8A119k/tS6sdQ8W20DtlER&#10;mHPPJyf/ANdfF17effQjhiD7c9v1/OgCz4ejkbVEjGWYMOFPX5vT19Dmv20/Zx0a7tfDdtcy4ACo&#10;vzcjJUE49x/9brX49/DfTbS/8Q23ngsGkTgD0OckemR+H41+3vwxiOneEYnZVQsN2PYDjA/Dv/hQ&#10;B7RpUkU2rRwOQ7gkgZ+6On/6sZ619HaVAUtI0AxlR8x7HvgV85eAIFm1MXcqeZMw3ZIGFz6npx39&#10;8V9EwTHMUKncePpk9P8A69AHTu6KmOmOO/U9AK+WviesUt2iRDDxiRenytvYAEdK+ptgFqzy9BuO&#10;P90cYr5Q+IDb9ZdcZAiVfqQWPT+f4UAfM/iO2GGcDkcY445/TH1/xrwfxLB97I5P8yM8H/P4c19J&#10;eIoAVYkdfrzx0rwrxNBt3ZHJ7+p7dehPHtQB88aknlSk45OfbjHueAM1V011D98ZPbH5f5/lW/rk&#10;JLMT0GcDn8M1y1t+7kBI54/DP+c/4UAez6FcEhME5P8Ah3P8u9e6eH5z+73DJHHfg9/y/wA96+dP&#10;Ds4OACcBfzx0H5c+9e6+HpyEGDuI7dM/jn1oA980aQSFSTxg/l35x3/E+9eiWIwuPYf5B/8ArD8K&#10;8q0SbKKfunnOcfzFemaecgA4HcDP+f60AbijgKQSf1/wqQLtzzz1/wDr01Qc5X6//WqTaQTxk89M&#10;8H6/h60ANKnbu7E9T6/TvmkAIwSOT2znpUvGMMcYwfoBzx9fzpiglQMYHTt3H+fzoAiYjlTwTn1x&#10;nH4+/v2r5u/aA8QjSPD8oZwQiM/PGDjAGP8AI6d6+kmyoJPAFfnf+114kWOwlsImx5reX1Iyq9SO&#10;nU/09KAPzH8SXjXd9LNK5AZmPUdSf85rhiyXEoUcKDgdh7EevucZ9639ZnDSnPJGR7fj/jWV4esT&#10;e6kiv0JHGOvPbjP/AOugD7G/Z58M/bNSil2fKXRcYxwfTr24/wA4r9S77VU0fR4rWJuHUIuD0OOR&#10;65H9fwr4p+Cum2+iW8c6of8AR49zAjGS+Qv9f0r1vxP4iubm5hs48iJGycnpgA/nzQB9L+Fdac6a&#10;zocNzGMY6nA/THsPSq0WoNc6hEgZSsOehx0HLfiOBz/OuL0fVPsGiB5jgqN3HcfUZ5rL8PahNNqD&#10;3UjEA7jx0AP3AT+RxQB9laZcLbaaIEO/Cr82cYGMnH0zivJrm/bUNWubrOQznac9FXpgj2H+Nb13&#10;rR07SpweGhhWPPq7DH/1vxrgNKbAXnGQM+pwOT6cnNAHoFqRtBwBxj1x07/r/OrgB43DJ+v8vWs6&#10;0IKhQeeP/r1qAAA89e+SeuOPTrQBHgHK9eemCDz/AJ9enWnFMZyOCT/Lj/P5U44OcEkfX8h/n8Ke&#10;QcZzgA47c/5//XQA3aOM8gY7Y4PP9O1RkYG3OADken+T/nrUuCMAnHf+XPpTcfMQDgHPU9M9wO9A&#10;EJHA4Hf6dPTjn6U0nGPw6D/I/wAOnvVnnAyMDnj0qNl4IHIP6fUUAcxqQwh4B4z15Jz6f5/KvJvE&#10;ChA47Ake57H+n+eK9g1EDBD8gcD/AA/WvJNfY4du6k8/56/Q/lQB4T4iQbW9COfbnOQP6+v5V4tq&#10;+3e+Tgg46fQcE8dPavbfEeBuGPl5O7PGOvr614nrYbzSrDJzzzjPpg/WgDnbficMMckY+h6f5/wr&#10;1bw2TuVk4wcY7Y7nHr+H415TbqpmVc8E9xxxg/r2r1rw1gKNzZIOODkkew7UAe26EwSMCT5QB1OP&#10;/wBfPWvlD9pDxuwsW06FyBISPquDnPP6V9G32pf2Xo8k5+UkHuR064/XtX5l/FnxPNrmv3Hmy+Yk&#10;bFV5PCjv9f1oA8U1GXzHMirtHBJA7/Tt7D+orGso5rm58pBnJ6f/AKv8/jUt/KzfKDjAwfTOe351&#10;6R8JfDD6zrcCuCFOMkj36+9AH3Z+y74ELXEd7OmAnz5yepz+hP1/DGB+lOp34ihh0qDjtx2Ycn35&#10;/wA8dfAPhBotnoehROiYkdgTnoUHTH45+nXivRINRivNYdlfcgYkDnhhyB/9egD6L8K3Dm3htV4y&#10;ufz6/wCcfhX0FpZFpZDfy2ASe3+cV83+CJPPmRA2WLAA9B78fT+le8318LWwkbdtVVLHvxjigDyT&#10;4j6kbi6+xgZCDPX6Hnnt6GvAtcfAbHYH1/Lp/n9a9C1a6kvJ5rqUljIefbHr+n4V5rrrH5semfc9&#10;vXigDx7xAx+fjJP0B4Gc9O3+c14xqpO58nJ/vemeg5/z717B4ib52BOOpweMdRx/hzXjWqAGQ7Tk&#10;j1P/ANf8jQByu0Pk549CeuO+T3x7e1dLpEZaQKeAT2H8j6frXPgbiVJ3Zz+JxXZaHGruH6Akk0Ae&#10;s+HoidmRwAPzPP8AT/61ew6VGBtZeMDORkZ9s15loSKqRgHggceuRxn9T9a9Z0iMMo7kHA9hj1/p&#10;QB0dsMYAGR6enfnjitdFHoBj6cfoOPy+tUoEJA4x1wP8+vrWgCMbQcZHt17GgAPOSwyfXqBj/P8A&#10;nFLtOOuAfw/wqUIQQykHIHIOf60u0bS3QDv9P8nnrQBGwO5sdTjv046fhmmMNuT1Of8AJ7fnipCB&#10;j5sEDnGM9PelZQqnngHn/wCv/n0oAhwSQM5J9/5/yqGdxGGfOMdMn/63X8amYAYI5HT6ZHX8Ca4D&#10;x94ki0HR5pZG2NtPJHTpz+X+HegD40/ah+JTabZy6fZyAkrtHPUn8ecf4V+TviDUXnklMnJc/e55&#10;OOoPT+te5fG7xvL4n8STOH3QxZGM5UnPfHpjvXzNeyPJIcnkcc8fWgCkkbyyhRySf6+lfor+yR8F&#10;n1rWrbUZ4w6gh87c9u3p/kYr40+GvhOTxHrUUZTIDKB9c/5Ff0Y/sv8Awkt/DHhq0uJYQJXjRiMc&#10;jIoA+jfCHhW30bTo4I4whx0Ht/8ArNdpaaQLi6RdvQ5/I/41vWWmMsYkIxxgd+PwrpdNsUhTze6j&#10;rjn86AOY8QPFpGksRwQpxn1I4/mK+VHg+2anJeO+9Y2OPQux7c/hXt3xP1nYj20bdBtA9Wbpj6V5&#10;NZWi29uqE5OBuJ6575xQBRkXOd3AHXj0/wA/5GKy5VGSR26Y4/KtqbODk9f6euP0+lZLFi4z1xkc&#10;/r0/OgCEKcsSSTxkY6fnTductnk46AE9f5VYwwZiDgj6jPIwT/ntRt44G4A5HP8AP/PpQBAuAQHH&#10;A9jznnjjr/nPo4YIGDz16HjHp/jUpB+7ng89QP8A69M55AIxye3bv6dOtADNhIzjGM98dTnGevFQ&#10;hASFLEEdfx5+v0q2EwAV6Z7cg+9R8AlRzjr+f/16AK4BXtz09O+Tn8+KhlyELdDyBz7j2x/nmtDY&#10;ASc5Ixn+v0rLvJcJndkYHuD0oA4/WrlUQqDgkdP6HOfz/wAePINYuOGLHA6YAxnHHfPTI/nxXoes&#10;zYDAHJ5z3P4jr+QrybVpGJZeoGPp0/zigDCVTJcFVHGfXJyPbGf8+1dxptqFALjJPf8ADg//AKq5&#10;ixt97kvkEe38q77T4X2hc8j1+nPb/PagDptMhLMCvB/Q+nH869Q0mHZ2HIPpj6D06DvXGaTbbihz&#10;k/5xj2r0rTotoXGDz0+vbHOOaANqBQASw4/P/P0rzz4g+Krfw9pM8rMAyKeDg8Y4Iyf6/iDXc6je&#10;x6fZPO3ARfwGPfvX5i/tJ/GJl+0WNlLycjjHJx0H0/D8aAPmf47/ABSm8Q6ncWsL5RGPfPA6Dv8A&#10;WvjfWNRaRzGpyTnOM9D29/xrb1zWXuJZZGbJYn6dM964hi0jlick80AEEbXEiRqMknj2r7e/Zy+F&#10;Uur6pBNJEWBYEkjovcn8/wBK8J+FfgG58QatBviJTcDx0+mfXtX7KfBvwLZeENHD+Th9g56c+mf8&#10;j0oA+lPBulW/hvSbbT4RsJjXhf4Rjp/SvfvD37mBFIw4/TI6df518+aDdPdXhmfLFdoXj0PtnJ9a&#10;+i/CsLTP5khwqj9ev0oA9TsAlnb/AGmc43L+Q9814N8R/F32520+1fKKCWP8gD7fjXaeNPFA0+y8&#10;iFsu6ngHpxXzXfXLTM0shJJ9ff1/KgDA1CYhDuOD9cYHr78cZry7XLtdp3EkeoPPTnH1/H2xXa6v&#10;PlCCQDHx/wDWx+PWvJteu1bcgbgEd+p6ev06UAcnfzmSUfNuHtk8479O55rR0mFmdWxwevGfy/z1&#10;/KsIKzy4XkDP49vyru9ItzGiDGTx9cdePr3H1zQB0tjb/MNwBz+nsfw/WvRdHtM4A5A468EZzn6/&#10;59K5DS4dxAVcn1x1/p+FeoaNbgIgxk8n8uvp16UAdNp8JCgMASOma2Cu1Ci8gY/+t1NQW8IVRxg+&#10;nA/KnXDlFK4/p6YoAx76TH3T7d8f5+lc9IfnLdcnHr25+tal046nnG7nOMfX2qgRk8ckc/n2H5UA&#10;QgcEEfh/+umFRxsPHt3wOe34VJ94bMcDHXIx9aXbt+Xr+mT396AKuxyw5zgkfiPTFSCPk8A5H0/P&#10;+ffvT1BLBWBH9AfypwHAXG0j2oArspwARgHjsfUjv9elRuCSdw6gn8eOh4/+tU7Yxz19hnj3/wA8&#10;9KiIQ5YDBz69j0J6f5+lAFGYsEKlemeox7df8K47U51bfg8evYE4/wDr/wD6810uozqsZ7ccY/z/&#10;AJ/OvOdXvGG7t/8Ar/x/pQByurXRd8KcE8djkjr/APW9PesCOLfMCQBjjnvzwamu5xI5fPHof0x+&#10;NT2CKNpIyQfz6HNAHQ2UXlJtcAAYz24weTn9R0/SvIviz8ULbwnpbxW8m2V1IUZ657nGPw/yK1vH&#10;fjq08MadKTKAwU/99HsPTmvzY8d+ML3xRqct9dOxibhRjA9Bx24H9aAMfxL4jutb1CfULyYuz5b2&#10;9snt9fxryXVdQaeQxI2FGB1qzrWqHd5cTYBHrgDB/rUWiaTcazdpHECx4GMc8nj68e/egDY8G+E7&#10;zxBqEVvFGX3MOg+vev2d/Zp/ZwhsbSDUL+2wWAJJHJx0Hb3J/wD1V51+yh+zc1w0Gs6pb7shWGRn&#10;HUjvzxX7IeHfClloNjGiRhAqjoMY7UAcjb6NY6JYCCGPYEHbHX0rxzxnefY45ryU5Yj5F9W9sH1r&#10;3bxBcJFG80hxHHk9e3rXy3rovfEWrkbtsCZ2gjpg8n6/jQByOg+HlvL+TVrs7mckuT2Y9gD0/wA8&#10;9DXfyMsmBjCYwF49O3+NRJGLeJbWAYRRjgenr35p+ByBgkYHfnjtkc/55oAh2gHrk/Xtn/ClKAnL&#10;HoO4H+OKfgp0OMfzz0/zxRtOR3OOOxOD+H+fWgCIqCMDnOO3/wCoUhGM4GSMHA9/wI/CpihBO3gj&#10;16jj27e9Nf8AiOCPYDgc/wCf6dqAK7HkqeSD+OOOD/8AWrDvpgEwOM5x6/X3rWunxkAnB49P0Ncb&#10;qVyPm39UY8+3rQBhXtyd3sfQ+/r6DvVCCMzuDjBPPBJHHHrjtUbyNI57/QdD39O/51s2UIChm4P6&#10;cdD7UAbdjCFRcHBA9MfU/wD1/wAfWuptkAYenH+OM5796xrOIngjP8uemBXUWUfIUDgbT2/PH9MU&#10;AbFlCSDzgccfj9Pp1roI1bAbr/TP+J5qraxEr8w/LH0z+I71pD5UGDz/AD96AI5X2gjOcd8Vyt3N&#10;u+6eMn/9f8vyrbupiAdhxnB49vw/l9K5iZtz7WGR0789/wBKAKL4JwvA/wA/ifX+fFMIPQ5BGcfQ&#10;9fqPT+lWMAcjjrk/T/Pem7evOcfkP8O9AFcq2SqnJ7/h16fhQwyAMcHj6g/z/KpmG3JXIPt/P3oK&#10;H5tvX8v19KAKnGzPTHTuRjJ6D9aOnbLLj3zUxUHnPrnGeuef/wBX5UxhgBjyBg+oxnr2oAgbHBbp&#10;jofX/P8A9fiuD8U+K7LQLCSV3wVB/wC+vw/Kr3ivxPbaHZvLJIqt9cdRxj3+tfm98YvjBc6hPJY2&#10;c+FBboc8Z5waAKfxk+Ls2rXE1tbS4xkcE4Hf1Iz7D8u9fHWq6wzO8jnDEnkc+3H+NQa1q89xcO7u&#10;STyD27/T6/1rjWkeVskkkfic0AWpnkupQAcn/wCvjNesfDv4cal4q1SCzsomcyMOi5OO/P8AIj+V&#10;M+HHw81HxVqcFrBC0hkYY44GSOv51+8H7KX7K9hoNvb6zq9opmKjbkf/AF6ALP7Kf7Ken+GLGDVt&#10;Vtla4YA/MvORn1/T+tfqBpmk22mWyQxLtCgfp6UmlaTbaZbpHCgUgY+nGKuyyosbOxwB60AQXM0c&#10;CtMxwF9/b1r5++IfjyXJ0zTDl3ByQenPX05/StLx/wCOlgB07Tm/evnHfGPU9v8AJrxSNHklM1w+&#10;+WQgkk/oP5UANtLdkJdzvc5LN7n/AOtW7DGo6D8h+v8A+uqlvEM885+uMe9aqjC8gHjrnOMe9AA2&#10;0AdiQO/fFZ97dJAhPUcenfvirU8ojUt0BHHHr/OuF1q/YZwR7/QjB/H8qAMXVr0vu5x27+vP4ev4&#10;VychJJLDJPbnt789CM8dfers8rMTg4xj/PU/5+nFRuTlhg56dMf555P49qAIVUIq56cZ9evH8+P/&#10;AK1N2naWPBx3/rj+v0qXZlt+MAdPTnt3/wA/hTWB2jOBxx+fIoAhIO70PcY6H1Gf8/SjYSAudxIx&#10;25/HufpzUjx5w3UD+vT/ACf5YpeMEqME56/Tt6UAMYbgeOmT7e//ANelC9eMhce2PXpU+MgcdeBw&#10;fXP5461GUBx3HTB4+n/16AIGA/i4Ix/9bH/6v0pp4JP8QPsc5684H+eeMVPwSW5IPH/6+Pz/AMaa&#10;VcgqOcd/5/XigCJiTiNuhP0z+Wf5+/0iK7gR0C8jpx6Y5zU7DAKqCuD+f0oVScK5wRj6+3FAEG3o&#10;W+YjHb+nTGf89qGDAZJxnuW6dzipmwfXB/z/AJI/Ss24mVc7sgL6Y/8Ar/hQAy4lRV5Ix047Y7de&#10;9czeXBL7c5T+vcYz6dv0qW7nZsDOSP8AA9P0rLCPNKepPbP+fegBsMUtxKAFxkjnOenpxx1/GvSN&#10;B0QApIy4IA6/Xjg9/wD69V9B0NmIc8Htgdh0/pXq+nackEShRgn06fjQAllZJGo+UDGeo/z+PP4Y&#10;rehgORxjJ9cD0FSxRdCOgIU4HXnpWrFCdvPQ4+o+tADYYccjGPx/z0qUoEBYnp9fQ/jVnAUA465z&#10;27Z/yKyr+6Fumc4JGfTtQBn6lqCRRlQQD27fy/L8q8y1TUmkLbcHHGPf2/l+tWtY1B5JW8tvl7c1&#10;yUzs+9g2R/h1/wAM/wA6AIJZmkcgckZ5Pv1x0/x/lWDqWpwafC8sjcD8OPr7n69elVtc1y00iJ5J&#10;5AuMAZPUdOlfDHxg+N/lq9jp0/JyABzx0Pf+vJoA/9fzA+VHHhjjPGOeO4HHHtXFa1G/lthOCM/X&#10;HfP8zmrLeJFkYRqVDLwdo4yPbt2/+vRqEwmtg+MA9R3OT1x3/rQBg2U9k0TpI+HP8JGMj16dOv8A&#10;KvYfhd4pXStUjg3nYSF6jjP4V8saxera3qRRHaB19wOmR/nr2rstE1xIFhuomwVI+btnrgk4x260&#10;Afq5YXS3NokqHcjAEds5wee3589xV5R905wO3oc+nr/npXiPwj8WLrWjpAxJePHU45x2/Kvbx90b&#10;uQef8/0oAVCCCO5A68/p1P8AntSj7+B1z9Oev6enSkO7GQMA9s9ce/rxxinqc4zxk9z27de/YUAN&#10;Vgcck7R64zn6f59qeq7sqcgH24/nnrx/nhu0sFOQSMZGMenp3/WnABvvHH556/8A1v8AOaAAdNxH&#10;B7cAe/Tgn8OaX5unUenTH8sUvBzjgdfp6Y/A03g5G7IH/wCs5/CgCT5iOBn2PH+fw/So2JJ2nOD7&#10;Edf6evrS9QVzgj6jB/z2ocBiAf0+n+P60AND/MTjA4/wq5FcNGQSOD9Of846Dnn0qoRgnPGc85wc&#10;d/8A61DY6jqMtz2I5x/T2oA6a2vcrtfqfwzwK+T/ANpPwimq6JcXkEW+SMeYvGcjADDt1/x4r6OV&#10;yjZ6YHQH/P5Vz/iywTVdIlh27sA/ivfnnigD+eb4kaW9rdTWiw4Cksp6/L6dffHX6V4XMhhfYRx/&#10;L69a/RX44eB10y9uYYogfJb5eODG54Lf5xXwR4j057O8cvwGJK+nr3oAwSd6gZyBjv8ArVHaPMPb&#10;HvVtCOe3v7/SoSmGLYxQBDJwKlhI2nOMfzpsi5BBp0agADp/9agByj5unH+f84r7B/Zn8bjTdUGk&#10;ykhSVI/ElTzj8f8AJr49YjPXk/Wus8Ha3LoeuW17A+MMoOPQ/wD16AP3b066Dxo8fCuMj2HHOTwP&#10;auqsr7YSGBJP1/P+ePf1rxD4S+IYPEWiRYcO6KB15Gemcdf85r1phNFnI/UZ+lAHoFlqAK/LkA9B&#10;6HFdLaXpKgA4OPoR/nGB+vSvKLW7aLHOCcd/5+1dHZ3xG3npz+HXB9etAHqUFz0xkj/63H4c9P8A&#10;69aKSrtGDn/9XbnHFcJaXmCcnJH9c/T/AD9a6SCXBU429/Yc8c/jxQBvgk4z269v/r8mpBk4xk/j&#10;057/AOeuee1UoJd2N3AAPHr7gVZVgfmHH+GP0oACvAOM49v85+tKSVBH9e/5f570FlOMEAj+Z/L8&#10;qUgEEDgD8PTH+foaAE4IJ7n8/wAP8a5Xxbpq6ho8qsMlOR6lf4vT/wCv+FdUScc8Ec+v5/8A16jm&#10;j8xGVhkNkHrkg9vbigD8Wfjx4MOm3s7FwiQSFfmyFdGOVJ689eK+GNcsQkrODhSeM559Pf8AOv16&#10;/aS8KbZmm8sOZI3j5+b54yWRu3Y/yr8vPGmnLG5lZCC2eDwAeSSD/nHSgDy60cxXAkyRj0/X867t&#10;ZnvIgindnHJ5z+fX0rz5uGA6Ef0rctJyIyEO5+cDt09emOP5UAbNpfLZXR8xg2AQcY/Lt0Fbt9qy&#10;vEZkfIYAgDpnjII4/Hn9K86uSySHnnueP0p0l/K0QjJyAOn40AegWGsSXK5kzgjk5AwM8E/5/GvV&#10;vAOuDSNfs74nYkDqW9/Vskdwc+tfMttqE0Awpx+XGTz9a7XR9VKNHLISwHA57449z+PpQB/SD8I9&#10;fg8ReEreZXDmIFfw7HH416VNbAggDOPp2/8A1+lfB37Gfj46zocenzsFLLtx05U8fkPpxzX6B7Q6&#10;8jA+v+etAHGXFqCSMZx7f544rmLuzwCCuB/jz3OBj6GvSbm1A+6vTP5VgXNn8p4yPzzn8fb/ACKA&#10;PMLu1OOe/GT6dPXI/pXNz25UYxgH0/nnPHv/APXNemX1kOTjGcep/H/PpXK3NqNxJ5yemOmPf8+K&#10;APO9QsyAzgdu3JHBznmucZpI5Bx83HHJxxXpVzbsC20Zx0H17/8A165S/sVbewGSfzGT/n86AHWV&#10;/khMgkdeOT6cf/qrt9Pv14TB9c8Hj69vpj+leURExSENwOnf6cf/AF/rXQ2F8ykIX+UKe3HXp1NA&#10;HtFrdiQDbwDnpz+P6VpysLm1khb7si7ceg9/UjjOO9ec2GoqcHfkDB6Hken/ANeuttrxsA5yB06f&#10;56etAH59fHvSGGoTfZ49pniHOOpUYbOeB0BPJHvk1+cviO3nnEqS8gAjkBRuHYH+X9K/Xv45aQn2&#10;d7lRnEjK3XaEk5HHc5H0xkV+WvjDTRDqtzHIuAJG3Ke2c8gZwMjH86APACzLKC6YzztI9eufr61s&#10;RTymEW6nAPynjqFOevXvWfqCSiXkjPKkDtg8cfSrds7rF5zEqAFbkdcZBoAq6lbC2mHBAdAR+NUo&#10;zlh8vQ9vb1/z9K0biX7UQ2CoA4JOeR6Z7+wqmisZhg5wcHnr7HNAFiRWKBjwvBz9OhHXPp6V6T8I&#10;dXOg+NtLulJAaZUYAkZDHv7Z5+v5VxRjzAdqcj5sE+3I/CptGme01KC4VsmKQMpHp14oA/pK+Hur&#10;/wBs+EdPumbcQgVs+o9+v/6hXcklt3JPX26f/q/lXzT+zd4hXWfCEcanOxEce2V549M19LLgHaTx&#10;n3//AF//AF6AHkrtOBkf5yOT6Ux8nJPb/J46/WpFDPjnn9aGBb2Pp6n8KAMS7hQ5GN2ef06Yz64/&#10;z15XUbLcrIwBJzwO38z17e/WvQGj3DHrn6nt/wDrrCu7bI46DP4D196APHdTsgpIUZ79CMZ/n+Fe&#10;darZspJAwSfz56V7xqVgOc4zj5vX/IrzrVLDcrAAgD059v19/rQB4zcQkPyvAIPOfx7/AK1VJK5B&#10;zkfkPoccY9ua6nULR4y2VwSfb27H6f5zXLXCsp2g4CkfkPc469zQBS1NxLZPGRkc849f89vb3r5E&#10;162jg1Obz04LyR4XqeePTr/n0r60n+aJldcjBx3B6nj/AOvXzD8RImOrFi+0FlIxg8nsfqe1AHzd&#10;4tMUYKREHa6k+vzY4/z059q42wmG4lTkE56Zx9B+PbNeleKrSICZ3UjYM4PGcYz+nBNeXwsGuXZO&#10;BgnGOMZ6D+VAHP3cha4CNk7dwOOM89MdsfTpVaUZIcj/APWT65rWv4QZyFxudmAweSW9f896rXkJ&#10;jh3EY8wjpnjHU0AZ7N8/mYwB7deP88Ctq21MEJ5rfKpxnkEVzuAenQZ+naryqTGzMM4PH4Dg0Afp&#10;r+xd4hVb82wb/UXUeMntKpU/y5xX64eu44w3TA7Hr6HgcHPFfgz+yb4ilt/GL2Cv5YdY3GP9hjx1&#10;6HP+ea/eC2czwq2Mb9rc+4Gfp1oAlHynK5B6np3+v+HpS4wc44PXpx+HvQOvTJIOcYGMH8OnT2p2&#10;0k+oGPyoAUDpt5A6Z7Uo6ruPK/yNA6AY/TH4ex70nzfdAx+HHpn2oAQ/NjI469vyH8qY6sScD/P9&#10;RUgB4YHnt/L/APXSFcjd1/KgDFuosoQQCRn/ADj1z6Vyep2PmI7decjPt36dfTPeu+liY7scZ56e&#10;vX86xLqAMBkHjPGP5/45oA8R1jTgRgjGef6GvLNVtWGQy7c56Dpn/wDXX0Jq9opzxz369+CefXmv&#10;L9Y09GDd85PX+dAHiFzGynGMdjgD9eh/zz2qksjR4Yjj2/XkjOf8+1dlqloYiVC8jOfT2yea4q5Q&#10;o5Lc49CfXn8uOKAMjxVP5mmMm7ZmN+Tz1Tr9PX8s18Gayot73zbhhtA9PnyBx69elfcuuc2oyASQ&#10;y56/w/56fjXw94rQi6LjDhl+6o64HXvkDvigDlbC48y+JcBF3gZAOTnj19sHk132mROdSQ4wuQw/&#10;DsB3PPf868+0W5+0XhkkAUZTjjoM/wA85/l3r0uwybxWjOSq8fw4B7geg60Ad/rlvDa6clzKRvcA&#10;qMfxZ4zz/nniuGVUlCsM9Dg+vHQdPwz/APWrpvFdz5vlQbt5GOMDkDjn3/8Ar1yqFzH8pJBwCOvI&#10;PQHNAFGV/wB8OMZ9eeSec9/THBrUsCVuIucHeD04DA9+n44/WufvJGBBYEkEA/UHg9RWlptwfPik&#10;ZCCH5A5Hbrzjtz+lAH7V/AZt/hAfIRkg89yQCfz/APrntXuuwZIIwfx7fjyfpXz5+z3cifwqUb7y&#10;BOBjBGByPr/KvoUKD945BoAbwCcDkk4zn/P5dqXA2kjgf5/X/Oadxkq3f/J+tKR0J/X/ACPxoAhY&#10;Ejrgn8P8PxrKuISRnuM9j/npW4vI55AB9c8VRmVu4z179c+1AHn+rWwOVB3EfTpjqP6fnXlesWP3&#10;gRjA6fj9P/1V7lqVuXHByPY/4/zrzbXLbapyvOP8j19P64oA+dtfshhyQR1/yf8AOea8c1KDynYH&#10;gjpjj3545/P8K+jtdtCQ24ZBUf414h4gsyrkquRz7Z9s/pQBxCXDRTAAYHUD6ccj1rmviDcNNodw&#10;mM7o0A7Z+YfX9a2pRtfg8g4x1/zjNcP45dpdLliIy42cZ6YPbnrx0oA+XNZCATsnzswQcDgZxj06&#10;9eKz9FULMWZfmWRB9O+e+Pp6ZrT1iXKSHGVJTLdAAOnbIxVXR47drl8jLtIgI7Zz+vr/AJ5APWLg&#10;RCDO4ED5ePT/AOtWMVCApnquPwOM9eP88dq17l1itThcgEA57Zz+f1rIUlmCnPOccY59Oc/jzQBV&#10;jgy2DHgD8j7da2LC1E8uFYKik9ufl9TjHP8A9biqUiqVZ3GCOAMcAVpaejSEPG2yJWww9FwRk59/&#10;x+lAH2F+zckI8URG3G4eapy3OQFwcDjgeufav1KiA2Lu6dBx9K/NP9l2xVtZj2HcN7Hd3AAOT6EG&#10;v0xTaFHtj349qAJUBPQc/n1qJ8gEAZHH+H61KqkAYGM98fkPakZfXn6UAczfRbdwPB9Txxnv/nv+&#10;Nec65agAkccnj8ev+f8ACvV7uPIYKc/QZzx2+n0rgNYgYKCRgc/j/n3/AJUAfP8A4itclw3b8frz&#10;1xXhXiS24k2jkc+uc/p/npxX03r9qvlucdcZHpx1Hfnv/WvCfEdmPn7k54A6gHtQB4JdxeXMWxgn&#10;gA+g6n8e3FaulXO0o2Dkdck/5/ziq2sQmJyAOueD3GeKqWMm1hnIwc9OM9qAPfPDd9gpu4PH6jr+&#10;Fe5aBdKdgYZIwen+fpjivmjw3clCgYkEZPbp09T35r3LQrktsGcf5/CgD6C0m4yhYdeOvcZ6/T2r&#10;R8RXwt/D91LwCIyO3fjpXH6Nc7lDHkH2wT7nr7VD8RdTFn4Wl+f/AFnBOOMKCTjsD7UAfkT8eNZ+&#10;3+Pb3jKQnYMdto5z/iP6V823UQMhLnADZBH9O3+fy9J8b37XuuahfSMT58knXuCxx+leaymSQ8N8&#10;gbp0/Mf56UAfR3wE0+2bWbcgElGDHd2wcf5A6/Wv1/8AD5jTSrSADYpRWGR1yMj8s5P5c1+X37NW&#10;jw32pfvfk3YGc5yO+Bx+GOa/UuBdOjsLZbZmfCY9QCOMH06dfwoA9Y8CrJK7PtCoBjqSS3bj1Pf2&#10;xXtelXKvfxx5BEZOe30P+H514Z4XvRaab5ucAglj6Y4Fdx4W1QXF7uBJIPGPy5PrQB9AXUyJYPk4&#10;G3r9euOpFfKXjNDJrF1nkZ9Pc+v06+9fSF/KVsZN3APGfXFfOGsbprieZ8EyM3Q8HqRjr7UAeLa5&#10;ArAqzZAGDjPX2HrXh/iWBW3YHPTvgcjj8cZ+tfQ2uQfIcLz7H8/pxXiuvweZkdWI9evHTP8An9aA&#10;PmnxDb/xgYzjOen0+n/668/OEcgAEA+nTHQ9eK9f8Q264faeOcHGRz0FeR3i+XOxAIJzgED8Cfw7&#10;f40Adr4euMOjg4zgdunboB/jXvPh2bKqucj9ARwB/U8HJ/GvnHRLgJsGcE/QfWvcfDczKU5wOeev&#10;6UAfRWhzYCHGQPfp6d8//rFepaZKCvJ7Bccj/wDX1/yevi2hzbwCx7jtj+fpivW9LkGAoOMYx/Qf&#10;y5oA7iPlQuc56+vI554q0ACSeSfX37n1qjalyo44+vr/AJ61dGCTnj+XvQAFDlhnAPv0OKbtJUEj&#10;0/X09R9aedvXGeD+PH+fejpjnBGO+eB049PrQBmalPHbWU85bbsUtkjI9T6dBX42ftN+JBqHilrN&#10;JsxwKSRjPze4/p0r9WPihra6R4cnJbZvXtzwOT/n1r8K/iRr8+s+ILy8my4Z27ckZ/8A1f5FAHlG&#10;obvM5AwSPX9K7T4baTJqesRR5wC33iOxPT1/X868/uDJNMIySFYkc/XoD78V9U/AvwyXu0vmQlIQ&#10;XBAzz0Gc4/KgD7B0RIdG0kOR/rXVfcogz+P48e1cs+uzajq4UcRrITz056fhx+fPtW74gS5ihS1P&#10;yNboBnrkt8xP+e9ef6MznU3jiXk9ecA/59/egD6US+aa0gtF/u7id3BUevcdwOfer2hfaJdZttNV&#10;tihkllK9Cc/KoH0xVIRjRdFWVV82V1z06sRkDnn3+lU/BFtdS319rl2xw4Zl9Ax+UfQc5oA958Sa&#10;nnT4Ii+Xu5mkPzHOxeBke/YU/SZN6DK8H8c/qPy568CuA1i88zWlsYmBSxRIQQQctjJIPH5DrXZ6&#10;K52oc4H06fif0xQB6pYFdgUjHT9O2P61rqxGM/Kf58d6wtPYlVI5Bxyf89v8itpSVO3GQD39Pqcn&#10;FADyOjYz/Lj/APVS7R34Bzx+Pv8A0p2AeT0OOxP4frTyCOSOfTHft9M0AR7ewJBz/n26UzGBz06+&#10;mPpUmDwwGcfp3/wpdrHC45OetAERAyFU8DPfr/n+XpSMTyAc4z3/AJ9MU8gjKnnr7dB/n+VMbA9h&#10;/L8v/wBdAHPaoo2ls84/TH/18/r1ryLxADJvGce31/qP89q9g1LhWA4zkZ69R/h1rybxAAGZeuff&#10;nPr+tAHhfiLADhckkc9R+me9eK60yiQ9jnPXA/EflXtXiJVYMV5/r/h9a8X1aMhnbHvu9++Pz4FA&#10;HMQgG43ZUnPcHGO/0z3xXqXhrOFI5LjP0HsfWvLYRiYfLnkcYGfrk/59u9em6HMttB5vTYMg+vp+&#10;poAyPi94qj0nQJUD4IUKB/ExI6fn/nrj869QvlleWeX5iSDkn17n39hXvvxs8TtqGoixU7xFyecD&#10;PPHFfMerzvGBGCQTj8z0JoAzVUXlyoUA88cdPoBjp/nrX3Z+z34KD+XPLAT5hCAnsM5P5ivjvwBo&#10;02r6zBHtJR2Ucf71frd8LNAXS9HhMEOGjGN2eoxyfXgfWgD03UNRtdF0sPny0hwqgZ646ce/9Kxf&#10;C2q+bmXjL/n75HFcH4/1B1UWsj8ls9O/0/n+VP8AApe+1GOOJiEHYAdup+h/yKAPvv4XeZLALpxx&#10;u4PfGeo9scV6L4v1LFmsEZI88np6YAxiuS8BotvpUKIcMw2/jxkgewpviC8+1ag+xspF8qjr0/n0&#10;oA5K6ICkkZ4PYcnsen9PevO9aYYLMMjJz259/wDPX2r0G7wEPOe+P/rj27V5rrhG0tnORwfX0z2H&#10;NAHj/iMsA4wMg/5zxz1/wrxrVJAHOR3P6dvSvWfETffY8Eg57/n0P6/SvJNRTLghtxB/pz/+r60A&#10;Y6gsSVA25OCOufT+td1of3lYckHt9Oc/n6/SuIhT59wGP8/55H616FoEZUqGPX8wO36dKAPX9EiE&#10;gQdwMD0wen0/zz2r1zR4gqLkZ24PQjOf85rzPQIVCpkZHTr3z3x0yOa9W05GKDaOvHXoe35e9AHQ&#10;W3OcYJ59ufftirapjCnA/UexqrEO2Me/pg8Y9elaChS3PPXt2/wFADQq4DE8fQ88fXHT/DvmkYAH&#10;g5JH0zn+lPI6MRjOMg/z/D/PamlQcHoPYZ+uOOnegAxk5PGT25/z0/nTGCHPqD6Ht/n+dTYAJwB1&#10;7+3b3/SkOAd2cjP0GO9AFGeRYYjJ2Uc/5P0Ffnb+1B8Tltop9Ltn5JK9emfX2H1+tfZnxL8UQ+Hd&#10;BmJOCyNjtyB3/L+tfiP8XvGMniDXp51l3KrEc449SKAPEtdvpHlYysHLZznkZJ6n69x9K5SCKS5m&#10;WKMZLEDjJGT3qW/mM0u4Yzk+1en/AAn8Iv4i12DchZdw45wTnp+HXrQB9yfsd/CEatq9tcX0G4IQ&#10;+cHGT078Y7Yr+gjwdoKWWnQRKu1VVR+AFfJH7LfwotfDXh+1upoNssihj7AgEZyK++rSKO1tc42j&#10;r/hQBDKgUqicn+eaffz/AGHT2kbghe/PXoKrQuZ5S+cAZz9fp071598RvEqaXYvEr5bA2jPVz0A/&#10;HtQB4v4i1D+0daIclkgJzn+92+uBwKrDCjqAfw7/AIfnWdZq75aQ7nY7mPcknNajLhfl4H59/wDD&#10;NAGPPhWJ6f8A6uP8+/5ZzYBOT14+nFX58kYznqR6egqkUbIY8jv68dc8+lADPlGeSM578fXn9P5U&#10;zHXJwenT+VSBQCx6ZP16/wA804DILZwRk+uMH0+tADGU5Iwcd/f/AD9PpUbDgAYGM8dOfbrn/PPS&#10;rDAHPOD39KaV43kc9fpzxQBFgZBUcjn3wf0/ChVGAB0OccAdP0/z3p4XA4GAP8/j/j9aXH90gH+f&#10;pj/GgCJiQCRzjv16+h9vxrmdVfaPc4OMkEkemP5V0UzDbuVsf1/p06ZrjtWmB35PGOnf86AOA1qf&#10;G8seBz2HPoP8815XfP5znAGTx69ep/HGOa7fW7gksoHzDj8/59/1rz9t0snynjtgYx/nHegDb0pA&#10;WyoySR6n16V3+nxAbQOAMfXnGMf5H071ymlwcDgBjhuDnt+ma7/TIAxXIyAR36n+f4/WgDu9Gtxt&#10;THJHHA7fXt/nmu9s40iTzOmB/L0+uP8APOOZ0i32ouR6DGc4PHFV/Gfii08MaLLeSuAUDY+v+f6C&#10;gDxb4/8AxMi8NaLcWqS7XKHp19/8c5/nX4mfETxnP4j1Ke4ldiASQf55PXn059fevef2hfirP4h1&#10;W4tEmyithsHI9+PTHf1r4p1C7eWQsvPP50AU7mYyTMxGCfpgen+e9dD4W0KbW9QhtowSC6jPbn14&#10;rBsLKW+mEcak5PbtkcfXNfeHwG+F8crQXc0GWcg5wcgevPQnp/8AWoA91+Bfwxg09YrmSLaqBTls&#10;ficd/avqy61+K3aPSLM4Zj8xX0HTr+nrXOyLF4c0mRIgEIQdv4iRx+tctoc4a4MkpLSO24/ieQPr&#10;2oA+qfBJffEsZy54AyM89yf59K+obGZNJ075mACLlj7/AMz149vxr5z+FmnSTAao4wM/u+MZA4Jr&#10;0TxPrLLGbOE5z97vnHIGPagDC1/UZdRvnkZuCfl56D2rjb6VVQ8Z9sA9OSPTtWkZd6kscYzz16Vz&#10;2qzKsboWwR39B6f0x60AcJrVztQ5IOPTJyM9D3/HH5V5PrFw0sjoOOpzye/p+HT+ddzrlwCHOckZ&#10;HT15/X/OK80uHErkZyM8+gP+B9ef1NAE+nwrLIOmFPpzz+n0616FYIoRB0+ueD6D8+PyrmNLt1hw&#10;vQDqcHj0713mmW7b1Ujgfy/z160AddpEAOxyNxGD0598f5/wr07TYdqDGB7/AI9hn/PHSuQ0q2+V&#10;NowBzyOOOmRxXoFlFt25yPbrx7/pQBphR0zg9R746e1UrxxjAOAPwHXNaLEqpJ59BisO7kVVYAYz&#10;759P16UAYszb8nGBzzz39+9QHg7sc59f5e/rx9BUrAuvI4OBjp9Tj1pmxcnIIUcnk59sD/PagBhA&#10;6DnPvzj9KZjrj/P65/A1M5JO/v16Ck28AN1zn/I/LFAECpn5vXOQR3x7fSnbSFDRgknp6/h39cev&#10;NOVVJ39f6g0/ByccEYx74P8AM/nQBX2tz/ED6d+ev+c+9U7hygPOeB+BP8v88VoPngjoRisHUZUQ&#10;Mc5z0Gccc/1oA5jW7shDu4AUc/8A1v5//rx5fqd2S5OeQenv7H+ldXrl0CG54HH0H65x3rzbULoc&#10;lhyf0P8Ahz/nmgCmSGILYyD3zzz15znFZ2s+ILbRbR7l3CMAeTwFGc5xjv8A55rOv9YtrKNpZCAR&#10;nb7ntj+tfIXxW+IzX00mmWMuYxkSMDjcQeAM+npQBynxQ+Is3ibVJUjkYWyHj3I5yR3/AM8mvm/V&#10;9ZEe6NBkjgk9OmPr7Va8QayY8p95/XP19MGuEjSa/ufkBckj9T6dqALNjbXOpT7VUsQcfTJ/+tX6&#10;b/sofs43PiW/t9RvbfCJjqM8ZHX6eteR/s4fAW/8ZanavJAxiZ0zwec9/Tiv6Gfgz8JdN8F6LBaW&#10;0ADBRuI7nuPwoA63wD8P9P8ADOkQWkEQUIoHTrx7112qDYpQcAjr6f4e9dSYvJj2joBj/wCt715R&#10;4+1uPS7N1VwHI5PTA7D/AOtQB45491sM76basGAOD/tN35PGM15wsccMYReGb5nPXJ7/AP6ulLLN&#10;Jd3b3k/LseB/dB6CmgbgCp5468fTH1oAYFUlnB9+ff8ADHAoA6rjH1+mP0qTAA5HIz68A9c0Oc4V&#10;hnPqfT6f1oAhODgtznr68ev9f5U8KgO1eM8Y65z/AE/+vRhjnI4OPz74HpT1wByD+fp2PccUARsM&#10;vyRjpnrxVeRh1btx+X8/Tr71YkOVA6g/17Y79fyrFv7gqCpB5HH4fy4x70AYmoXQUttOR7noOpz0&#10;/wA/SuEvbkOWQDKn+v4c1qajdhgecZ45P+efSubB3PuHOeeeMfX8v50AWYIyXPc9uucnkfyx2/Gu&#10;ps4flBA4GOcHjnj3PbPT/DItoBwOpOAD06Z5OP8AD2rqbOIjG0cdPTv1/oKANizhyCq8dPTjIzk/&#10;p+Ga63T4AMHkYxnPftkfj2/lWNYW7swyuQPQjk9ue+OtdlZ25VQSMBv8O/6igC1DEAuQeDjrznFE&#10;zqAT0/mPw9SRmrDrtGeg/lWJdTDPuf6/n+f6UAZ9xIWO0cDGPr7+/fPpWXnLbiMdOnA59R7Val3b&#10;jk8kkd+/Yfl1/Sqzgg8jBH6UAQEcDI9un/1z/n9ELDbySMj8D9B61MQDjbyTntj+v6d/SoTgjcCD&#10;/wDq5PuTQA3aM7ickfTnj9e/0p2zjOCSOvfHrilIweDkLn69PT2prFQhycjjPH5+lAEbbV7YP5D3&#10;/D/PFcL4q8VWmg2TzM+0gHvx/TtirPirxRZ6HaPcXLqCOeDjPbr29K/N74xfF281WWS1tJsA8HB/&#10;HoKAJPi78X59VnksrKXAOcnP3RnHXuev4fSvi/XdTLO80jZJJJz6k/56VY1rWmaR3cl3YknsP/r/&#10;ANK85uJp7uU7iSMYx6c84oAbJIZ5Tt6Hp/8AX/z3r0r4e+BNR8T6lFbxQs5YqOOg5xye9ReCPBd1&#10;rl9HCkTOXwMAHnJ6Y9ef88V+237Jf7MVlYpBrGq2mH27vmBz265yPT0/rQB0n7KX7LVtpFva6xq9&#10;sC/DLuGecAnOfoP85r9VtI0y10i2WCBQuB2GPw4rN0qxstCs44YkCBRgenpV6Oczl2c4QcZzgfWg&#10;DYaZQN54Uf55rw/4hePkswbHTzukk+XjsfU0vj/4gwaZD9gs3+diV456f/rr57WSe+drq7Jd3PTn&#10;jnoPp3oAsxCSZzc3J3yOeSTk4OSR/kVtW6Z+YE4I46n6dcfpiqMEY+6Rnp39+o/z61tW8SgcEc/X&#10;8qAJ4k2545HPQduv+eKkLKFPHI5/P16fgOlG/avr/n0rH1K9FvGSDz/P/P8AkUAZWq6gqoUU5JBx&#10;j9M//qrgbuYzOXBwT0x/M/5zWje3XmTOQcA/jjA4I9Pb2/GsUnKsp6Zx9T/SgCqVOSMYH457d89v&#10;15x6U3B2nPPfsDntjjnGO9T7VyMnr36fp9B+PWlKk4JGQT0PGaAK+xeoye3Xtnrj/IpiqvRSRnHX&#10;sBVrnaFbOPXtn3H+FRngtxg45GMknsce/SgCr8pU8YIHr7/09/50oQE5IwDwfU/17VMVyOR0/wA4&#10;/lyKNu35wMEj0zjmgBjnzFxjPQ9f5+vp/k01mGHGMnp7j8f5Cp1AYgDpnn69/fv0x60jLyecEfQ5&#10;H+cigCuQM7ep9PUfTFBAJOOCePmHIPsOnv2p5Vs/Nzn8yPz/AM/WhgD15Jxjv37dPegCNwN3BwD2&#10;x/n1+lR4Ufd3BR+GPQf/AFs1Mdpx6Hpz6cYz+n+RVWRgmBnAHv8An69KAIZpREpUdB1yefy9+wrm&#10;bq4Uk8nPt2/znp2q3dXO77pIJz36AHH8sdaw/mlJGDyf/wBfHrQBCwadwoGd2BxgDnt7e2fwrsND&#10;0Pe4JGXOB0/mO/5UzR9J8913DIGc59/x59fpzXrOmaesGzAweMe9AEun6dFCi7Og78HA7YrpIIFU&#10;ADgDj69++fx/rSQwrkcccdx/L+la9vbhVBzknvjP+GKAC3g2jaTg5xnp/Xjt/wDXq1sLDkcD/Of8&#10;+9WEVRhRxj9c96r3UoiQsTjr+nX/AOvQBVuJ1jQnJAPT6+ue1eaa1qoclVOQemPc/Xv9a0NZ1ViS&#10;injPoSDz/n9K8/vLgEl3OAO5479efxoArXMxLkOTlzwQOuRkk/5/rXn3inxbp2g2ryzyqpHT+RB4&#10;/Gsrxp470/QLaYvKqsoPfGcD198Z4r82Pix8ZrzVJZoLKfKNxkYGPp9f50Add8XfjfLezzW1pNkn&#10;IGCRjByDXxdrOt3F88jyOWJb/P4Vkajq8t5MzuxOfXqR25rDlleRwq8n+eaAP//Q+HY9Yis9Q8tp&#10;W3vzk+559OM1213ru6waOKXPB74zng49PrXzNrmsSpJFeQuXd+cnrnvn/CtS18W+XGv2ibcHzwO3&#10;oMe9ACeItVEEpMz5IPy98c9hnj/9Vbmh+KIYrVQzbz255wPUdz9fyrwXxprDXFwHRhknt+fJNUdF&#10;8QNHsikfr147Z7CgD9Jvgj8S1s9WjtpJdoYgbc4xzx7dMdhX6V6ZeRXttHLE3ysAc59fyx7Zr8EP&#10;BXjIabq0VwpOAfUngH0Nfr/8G/GUOvaOiecHdMH+hAP6/wBKAPfDyDngnpnv+PtT40AxxnHP6Hr/&#10;APX/AKCmxtn2yO36dOfzqxnknvj8fx9OKAGkkHcDk+n+elMVQSTjnA/H1/z/ADqUcgDG05/P/PrS&#10;EJ82DwfxP19ulAAwz1OQe/8AMj88U1s84wev0+nTv3/D60HbgLkH268D/CnKF+4pBB56dAOT7/nQ&#10;A3aAvofzH5Z6fT86GUEjHf8Ar/8Aq9fwFSDBGd2c/QgYxSeWqkHqck+nU8fr1oAjbkn07fjzn+tC&#10;noWPHTofrzipAAcds/0/p2HFOCkgFeo9+p9uv+TQBGFHAJwTn/Of8/0psgLIVYZB9fy59xUvOeeo&#10;/rSMABluPx6fp9aAPhb9ofwcXhe5jRiJD5bHnAQ8r6Ywf1/GvyQ+IelNb3TKqFTGSDnn5lznn8u9&#10;f0G/EnQYNY0OeNkB3IVY9RycqeO464/pX5BfGvwlFHdSO8exwGViBj5l4JA/n60AfCROG54z/X6U&#10;pAGeeP8AP6Vr6vZiG5cRoQq9fWstclRzx/nrQBVbOD/jT0GCCBmppIdg3Y4PHP0qGLjDHpx/LrQA&#10;rDng8VMoCgMh4/8Ar85pZSpUEDj/AANEKb4zyABj6jPf8T2oA++v2VfH7LdxaZcyE4G3k5PB4z+H&#10;Sv08Fsl1bq6Dh1BBGO/0/r7fSvwV+FPiWXw34qt5lkKgsO/U56Z64xX7l/DDWYfEfhi2nVt77Bzw&#10;Rgrwf1OB9aAJprRogdgwO+O/5+lRwTyRsQTyegx1xwOxzn/61dncWYZflGcdfw55/pXNXdntcyIG&#10;UHPH88e3GPf60AalrqQGMnlunByc9jj+tddZagpxzwTwf84z1715fveA8nJHv/L6j/8AXWzaX5jw&#10;zP8An8uSMfXNAHr1vcbsKpyc898+3+ea1o5sKOcY5Azn8QePX/Jrzqy1FSRucE9vXjsPbsP856q1&#10;uldcDk8en9en+etAHSLInOTwfyPbsMVIoAwqnk8frWfFN+A7cZ/D8enNXkIYjnb39f8APbFAEhXb&#10;kDP5dee3/wBegDpk9+vXA+n+fX3qZUBUlgRj9fWm7QCOcnn8++f8PagD5x+Pfhkalok94iB5IFEy&#10;8ddn3gPqD/Ovxr+J+jTWN9cRZLqG8xcD7qOO38s/n6V++3i3TodQ0t0cZ25zx/CRgj8RxX5KfG3w&#10;oNLvHs/K+eJ3gfHOUY7o2yeRwe2KAPzluYysjDOSe3+NWrExp98cNwPb1OOP1rb8UWTWV6UxwmeP&#10;Tnpn+VcurEEc4wfbn1/OgC5qEsJwEHI4yOh9PSsc8DrjA+pzV6VN2SDkdfTr/hVOVGjlKtxQAikj&#10;/wDVWjFK6/OTnHv09Mf5xmqAzkbjxVhAT0PBx+nNAH3n+yL8RW0XxGmneZ5e51ZRzg/MMjB6e4H4&#10;1+6+j38WoWUE8ZBDgdD7f54r+Xf4a+Jp/DniuyvYzgCQBh6hiM1/Q78D/FsWv+ELaZG3tGBnBz1A&#10;79P8/WgD6BZMgAnjH1x7fnWdNblgcnH64+hq9BKsqgDkn1wDn/EVNJHkgAcdvfv/AJ/pQBw97Zgo&#10;Vx14H5Hr7/59q5i9s+B2yOnsPX2H5Zr0y7tweRyRn8OOp9K5u7tgc7RjqPy60AeV3tu2CfvgY644&#10;Jx/LpXOXkKrgAEYz06cevX8eO/ft6ffWYAPt6fTt+Vcld2a7irc/h1GfX8enf0oA8zvLQL86Njgn&#10;HPOT379Px9KygfKI5wepPsD0I5z6Cu6urTqSMDnn3PBzXP3NmpG5TjABHGOlABY37Lgd++eOh/p6&#10;4ruLDUgyDL5x0ByM/wD6/wDPavL0V4mLDjOT35x2/wAeP51vWV2UA+U59u+Ow4oAq/FKzXUNFu0A&#10;y7wkrxyZIzkEfnX5a/EXTGj1GW5VGY3Az65KjDYz0/ziv1g1VvtlgABkg8EDPDDB9h1r86/jBogs&#10;TMqyK4imbcckY3dM45P0FAHwjrFo8Usk5OdrD29DjBJ/SqdrO0uNxzzt7YweeB09+a6fxJFmQqOO&#10;COf9nvj/AB9hxXI222Jw2OD0PYnNAFjyySQ3TP6jGc9sUog3OOMkf56+/t+ArWS1B3uCC55B9T6H&#10;sO4474oNuedjlgD909QSO3fjmgC/aokluFYYOSPUjHf3xn1zVe0SP7T3IUjOcfhz6f5xWlp8LODE&#10;nQ8dfTuPTnmo5Y4o5zjORgn0YAfTtigD9Vf2MvFJubOHTZGwEzAT2O0gggelfo0owd2duf8ADr61&#10;+Mv7J3ioaV4jS2/gZo5ADyDtbnj6envX7NxOskYweCAf88/kaAHDowXOR9e/YdO3PH+NSZBBOc5w&#10;f8/5/LsuM5z3/wA//qowAAnQ8/p19PX1oAYy7uvOT9en+e//AOurLErKMjk/rz2/z+NXwp3eXnJH&#10;v1Pr2/Oo2G7IPT6/oKAOTvbYlTjOT+vp+XXp1rgtTs1IYFc9fQ/56fhXrFxblwTjBH6/Tr/L1rlb&#10;+xDpyvHOOP8AIoA8O1OxK71AyB+Xc4968+v7MoenA/oecV7nqenMMjrj8vXg9+e//wBavPdUsCM/&#10;Lk98fX6e3/66APIbpByvTOOnfJ+mOP8APrXzt8SLAGd7uHqFUnI6BD2B7jtyevavqi/ssOVAAJ9P&#10;Y9z/AI+3pXhvj/TQbRg6ZALLj03fNk+/T/CgD5b8TG0kszvy5ZT8xzkHuB6fzP5V4nGtutwMqIxI&#10;MdOfTn6/4cV7L4gsbw2qzcIgJ5PALYxwO3HQnrXhqyxtqAWUghXwVzg9TznuB168/SgCKaNzKFJA&#10;Bx3/AF78U++gJgCq+SBzn1PYYPv+NaF+pWQNCmNmRuOOQB34/IVX2tKuN2RgZA7Z64/xJoA5FuCc&#10;Hke3Xj8cGroUtGV37ee/6dTUE+zzmwBjPbrjnj0wP896VpcIUzzxnJ7Y4x9M0Ae6fs96qmnfEWyX&#10;fxKShzxnKnj35A/Wv6E/Ct2NR0DT7zr5kQ5z0PTB+mPWv5o/h/fNpvjPSbpWwEuI9xzjAzzn9a/o&#10;r+Dd6b7wVauWzsZgOOcH5uehoA9XxjkHOPXuevf/AD70mMdsE/05qTHyjPIH15wPb/P5cMIBJyf5&#10;96AFwB8o7ZHXv3pp6HPA4/Sn4bHTAHX/AOvn6mjBx7D8x6/4UAR8jPbGf/18nmlGDwOowO3f+fTv&#10;xTtnpwe5+nPH504gnIbqTg9MZA57/wD6qAK0ihgeMk55+mapzRk5x6/l64rVCjIydwHp24PWq8iB&#10;ycEEHtn/AD+lAHFaha5yTwPyxnqQOmfT2rzrVbAkHgYz7Z9OfX617Fd25dT2J/qOe31zXE6lZddy&#10;juD9O2f/AK9AHgGsWnDKwxjtgcHPPGSce/8AOvNb+0ALcYHrjH+c+1e+6xp2OSMA5x789xxx6V5Z&#10;rFj8zADqeuM/Qj6//qoA8a1yPfbKpOBnrjPb0I78mvhvxrcyx3YSMNt5HPHOcHkckYGOlfe3iG3I&#10;gK4BIYfTuePp1x/+qvhD4hxltTTaMlXlzwMgA8cfr70AcToMJnnyo2KzKASeSck8DAwD+FejvIIZ&#10;yV4BDknrn/8AVjoP1rznSPNE5j+4HBJ/vZ7e4x+Fd/ciJYIXhUuccnsMjjA+h6+v50AV9Q1ORVid&#10;fn3IHBJ6Z/w68fz6Tw3X+jRh8EsF7nr1J/DPeubu5sJFjkgbf8PyFXre5CIiEjkeuOnYnvQBXvZv&#10;KIkA3EZ7YJB4znqc9896v6RcefKglO4kgEHnj65rkdbusSmMNkADGCeh9uw4rU0Ob5kjlOFHVQep&#10;x1/PnjigD9w/2bireEycchY1z3Pyjp/nP5V9KbsA8YHTjofc/wCf0r5O/Zanmm8LAyEndFH2I6DH&#10;b+gr6vG0sCT19vXvQAc7uRnp3PP15I/rUnAUg8k88/XHb/PtSAFgevr7f5FOJ6Y+nX06frzQAbQw&#10;+Ucc579B9KgZRxtHAz6jtz7d/wBanCEj1/n/AJ4o27jgDGf859s9qAMK7i3IRjJOD7j9f8964bVr&#10;RnBI5wCMYx19q9JmRdpGM/56dO9cxqFruznke/X1/LPNAHgmtWS4feMfLgdecD6cV4t4gsd27K47&#10;fTjjNfTesaf5iuWAyf8AI/8ArmvF/EWnEl8Lyc5yPoeP8/yoA+atRt2V2JAJBxwcHjqfWvJvG0pW&#10;1lUHBEiAHPt6e/T/AOt0971+wMe/jp0xyf8AOD2//X85+PJniOxAM+byeOdo6EHnk/1oA8G1/YVl&#10;KLnL4BA6jA5z/ke1L4PMaz71G4lSSOuSp49MVT1d5XQOx+8zDgdR2Ptg9vwNdB4JhjO1okyx3Bux&#10;GT/n9fagDsp3DOqnO0Scg8/dHOMfl6dKzbi8QERIpwB82c5z1zwOg+nbHSrWqqLVv3RyXkIwB0Hc&#10;E+/Xg1zLPKkw805Z1DNnt7H/ABHB6UAbLOuz73zr7c89c+tadhEDt8wAlWUYzwAMZOO//wCv61zR&#10;fGN/AAOfw+n6V12hQGRcnJyORjpj6c8en+FAH3T+yjbub+NVG7a7nC84GBkk9vav0iU8A4yOfy5r&#10;4I/ZbRUlhiRgMK+ORghj7YOR2Bz+VffCJnG3vkfgfT8M0AOXAxzgHqfp+dNAx2wP6f5NWNoOATjH&#10;0PX/AD+FRtgZHUY4Hrx+lAFKdQw9Mjn/AA/D6VyWpwfKWfnGeP8APfrXayqDkHqc5+tYV7ETwOOm&#10;ec8Hp19cD/JNAHh+uWuVfvj8c/56V4j4jsSod2JwPT9f5V9Ka3a/K2PQ98/hx9P84rxPxDZKd4Aw&#10;eeee/b3zzyPyoA+WvEtqytlOVycf1+tcXGTFLsGcDBOOMdvp/wDX717D4msdzMoPyjkZAHbjj8K8&#10;kuYvLkOBjrn3Pr+Hv7UAdroF2UkTIGP0Bzkfn/KvdPDt8WVFJzxz2J7/AI8/y96+bdGnYSrtwc5x&#10;jBz6cj+XWvZfD10AyFj37/Tn8v8A69AH03oVx8qqDj6c56fy/WuM+N+qNbeE5XQ8RQyv6A5XHT8u&#10;a0PD93nZzkgDHsM8145+0trs1t4Tv4I3CHygoK/ey5x+vOaAPyz1mfzbuR0GRuzyffg46n37VzcC&#10;m6u0jI++eBnpz7Y/z+Fb93jaACAXyeCOP04zUfhy3T+1Bv4YAe55PAAoA/QT9m7wqFS0vLh9kRcM&#10;2ODgDIGe3v8AnX3Najz1EMTfuo+hX0HBP5f0/D5g+Ctr9l0e2IXBCk7ueRnAOO2ecZr6oiUWOm7n&#10;GWKgEnjp2A/DP/1hQB01vq32eExkAA9efYYA564xmu++Hd/FNdbUyBv+Y98+oz7ccf4mvmObxMXg&#10;+0b+MuQO2Pu56HjsP6V7B8JLtZoC25mzIp+9xjndj3PTgevrQB9aa06tYMc4TY345yB9TjPtXiE4&#10;3owBIBz/AJ56cdv5cV6Hq8pe0mUvhE2ELz1PPTBwOcVwboGXGOB+nXr6+lAHnWtQkglSSVGfy7cd&#10;M4/KvFfEMCn6cZ/HtnH1/l7V75q0CAsSuQPbI/L/AD9K8j1+2Q544656/kKAPmfxDBtlcgYXr+X0&#10;/SvGdWi2yMYxhSxA/HpnP+H419C+IbFS5kVSfqf0/H8K8R123KSksMdfb9cfkBzQBiaWXWcD06nj&#10;jnr1PPsK9q8PTrGygAEj39e/8v6cV4hbfLKDkEEEenf/AOtxXrHhuYB1RjuOB09uf0HXH9KAPpTw&#10;5MMAthiMe/p3P9fzxXr+mSYIIJyV9ffgH6/414T4buF+RScgHH+fp7n1r2rRZACMnOD+mOR/n+lA&#10;HplrkpyOf8+mPy/xzV84Bw3Tp09B9f59qzLBgRtz749v89q09pI4OcexHX/PSgBRuOe/OMdOo4/+&#10;vS4UYwe3ryce2KcFIBwvPTn/ABHrUc7CGJn6ADOfw/8ArUAfIX7T/icaXoE4R9pRCvoQx/nX4xax&#10;PuupHxljkngdT/M1+g37Wni03VydJDE+bIzEDtjjJ6cH3r859Sd3BbHJ+hx65I9aAKWmQm91GNGG&#10;A2OOmDnp+VfpD8DPD6Q+H45HQuZ9u3j+EV8HfD/QpNR1eBmGF3dOucEf59K/WPwHoR0rw5DDEu1r&#10;aAZ4zlpOnHr+vXAoA527sJ71ri/nXbhmIGCPl/Gk+GPgF9T1Q6pcIUijIK7uhIzgY/z0617PL4Zi&#10;WySNzgzKFJPYkc8V13hHTYYLcWtmNidMjkEj685//XQBxXia1jeYwK2yCNQiED7xY8tgewx+OeaT&#10;RodNW0icqABM7uM8GGBeOP5jHNbHj+0Fpa4AYOoyu0fxPwOcY4yDXkepakdL0+7MR2yRRJZ5Gdpa&#10;Tlz9ccfligDX0e7N5dNdM2TK5YnoAGyf09P/ANVexaIcKuP4uOvUfzrwTwvLkpg4A/r6Y/X/ACa9&#10;20NhsUdcY4x+Zz057ZoA9V0tuAAcADr7YHH+fbrXSKEI5GD9On168/lXNaYd2OMnj9P88jrXVLgo&#10;O+Ofp7fp6flQA3I2luuO3Y/XrSuegPIPfjp6EU8hWJC8dMHB5z+WKToCSMk4HbGPoOenNADCu3G3&#10;gnn8R2pQUJAfknB9c/571KFAOcYH+P8AnPNBHAAyM/r/AJ9qAICVwMDjtk8H8/T2/OmMQR8o6fp/&#10;nrzTmBKY4ORwefzH0pXBUFscduvc8g0Ac7qIOGwOcEdj24/z1968n8QKdrZbGfYevHI9/wAf6+uX&#10;/wAoOOo5P9P8Oa8p8QIOeMgnPHfnv7H2oA8J8RBgsozk8nGBkn/Pcf8A168U1nmQ/Lknnnk5HrXt&#10;viNTh+cA+uf89/5mvGNYx5h355z0P5jNAHJQgfaPmOSOeRjnOeDn8fYZra1nVU0jRXcttbaWJ/kT&#10;zxzyayokJl5ONuD7Dn0/nXmXxO8QvHZizibDSNjHT5R6cAkn6UAfPHiHUptR1CS6c5d2c5PYfhkV&#10;51fb55wqfeJ7e/1rodTuBF8i7iTxn1z1qr4a05tR1BUYFt2Aq8888/nQB9N/s++DZLq8W+ZAdq7u&#10;RnvwQfXgf0xX6Y6fH9n00WNoBsCKpbGMMepPp/nBFeJfA7wA9loVvNLCYnK7sn07D6mvqFtMj0/S&#10;Jbpk2BoTjnnI74/TP86APkLxv5k2sSkucwkL25x6nnPYdPUV1XwzNzLdomwIWddu45JA9PT3H61n&#10;a3ZNNdu8i7g5JJGMn0z+X+TXX/Cuwkn1mAPz5BMh7ZC9Af60AffXh+drTTNy/KI4xHyesjDk9vwr&#10;Mchg3OCc49asRBYNPtrZQem+T/fPU/hximEEdiCOnT+VAGLf/cORkgH3J+h/z+NeYa2wGecYBPt7&#10;Hr0/lXp+o5KNjPI4/wDr/j3/APr15VrgBbk4J9M9xz/9b0/GgDxjxAw3ODhiOvPt9Ov+R3ry2+CM&#10;x3DP6/5+teoa4oklYjgHP/6/x/z2rzW6DAnacZOMHnHPQ/8A6+1AGbEmXBI646c5x0ye2K9F8Oxj&#10;JDA89M5/H/P+Rw9tBvdVI49weT/nv+vSvTPD9uSyAj15Yce47UAesaJEo2ds5x0/+t/nj1r1GwQE&#10;Bhwfx/yP859a4PQ7cHYW5x074zx1PPP516TYodqgDB/Mf0oA0Yxwu0DJ474wO2PQf555q2FzwBgD&#10;p/nFRKmDg445/l/9erijIByMDHGevuB/SgCM4BwvPfp3/r/+v1pBgA8cH06H3/8A1VKyDt09+MY/&#10;z+NRhe4Ofw/z/ntQAOO47+h/Pg/5FULu4jtrZ55WGAM5PHT1NX2YKD2I4/T0/XtXivxe8WR+H9Au&#10;WMoRgpPXnp1/z/SgD4r/AGpvigBDNplvL8xJwoPr7fqK/LzV75pJTJnkknrznv8A/rFev/FTxZNr&#10;+sXF5LJvBY7euBnOfp7dueK8DuZfMlJHbHOe/p/kUAJa2ovbmOJVyGPbnr2H6V+rf7IPwXivZ7bU&#10;Z4BsTDHKg9wcEnvXwt8GPAj+Jdahfy9yAg5I7j/P+elf0Gfs9eArfw14ct5PL2MQSwxk+2e/TmgD&#10;608H6dBp1nFBGMAKMdOPrjFdZqmoiOJYUOSO3f8AHmsOxlS2tzKxwFHHaubi1I6hqI2tkA49cdqA&#10;O8t7sWti1zIeAP59h+NfM/jXV31fXTBGf3VsctznLn19h6V7B4212PRtGclsFF+76tjgfnXzpp5e&#10;5PnSHLyEls88n/8AXQBvWqDYNw/IZ/OrM+AD6nn09/8AP9akgQ7Rxz+P4Uy5X5fQ+/b1+tAGM/Ld&#10;Dz+eMf5zVXjjb09fT/8AX/8AWqxIq7uTgHkcdDj147kf5zUDL83A6deOaAIztIJYAgjpn6dv5ent&#10;TgcDIOM98eh7/T2p54zg4PXpyPX6/wCNIPTPfP5e3+fSgAKgt0yf/wBef/r0wqpB9/xx/Lv047et&#10;SBM8Nzj3/OjB5yMj8uc/jQA0ZyMDB/X6dvzpgB29DxnnOPwx6VOQMg98d/y6H1pj8KGz1z7/AOfw&#10;+tAGdcsoBI6nIzn1xjP415zrEuA5HAH4nqfcZ9q76/YhcMedvt+X/wBevL9dmTk56ZPX26/560Ae&#10;a61KCxHQj/JNYFhGDNuPTjt+fGOauatMJJXKHIwT9T6f/r79ak0mHdhiDzjn+fPP40AddZR4YLyS&#10;cDqfwx1/P+leh6Pa8qc9W/XHbH9a47ToYt4VRk9fXPv+XavSdHgBUbsAHqD279uh/wA9qAOohaKy&#10;tDPKQAoyTwT68Z+tfnT+078ZljE2mWcuSuRgHk+4x/n+v098bviXF4U0C4ijlVJSrBcdQMckcV+J&#10;XxC8ZXHiLU57uaUmNidv06+vrQB5zr2ry311LK7Mxdu57Dn2+vPrzXI7Xkc46k8D69Kt3EqyuW7n&#10;Ge/48V2fgPwrdeI9YhtreFpCXAwB1ye3c+hoA9b+C/w1l1zUo5pYi8Q2ksRgfTpz1/Kv1r8CeBbb&#10;RNPjkCBSFH4n+XH+e9cZ8DfhFDo1jbNLFg4Gfrj17/Wvo/xRF/ZulG2t1Adz6YwO/wCI65xQB85+&#10;LLx9QvzbWnMURG5s8EjpyBkY9fXiq3hy2kvdXhsoiSZW25478knocY4z34p/iJP7NgkVDmSU/XqQ&#10;T+PNeufBbwgZZV1S9OXPzLu/hTjJ+p96APpbQRDomlRLBxHCmyP3bHJ6Adv89Kx7lmkkLy/Mz5z3&#10;yfX9K0r2YP8Au4vljj4H9OfespgOMgg85z19Mf8A6vx6UAZ915USFl447CuA1m6YAqhxnP598D/P&#10;1rtdRlymMnn6cn0//XXl2u3fDMCefQ/p7d/pQB5/rl0vIBJ47Yzx0I7fQ9a5a2hMswyBjjv056Ct&#10;DVHWRwP73TB/measaXbq7DONv3hwOR0oA6ewtiqgEZHp/gcDGK73R7fcF3cMCoz656/n/wDrrnbG&#10;1AULnn+o9fyr0TRbIlkDLnHPHb8PyoA6/SbUhU4z059//r12NvCEAzwB+Ocf/X7VmadABjnAPr2O&#10;OhH9a3iAFGe35cf40AVLp9i7egA7c4464xgVzU7FmIXj6A849/b36Vt3z7SAOc/z/wA96xJAeMcn&#10;P1Pvjt/k0AUyQegz/n2P+FNO0HavH0579Kn2YxnOOmP5ikCDBJyO4yfUYyf5fWgCthS2F6n68/zo&#10;yM5PI/l64P8An6VM0PJwOn4c+n/16aVUYzke/HH4c9aADbg5AHPHOO/X0/z0qNhgEE4x/jxzUoUK&#10;F7j6Z7f59KY4woYYwOntnv7/AOfXNAFG5Kqu7OAB/OuL1i6MeRnJHUD8Mn3+n6V0moSqqH5toHGO&#10;ePX1Oa811i4+UlumOQO3ce3t69aAOQ1q8/eMA2T9eeoxivJdf1uO2VxvAA4JHtzyMfnW94p1yLTw&#10;WL4Y9Acfz9h6V8j+OvHv2cSMrgnkoDnk9jj/ACM0ARfEPx6Y43tbZ8TOAAAeEGODj1I64718ma5q&#10;+FeRnYsWz3znsfU4/rVnWtdmuZpby4cuzHqT07jt/L+leaahfzXkpUtkZx19eaAKc8z3c5fqzcev&#10;05719L/Az4Par401WBIoGIfGTjsTz2/r7Vwvwv8Ah3feKdWgSOEvucYx/n9a/oK/Zb/Z+svCml21&#10;9PbL57Kpzj+L/P8ASgD1H9nj4EWHgfRLbEIWcqMnA455AOO9falrZpZxBF7AducdxTNJ09LK2SNR&#10;gAd8fnVu+uY7eBpJDgAfTGB6UAc5ruqx6datI5wQDj8O/wCFfH3i3XW1zUC6uTDGeOvzHPU+vOf5&#10;5r0D4h+KmvJ5bGF89m56L6D/AOtXjjLtbaBjb/nP0oAr4AIZxknjn1H600ZJK54J7dx6+4P+TVnB&#10;KgjBx75poUcgkgDP5f5xmgCqASQvoeMY/PP/AOr1p6IMbXGP1x/h/hUwQAjjB/QdeT607btUKDz7&#10;+o9PrQBWKkgnHT1zzg/yNB/vHAJPPT9frVghV+Ynrx1xnPp2warTOI0HOM889P8A9f0oApXEoWPJ&#10;GfzHrXD6rd8uR8xA6kfljPXuK6C/uSq4yTnoevft7157qVz19STwO3sR79aAMO7n3MWB5B+n64z+&#10;H0otUHmDJyBx0PY8n/P/AOuqv7yQ5HK9K27eBVI28gnH1OevH/6vegDWhi5UqME8de2PT0/zzXT2&#10;cX3VBLdfXj0yfzrHtYyCSRnHHQjGfzrtNNtcN8vQ/r79KAN7TrYYAP1J68//AF/qPxrqIY1CjsD/&#10;AIVQtLdExleuMc+/qa1vlTIbrxz7YGP/ANVAFW4lQZCnYQO3b0/x6VzdyzF2YDoevp2HT6dK07uU&#10;EYBz2z6gnpWRJ8wIPTBPY5/H+VAFYqdrYxtbrnj8fTpz/SoxgYJGD3GPx+nfsOeKn2kAYHI/x7f5&#10;/KkKpywGMenX8P8AOKAKp5UkEj/PGOmMHrSccsOT/n0NWWUkAEdOc9uvJP4GoioOSOAOPQ+uDQBV&#10;cbc7h159sfgfX/PSuN8U+KbPQbGW4uJdpUe/+T/n8bXifxHZ6FaPPM4BAPTtjt3z1z+ftX51/F34&#10;t3GqPLZWspwSRjPHXkg9f5UAZfxj+Mc+ozzWdnIQp4OCemR+Xf8AnXxlrniBslnlLOec554PH41p&#10;69q6kyzTSFmJweevP9e1eU3NxLdyjrznjtn1oASSea8n254JOB17ds8fjXf+DvB91q98qqpJPOMd&#10;c/h+ftSeDPB9zrV7HhMg9cdvx7fzNfp7+z18DLd7qC4vYAUK7hx1+uT/AJ4oA7j9mH9nO3lltdR1&#10;GDIG04K46A84+vNfsD4c03TvDdiIolEYRcDGBjH0rzjwVpGm+GtIiWBFXauc+3XA+p/Otsaq+qXZ&#10;iRisUX3sdT6CgDu47k6hOrN8qg59sDoa5Hx147t9GtTa2zZlbjA757Y+tY/inxha+GNMMEbD7TIO&#10;mcnJ5HX0r55luLzWLs3l4xcv65AUH0FAF0yXOpXTXl6d0j+33cdhzxnuf6mtqBMtweD3+n4VQtUK&#10;j5jgdjn+Y/z+VdBbQlsNjAGP8/pQBYtYiOo6nOP/AK351oYCgZHX/P8AkUiLtGPQjjj+fvTWbam4&#10;9B/kUARTTeUhYnB+p/PnP+c1w2qXe47QSfbj9K2NSuyQ4HIXP/1uv6Vx08jSZBXJ6f5/zzQBSb5g&#10;e+PUY9+B2/8Ar/Wo2jCj5Rkd/wCvFS4YksO/fkn9PUf1pdoI3E8HnP065z2/X1oArkKCC44B4Gcf&#10;Q4/H8c0gABOFxk/54xU2AdzgYPT1544Hrg0jBcADk/zI+lAFTawwcZJwPXP5/l09KaQoPTcTn2/Q&#10;/wCHNWRH0wOvGQPSnGMrlSP8/wCe1AFVU457DH+JH6/Tv2qQr83Tnp69cVIy5JC/kOeo/wA+3epF&#10;UlflHJ7jH4/lQBWZCMheh6Dv9cZ/n/So2Xqp6Hp17epxx7cVbZFA+cnHT19c+n+c0xhg5znOPy+v&#10;9aAK/BJOM9OvPXr2H40jKSpxzjk89u+ee9TMABkHBHJHv69qhf5R+HHuMjGT/n3oArz/ACDklcY5&#10;GMn/AD1/OubvLongHDDkZzjI68/y/wDr1cv7jYv7s5x16Hv047dfrXNzEyE7znPvyfoPx9KAKzPL&#10;O554PGB/PqK3dJ0xpnG4c8NyMZ/Hr0p2naY0zjepJ4/l1/xr0/S9MWCIYXB+nT8P8+1AEul6Z5UY&#10;3LkjA9Oe34df6d66q3hIx7D06/Sm29vs+bOAQP8AP19a24YBuAI6/wCRQAtvF83qQef/ANfQ4rUi&#10;jUcNxn3/AM/hRDGFAI4AHfjt+dOllSNCx4IHtz7jtxQAyWQRglunPf8A+t/nmuF1vU9hKAgE+n5e&#10;3+fyrR1XVPLViDnP+ce/1ry7V9TWNHllcKDk9evHX+VAEF/dx4LO+V6+mQfX/P8ASvnj4kfFKw8P&#10;W0qpIqsFbHJBBHfr6+9c58V/jPY6DBLBBMN6ZGFbJPX2/wA9a/Mf4g/EzUvENy7TSNscnHp6ZHTp&#10;n3oA6f4ofF29164njilcpk4PufT+lfMl9fy3UrPIc5/XBovLqS4fLHOPf9az44mlbaoJJ7CgBVVn&#10;bABP4V6T4I+HupeKtQit7aBnDMB06+vr9a6z4Y/CXWfGWoww20DOJGXp2HqAOlftl+z/APss6Z4Y&#10;tLe+1O1BmwCQ3XOPft1oA//R/GKHV2urT7NEpdly2BzwMc568DtXEXeoXttcGISsQvUZz9fzp63c&#10;tnvCnBLYPJ6Y9f0rHu3kuJC55oAmmu3uSDI5J9eo/D/9dFpO/mgpnIPrjPp0rM54x0NSxSYIx1/z&#10;zQB3Vrdy27BnfAJGeTgZ9ua/Q39mv4itZXUdpJNnJxlm6j3HPTp1H1xxX5ltKzgbjkkep5/Wu78C&#10;+Lr7w9rFvNA7KiNliD2Pcn0Ge/agD+lPSbyO9tUuITkEE9f58H/PetfaQQSc4H+f6V80/ALx/b+J&#10;tBgjMokJUdCDg9sjr9fy7V9KRseWGc9f8PegBx5JU9fr6Up3kE8nGO+ent+f9KCDlRjA9T3GMf40&#10;gGSVbg4+vX/PP86AFHGBySfbPH+f89qeDgEkE8g+vv8AT9KYo245+9n6ZGef8O1Slc/dbIPPp+Gf&#10;8aAIwGyWx0/E5/z/APWp5wTwcH2+n6e34e1O28Nnjkf5x1/z700ZBG08g9upP+f0oAVeuPT39fw9&#10;KUDBGOcfzP5fh1owACc8jpyB9PpQo2ndnb9SevT/AAoATacYPBA/zxTSSPvdeOnH/wCvmpG+9tbj&#10;9Pw/yKawI7Zx/n/OKAKN3bi7tZLdhgODz05+vNfnj8ffBObq4ujEf36kqB13jqP8K/RvZztzwfbp&#10;gHof1rw34u+E11fTJJI03ShTImB/GmePx5BoA/Br4h6NLZDMa7EfJwMcYPQ+47/jXj4447j9K+v/&#10;AIx+Gbq11CaZhtt7kFo9oxhwcMp/w+tfKd7ZG1kIbkHpj86AKu3dGcn17Z/OqW3Zx3B9vwrWtk3A&#10;oeBxnnp6n1qncRFGPGQM8+tAELFWUYHP+fpVuyUEkHp079+3FUAeCPTvVqCQow5wTnt3oAPM+z3Q&#10;kiOMEHjPGOv51+tH7IHxBTVtNi0q5myyEIeenT+ma/Ji4XhWxj0z396+g/2cvGj+GfGdsjybIpWx&#10;1IAz3P0P86AP3la33A44xjpkdvzrHurbqCMsMHgf5zWn4cu4tY0eC8iO7ci556HHI9s1oTWx3AsM&#10;A5z9PQ/zxQB53d2B/hJHX6e2f/rVjBXt9q8qMds8YNei3VmwUkDcB15xg9vyrnLqw3sRs4z78en5&#10;etAFK1u2QAMf6fl7+9dRYagARFz14Hoe/f8Az+FcZJC0JOF4Gfb2zntz+NTQ3G07s9PqM9h7cUAe&#10;sWl6Djcc/U5H+ePwrciucgZ4PHXjp6flxXl9jfqV2twRz1/X/wCsK62zveOgI7+o9DnHX+lAHcRy&#10;9m9v58HNTDHOe+OP6/rWFbTjAB6jvnJ468f5/pWvFJuGScA/p6f40AOmiEiNC/zggj9MGvg743eD&#10;tPfWTdXzbEukaId8zQ5KZzzggY49vrX3nhdvXr7Y5/OvAvjd4Z/tHSJb63j3z24FxGFHJaM8r7ZX&#10;jP69qAPxc+Mnh+0/tRdSgTyUvY1bB/vLwRj1+vavmxxhs8hTxmvuP4uadFJHNGcAoxkhB4ZlcZ49&#10;xXxVfwNFcFGGCp6Z6cfzoAplmjAk3c8jGex9uaqSZJJJyasKN2MDg5/Q8VDKBuwOQM+3vmgCEZ9a&#10;mRhuPJ/E+nQ/lUfQnHXrSg5Y+1AF6CfyZllHJU55yf8APtX7L/sVfED+0dJt9MuZSzuvlsPdcYPX&#10;tx/KvxgUn8+a+w/2TvHUug+L001nwkjbhlsdx/h2/wD1gH9A9vIRhucNjv8Al+FbUEnmA5H9Pz61&#10;xOjX6ahp0F6h3CWNW9fvDn+db8MzYPPUj056DFAG2ylgepJz9Dx6Vk3NqSCyjP4kjB7+v9KvwzAr&#10;hj0Pp/kVZeMEEk59D9PQdOOlAHCXlsDuyQcdeOPoffjHP5Vy9/ZEZPXr17H8Pw/zzXplzbE545zn&#10;/H/JxXOXdpgnIwfpQB5LeW2NykcHt26f5x/+quauosY4PY9epx/PHp0969N1KyLLjbyv4c9sH64r&#10;kLu02krg4H5e/wDn2oA4O6t13HAPP5/qOPfH9ayNzQsWySPXOM/hjpXY3cLNwyk4z356HpXO3Ns+&#10;AOjDoM8/j+VAA1z59tLB93ehHcYI9vXNfLfxX0GS8juW2bUuow6Z/vR+nTHI6n8K+jg7J8o6kZ4H&#10;Tnn06+59+ted+NLUzW3mbgWR2x04DjPTvn2oA/LjxhYR27y8Fy2GwTyOmf8AJ/8Ar15azKJNoUFd&#10;wPAHf0/zivob4jaN9immit/ndCy5/iG05x9MdPQ14JeQtDw4COQTt/UUAblsqmIFyxZPlI4Hy8dT&#10;7ZANSzhXOFXJbv6fTpTtKE9xbFcZAAxz17nGOR0raazbYrcZfgH0z+nPvjt60AQ6PA5m2+nfgAkd&#10;vxHWtbUbLy1DBDu+9xgY9R7g/wD6jSaZBscyuuOnXvjr19fat3VIozECThcA88/5x7mgDofhHqza&#10;J4y0+43lFeQIQB1D44POevQetfvB4H1RdW8N2Nzu3Hy1UnpkgYOf6V/P7paCG4iuYgT5LBsg+h7D&#10;njjpX7V/s566mreEVRm5QI6jjoygn6f4YoA+iOuSBj8ev09h0pDkqGHI4/CptoxuxgcEdcD/AD60&#10;xsqTxwc9vcZ/z/OgBmBj5uT16+3rxQ3Ix0Oenp2//XTtucBV5zxnp6AGlHB65BP4cHvQBXdcjdjG&#10;7/6/Wsu6tkdT8uO3+P4VtFc9cg/49P8AEVXeMMpJXBPtz7UAcBqFluyXHB/H3/z/APWrzzVtOYEq&#10;3QdD1zj24r2m7tgQT1zn/I9AO9cbqdjuU7hkE/hj8f8AOaAPAdW03q2Mg47j88Y/r+NeGePbGQ25&#10;KgkxurZPvkHnt+tfVOq6cMvxnjOCPy9xnPvXiPj7SWk0y5EZ2r5ZIY5IypB6epH4d6APh7X9NS5g&#10;nT5sRyf6w9gTyPccfX+dfO15p1nbTyTD5eWHqSDyDnr/APXr6x1bTVumugZyYA25ecDLDkAcD1H5&#10;V81+KdNayuirA5fI5PQgkHI4zxzQBzN1H5kQlJLgZ9+vof8APeobVbgxFpcZOe2Tx0A9OtbKL5lr&#10;EpO8gEYx/dHp/hVO2h3OkZwQMe2f8n+VAHJXlmtuxblj69McdTz1GelVEfbJ93Lk8DqPyx2FdFq9&#10;vJ5mBgDPfAHTOScdOcmsMRiJ15O8j06dgR2IAoA17OyubCaC8ciLEi/Xjnr16Yr99v2YNXj1HwWU&#10;VshQj9eu9efw44r8C9SuZpoQu7C8Z/4Djt3r9mP2Itb+1+GEtpHwXgH1yjd/wNAH3mWx83T3B/8A&#10;re3/ANepFGeVOMeg6CkCjJZh+H06/pS8HjPPTHQc9MUALgKMEdfbnp09e3/6qdjcRuOOBjGfqDSn&#10;cQABjOf/AK/41IFJ5cZH8vr1/GgBgGTuHQ/jn1/XPXr7U1sYweo4/H3qTbxycdDz04/Lr/nrSjIy&#10;A2R/jQBGx9CSR/k8+meBUbKSMnJzk+vt6/59qmwQPvcfTH06e5pNpztOAD7/AOeBQBmyxNk7SCD/&#10;ACz9Oo6Y7frXPX9tuyemM/Tj2zxXWEdVbgf/AF/8Pf8AlVC5gLDeRn9Tz/8AWoA8f1a0DhuOAD/P&#10;1/KvK9a08Es/Y9Mdv06/hX0BqdnuUYXJGfTjn0/GvMtYsSCQRyM45HOB170AfNPiuyKWrlgQSM/h&#10;kf5xXwB8RoUhvpMsSRI69ASSTnr1496/S7xhp2bFiMnIB6dcH8u3GK+CPihpaC9nwucT/Nk4B4zn&#10;HX9KAPCdFVprlZZBjaeA3f17cfTP9K9I1WPYkaqSct8uedwx6fj9McVyGlWbw3QKKVB4yR1z1JHQ&#10;Y/liu61W2cW0WCWfdy2cgg9Rk/lxQB5ncMYI4884DdhyOeB1/PH/ANdtpeGTaxGSAB6Ywefy96yd&#10;XmxK8KtgR7upxzk/p7CqUNztUDJy65z1A4zk/p2oANZuPMuRsbAHcY/Pp37Vo6XcHcUVtqkdSDw2&#10;OmO9c9O6u3nOxJ6j6+nX+R4qzpjqsiM7ZD5OfXnigD9zv2UZ7eXwrGsKkkwx5djj7owQPb6d6+vh&#10;kAhRx7dv618HfsZX7z+HLEEfettrD/aUjB/EjjjpX3qMkFc43eh6en+FACbcnKjI64B6f4D2p2R0&#10;OT6g96AMHIOB79vT/PvTgCMHO4dRk9x/h/OgAxjqMe+T68+ppoIWQbTwO/t3/wA/5LuQ47Yzxnv/&#10;AJ6D9aTnB3DBx09T6d+aAGMu4Z68DI4z+fH6/wA6x7qHIbPUdOh/zj/PpW0y+vOP8OMD/CqUylgA&#10;pyX70AeaatbAo24dDx0PT34HY/zrybX7DcrnZjgjrwOPT+gFe96nb7kYHoOenXjrxXlmuWRKsCeg&#10;J7nPOcf59qAPl3xLp48uQIMY5zg/ljp/ntXxz48Ci+CBf+Wjk8DDYHGf8/hX374lsHWKXPA74H68&#10;fSvg/wCIqrDqojRMEB23Ej1474xxz7+9AHz5qNmTsy+Rk5GTxz2/r6e1eheEdNht7cy7gD057E9e&#10;hx+A61xOq7i1vHnLuTkAfXg47+/4V6N4ZV1sYpJUyXZs5PJ9h0PGM0AW5LE6jMXDlY4ieen3uPoP&#10;euM1eEJqDrFtAHXvjHTB/wA/Wtm+vbnzktLUkMxfIBGMD17Z9v0rkb2U29y6yNuyoyxyfn7YA55N&#10;AErkFyvXGQOhyw5J/Ouz0UkEeUeJBk474xkf59687a4IYEMe5+XOMjj/AB7V1uiT7kUxjceScZAH&#10;v9f8OlAH6f8A7KdusccEn8UsbEj15OT06V95LHwMAk/56d/8/iPib9lTTCmmpcSnlIt3HOFf1OeP&#10;w78V9uIFwAvIH5/h/hQA/apAC5wcjjp9QP8AH/GmMMsdowB+fTv6dKkJGN2Mjp/U4xn/ADikILYU&#10;jA5H4dvx7cUAQFRzjjPtj8jWbdRllKsMc57Zz7f59RWuULAHsfXsM+mKrTRF1wORg9+pHfn/AD1o&#10;A8z1q3OxvT+Zx614/r1p5iv3P0/l6e/evfNXt/lYkD5ue3H0H/168n1+yIDqRj0I7+v5UAfMfiWx&#10;5YquPyOByAB/9evENZgKzNtyCTjj6d+ma+n/ABDaj59q7SeenoOh9zXgHiOzwzEAAjqMevqe3+fe&#10;gDirSbypRg8g+noe+Tz/AJFeq+HrzlADknIyQOBkdP8AD868ew0cvPABP4d/bgV32gTuHUZwBnn0&#10;+uKAPpzw5dgqOc5x0/LH64r5l/ac1xpLP7Lj/WSHPfOwcdewP6Yr3Hw9dbEDu2MDJ4wBjp+dfI/x&#10;3uZL6aNGJdUXLL0OXY4wc5PTt7H0FAHyNqUmZxFgg9MnoD/TPvXQ+DLFrjUg+OFIwfTB9P1/xrmb&#10;2VpJCEG0Zzg8nA9M8nNeu/CHTzda5Cjjc7MOGHr0yPTrz+fWgD9OPhPZJa6fExTMpRBuI4GPb0x0&#10;/CvRPH2rzabpsVnCArSA4xzjhhn8B+pqL4daXFZ2P2ichQH2r24A49+fp1rhPi3eTTshjBCrjpx8&#10;ucHGPXvQB53fa8fs8cG7AVcdhgAknP4evftX0b8HdVK29vA4yXjaYtjO3J5B/Uds18jpFey71aL5&#10;kH1JBPAII49K+n/hzLe2l6tsSiqCsWFwNxQZZd3Q85/CgD7HnuDPZqzDDlgSPw4x9KyWXcuOo/z+&#10;dWLZt+nwbyCCMr7KfX6UhTaDkk547cZ6/wAhQBymqRBhk85+vbjIP6YNeUa/C5DKp6fj17/X2r2f&#10;UIy0R46557/hgflivLteiBUsBznJ/Pt9elAHzv4itxl9wOT9Pm/HH9D0rwTxBD+8fPA569/Tj9Ov&#10;8hX034gt9wYADJ/ljOT/AErwHxDagbmHA456+uPXvQB5dGSso64Pcdf6EH/Oa9B0CYMUbbtIOMZx&#10;9PofWuBnUJKexHJweQCcE/jXU6FNiVcEg84GOMc9Py6/T1oA+kvDcxEYbJJ9SM/Wva9DmK4bAAXH&#10;1P8Ak/j9K+dvDVyMKvcn19+v9K920CdVVMHJxnkc44zge/8A9agD2jTZGkALEDjn8en5VvqM8Acn&#10;2xx17c9K4/S5d+DjoOv09662HDDGOnt6Yz/nrigCwQTgDv8Ajx/+vt0rnfFN9/Z2i3d1joh289D/&#10;APq6Y9q6QEFtx6Hj/P8A+qvEvjZ4gGjeGLjDYYIzHBPp+XJoA/IT45eIm1rxnqEhYsIGMfJ4wOw/&#10;r/IV80alJJvCIcE+3I3HH+PXrXoPi3UTf6ndXLHPnSM2cZySeuM154q/ar1VVSdxH+TwKAPp34B+&#10;FJ9V160ixjDKMZ69yfb+dfrl4c8Jh9Nt8JzdS9sg7Yzx/nv1r4b/AGVfDEv2hL9kysUYIOM4LYA/&#10;EV+tug6CqiKFlASKNdv1xzj8aAPIvEuhLDbpDH99SD0znOQPrXQeHPDy2On+YqZyDhsdM9D+vb2G&#10;K7bVNDW71BFcZAxt4PbtWzLAkNsEbAwMtxwAOvpQB8weMLKbULuCGZiqBizBRjGOcnJ5wAePp0r5&#10;Y8capCxsraBFjM0ktyQD2zsTPocDJ/H0r6v+KeptpllfT25CPgRxuepMp29PUDIyPf2r4H1zURe+&#10;J7lVO6K2xAnpiNQOPxyT/wDXoA9Y8MSHcmDtBJxzwffHv/n0r3zQnDIo7dOc/Xj/AA/Ovnjw5ICI&#10;sEkg5/Pv7+2P8K9+0FjtTI+7jrwOnbNAHs+lSDPHA/l+HYHFdbCCy+mcdf8AD34/wrhtIOYwy9Md&#10;enJ6f5+tdvb4EYA747fT+VAE5yAFwcjpntjPpS7T905z1HPbPGD2/X2oySMkbif0/wA49amCjBC8&#10;5/p1wT1//VQAwADgHkfhjnj6/SmhR3b369+oB/xqYqduOn9B/h9aZswRnORn9PU54/KgBoXcCxOD&#10;+Zzz3/qf5UxkHBxk8ge59+e9PBIXGcn9TxxzijdxnsP65oA57UkIznjA/L2P+fwryjXwo3Nzn2I7&#10;dxXr2pEBCCpPXBx6+n0FeReIM7jxgHvn0+nQ0AeGeI0OXZuVHvjAx19+P88V4hrQLM7cgNyT/nNe&#10;5+JFIWTAwPw757ds968L8QMyl3xjBxn0z0oA4u8vBaxyTNx1AH4f56V8r+N9cN7qknzFY4vlHI/l&#10;0Fey+N9Y+y20il8EZVRxjPsM/wCTXzHqzmTfM4wAST9PU5/kR/jQBhXs6zyqsfBJ78dO5/pX0v8A&#10;ATwKNW1yKUpnBDNu5AAPJx6/jXzzolh9v1BImXfg9MY4PXvx6jj1r9W/2Wvh07sL6aLCumB3x/nN&#10;AH2B4L8JQwaXb2wGSdpXOO3H8vWtvx7bxx2ItEG3O0Hb9fT3H5V7D4e0OKG3jk2jEahRwecccf5/&#10;GuB8YWDXFxMBgiM5XjqR+BJzQB8Q+P2is4zbxfJ5zfjgcdfXj/PFejfAPQXuJPtkuCZH8zJ/55R9&#10;RnvlvauL8cWlve61Hatyjfu+OTknk4+n619T/DXSItL0YTW0XlI6CGM99i9T6cnqfWgDv2zK7ORg&#10;kk9Txjnr2pjADOOT9f8AP/16mYFM4GQeM9vp2+lM5IOB/L/OaAMHVCCpU5bg/wCf8/4V5L4hbAK4&#10;B+8ent19q9V1NgqlgeD+OM9QD/SvJ/EHyMy55PQ9jxnp/nmgDxjXG2SO3Y/U49Mc8fX/AArzudCX&#10;54J6nH65GB+P513/AIgJDOWO0HjPqc9TXEOpYjIxj/H/AOtQAy0UMwUjB/Dr+H04r1Lw/E3mKuMj&#10;nkADHrj8a87tIv3hKjIOe/T6ZHNes+H7chlYjHT+f8/pQB6vosXCsB8p/mf8CK9EtI8IOMgnpzjp&#10;+NcRo0ZGzLYHHb07ZP6//XrvrZcopI68/j2FAFxOCOcYz6fn+VTKMnA9unP9fwpqnoO4+mPy/wDr&#10;1MM52njpnr6UANK8HPDdvz9f0qMjoxPf/PPap1GMgnjrnHTnpj1GP8Ka44zkYPP/AOugDLvbhbWB&#10;p2OANxPtx07f5/Kvy5/aj+JP2m5n0yzl4GQRnGfUDr9evNfc3xl8ZW/h3QJz5uH2ngdfr/j+dfif&#10;8S/EzazqlzdSOW+bCsevt1+tAHjGv6g8lwy5yefwx9c/Ws/Q9Lm1e+S3RWPIPHf2NU7p3uZyMZJb&#10;35FfS/wH8ET6zfRXLwkx5H8OeAfpzQB9zfsvfCuC3W0mkjztxI+RnBz37jkdK/WDQ2S0tY7eP0+v&#10;+fSvlv4X6Img6XF8m0lRyP7vUfj/APXr3bSdTESPPK/ypkD6Dnr29aAPSPEfiWDT7Iw79rEY/Mf5&#10;/wA4pPCU6R2kt9Kc4xjsS30r5m1bxVL4j8SCyhbzI920BeQSG7/z/wD1V7Zq+uR+H/D+5hzAgwR1&#10;aQ8DP4mgDm/HviAaxrCadE2YrYh5P989B6fL1xUemKwQNnBPtxx39v8AOa4bTPOmma6nOZJG3MTg&#10;5JOf/rYr0jToconcd+R+H86ANeFCAOef5kdRj+n8qrzgBTnpzx6/j71fEZVB3PT/ABP+SKzbjvkZ&#10;PT8//r9c/pQBkuwyOn0wf19ajYE9c4x+H/1+Kew+YtjGff0pFyMZ78fl3H4ZoAbhRzjA/wDr9fTi&#10;oyuQdw/D1Pfn1/KrBUEYHX07n15/yaTaQCM9R2P49f8AP0oAj25BPT8D+NBHTjP6c+/v9KlOGO4D&#10;PJ4/zikbp0zu/I8elAEYxwvU+g4/P/H69ajk+6OcA/0/yOnNTgkHcRyOfrz0zVe4YBGJ4x7nH8un&#10;qaAOW1ORgnPGPwx7duDXkutTn52BxkfN7H+f0r0nWJ1CuR09M9a8c1y5IV89T0/A9/X0oA4q4cyX&#10;DA8A/jyCP889+prpNLh2jcQM8enJNc7CheYnHA/l79a7bTYBj5yBkDA4P6f55oA6rS4SSFPKj17n&#10;3HA/zya63VdXt9A0iS6lcA7GJ9h0z/n39qydNAjDSzHaqjPIx07e5Br48/aa+L6abZSaJYz4kc4b&#10;BxjggD3HA+negD5Y/aI+Kdx4i1e6tLeXEOWGFPpxgnvn+tfFV7cg5XOQffoOo9e9b+tapNe3Essj&#10;MQ7En8/TvXJRxmU4HT/PtzQBd0uwl1G5WGFSS54Pv7f/AFv51+nv7L/wRlk8vVriDLPgqSOme49/&#10;fnuK+dv2b/hFc+LfEtm8sLPHuGeOmO59vXFfvZ8NPhzaeHNMhgiiAYKB0wAB6enTmgA0HwvBpFiu&#10;F2iJRjj0HXHT8a8u8VRNcSyXco4iLED24yTn0wP8a+lfEai3tfs6cE+npXyv8Sb0rttbcnzW+UgD&#10;qD3/AC9fegDwHyZvE/iTyVUm2icDAHXB5wePb/8AXX2XoemQ6FpsdtEmJZUXee4A5AJ9u9eX/DLw&#10;dFYxyajcorEMSM55OPfr617Gx3MXPHPp6D8P8+tAEGMdTkD9P8/5xVSZhGGwc5H1/wA9unFXCuRj&#10;PHr1/wAis28YhVXPXPtnkUAcvrFyqpnOSeBjjt0PevINeul5HoRznr75PvXd61eKuc89/Uj/ABry&#10;PV7mVmwFzg//AK/w570Ac6+ZZfYnIPUH8etddp9sIgM84/Hj19/8+lYFjEXlJdcEfhk/kfw713Fj&#10;CScgZY85/Hpx6f4+uKAOk0a3LdTz9P5V6ro8GFHckc/n0/yK4nRLYOQWHBIBx1x2znp9K9S0uArt&#10;I4PHpx0oA37SAhOpGf6VelJVAWAx/n8f8mkjUEcjHXn/AD/+qoLlwIjzkfn69P8APpQBiXhzKDjA&#10;Pr79z71nH7pxz1PHHXpg8dOf6VckYEkjrnnv9Bzj/PemFM9DwMdex69e9AFUAbSDzjP+R/8AW7U5&#10;RnAbgnvk9/8AI6/TvUjBgTxkD2Hbv1oI56nB9ffpigCJhg7SMAenbB988VAUZnBxjr0GPx+tXCvz&#10;HPJH6n+tRBTlcHk8dTwfoOf8igCuOuw8YP8Aj3/z15qGZtinIyAPQDg/5+tWScH5Qef5frWRfy7P&#10;mYHIGMjHbvj8eg68igDltYugMqp2kDnnrx/kY/CvFvFOtwWMDyyvgAHqe49/oc+49q7nxJqiW0Ly&#10;SPtCg8kfn9P89K+D/i58SG8yaytZSD2weAO5x39RigDmPiN498+eaMMGVOGwfbgA/wA+K+Stf1yW&#10;8kLyMQo7enGCCO/0NW9f16W6uDl2KjPX19/5V5nqmpNKGjU5zgc/549KAKV9fNO/yEkd+35f1/pX&#10;VeEPCd1r9/HHHGzl3Axj1Pes3w1osmp3aBULkkDv68cc5r9RP2ZvgZ9vvYNRvrbdGrA8jgY/nyc+&#10;nSgD6C/ZO/Z1t7C0t9Vv4PnIyNw5746+3/16/Xjwvo0OnWiKqbQg/lXmXw88Ow6XYQxRxhERQMAd&#10;O9e3W5JUKBhVH60AaBkCKWJwAP8APWvFPHvi8W0LQW7bnOQo/wAR6fWut8YeJYNKtXiDYYZzz7V8&#10;r6rfzaldvPO5y2eDyB+HGOMc/Xk0AZkzS3EjTuclznOOM+9VmiK5BB5yPcEH/P8ASrO3qB6fUDGc&#10;/nx0oK5Xrzj+XWgCmcEDGSf8fX/9dKEyARnB4/AjP9ffvUpBByV9M/z7HPNIVOwHPAHTGcY68E47&#10;8UAQbcuQDjp7dufWlONobHA5/T/P1/KpMZIwMY+nII7elL6DjJ7Zz9MfrQBWLZBOckj19+MVj3kx&#10;jH93P+RgfgRWlO2FLE8DPb/9dcfqlwVUc8dPc4+lAHP6tergjPXPHrgckcdMV59eXTzynJwBgDtj&#10;34/LvWtqdwzOQGy3ftjPbn61hqMndjB69znPXv29KALNujEgKcAHnr29q6e0RdoBGQOox/L/ABHW&#10;si2iY44zz146/wCAxXT2MRZx1ye/BP40AbumwOcfLwPTj/Oe9d/p8GxQCB/9c9+1YOk2pwNo5IB5&#10;/wDr13ttb4QMeSM9aAJ4o1Vc55HX/wCvUFxLtBOcgk9RnOasyMoXhuvt/kVjzMcknj/PUf8A1vrQ&#10;BSkJJIzkcfof5/gPxqvImM88D3J6jNTsM9Tkjv8Ay6fjilCgYYfNgevGe+O5oAqYGTtHPPof8Ov5&#10;+poOecDocenA9+1TNwNxGD0498Z/OmvgAfp9fXPv9KAKwHr8xBOe305z0rkvEviKz0WykuLhwu0H&#10;g8E46k/T05qfxL4itNEtWluGA256nsfbP5f41+c/xp+Ms97JLYWcxC9OCf8A9f0oAg+M3xjkvbiW&#10;ztZeQSNvbB9T0r4q8QeJTlnLkscjrjr7/wCOara/rkk8rTTEuxLfxZ49/wAs15hdXEtzKATuxwO/&#10;6+9AC3l/cX8pYlmwT3GfXHr/AJ6V2fhDwlc6rdIDGSR35PXHU/8A1qt+DPBF9rV0o8vAODnHv/n/&#10;ACK/QL4X/Cy2sxH5sKgquW47Z/z1oAvfBr4QBntjPEVRyCOxPHPYce/U1+m/gfw/ZeH7PzCNrkYz&#10;jkKOuM56+nHtXlPgTRYNPWNo0CsqnaOOBjHTHcV3+oapPO0ejaY2JSTlv7oHfrgfSgD0GTxI2q3o&#10;0zT+I4vvNzt6cD0zXU3+sW/hHReWzdSHdjJyWI68n8vb0rzzSJLDwlpPmzsGnPzZbqWyeST6f4Vw&#10;t7q9/wCIL03d45KknavoBQBbnvL3Wb1r29Zm3N0Jz7j6fQVvWtuQFBBUj+f4D+fFZ9nAAoBGDx26&#10;ZPQ59a6K3QAjZ3HUH09aALMEO4lSeR06D6gCt23jVUAAwRjI6/1qG1hAAbGQcd/8/pWlyvGOR+OP&#10;U5oAZ0AIGQTn/HJ/z/Ssi+ugFKr1GeO+Ku3M3lZbPIx+H+e1cjdz7pducE8fTHY0AZ1w5mJA79u/&#10;HQ5/z/POQVwcAbc5Iz/T/P8AhWgfmbkkAkn8uPb9armPjGAQPr+WOPyoApCPIHYDsOcf5NOAO05B&#10;zz9R+Gf6/Sp1QgBCeev4nB/MU5Uzgk5/+txn39KAKm3I3dj+uc9Pp9aRojgDIIbt26cHHb8quhCM&#10;7RnHvn6CmsoPAOD6cHP+enFAFTbycDAPQc+n6D2+tOZcKFABznpn6ZGf0qzhcDABBP5+v4j8eKaw&#10;wCcZzn9KAK0ic7f4sD8eMnFMYEE8cY9ucH1qx1IwCB+XsP8AP0pu3OPb/JoAiUHIHOT+vf6e3/6y&#10;abhVOWGAcd+n6VZAP3iMZ5PXjpk1DI6hXYjdj/Of8TQBC5xlWGM+w6Z5/p/h2rAvrkrJtAyfp36c&#10;/wA/zq3fXIRSWJ46d/z9cf57Vy9zM0rEjgscZHb3+vWgCtcEyMc8ensfy/l/iatabYCVlJU4/P24&#10;/XNOtrN7hgR8wPU9jXoej6YIwGKnI7evuKAJdL0yNFRgNx75HXPr6/r2Fdnb24GMcdPyHt0/zio7&#10;e2x91cZ98nvj6AVtQ2+/t05oAIIRnkYJ/TI5FbECBRuPUDv39aZDCqkFuvrjp1q2eATnBA9OOegB&#10;oAY7BRjII/Mn39/6Vy+p6kqAqrZx6881a1S98sHYcH/PWvHPFfiuy0mF7m5lAxk9cfl+dAFrXNft&#10;7WOSW4cIfr6fh+VfDfxj+OdvpiTWdnLgjI4Y59/161x3xp+PW0SWdlPknIwp6/UjPX8utfnV4o8W&#10;32tX009zK0m9j1PT3z9T/SgDc8a+Pb/xDeu80pZR0GT69RXlE90ZT7fhj/8AX9Kilndu+c/5NWbD&#10;Tbm+mWOKMsT6Dqc9f6UAQwW0t1KEjBJP5n3r6q+CnwC1rxvqUJ+zOELDPHXuR2616P8As+/s06v4&#10;01CCSa1YRHbncOSDjnn6/h68V+8Xwh+BGieB9NhWK2USBRltoznHrjOKAPK/gV+zVoXgnToJ7i3U&#10;zgAtx0Pr6/h/k/Ws0Frpdvu+VAM44xW/dtZ6Rb8kLgdOmPzr5s8deOZ76WSx05jgkgsM9D2z0oA/&#10;/9L8JTGsoY5wc+vqOaqEOFK9Rn8eelaNzG9vKVcA7v155/Kqrqw+bGRnjB4+n4UAZci7TzUcYJIx&#10;2zxT5MscscE+/wDnNQg4OaANAMR8gPI96mhlaJww5I5H+e9UVznnqP1qYZP4UAff37LPxPk0vWIt&#10;Nll8tAwXGeozye38q/ZLRtVj1CxiuEIIYLk/Xrjmv5nvCmtXeg6tbX1vIyFXBOO+PX/Cv3C/Z5+I&#10;1v4k8O20TykyBOQff+Y/rQB9fowbDde2P5Y709QOOc9fxzwP8/SsWG4JAI6n29PStSORcAZ6+v6f&#10;p/nFAFoDI6578k9fTHT8qlPTjp/kdO4qMEHDKc/T/PanDoOMnsf/AK4oAXYpzkYwf8/zpMDcOOfc&#10;n/8AVQQQcY5P+eg7U/ZnHGc8c/57n0oAaFyR6jjGaAcYGOnX+fPbr7VJhQTkZ/Pv6d6bzgdielAC&#10;Y4GDxznBxTSOeRwAeM+vb684qQcDuT/h1poXPUce/X8P8+tADAgz1yRzn1+tZus2AvNPljIyVGVJ&#10;9uvv+FaoULjPp24z9KRlBXBwSe2fbv8AXp/ngA/Lj4/+A0eO9aKMBwfNVjzw3UH6dvSvzH8U2L2k&#10;7gryD3GPbJ96/ff4reGbSW1lupYtwXrwMlXGDX5E/GHwgmm6nctbooG5h0wMZ7H6Z+tAHyWjYcHo&#10;Qe/Sr12qGBSoy4Jz9P6/XNUrmOSC4aNxhlOPpmrkEa3MG0lsjIx79ifSgDGOOSKI22ng9KdKhjJB&#10;BB6dKYidR6fhQBel+dBggn69fWp9G1CbS9Sgvrc4eJgRyRgf5FVo1Xbk8A8fT69aikjYAbenbjtQ&#10;B++v7LXji28XeFIkMoZ/LU8euORn6jAr6nnt+uBgAf4frjtX4u/sVfEl9D8Rf2PdynBZNmWyNvof&#10;8+9ft7bql7ZR3MfSRdw79vX8cZoA4ua38wMx5J9cDH1FYV1ZqxLYzntxxnHr19eK7+5tGALAd89M&#10;/wCfrWFcW2Pug88fie56/r7UAefXFoTxtwckcdOOmc+v+fWsSa0KEMAQTjn8eTj+fv616JcWgKnI&#10;wTkH2Ixx/XvWFc2IOR3H4YHf9aAOThneIjaMY/8A1fT/ADzmugsr8h13EE/rz05rJu7IK2V6Dnt0&#10;zn/9VZwdo3JY9SOPr7Y/+txQB6pZX6g8HH454PFdJBeZzg4JA68f449v8K8dtL9h1OP16+/+f6V2&#10;NhqJzsJzkg/4DrQB6NHPnIJ9Pp+fbHrWV4itYb7S5FlG5E+8B1K/xY96rQ3QYAbv/wBfbH/1+a1w&#10;wliZGOdwwffPX/63H9KAPyW+PHhOe21ORrGArBYO8RfoCr/NGWznI7ZHpX56+J7dLe5lwu0lunoO&#10;2D/n0r9vvix4Pj1Yyw3QxFLE8LdvmTJTnoeDX5DfFbwu+la1PFjgsdoGSuB7+ozQB4bERnIPJ5HH&#10;8/8APNMcISWA4OT/APrpsitDIATkqeuPzrSsLQXE4VvuZ5yD09SaAMRxjOeh/wA5pueT2HFbOtRW&#10;sd4yWZBQKuSOhOMHH9ax8HnAz0/GgCwDhMDuR2/z+VdT4J1yXQfEllqMRwY5Vyc4zz6+ntXJpk/I&#10;Bnn+XtU8G9ZAwGMHP0/woA/pN+A/iuHxP4Hs2DhjEi98nkcZ+nT0r3NeckLyP5D2r8wf2JPiL9ts&#10;INJuJMBAY25PGPu5Az/L8a/TxWH8Pt1OKAL0Mnl9+euOnU8/5FacUofPcn8cntnn+dYhIzn/AD+H&#10;Wpo5cMDyEOeM4/D0oA2JEyMscr/np/k1lXEG7ccAn8OTk9Oe9akcitweTgdev0JpGjJyQM/rnI/z&#10;j/8AXQBwt5aBs4XjPH5Z6e5rj7+w34wMDNerXNmSDg4Ix6ccdf8AGuXu7UkDI4PA+uO/X88UAeQX&#10;tts5I4556j6E8/hXNXUJ4449OvP+favUr+wDZ4B68DI6f55+lcLeWrRsw25BPv2447f570AcJcwE&#10;KMjGM49P5VwviCzM8U0Kx7y6555J29BnqOK9Qurf5gAM4GevX0/H3xXJanDsj3ICD+gJ9R/nigD4&#10;J+J2jLDfXBZAVCh8/eUBh3PXg8k9uK+S9dt2Ny5IC4OM89PTH49eK/RvxpokU9u8syAtkxEsAcE8&#10;Dj+pr4A8a27xalLagKiFjwvJDA4PPX8Onp60AYfhlm80IACMg/XjHB449K9L8lPJ2MhZz1znGev4&#10;46cD8a8e0qZ7e9RlJVWyMZOOPevZvNBt4nGWDhRnucfpQBNHaKql5DyePU9O/wDX/wDVVXUnXydx&#10;GPlBB4x8p7jof/1YNaFtLK+VdCif3eep6c/1/wD1VWvApiL4Ow5+bjgenv8A0oAqWUzywiMlUA7d&#10;Pvdxj88V+j/7HHieZ0h0qRvlTMDEk8gDI/AYz+Rr82tMjQPslTeSM46fTn29K+sf2afED6T4vjgY&#10;FEYo69APQ9fx6UAfsivzg9wR6D8fr6U4qAeeAcdhxx6/1qC2dZYllXJV8Y78Eeo/p+fFW92Bk/U/&#10;y6e/agCNQcj07DHX3x/npRt9DkdM/X0wOalGD905x6Z9OBx+dI3uMj1HQ46fX/OaAIiq8sB9Ox+n&#10;WmnGM5x9Mc+hqRhhQGPH9R/Xt+VMK4xkYJx/nFAFGVMjHQnn68Ae/wCA+tc/fW27c2OR+Pp1966x&#10;wcZIyPQ8j+lUJ4Cyn0Oeef6+lAHlGq2G4OANoH6+/b8Ov1rxfxxpRmsHXC/MCpHuV6H3Jr6Y1G0Y&#10;72xgHpwf/wBZ9fw+teW+K9MWSxm2jlSDkgfQn14/rxQB+cd3bym4dPNKLtHGMuGUYJUdyffjOPSv&#10;nHx9pTx3Bbdt3MT1BYn1x0Hvx9K+pvGllLpeqXEUcZLrNLGxBwAp+YH/AAyP5V87eNp0KF1YEo3p&#10;g57A/wD1uKAPMdNUGEnkbGPPIGTxjr9ePyqCEbblwQMcnnPO5uPTHH6Va0hjifOXAA6/mcj+ntTp&#10;UlM2EVcngd+PYcdOaAOb1kAlpduc9c9jgcDPU4H0rkpCpK7eQOOOMD+X+e1dvq8AaBSQCoPJA6YG&#10;AD+XTP8AKuLVGbIwMggdP06Yx0oA2ru7imthbwgZIXcV6buxP19vpX6T/sIa5Is4sHbKCV0/BlyM&#10;Y+mf6V+YrbYYyqjDHByR0x1H6819tfsX63Jp3iya13gfvIX54zzg8jtQB+5EbbsEnn1x264+oqxw&#10;F9CfTn8O9U7Zg6o2eCM/TPv64q4p5OMnH5579qAGDA+7xgn0/wAj/PFPXH8Iz+nJP+eelP2rn5eh&#10;4/Dt1/P1605MgZOSB3/kKAGAdVXgj9B35/DrSHoQOB7dvoPf/PU1L0yCee3Xn8Pfnj/Cm8Yxggn8&#10;aAI/u57Ejnv9B2/SgovToRj1H+PNSFQCcEkjH5dzx3oC7Rgnge3r2PTtQBCIwxwQB1+n4emf88Uy&#10;ZMrgdOf/AK5P8u1T4yNoOce/X8P8+3emFcggDgA9f19aAOZvrbvxge3447dD29a4HWLL7zbeevIB&#10;xxj0HHFerTRB/lI/yPQ9gevr+FcpqVruUuRgewA/H8+aAPmrxlYEafOy8bR15Pf2Pb/65r8//ibY&#10;Z1S6NxLkpcfKpI2nKAjHGPbB/Gv038YaW8ulXaKPm25HGeO559a/OH4q6cy6vqqS5O2eEhedvKgd&#10;O/H+e1AHgEcKG6J3gEZ+XPXjgj6env8Al22oywrpSIwwSF4xkg9Bz7kgmuLW3UX7IT8obaVXoF5x&#10;z/LGa6zXlZdNGxGTYM5HGMe5/X35oA+fNWby7qTsNzA85UAd/wDPb9eYe6DAAdT698/pWlrsm7UZ&#10;4zzluew5OTjrx/8AqrEwuSApwO5/SgDQ279rRYAxyP8APP5YrTtdkcqMhJJXHHBDAZGBznHT9c1m&#10;MuHCn72QML7Dv69eoq/bxs8gcDaPu5J6ZOaAP2H/AGJbqFtHtMv5j+T17A8ZH1r9E1B4ZuMgex/A&#10;+vNflx+w/qMQitIMszjfntg8YH88/wD6q/UlVJAI79x29zmgB5G4EdCfxyR+fpSsFALg5/mfr/nn&#10;inBTnOcAHpxQV4Bz06Z55FAEe3kHJJH8/wAfbvSYVG4wAB6Hrj/JFP24xgcjsf8AP+elLg++R/nj&#10;360AMbByAc5yM4x/XkfzqN4t4Iznpx9f/wBX/wBfrVgqy9Bj354we3rmgpuGRyfzx6/SgDnLyDeG&#10;HQ46fX9OnrXn2sWIGeDgjrwB/kc/WvVp4iQ3y5z+frg1yOqWoJbgDb09OevHagD5u8T2GbeaTOQA&#10;ck/0Ffm98U4kHiCWNieEHTuM/wD1+fav1M8WWmLG7cLwI3OQMngf49vxr8wfiTGZfEt2qqcJGvJH&#10;A3H04JoA+dtSk8y7gQ/KPlwcfqMent9fWvaPD8tolkIy25w5br/CeBk9/pXlms2hW43kA7I9uRj8&#10;cD/PSu78Gh1jY+XlEhClmxnKg4PJwCfagBmrz2OjjzZiPPIzGB1BPOcegHrXjt9ftPO9y4AaTLYH&#10;qzdMdj/Sus8ZfaDfieQkhVUc+p5Y/kP/AK9cDHPCCGYbiWycc4A9f60Aa6k71LcNzj1xjgcf/r4/&#10;CvTdLnSG0LrFtDqD6tzjOfbv9OK8y02ZLi9QyNhE+Y7Tx3xn+fH869HXUrciOKDaS+F3c8leePqf&#10;U/SgD9df2YWWTRUJHAhRc9BgdP8AP+FfXaqAvTGMHr1x0ya+Tf2Y0UeHgOuY0OR+I/n+v1r60hzg&#10;ZG78M89f8/zoAkVBnIG7ngHoP8/l7UgXjOOnP9P58U5QRtbGQT0+g7/lSgMTwM5zn29fwB7UAM2g&#10;4ycn6k/4Ux13deR+Hbv9f89qkAJU8Yz2/wAKYyqMg8H0H6/5/wAaAOb1CAFSD379z+uK8z120Lq+&#10;eozyPTH+favYLuIEnKnHXp7evt0rgtZtdyPgZxn2zigD5w8RWg3SccA56ZHPof8AP4V4H4ktMeYc&#10;5I9+OOMf/X/pmvqXxBZhg4GPlz1x3/8Ar14H4ms02thMsPQZ/H3/AM80AfOd7CY3IzgBsj2I/D8O&#10;TWro9yUlXnBPf0z1Pem6zb+VKQEzt/EZ9+etYtpM6T5Xgj/Hn/PSgD6H0e/ZLCRlyWWMjGMdsE/z&#10;618j/GXW3n102kKq0ZQYIGT+7B4LdTgnkepr6As7+4XTJDGuSNuB0GO/HWvljxzdz3utToh3hssp&#10;z8o3n098dOPfFAHjEwE0gQjaAM/Un0Pb+VfWvwG0cy6rHsjUICrnGACFGT+nGen65+WmtxHOkZHG&#10;4HGCTz+mPxr7k/ZysDe3wubjcEEcjdMgjJCg8cd+np9MgH3pooeO2solKsHUuNvYdx/h+deY/Ehb&#10;s3CrAgJDZJxwQOcfp/j0r3PQ9MM08PkQFUgQptPTOBk/yxXnfj3TJJdQitEXZ5bfNtHJBJPX9fWg&#10;Dw2x0WaaRAH/AHcZQyYOA7Eg4H48en616v4KMVjrw02BTK0DMxGSuW6uRzg9QD7Y61YXSDp2mMcK&#10;DKwwzdAwPy1y3g65ur7xPFeCXc/mzy7iSv7sME7ddx5x9PQ0AfdtnK8tlbSZBDxKQB/tDnIx78+9&#10;WCMr/eyB+X+R0Pf61FZxKltGNxbCr29cEgjpVjZzxwOvv78UAZF3GWBOP1z09P8AGvO9bty4Ixgf&#10;U9s/5HtXqFymR/8AX55/X6VwmrREqw78/p2P4n+v1APA9fhYLJxjH8+ntn0x718/eI7YZdVGCSeS&#10;SOP55/z3r6a1+DKtkAqcc+uOv6CvBfE1uWLbxk9c9en/ANbmgD59v1MdwwI6dfft1+v41b0e4KyB&#10;WbjnceevJ6cjvxTdZhMc7Y6dvXk5wetZdi+y5PGM8+n4j0z0oA+ifDc5UpuOQuR0OO2eOn4179oE&#10;gCKufug9T24zj8eMfr6fMnhu6yqHOSMfl/nNe+eHLhm8sHIxgZ6D5j2PuKAPedIl3BdmPzHU9h1r&#10;uLViw65Ixjvj09/T8a840eTK89Pp0+ntXodmx4LHA55OOfT2GcigDT2CMF++e/5818Dfta+KktNM&#10;uLSN8Gf92MH8Tzxz0x6GvvC+uBBaS3DlcIpPJBH5e38q/Hr9qPxZJfeIm0pGz5I3EZ7t6n9P/wBd&#10;AHxpqMqtK5IOS31+vqAab4ZtWvtTiAQZJOfXn/Pf/wDVQubhxvMY5cEcgcZ716p8JdHkvNXjYx7g&#10;SOoBGD0//V9KAP1o/ZV8DJFoNvcMhWSd1JJ4yqdvcE1+iGjaSkEUk55L9Pf8/f0rxD4CeF/sWgWQ&#10;ZceTCqjA4G4ZOfw6/wBa+mZhFa2R38bV9ByO+aAPPJ7cNd/KMkHj27EVpXemRQWrzSJucrgqB1z2&#10;xWvYad5k32iVeBzj9Rn+tHiBvLtJASQBwfct7/SgD8+fjnd/ZrWzcjaieddNzyVh+VBt7ZYjnt9a&#10;/PbT52numnkPzSMXzzySeT1/r7V9e/tMaujX1/bxSfKhSzGD0Cne+B7kDOK+NNNwLncDkDp1/LH4&#10;/wBOtAH0J4WlGUU/T1xx2/H3r33QZflixyq47HqT3+h9q+cPC8jFguSMccjgduvrX0H4eZ2CHPB7&#10;9O3p6+lAHuGkOUAUZwB1/T/P613dqSw9zg5wM+/Xp/jXnmll9qkjk49c89fz/SvQbFjsGRwf/rH/&#10;ACP1FAGgOytweP8AI5/r/hSgdugJ6n+fX/PvTwNw5GfQ+uAelO5Bzjk/l9P8aAECgtzwPQD8gOn4&#10;daNuCA3APHHr7/5xTyM4HOB6Dv2/Cjr24PPSgCA7j1GM+/YD0I/z3qKQHG4jgZ+nXPSrZTgKDgHP&#10;OPy/XHSo2GewJ4Pfv6+1AHPanyjDBA+ueg6D69q8p19SQ7Dk9M9sde1euaio8s8YB57c49f8frXl&#10;HiADadxwev8An/CgDwTxOQwLYBJ6de2OO/tn+ma+e/Fd0YlZgMjqOcc/j1r6E8S4bergjI65/XHa&#10;vj/4na0lvG8ZfBJ7HJGOwx259e1AHz74x1Z7m4KDkA9uct9T7/j+HFeYXZL5VQSwOBnHpwOQeMdx&#10;+Vb9/cvNcNO+SCTxwcZIAOPf+WKq2dq11eRptYBmHUYP4jP4+/SgD1n4SeCRqd9aqRh5mGfX+v8A&#10;nFfuh8GPBMWg6FbIkeJEUAHAHJ9hj86/Pn9lz4fm81GC5ukyiDccjgehPbrj8OnNfsV4Z0gWsVvC&#10;ByoBPHX0z70AbC2i2dgTjBYc4+mK8d8WoLKwmuX4ADH6ccV7/f2rMojPQ8/jXz38VWb+yngTK78A&#10;46gDv7/40AfHekaRJrXil7zBdYCYx3zK5wFH0BB+g9a+w9Ps4bGxt7KBflhQJ/iefX3ryfwH4bS1&#10;1J7gxkGBQ7+hmfpn1IA5r2NVI5UYx64x07fyoAY69CF4GMc/ln1/z9KhYde5/LBxU/IHPAHP4jr1&#10;69e1RMMAKRnPPT0PJ79qAOX1Ybgc88H06evHB446V5D4gJfPPA7enFetaw2FJHHHbtyf/wBX6968&#10;d8QsQxwRk8YznP4fT1oA8Y8QOTKQOx6+n8/TgfXmuV2ndgDIP6n3rpdZBZ3Uck9xj86wPK+bkZxx&#10;jp+PSgC/ZRiRxk56dT3I5/wr2Tw7bgKhOAOM/n/nmvKNMi/ehehXPJ/Xn/OfavavD0fAVRux6DAP&#10;pjn1/SgD07SYmCqMAEY5Hr6f/r/I9K7OFRsz0J69D29K57SYMhSBkA4z/U11kacDrnjt/WgB0ahs&#10;/Lx144z2/n9aXb8oxz2+v4H/ADnHFP28cnk5HX+vvUioSARweMdOMHp6c980AVwfl+bocY7ZHp+m&#10;RmqGo3cVnavPKcBfcfr04rVcEcqe306en4fnXzz8bvGsPh3w9cASbHZT07Y549KAPh39p74mi7u5&#10;dNtnyvOQDj8Sf8nryTX5u6/qAkZ4QdxJB/TrXpvxD8UXGr6tc3jNvMjZ9R04Ht6mvFZPMvJAiISD&#10;6Dr70Aa3hPQLjXdVito/mJYZ4zjpnPc1+vHwK+G0GjaPbPOm0kbjkHkfXt/9evkr9m74Xz3upQ6j&#10;dwcIQ3IyefX1J/8ArV+mEjwaFo4tYAFOzAI46dSD+goA6mXXBaqltHjEi5APbA9Pp9apeK/G40HQ&#10;CqOFlK8juc8Z/wA8/SvIbTWri81Eyu3EQwMcg4HIA/z3rgvF/iB9V1eGx3b1DfKOTyBn8vQUAfSf&#10;wTt5Ly7k1+4fMURI55zI33V9+ueP/rV6N4y1Zr7U4NGVt0dtzKASAZG7H/OayPB62vhfwiuUEYgj&#10;86RcfMZnGAOO4x+vasHSjPd3T3U5JllYuxPGSeSM9RQB6Ho8bbFB+Xr0xx1/z/KvSLKMeWu0ZHp/&#10;WuK0OLKBiOfp9f6c139mnyhR1GOnp1oAsyAhQRySc9ev6etYtxlmHoD+lb1wuEHXJx2OP5Vh3Ckc&#10;7cEc/wD1qAM0gY3E4IyfXG31phX5R2Hp6fT/AANWAoB+XkD175z/AJFRtls8Hj+Y/wA4oAYQcncc&#10;E+vI988Zxx6/40hUYK9z6c/4fjwMVIR1IHBwOvOAOP8APWgpycnAPp/jQBFltwyTg8cHuOo/+vS8&#10;AjdyfqOT6A5qXBLNkDr/AJ/lRs4OememPTn+lAEG0gkZOR369+n+fyrKvZNsZ5weccDnHp6H/PrW&#10;wyA4zweeD6iub1WXCHuRwO3I/wAaAOC1uchH+b3x2rxvWLrcxULnAPOepPQnr098+/rXpOuTFQ/T&#10;Hvx2wfTr2ryC+cyTDI4B7/WgCzYqXcHHIwc4z9ea7vTkBAzwe3p15yOn+cVyWmIMHI44z6D/AD/S&#10;uu+1Q6dZyXshA2Kcen5nj8qAMr4j+NbXwd4dubmSUK6ITnOMttwB1569K/Gb4leO7vxJq895K5I3&#10;nbn69xkjv/k17/8AtHfFmTV72fSbSQmKPv2IPUZ/z3r4gu5pJ8sxyM8Y44HOfxoAGn8yQBgOec5z&#10;k/X6V6N4B8G3XiHU7a3gi8wlsccjk/p78Vwej6ZcalexW0Ue4s46DOB6cema/YP9jv4BK8sGtanb&#10;7lTBAK5B9+frigD6j/Zg+CieF9Etbq6hUTOAxJUZ5H6DtX3nFYLZ22/G3I/+sQKk8N6BDZ28VvHG&#10;qJGOwxxjv+VaOsFUBj6AZ/KgDyHxXJshmuHIGwZPOMfn696+Urmxk8Q688g+Yu4UdOFzzn2/zxXv&#10;/wAQ9SAQ2aHK9XPtn09T2ri/Dui/YY5LqYZlnbeAeqqT0/r/AIdaAN+ytI7C1S0h4SPjj69T65qf&#10;nn369j0+nNOKtjAGT/nmlAzjv+WDz36+nNAFdwAC+eBn8PU1zGp3BCcHI68+38vz+vauiuW2oSTg&#10;ep+n+c5rgtYuAqnBzn/P+P6UAefa5dHl85I9fX6en515VeSPLcHjgHjJx3/w/wA9K7HxBdrswDjP&#10;J55wPX+lcVApuJiSNxX9TxQB0Ol2/C885/8A1kn3/Ou+062BIA6j8vXH485/zjmdNQqEHTI6Y6/T&#10;8O/+T6FpVvlxIw4+uM8df89qAOu0a0UhUXqPl57fXv8ArXpllB5ajnAAA9f59c4/GuZ0a1KorY6/&#10;hn6f413VsjAD0HOPyOKAHlQqFyevfp+VY90c8YyTnnrz/hz/AJxWzcudvXAPt+X9K5ydsnnqPp+e&#10;e3+fxAKTAHAHI5HT+XcZoC/Kw7DPf/OeP8DxUjBc5Xj6cfzpFTORjcB2/nn8KAIduRnGCO/f/wDU&#10;PanBeM4yeAff9OeKl2nAz0/w6enX1pWTqAMn8R9Ppjr/AJxQBV+6fmXr+I/Gmsu7qMYBGPywetWj&#10;HnBIOO2Oc/n61WdcL6Hv36/54/8ArUAULh9qAMcCuH1q+SGNt3YHPr7j0rptUn8vgnA4Gf5Z/wDr&#10;V8tfGL4jW3hrTZwr7XKkdfboR6/5zQB5R8bviXDpEElrA4LFSAARyfT/APXivzv8Qa7cX9zK8r5d&#10;ySxJ/LH+f1rR8beL7rXdVlurhiS/C7ugHv8AXvXjmqao+dqkbj7e2f144oAj1bVCHKRH5j34Poev&#10;+FZOmWE+p3IjhGSTj8T2/wA//WqGztJ7+5CFSQeP/wBVfXvwe+Fdzql1B/o25ycc9DnOCfy/w60A&#10;ejfAL4NT63c208kRCBlJOBxg8896/ZX4X+C7fRbaC0hi2ogA9z07/h+leO/CvwLZ+GNKghMWJCR2&#10;98H6/wCc19i+FLJY40mZcZxj0/L39KAPV9Dh8qJIVGWOP0rW1nV4NJtGbdghe/8An+tVIZE0+0ad&#10;+GI49h/9evBfF3iafUpXgic7AecdM/57UAc/4n1yXVrxnJyg6Dk8e+CCa5dgMcfh09OPp/SpmyQX&#10;zk8/lj07cUwDjAOAQO/TseuOvagBhzk55B+np3phAORg4PAGBnv2/D/CpgjAFfT/ADinsNo5GMdf&#10;8R24/lQBVZcJwcnI4/PgfnSbRgepJ78Y/l/jU2zkPk45/LHB9KFTOMdD2A9sY6/5NAFRgy8kc8/X&#10;rwccEU1m2nLAjH+f5/571YIyCQBkZ9P8ms27nKKWHX9Qe4z/ACoAy7+5EcZ7DH+fzPFeYaxf43FO&#10;CffHGevf/PpXSaxqG1XRQTk9+cgH/PFeYX90ZJWK5PXHfjt/n/CgDNkkEjM688fQADp09c1bgTgs&#10;Bk8H25Hr27+9UIlZiBg9R64/+v8A55FbtpAxADcjnjrjjnj14/lQBsWtvuxjkk/mccd+tdppVtuY&#10;Acg9D/LnH0rH06z3sBjAbB59u9ejaVZfKCo6YzQBs6bZbAMYyOnTsDk/4da6RUCAEjBGff8AGobW&#10;IKM9enb/AD1/rUkxCgg89Af07ds0AVJ5DgqOo7fy59Ky3+bLDgnOOOg/xz1q1KdxwOpx27D/AOse&#10;tV2U7sMDkd+2Djv9aAIXBJx1x2x7/n3GKgbPRhwOvPFXDk57DHp/Xjp9eKrudx5AIHsT+Xr1oAhy&#10;23G7rx6e/wDn9K5TxJ4htNFsZZpnCYGeuOnf/GpvEPiC30a2e4lYLgZ5P6f5+lfnP8cPjbcXDTWG&#10;nytk5AAOAPTj+QNADPjT8Ypr6WWytJCFXPfIzxz6+h/l1r4d13WZCTPI+X5PGTnJ5JP/ANf1qzqu&#10;uXUu65u3LO+eT3z/AIf4V5jf3st7NhQRnIHTH9D/AJxQBTv7qe8mCJz0OfT/ADx2rvvBHge61q8i&#10;CJvLYPIyB79M8dKt+AfAF/r19FGkJcOwwuB3759K/T74V/BC20awS8vYFG1efl54HQH09/egDh/h&#10;t8KLTSLJJ7iLDH2H5/h6/hmvpLw7o7z3X2e3AATGT3Ptnvz2roYNDmurlLKyiwgwOnTJ6fiPX+te&#10;jSabbeE9HJVV+0kYyQMgnp+NAHP6xqo0CD7PAc3BXbj+6cdP1qfwy0mnxC/u2y5B3Mw5Oeg57ev/&#10;ANesTSdOe7uW1bVnLIvIDc4yRnr1PHX64q/c3ZvZfKTKRKcADP0/lQBcuby51i43yNiPsODxn9Oe&#10;9dPY22ANg5HP1/w/z1rH061EeOigZ/HuMD8M8/lXZWkGGXaMn0xx7/8A66ALttBwNwx09K6C1iC/&#10;fBI+uc+p7VVtbcnGRnI9P0H+fWugghK9eo/X2oAsRxbdw29Ppzkduvfp/k0kzKgI6Yxjj8P8/wCF&#10;T42g78ge4/l6euawdQus5wcjn36dKAMy/ud27np+f16/gT+FYEkhY9MjOePfpntVuY+Zgk5Hrx17&#10;EfXpxVNkGBk45+v5/wCeKAI9o4wMD8uvoOn+T71GUK8YyD7/ANfSpj6Y5H4jPtj/ADxQwAYY4P8A&#10;nn/9dAFQJ8hVegIx/n86TbjoTn19ccf5x+dWwDwq8kY6fy9f8/Sgg/wjjPQ8/X2oAqNgHk5IGP8A&#10;64H+NLtIBG7gH3zznp1qyY13Hjg/T6j/AA/yKApwep5yOBj/ADxQBXCkZzkH179Of8+vbrQUJxtG&#10;CP8AP41dER7ZxxjGfw6cUmw88evTt70AZxiHBHfP/wBY4+n9aAN2D27f5P8ALH+FXXjymeDn1/z7&#10;1AQGb0HHQdvb/wCvQBUbauSSCf8AOOe38+/bFY11dbcr0IH4Afr2q7f3MaArnA6e2e3+P8utcleX&#10;JZ2UMQRz15P58/8A16AKt3M7uyg4Bx36g+2ff/OKht7V5+hOCeScDP8AOnRxtIx5ye/4/wBR6dq6&#10;zTdNIYO6YA7D9APQ4oAvaRpaRBZGGMD69O36f/X6Cu0tIcBNoGOPXpjpjj/P4VBbW20LgYPHHX/P&#10;Patm3hLEc4Pv/X6UAXYIwT8uMg+2M9+P5VtQQgdR649OnTFQ20LDDY4H1/X/AOtWkvAPYDtQAuNm&#10;SDnHfgfkf51halqCQoyng+memelSanqKWyP82CM/X8unrXzZ8SvihY6FbS5l2FB69f0oA1vHPj+x&#10;0SF3klAIB6nv9M5+vb1Nfml8Z/jvPdzT2lnP90kdffsf5VxHxf8AjdeatcT29nckgHHDcAH2NfGO&#10;r6xdX87yTFixY5HXnPXmgDR17xHdanPI0zliznk88eo/z/8AW5NonkOfXp3z+fNQGSVmPGck+9eg&#10;+EvC19r95FFBB5hbjIB4yPbPr/8AXoA5nR/D97qt0lvboWZyB0/wr9Lf2af2TL3xPdW9/qdriIMp&#10;ywx6Hr9PSvZP2Z/2QJNRMGsa5aBYztYBk5PocdeeuK/ZnwZ8P9I8LWEVtZ2yRLGo6L0Hrx9KAOL+&#10;F/wk0TwRpkVvaQBCF5JHLY9/8K9cvr200u2Z32qFH6dvSrOp6ha6XbNJIQoUfTPrXyt438c3GryS&#10;W1rJsiBwcHHPt/n/AOuAS+OvHVzqMj2tk+1M4J6Z9RmvHCC3LDJbtk9+pyeuPWrLq24nnJP8WTkd&#10;aaBtG4jO3+9zmgD/0/xY8WaW9ldyxujDDHrz+f8AhXDDEgC9Sv8An9K+w/jf4Oez1W8YxADcSvy4&#10;BBPH4+tfI1/btBMVwQCfyoAyJVHU9e3FVdoxnvWi6MQO+M8Y6YH9KospQ4PJGePw/WgBUJPBOT09&#10;fyq1HjHPU1VAyefz/wDrCpgeg7D8MfjQBoLLgpzjuCOP5V9jfsxfE6TQNdi06ecoknA3HgnpnkV8&#10;XDP+fQe9b3h/WJ9H1O2voGK7GHfGRkcUAf0g+H9cTULOG5RgRIqnI5I46YxXZwXQ6qeuev0/Pmvh&#10;z9nz4iL4h8N28byjzNq4G7JyBj69OtfV1lqYIVS/U+vI9se/+c0AelQ3GOfXHb8+/OMfWrglyBuP&#10;Pf2rlLe8+UH72Pwxz1/GtWGYHjOCOp4+vr7D9aAN9Dn73I+g5x6e/SlO3J25B5P0/wD1fX/62fDO&#10;GOFOBxxnr3q4pzgnpk+3P1oAeAQMDkjj8qciq7AEDnJ6dx7dKOW+8M/j7f5/Wn5TPqOf/wBVAEe3&#10;J4JI/wAn+v8A9ejaWJDAgnnr1HvUhTPfOf1H6fyow2Sz8Y/Tj+X40AJgN0GT7H0/KmAA5wcf1/8A&#10;1fyqThhxkevtSDAHA49/88elAHJeL9Mgv9MkWQZG0hs+hGOPcZ+tfm58X/A8d2zqY8vAxRyepyPl&#10;IHTnPXPrmv1OliSWMxyDIPDZx09P/r18n/FXwxKtwWiVQLn9y7kDhuShOeB259M0Afhl440Z9Lv5&#10;ImTDIxB47Z4/SuFtZVRxuJAI6Z59q+xvjv4Glt7hLwDBlyG/3h7defevjm/tGspvKY/MM8emD60A&#10;SXao5MmCoPUdh61TcHoOB/nmr8CmdNhPbPPt1qJo28woDj6/z70AJEpweMAdfx9ulWfKDIRkkrkD&#10;p9cj69eOakjQIfmHDD1/+tzmpRjcCoyTz/8Aq9sfyoA3fAGvz+FvFVlqkMpXZIobtkZ6H25r+jb4&#10;IeLrXxh4NtJreTzDGgB5znv3/Xp9OK/mn2BD5mQSPxx7/lX6v/sK/FVlRPD95J38sDvgnj2HPQ0A&#10;fq1Lb7skjj6/168+9Yl3ZMRjofXAP1/z+ldkkYkQFQMHn8v/AK9Z89vk5xg9M/59OO9AHn1xa7eg&#10;6Z6DGO3A+g5zWPc2owMjOMfyPp/+vge1d/cWXykAYI/U/wAvcf41gXFnwd/U/wCfzoA8+urU/fxk&#10;D26nsM9BXOXdjkuQMEcf5J/OvQ7m3TJ4DYzxn+XTpWFc2nXjPY9cnHY4H6+nSgDz1swNkEnBP1H1&#10;GK07G8aJwpOCBxxyD0wTzkVeu7HhuMj6Hjn9aw2SSEhyeD/j0H+fb1oA9As9RGN+ScY5B9Og/wA/&#10;yrqLS+DA9vTvkHqCMd/rXkUN00YGTgHHpjr6ZPPf2rprC/GRubBI/wDr5x/n/AAo/EWw+12Mk0Yw&#10;wTzFP+0n3sD3HHNfl/8AHPw4t1dS3ltEQn3w2OisM8+hPTHbgDHFfrBqj/bNPbb83ljOMA5B4Pr1&#10;7/hXx98QfCH9owXGnW8SkQFo2YYOVddyZOOccjnp2zQB+N+uW5hv3QjAB4B9hjHr/Worabblc4yC&#10;p/H/AD6V6D8RvD8ukapLDtH7piGYcjPYZrzWP7xVRgn8/bFADXX5D6EfX8uKrBc5xxXWiHzrQyMM&#10;K4A2gAZPOT+Fcsq/OQR696ACE7GznI/nSs2DjvzTcYbAp+O7Drn0/wA8UAfVX7K/jefw940SxMm1&#10;JyGA77l61/QFoOpJqelW19G2RLGpOPfr9P8APtX8uHhnWJ9B1u01O3cobeQElTgkZ59OK/oe/Zw8&#10;Yw+J/BFsnmb5YkUjOMlSB3/nigD6OY4XpyPT/P68UhABx6E84HT39P8APNOIBAAGTkAe31/Kjawb&#10;DHJx6/r39O9AFhZNoAXoAB9ew/p/nmtKKTcpLDBIIz/9Yj8vw9qyBkE4PPYfXqPpU8TMg557D/Dv&#10;QBoyKDk4yT/T3rEu7Yc44HOeMg/1rXWT5SCevr6e1NdQSdwyD+eT1xQB59f2w24A469P8eK4q/sm&#10;bjoccf8A6+Px4xn24r1i7tdwZgOn+f5frXK39iTlgvt0H549PSgDx66tcuQMgAnHOMY57/nXJaha&#10;eapU5AI7HJ5GMg/WvVtQsup6ZDd8cEcf/WNcVf2bcrjg59Ox/wA9KAPmbxbpbXTSwQ8Btr46KP7x&#10;7fXPrXwv8VvDUOkagx+/5qibgcc+n4//AKgK/THxdBHBEjIuCJAp2jPDjpx79ASfwr4q+Lnhy4bT&#10;Vml+SSLfHkn5gowVOeuSM/hQB8POFW9LopVUO7g8gdemK9S0+8ku7NFhG4qFJOP4e/H/AOuvOtQC&#10;xuYfu4+XPQ+owK6jwrOGjRS3O4DHYjt9KAO7hmfeBOcoAMenHT8BSX7hrdtgyDz9B6Hjjn86qT3M&#10;MeQh3HOfTj0x+hFRz3LSWpYchv5juc4+lAGdZTeW2WO0ntye/P8A9b8vr658MdWNj4202880sJGa&#10;PnjIIOOPwxjHpXz+l1LDIQh5BJ3cHjtkYH44rrtIupLe6t75WyIXRsqQFyOcDGef/wBVAH9DPgPU&#10;Rq3hfT7vdvJQK3pleoP+RXZgEKM9euO2e/0/pXzj+zl4iXV/CphRgwAWQEdg4579zzx9K+kwM45y&#10;Rn9T3oAjBxgtxj/PPTNOHB+6SM/59aftyBkDpjp0/PrTgh4A4xn2z+PWgCFlbr3H+f8AOaYQO4yp&#10;/TPTPrVsqTlgMEds9OfeoWXILAYJ/H8z2oAj2klmUe+D9c9f/wBfr2zULJz0689D09KuBQCRnpn2&#10;/KkCgENjA45OBkfT3oAw7u1V0JA5/H9e1cLr2mia1nhIyxQ/n16j2r02ePIIY9SenYdcVh3lqHBH&#10;YcewzxQB+c/xJ0NBd3rTxlhLGj7BxyF25J5Oe/8AUdK+EfHltcRvLuTzpDxsAOBnvjj8a/U74gaC&#10;j36gnLEtG54JVd3OFx2Hv6k9a+OvH3hO0023n8hDM7MdzYDFgv68deOKAPjPSnfzHM4IZ1Pfpt6j&#10;8u2PqanuJjI48oEhcHjr16DPerF3dFb0QMMOMq2TyCeR1HPpUMkTJOB90lTk5JGe3sfr+tAFHVkV&#10;YJFbICnABznp6e2ema4hclwvOe5Bx24P+Pau+1bM6Oyn+BSf6np+Z/OuMki/eHjCk/X9PegDKdlj&#10;O45JGeCemR2P4dv5V9A/s6audN8dIEYxiVMA9MlTwPr/AJ4rw+WJAwDYIGck/wBD+eMfrXY/DTUJ&#10;NO8baXcZ2AybCOmB049PXPNAH9G/hzUReaXaT7j+8ijOe2SOw+v+eK6+JgRu9P19OT/n3rwj4Xas&#10;134T06R2ywTackcEcDHb/PvXsttNuxk8ehIP5+ooA2VJK8g4HT379MdPX/OX8qQw6nnr1/lUKEfx&#10;Hsf8/r/KrKKxA78e/X+tACNkNz0/A/kaTbuIPJPTt3/zx/OnN3OcYyPTOMd+/PSlCgA54PTnt74o&#10;AZ0GSMjj8Tz3J9/89xlyRz69h254PFS7ccE8n3H+f8ikCscDOM/jj3+tAEe1clQQSPp1Ht79aYVA&#10;zk5B9/5VOFBA4PP4dPbikZdo4Gcdv8+lAFORcgZOOvGT6cn3GayLyDcDu4J46Dn8a6Ar6DJ/l7VQ&#10;mXOTjg85A6H6UAeVeJNO86znVVB+Rvw4/T8K/NL4v2BXVtTChnMiwOB2wBgYHtjqa/VvVrYGB9iA&#10;kIxx1z6jB5r8y/jRvi1y7ZeENsm5V+ZwoznHYDP6UAfIMrtbXRmUMC+N2zkjngc4578V0mooZNKd&#10;5EYnacMTySD1J4yP0NUp7O5hYXFz5aZKfLnOeeOCODjGT+tdJfosukEZaZgp6e3Y9P0oA+TPEiCG&#10;7kz99iTwMDB9Bzjgfr71gIGJG0nknjPTj06dK6vxjF5V8SR1I3eg4woA/wA/4ckqkKMcA9+ufxoA&#10;0bfbNKGZd20epPQd/wDPHTtWg7OWU4wAOgGP1Gf8ais9vlkBdowCCe2R0/Gre5UQDkEA+7H34oA/&#10;Rz9iG6ihlgwSzmVyexA4wTzz0/yK/XO3O5Qo5HBz0z+Nfix+xrfeRq3lA8LMmfbcP8OvPvX7NWcy&#10;MFXPBxjHTB6YH8v1oA20wAAwOR+HXv3pzAcd+vJ6n2+vNRxtuwy8Edvf0qbGcYGSPbrnof8APagB&#10;oHXAwMZ6DB9aMHAJ68Yz249qcFUHPfjr0HY9aXAB9T17/wCf1oAaQeDnBx6/h0/mP8Kfgt8pOSee&#10;Px/z7UBS2OM+n4ClZcctwDg9uPT8M/8A66AK0iKwOO/Of5c9O1c9f227eD0PA/LrmuoZQM9gPf07&#10;Y/l+VZt1DkkHof8A62e1AHhvjSyX+yr2Rc5EbcevHt0r8tfiPZJHr2oLKfmCJherbgAQR/hX64eN&#10;rTGi3rH/AJ5HuBn1P4//AFzX5T+P7d28R6oznbGWCcnkdORn09+PSgD5c1aK4luWj83YzKoIJwD+&#10;WBXqPhmOC0stvm5fZhl+8D1PU/rnqelcZr1mEnaQDzHLKoXIzjopB9sdK7Xw/YN9lniunUSFQSMZ&#10;OMcYGcY/r2oA8g8f6gJNTWAkkqrHnsWP6+59e+K89P7uIkEAuNo4Bxkdevt1+ldf42tpJfEG2As5&#10;8sKxOMjtzjjn2rjLu3MLmNusfHXjcTx+WP6UAdBpc0NnC0rjLjA4HIHseP8APrW9o11a3F8j3BZ2&#10;ZlULnnHU/kP51wUd35pEI+4ONx/HJPH9a7/w1plqjxXNy/LRhlHclnwMAZ6Ad/1oA/cD9nG1WDw4&#10;twwETYVDHwxHGTyD7gY/WvqSIDAxyOD/AJ7j/Oa+Xf2fDDF4bDIWJ4XJ9McE9OueePSvp+2ctggZ&#10;HTr/AJ98UAWArBemP1GP8/571JtBwAAAf5+x/wA/zFAGMHHTHf8ASlA4GRnP4dcYoATG5RznH+PT&#10;pTirAjAwTx+vXOaBuB4GR/jjr/n8aDuHU9x0Oevf078UAU7iP5ee+R749+vXvXI6na53rjrx2x1/&#10;X2/Cu3kXI5Pt16dPYfpWFfwkruIyCf8APrQB4T4gsuS/UnI7n6f5+teD+J7E4cgE4Jzk847D/P51&#10;9R67aiSMnbkHPtj/AD6V4P4ksywOB+vOfQ/THP8AWgD5U8SWfJwM5P5c8Hqa86ZRE/B5bvgdf5//&#10;AFgK9w8SWbh2Ujj+eByT/wDXNeMXsawz5fBAJJ5554yOmfoKAOkjvBBphY8Hls5/hXqT/nnvXy54&#10;h1H9/cPszv7Hjlu+OMdf6ivoC8m/4lkpzgLE5/76OMfj0r5W126SbUSinhCQSeee2Tx7Y/XtQAlj&#10;GLq9jPLAsR8o3YA4GASQecgfnX6ffs1+H5m08KF8sFokG37xOc9enfn64Nfm74USObU4owuSDk+4&#10;69PX/OK/Yn9nTRzHpNu65RHJZm4ydoJGfT3oA+orLT4rWNtwyHyuMjsOfz4/OvPtY0OW4vftLrkE&#10;gDI/PHcAdK9ftIlBErIcLzjOeQMZ+v8AU1Xm00zPvkTYHOeOw9OnQD+tAHgniXSHhiikERKxI7k5&#10;65G1TkY79DXkvgfSLlPFMWmxxEvBHAjN/D8xLcDjGM+uelfS3jO3Z7eWCIgCfYvsBu6/pkV5h4Dt&#10;bu98TJcKCqieWVg3ynYGwoHqCPT1680AfUKxrGSi5IXIHqcdM8+1SMvJ3Dp/Lt16Um3Ptx1yfY/5&#10;45/Uu6YOef8AOM/jQBTmjXa3YgZ7Yzj1/wA/pXJatAHUsCVHPtj/AOt2712rqGU5Gf8API6d653U&#10;ol2nHb175+tAHiGvW+S4HIPHGePf6+/8q8H8S227e2OQxzn5sD05Hfj1PWvpTXrYsC2PTGR3I/E1&#10;4V4ktVO7cMZ9Pbv/AProA+YfEFttZzk85wOMcA8n/PNcZG5ikznByePTryP8816h4ltyjyFV5H8u&#10;/wBa8ulUxyYHA5655x7dev8AgKAPV/Dk21UXPHH4enT9a+gvDb7UjIOc7V56n/P/ANevmXw1PtIB&#10;6LjtnJ6g+vrivoTw7P8AIoTt6H3xigD6G0acbAV55x69u/b+demWMmVXsT+NeP6DIxRcDPTHTn+X&#10;8/evUtOYhASemPXOR+Hf270AUfHuqf2d4cuJM43Ar9OP8Otfhp8X9Wl1fxVqV+x3KZG2Z5yAeue2&#10;fav1v+PviJdM8OXX7wKI42J57svbt+Xp+f4zeNNQhuJikZyWYnqOueR+P+e9AHmxVpLhUDE55PIy&#10;eOnr/nmvub9m3wSdS1WyhZNnnyKTnkjH6dvrXxp4cj87WUDx7gzfKPc/Xt9OTX67fso6BDcXi3jo&#10;N0SLt46MTz6/5AoA/UPwNo8Wk6JAuMO6jP8AwHjpXY3ka+WZWGeBx+PaoLOGNIYos58tVXH4Vdv2&#10;DLgDan5dOaAM60mkAk3DIXoOuf8AJrI8RsyWblwqqo3Oz9uM5A/z9a1bWaJpSmOOrfhXm/xb1Z7P&#10;wxeiEkExbQwHIaQ4A9uKAPyO+OuqNqGtMpOSZHmfJzkyNkY+gxXz9p+Y5hjGA3oOw5x/n6V6l8Rr&#10;hb7V7yfOQZCFwOMLwOD6DH868phbE2chSTwOn+fxx+VAHufhV+UcnIHXjp/U4r6Q8NMuE2NkDAz0&#10;x6g9M18weE5MMpbkdRk9c+g6Y/wFfR3hdgix9xzn88/5PNAHu+k+X8oU8gdv5f5616HYD7gB4A/z&#10;npn/ADxXm+juNoHTOPr/AJ/zxXoen7jsJ4PHPt9P8n15oA6EDOeOv5fTGOp+lJywJJ6+/wCVCABh&#10;2HTpzz/n2qYIc4xgDPf+X/6qAIcY68d+P0H+R3yacqgE44PTqevX8qkPGD3PTp/nmkUEkZGSSfft&#10;QBEFJB54bnPr/n/Ipu3CjgZ559f07dqnwv8ACevbp24Bpjg4HqPyP+f84oAwNRyEPOMA+n48fp+X&#10;vXkfiBD93JG4YHYDPT2r13URuT3/AJ4Gce+P8a8l8QKxEgHOB+vX6jHpQB88eM51t7WaZyVKg4H+&#10;716/0/D0r86viTrRvtVmiDkLG2zAPbI59z2r7b+MmsrpunzFm24DE++emPSvzp1a5We/meQ7juOc&#10;8/ePH/16AMCVoE+VXy5HB/oD68f54ruvht4fbWtbgRh8pPQen4YrzqWGaaYRoOF+Xg8eufzr7O/Z&#10;p8AXt/rVs+z7xGOB1PYH2oA/Un9nLwHa6VokMrR5ZwOcYOxevHPU9f8A61fbmjWCq4lI4wW/DtXm&#10;ngvRotB0WC2UBSIwqn37j869h0hD9kVmPJAH5UAV75PMVmx9K+bPiA6T3pXI8qMb2B6FU65+p/zz&#10;X09qkiQ2xb0z+v4V8t+JoTd3BQf6xpNh90BJYfnwaAMzw7Zm301ZT9+4Yyn1Geg74wB+v0reVegJ&#10;wB9OfepokVIwijAUY6en6d6ey/wjn/8AVk0AVGzjjkn0GM/j/k1G/wBwHOAfbqB0I9OtWtvzHB4P&#10;Pb/JqCUBR7jI6Z/T2oA4rVS2XPTbz+XTPr+H0rxbxI/lFhkHHt+ZB9Qa9p1o/IW6YH6dfx9MV4f4&#10;lJ2kLyBkD16c54H4/wD6qAPH9Ux5zkHkYxjtnpjp/k1lqGJDEYz7dj+vH+FaV6S0pXHUjr+nt6d/&#10;xqpEmcgDnpk8fr/WgDotKjBdQxwT+uMDGO3QnHP5817P4ejYhCOD3/rgV5JpEZLoduSe/wBR/k5/&#10;GvcvD9uwX5lHPI9cd+e2c0Aej6UvyAgdee3FdIqHaCo4P+R/jWVpkQKjjOcd89B1/wDrVvBMKMjJ&#10;Ofr74+tAEe0+yjGRke/t609RkFiCAOnf86eVwBk/e/zjj8Ka6YByOmfoPQ//AF6AMfVryOxtXuHO&#10;Ai88nr9f8mvyY/ad+Ist/qkmmW0owM7umDg9PxH/ANevu/47+PLfw3oksfm7HZWzzjP+f17CvxW+&#10;IHiK51jVLm9aQEu3y9+P8np39aAPKtduI5JyGJA+uepwPw9fyrsfhvoUOqanDGsXmvvACgHGPXj+&#10;v8q86mV55Cx+fPcc5OfT/wDX1r75/Zc+Fcuo3C6tdRYAI5wcH6f/AFjQB9h/C/wpb6DosU0cfls6&#10;hj/u47f5/wAab441kwIwjOHmBUdsAHt/n0r129sTp9mLaMYIAA29lHbPH4142PDk/iDxAON8SHGB&#10;yM9+v+fp1oAztJtzb6U08hIJTuSBlv5/T0+tcr4E0ttT8Xz6u8fnxWWNjY/iONoGeOcY/GvWfHFl&#10;Ho+mJaQdZEOO5J9vc9DWn4B0pfD2iw3NwAPJUzvkD55GPyLjqcA0AdZq1yVEOgs+/wCylmlIxy7H&#10;kfh2zW9ocC5G4nBIH+R6f5NcFYmRmaeY75JTuY55yep/DP8ASvTdDiO5SBkHAzn/AOt6dqAPS9Hh&#10;+QEDjjjk/wCe/Wu5t0AAYDIPvwf5fnXLaXCAo44/T8/58/1rr4VwgAGM4zz0oAinAx9f85rFlJ8z&#10;kZ79e/tWxcFRhfqOvp71iSD7xJAA/H3GfegCuF5x6c/X6/l+lNeMYDA5Cgfz6Dj2P+NTkHOCcAev&#10;Q+nFG1BjA5OAPxPrj8KAISpBGSOMD6ew/L0/CmlM57EfUZ59M9vT61Iy4zgZ/Hpzj8Pegq2CDwDj&#10;PH6//W96AIgoZiCevb3Poee1PI42465yf6ZxS7Ag9APfOT7U7r8x7fr7DFAFGc7UxwCuBx2/D8a4&#10;nWZ9qEg8DPHb/Pf/ABrsL1tikZzjp0x0rzrXJtqsOCB/+vH+fwoA8u1+4GWbqBn09OhPsea852Ca&#10;53dce/Tp+f5fhXVa7M245OR36YH+P0rnLEBST257+nPXHH+fegDqbGNEVdx5AHf888frXgPx6+Jk&#10;WgaNPZ2rYllUhRngZ9fxz9cV6h4p8SW3h/SJrieQAhSx4Ixx0zX5T/FXx9c+Jtburh5cxBsKoJIA&#10;6Drg896APMvEGozajcvPcuS8hLE5zn/6/wD9bpXOiIsVRDwecg+/H4/5+rXdjJufkgj369AOoH0r&#10;1D4ceDbnxNq0EEUZMTOM8Z79P8+3rQB7t+zZ8JLvxhrthI8TFWkU9wAAfXpX9D3wx8D2vhfRra0t&#10;ovLKqM46/jz1r5X/AGY/hFa+FtItr+WBUlYAnjpwO/v1xX6EaHbxxASsOByPT6n6CgDdt4Ps1vgj&#10;LsPy/wD1VyPiW4WxtJbhzlgMAcdT7f5+tdmCZ2LHhV/l/wDWrwz4i6wCxtoWySQqD/a5yT9OlAHj&#10;l4G1bUHMnMcbZY/3iM4Hb8629ideh4A79OenHFNtLbyEUAcdW7ZJ5yau+Wuzgkgd8D17d/b60AVg&#10;oOfX+WfUU08LhW5HPH6fX8f8asMDyMcn8fb8DVSc4Ut0PP8AXpn0/wD10AY+ozbYzjgHr/THvXk3&#10;iK82lgDjJI4wPfIPtmu+1i4IJ5wD/nOPX0rxvxFdBlfLDPOMEdM5/lQBwmqS75mC9f1PuMkgfjS6&#10;XbtuB7Drjg8ntj/PSs9j5spxzjtnpz1/Wus023ZQCq4PB+v09P8A63WgDe06HLBiDzjpzj8Mf1/K&#10;vUdFs0DJxuB4z17+/wDnP0ri9LsyXDBcfQ5x/Lj/AOvXrGiWjDtgfqOf8/hQB1emwHaOOD0/L05r&#10;p0VQvHBwe2frx6/yqjZwkADoBjt6VpOQFIAxj/J/z9PegDIvHI+UggY/l1NY0gJztPXn1/Hr1rRu&#10;WLHGOD9f1NUtvHA3YH6+1AFcJnCk/X+dBAPzdBn2JI9/8/rUxRm6jj8yf8P8+9O2jowyCR/9f/P6&#10;UAVSrDK9SOfUUpxjd/nPpj8v89JSMnPcZ7dPf3o2k4XGCc+2OPbP1/L0zQBEwIxt/EDPc+n6/wCe&#10;cy4faodQBn9D3PHWtNt20lxgn8/zxXCeKdbt9JsJbiaQBUDE5xxjtj/P50Aed/ETxpZ+HLOWeR/n&#10;A45P4ev1r8ifi98R5/EuqSsJd8QJAP8AeIHJ+n1z7V6r+0H8YJ9Xv5tJsZ2CAsrMCBxnGB/n2zXw&#10;5q2pFiTkls/lnJ//AF//AKsAEGq6hgHDYL+/p0OP0rlvnnlUDljgf596bK7Ty5AyT6V678O/h9d6&#10;7fI7plBjqMehHt60Add8Lvh8+qXUE8qcHpxnH14yfYf0r9VfhL4GsvDunRXM6KHHbA+XjI46815r&#10;8Kvh1DpVvBdXEWEjGcYGOOMnt/niveLW+NxMLO0A8sN1A7gDjg89f59aAPfvDK/bZUkAxEh6Zxk/&#10;/Wr6m8KWCeUlzKMIo+UHjn/AV4X8O/DrXEcMWP3SENITz3GBk969r1zWF0u0NvAcMVwBjGBgD9aA&#10;Mvxr4kLlrG3Y4GN30/X69a8fkyx65yPXPJ+tX7mWSWZndsljzn9eapc7gAMex/mP8/jQBCVByAc4&#10;/HFIVw2VPPH+f/rVKFO3GcAZ/wD1d/xppUk4Ue47/wCf8mgBgySCRj/63H5VHtHH+PYVNtwcnnv6&#10;dPx5pQg4wOuMd/rz+vSgCAIxz/EaTZjPOCO/4+h4/wA4qbYVywGf5+2f/r96SVSoBYccdRnI6k9K&#10;AKUzBULD7pB/X8O/f+VcZq13Eis27aRnOCeBnj1zmuh1C4KxnaQM4GP54Ppxz+NeX6xfg98Ae+PY&#10;DtQBz2q3hJJzx29ef65//VXITv5jFgc+348f59asXlz5km08Zx3HXPp6/wCe1VoYy/zOMADOM/zo&#10;AsW8S4+YY6dP545/xrrbG3DEAjB/p9ay7a1DbW7E9ev5n+X/ANeu00u0DAZXBOPfPseKAN/SLEBs&#10;kYPHb+VehWFsQoXqPTpniszTLNQo4x/j/n/PauvtoVVBtHI9v0xQAKgCkgcnHc/z/HPX+VUZyeVP&#10;I+p/Pt9a0ZePl6H6dP8APWspsn3B5647dTQBWwueAD/nnNNxtzz17nOeasFScc5/pn/PFRMM9SDj&#10;H449ev6UAV2HzDjAGBj178Z/zmuY17W7bSLOWedwCgOB06d6ta7rdvpNrJPKwAA9f16fnX56fHD4&#10;2MElsrSfDEMOvXPQ+3rQBU+NvxlMhls7WbBOen6euP8APWvgnXNca6klupDl2yfcfT29P6Gqev8A&#10;iW5vbhp7iXcSemc9f8SeteeT373bGOI8npjvk+v+RQBNf30t04QEgKRxnHB98E+9d54B8D3OvajA&#10;iLvU8Djk/WofAnga+8S6gkcUZLE9wSB+Hr+VfsP+zt+zXFZQwavqdtgABvmX8ABxx7mgDN+AnwCt&#10;dLt7e/voQzkKeRjqO3/1q+vT4YUoLGBMDdjgdh2H5HNeu2nh+Gwt47e0iVcDaAOnsPwreg0aDTo2&#10;vbshSuSPbPqPX3oA8rj8P2Hhuwe8ucb8bueu49Of89+K8Y1m7Ouag0sh/wBGi+Y9CDjpXbeO9efW&#10;LmW0gkxbocuQeOO319fxrx++vEbFpbcIvOQOD6ev6+lAE93fNcYtIOIkPGOM8dfX9avaZbHIOMAn&#10;t0H+f8msqxg3OHYZGeffrn1rs7CLGGXknr/j7/XNAGvZ24QAjIKjI5Bxg/j37V1FlEDggY79evPH&#10;+fesmzg3KuByfp/PHvxj+lddY23ygMuP6/WgDTtYAvQZJ9fTvn/Oa1FVQpzwOvsPc/8A16jhTAX0&#10;Jx1x/npTpnESHB4GT+H0oAqXdwyA4IBH0GfTtXK3MoZmcHBOTx+lX7ucsxXOcfj2/wA4/Gsl9zsR&#10;0x6c457/ANeKAKzD2GenX6/55HbFM2kc4yeeP8KuFGGFGFwMkd//ANX+e9QhV4yuSfTn8RQBW56d&#10;lz6DBB5xTdn4gfXGP8+tWEiA+7wB+OPb3pQqjAP8R5HoB+fPtQBAqEKFxkfn/nt+tOCkdOOnXj6Z&#10;/wA++KsBTnAGD1J9MHv/AJzS7CGHOQuPxGP880AVyuVHc/XPU9unQfnTCrLxnA/Hr24/z/UThDk+&#10;+e2P6j/P5U5Uwu0cHPHf+vvigCPAxkZIPv14/wAn/GmYyxIGACPfn6VM4OAM/pnHPtkf5wO1RMuB&#10;gcg46e4/DFAED49Mg/r9f/r/AIGsi9uEiUjOAceuPbAH8xWhc3CqDnr/AC7nnvx/WuNvrwu5Ukfp&#10;6569qAKl3clyTnjnHTHX06+9ZCRNKSOcfn7Yxj/P61ZZHlkG0Yz0/HPt7V0ml6aS3zDsOo/PJ7H/&#10;AD9QBmk6WS29xg5/X6e1dxZ2oUbSM49ueOafb2yIpAGMY546/X+tblvAeCRkH37+o/D60ANhg2gA&#10;DAI6/wD1vwrcs7cA5wDn/H1+nvTYLfAGB1+p/KtKNFTHbH+f85oAcqhV5wSB1H9e/wDn3rL1HU4r&#10;SFmc7QOPTn+lV9Y1m306AvI4HBx74/w6Gviv4wfHC00a2mhiuAWGR8rencc4GPw9aAOr+LPxhsdC&#10;ilVJckDPv6dOcf5/H8p/ir8Yr7X7udIZiU3NjBwDz6VzXxI+Kd/4kupQJ2KMzcknnnkdfTufyr5y&#10;1G/lmcnd0PrnOOn0oAl1PVJbyVmLsWOc5PX1/wA+tVIrZpsbcknkAHnA9PpVCGKSZwEG7PH/AOs1&#10;9FfCz4O674w1C3traBn84r90E4B9T+o9s0Acf4I+Hl74mv4oLWNm8xtucev5Z/Gv2k/Zh/ZGgtbe&#10;11jWrbBZVIBHUj/P+RXq37Nv7J2keG7S2v8AVLVXlCqfmQdfcH/Pav0o0fRbLSraOGCJUVAAABjp&#10;2FAGV4a8K2WhWcdvBGsaoOABjFXdY1i20m2eWRwCBmma/wCI7TSLdmZwCB+XFfK/inxXfa5M+x2W&#10;I546A+nHb6/pQBL428Z3Gs3LwQORAM/Q/p+VeaHDZ5Pvg461edScueB9MdTxiqzRFm+Xp+P1/n06&#10;80AVTEu4YPIz6nP4VGV5AAAHB9OfTrz3q6yr95uCfbP164pmw9G6nJx36dunHp270Af/1PMf2gfh&#10;/DLezx+X80bF48jIwevr71+XfjrQTY3xwgVDyvP1+p46dK/oV+K/g2DWrdrlFy6jPHcdx/n6V+RH&#10;x18BtYXskkMRIO5l/wAAfT/PWgD4b3RlfKXAAHX/AOtjviqMkbNyBnFXLuB7W4aFx8y/WljZCu0d&#10;TjtwfqfwoAyvLbnK4x+NDEgDniuhWFfLIwATgnPX3A/n/nNYsyGNypHP+eKAIlbjDHp7ZqxEeQy8&#10;9un5f5+lVh1x6fp/+utC0jEjEHjjue3t/OgD6i/Z3+IN14f16G1aUiIt0Pp3z/ntX61aJrUV9bRX&#10;Eb5DAHue3P0/z0r8FNGvJNPvYblX2GNh7c5z+Oc1+qHwB+IUGvaRFZSvmRAF65Pf1xQB9o2OpOpQ&#10;Z4B5z+pHPtXVWuoA7Tv6ccn+X4dfrXmsYkUAg/Kcc/y/+v8AzrShvPLI55OOgPU/kfzFAHqltdkp&#10;nOQf09P8itmGcHGOCf19QK8wstU6BuCMe/HQfT3611FtfpwAMknvx17dB/8AWoA7VJQRknr+Z9j9&#10;BViMrlQRwP8AI9/b+QrDguVK5U4z9ccnj6f57VoRzqQCPX8ueue1AF7HtjA5/pn19RSEA4OTgH8O&#10;vGO34UCQMoHH1zjr6U/ggsOnHPPHH+FADACfu5yc5/wxjj60dSSRwc9uw6kD+VP3DC5PT3BP0z60&#10;Ek+/T37cj/P19aAGfN2yQB68n16+tedePNIi1HTpGKZJX34P8J/D9M8V6OQT932H4/5/nVO6thcw&#10;vCRw4we+D7+lAH5g/F7QbbV9GkQwsGfOWxnbKowQBjvnPavzB8daMunXhw2XD7TnqfU+/QYzX7o+&#10;OfBSzXN5Hu2C6BYY7OvYEjuORX5X/HzwKmh6g85ibZc5ZTxwR1Hv37e9AHybYOqzDnPf/wDXWtdR&#10;j7QJBwrY6dB3GP6cfzrAYhZCAMAk49ufWuhsCrIYyQW689R6Ef59/agCYwCTa6rzg89cY6cdqhZA&#10;XTGQAAAMcf07VrRuNwXHK/TIz1J/XH9KimiYMSuCB+BPPH8/egCvIo2hgvYHj/6/1r1j4HeMLnwT&#10;4utriNtqTFQ5OcAjoeOOv+TXmsflshXBAGeeCfbH+f8AGpLZJYLhbmNsNHgj0yOeCPpQB/Tp8N/F&#10;EPijwza3ay+YxVd3IPI7mu+kjBHHTnpx1/Wvzc/Yx+J6XumnSb6b5hhRk9x3I/UD/wCvX6SwzLKn&#10;Xg9KAMue1Ck7Rwc8/wCf/r1g3doedo6/5Pb/AD+ldwyZxnt7dfes6eDj6fn6j1oA81vLQjkrkD+X&#10;8xmufuLUAsNuQPTgdP8AP/1q9NubPcDjkD61ztzaAknGDz2yfp+NAHnF3bsM9QcZzgHH49+n1rn7&#10;q1B35Gc+w/z+Fegz2+wnjJGPX6Z9Pwrn7q13FgBkkZ6ZyM+vb1/P0oA4GSExEsgABJ7Y+hxnr9KI&#10;bpkbaw78dAfr9ff/APVW/c2oJwep7fyJ78VzVzbPGxBHrzjBJ7/449P0AOpttQEsZSQ5DAgbhyc+&#10;v/6vwryPxnYvIzwW7MROpQkdN8Q3KcdTkZH6eldpBM0JKnPH19Of89KzdctVvkMany3IVlY9mTnn&#10;v6jj3oA/Ln48+HIrO6+0zDcLhcoEHT1BPTHFfH8iMsoPp29K/V/46+C7L+yvNskeSRiZuR1V/vDA&#10;x0PfivzF8RWn2S6lUrsAO0DjscgH8PT1oAqJfboCHBO0DAwO/wDTPIrBAzM7ADHX/I/wrTsEW6nC&#10;Pnjjj0OeKtLZW9ncSfavmCn5QRyeMk0Ac0+Q57Y/n7VIozjPTn+dW7iLfmTopPGfTv0qGLgFMZz+&#10;X+eaAI0BEg5wOa/Vn9hr4hFTFo1xKSYz5ZVj/D2OM/hX5VSjyyB0P/1/1r6A/Zz8Y/8ACLeO7XzH&#10;xFOwXqevY++D1oA/pFjwwG3k4PTP4c1OE/iJI2j056f/AK/84rl/Buqprfh+yv0OTLGpbsNxH+fe&#10;uuweCBnP1H+eKAIAq8cZP8+/+frTkT5d23JPPP0yalxtI3cgfj3/AM9qVRtynr/Q/wCNADFbaRj2&#10;5/l6f1qcMrDkdfXr7f561Cy5wBgZ5HHH86kA56ZI59M0ANkiLAeg/DP/AOuse7tVYHPOPbp/n1ro&#10;FK4A6Y7e+f8APNNkjBG3uQKAPNL+x7evX/6/T/PTFcFqOnnbuVfm/A/h7Yr2u6tRITxnPPb864zU&#10;LEqXypHp7UAfPniW0ke2dYs/Mhbpn5kORjPHIFfL/wAR9B+2WF0WGUkRX9lb6/jyK+0/EGnrJAW5&#10;TDAZHTDcEdsV4fqOgtNbyxRpu8lnhfrgE5Kk+n1PrigD8kfF2ii1uppDEUyQ2emPfPv0rndHuXtr&#10;gxR/d4JOemCCCPfH/wBevpD4heE9RutRneZFghg3KZJGCJk54BPXp29q+cpkitrsZ5AcdB2Jw2eu&#10;P8aAOrmngj+RQQSCeD39u3Peo/tbSRPGE3Hrnk/XI/HqPyrB+0hnKgbSrHA9Rjp7579/6uhuwylX&#10;5HscY9Ov+elAGHfSFLgOowp+b8fr6+h/+uK6XTr6bG5U3kDa24DgE8Z/z3rkdWnZp9g4+mfw/H2p&#10;lpqjW7KvXoCT/n8BQB+xf7Gvilvs8WmTnlt0LA9iPu8dxyRn6/j+kCEEZzx9PSvw8/ZU8ZPpfiQ2&#10;m/aGZJAOc8df0OOevboTX7c2VxHcW8c0fzI4DD3z+nf+dAF3A5I4zjOOp/8ArU7p15H8/rinKvZh&#10;gDjpjqaXgYGcY5x3H60AMAJI7AH8h3x/nmm425YA5+gPBNPwp+Y8Z/p0/wA5oUHgbTnnp0GPegBD&#10;k4APHHt/Km5wRzz9ST09akO0buMHgn/P1po6EYOeevpnqKAK7KRuJGCPxBPuf88e3FUZ4+Np6Ht0&#10;49j0rVGNpyNufX65+lQzICDxgDuen50AfK/xZsporlHgOD54JYZyPNUr1z6n/OTXyh8QdPuIrAtC&#10;m9ypLE8Y7YLc5yeeP07fc/xciit9JmvGQyMsYYKOp2N1yOfz4r5A1+K7vNMe6vk2iMbFTp846ZU9&#10;cjjI9M+9AH5s+KNMMOoySynCFyVIAHAwcZ79agkgcxRzEY8wDjuB9MdO/Nep/EW2+1XpeVAuBkLj&#10;ptyD9eo6c/livOiq2sK7gz+Vt6jqOmfp/wDWoAxryM4DP8+QfQZOOMn3z/nFcxICTuViAcDgc59/&#10;8+uK6u7nMw8rlQJOO33gO39fasSe324ePnHqccHpx+H+FAFCWGOQHcCS3B4/nn/63vmjTibPVbSd&#10;CNiSq3/jw6/1P+RqNCwhRucrznrj69azbcfvQ7EhQw7gEjOQB6/X3oA/bP4DeImuvCaK5xsZT2xh&#10;lXHHA/Cvp7Trnen3ie/HBPuff8c81+e/7MfiPz9HMBOQ0KHg9CvX8vf/APV9uaXf7gGzycHP/wBb&#10;275oA9Ygl3KOcA/l7Z/Tkc/WtJSMc85A+hz/APWrkrK7zhicE479D/Pp/wDXrpLeUkA9x+n+I/z3&#10;oAuLgkjGT29+P8+vagqwJxgZ49wcfpT1Py8jOPbpjqTS9eAOT+P456fnQAzBLFgeD+H4+/5Cl68h&#10;Rnr6d/8AJpc7Sdwx/n+vpxT89BjJOPrz1/8A10AMAIxg4Jx36cfSmlcZweP0Hv8A5+lSA85HUZ+n&#10;Pb9Kd1OW7++Ofp/n60AQYA7YB78ev/6xVZozg4OAOfwP+cf5FXu3TI9PT0/H+lJgEEquc5PPr+vp&#10;+VAHNXsLPFIrcgqevU+35Y/D8a/M7456e39qhlJZ3spCuOF+VyDnn9B+NfqVPGuCWwR9M8/WvgT4&#10;v6ObnWreOMIBFBcMzSMFUIshPPI59h19KAPgO/t4raFZXi80lud5B6cYHH6f1rUkIfTFRhuMZZQq&#10;gYxycY9RnqO3rXTeModHsrlIra6+3oNgyq7AztkkAH6Y7Vlssp0zeiqgbcBz+BB684oA+R/HseNT&#10;SNRgjB56EDOMf5/rXHmGQKuB1yfp6j1rvfHkXmamAo55HrjHauVMIZBuIATHGOh/rn2+tAEtg20A&#10;qcZPHGDxx0/Wru4qpyMEZ+bGCCT+P/16giUE7I2JQDA9Tg85/wA/0q00ICHecjGecjnPAoA+tP2T&#10;r8W3iN9zYCzRnIx3IySD78df51+1em3O6FWBwDjp9M46f596/DH9nO4Fr4mkwMkNGSGyc5bP+Ofb&#10;r2r9qNEvA0UQySCF79eO3T8MUAeqQSKy+mO3YH0q8vzY3DJH6e3+P8q52ynySN2Ont39PftXRRMG&#10;46n6f146e1AD17c46n19Mn9aXAAx9fr7n604DnIBI7Y/z3pwyMccn9R9KAECrneeSep69P6frSEA&#10;AdsY9Ofx/wA/0py9Txkj8qGBIHUgf05GaAGY5IBxnP5Z7dutVpI2I5GfY4q7nk45zkDt/n+tMfoe&#10;MD/Dv+FAHmnjeFR4fvHIwSvpjGTzz0Br8fPiPfzT+KtVt1GAbhlOR1x3z9P885H7KeN4t3h67IPD&#10;KM+nJ5/ka/HD4hOt34k1eCyjBRrmUOQCSWjPJB6/l+FAHjF8Unmkgt2w64LMfu44xwO4+td7pMUU&#10;dtPHA+994BYZ2545z2wR6+lZVl4btY5Qly+wlkOdw455H+fzr1BrDSNO0+ZVHlrKfXOTxgn1/wAj&#10;FAHy9q5t7TW7gkNcXL7sqOAuxfl5zzzyfwrzq9VlTGPmILMP9pjnn1OO/tXa+M7sya7MsOViG0fL&#10;7YAx7npg1yMiggq/GSB839R7+nvzQBz6xqgwwXJ3NjBwCeP6/wCRXoHhWOeXUII7MljHMihgh27c&#10;jIOPXGBj3Oa4yRd8iOSQr/eCjn6/Q16/4YvJZpLTTdOiNvHM0auyjcxbdj046ZGf8KAP2Q+A8hi8&#10;OCM5BMmfbp0A/nzX03YzbwO+fYA579AK+TvgvKkfhtFQYPmMB9AMcn9K+nNLn8wKrHkA/T/PegDt&#10;VHQqeT/XqaaQBnHI9j+vf9KLeRdgHXH+ev8AhxVgoerZOfx5x07fnQBAVwfmGR/LnjmnhWz9ce3T&#10;8/8AJqQqcZxge+OAO4/wp5B4LnPf0/z6Y/LNAFYqMFemf5f49O1Zt6mQVPPXrx+H4e1bbKWI45x9&#10;eg5H1qlOm7K/59wP8/zoA8y1i1JDYGAT/wDq/wD114v4gsgVdWHB6+owfT2HTt3619C6rbK4ZmGQ&#10;SM/XvXk3iC0Qhj36e/P+HH6jrQB8seJbJcPxwCMfXPQ/4fSvBNdtisj5ONnPHfPT9R+tfVXiO0Qs&#10;xKnPOf8AOOvFfO/ie0wWIBAPH/1vxoA8l8VXiW+kzxvLgbE2qCecjJ/z/wDqr51+x287GQHAGT8z&#10;DjB68/TH64r17x1KsETKTucsQAee3XHr14+navObOyNxtZlODzzwc+mT0z/j9aAOl+HmkJLrD7QS&#10;oKgqDyeuccdB+dftZ8C9Pe30WFzGEjSIMGPcHkHt9efxr8jfhpZo2oxoRuG6PtjGT0xn8K/a/wCF&#10;9raro8NtECxRUDZ4zkdM8evNAHp1nbtc3CyltkS5Y5wMgDgd/ckV0i6cTBESuQeeevIyTj6VlzSC&#10;C6Wzt/m2g5P16fSvQ4bU4jDDBKjk+wyf8/hQB4b43sli06VViJIZBx1wBzx1/Ue5ryrwFBNJ4jlf&#10;YqQgOyhOwHyqCT1HPbjrXvXjS2ku0zG5CbZGwPl5zjk9cYrzvwnZraajcQxpsito0Ve/ysNwBPXI&#10;9aAO/VR09fp1/wDrelJtGPcYx07D8KkAAzgcf55/WlJAwfXjA9uTk0AQYXacDnAA4xjB/Ksq+i3I&#10;Vxgc+2P5c+v+NbG4ZICk59OR/wDr/wD11SuRuQZGQP60AeW61bqA/HXv659eK8M8SW2Gc7RgZ49x&#10;3/nX0XrEQwcAg4Oee+P5eteJ+JYOHLDAJPp9TmgD5e8TQYLBAFJGScfz/wD114xfRlJdwIBOf8+v&#10;tzX0P4lgLLLwQe+Oe+c+2a8F1aNln5JA55xgA/56UAamgyhXVByCfw7Y/H/Oa968Lzkonqe5PfGc&#10;Z/kfavnTRpPLkTBAye+cnJ9a928MS7VAXjGOuCR+Xp60AfSHh1iNi4BPb8f0wa9c0x8IOc9e3T+n&#10;vxXiPh2ZDgljz39+o+leqLfG1sJbhj91Tg++Ow/SgD4m/av8TF7f+z0Zh5km089FXrj0r8xNRuG+&#10;2SKRkKemSeR/P/Pevr79obxG194onjYjZb8HPI3dx/n15r49llQNvKEnPHy5xzxn/PpQB33w60z+&#10;0NVhlMe4xtwQPxzwP8+lfsZ+zxZvpflRopQ/fb1K9cZ+uOPavzc+BOgTX1wk8g2R9cAdeP685/8A&#10;r1+y3wn8E21hYvfXA2naNq56A8kcfkPYUAfTOj3RNvBlt5fBOfftx6Vc1vUFig4YAj8+hrjdLvQJ&#10;iVPyRgH0749fyrC13V3uZxAn3Ax56cdzQB1+k3PmtuY5Y4P0GeB+NeFftAatLBovkb9pkkztHU7A&#10;Oo+teuaSwgt5Zy2MIz8ckHHHHtjivkb46anHdavFZhsmC3G856M54yD644oA+BvFcZ818kHP17+p&#10;/wA9680UsJvlOBz7457V674oGSSepJxyOOOn0715HsC3JAyVBJ98evrnvQB6z4TZQyDBAx0xwOMD&#10;/P1GK+ivDEgATsF9DwT69vXtXzV4clwU5wT/AJ5r6O8NOxRecDGcn+mf1NAHvmjvkKyZOQOx698f&#10;hXpGnAqQ2QB/nH/6s15horq+NoxjA6fr+PPT3r07TSQBgdO47c+lAHUp1BxyffB/z2qbbtAycA+3&#10;5DqKZHyACRn/AOv3OassoySRgZ7+vt60AVwp64xgY65/KnH7uB/F/XOetPKlT04Hpnj9KFXBLEZz&#10;x09+g/D+VAEfAUEnjtjHX2qMnA6sDx+FWQuByORn2zSMPlPYn26H0zQBzl6MZyOT69P8/wCFeReJ&#10;3WJHduFCkn2xyRj2/wAmvYdTzGDnn34HHsPavn/4l6hDZaJcSO+3K/oOpB96APzh+P8A4pa4uvsM&#10;R+d23EZ6YPGR+P8AkV8iTSNvcsSMnlfTHJGff/PSvS/H+sy6zr91KBuRWIXvgLxnPHXH+etcFPah&#10;wqqSckYOCe/f/Pr9KANHwraRXuoxRYBJb8Oo4zX7H/sveCordre+mhH7lQcEdWxxxjnrxX5v/A/w&#10;LdatrMc5jwiMDkjBwcfzr9uPhDosGg6DFOy7GIDNnjgdKAPd96weVbRj/Vjj/gXX8PSu/wBOc7FX&#10;Gdij65ryfTLsXmpSMTkIS2R6dvz/AM9q9V0k7lUHknk8UAVPE5K2DkHBUAj35/qa+fLqF31eWTPy&#10;Qrjr/GeWr2/xjfpDCxdsKg3euQBx/wDWrxWBGCgucM2Wb1yT/nqKAFAC5UjAHt/kYH+FPC/xdDz+&#10;vqKkIHJAJBx+Q7fXtTduAOf8igBrDH149sVn3DcFl960Tgnd0I9/XrVG5XKYxgj/AA9qAOC1o5jb&#10;nAx9OeoyP8+leIeJZBg5OTg+2cHH0OK9q1tgQR3Pb1yM5968O8SNnjHJJ/H0FAHlV5gSEMM9vw+v&#10;oc9OnSmwJk+oYDg547Y6/wCTT5wQ59Op6/mD/nFWbdM4yCAcehA59PbH/wCqgDsPD8BDDdgkZxx/&#10;nPuK9y0KMBFYnJz6Y9uo/UV5PoUTEKjDJBHJ6+4x9B0/OvadFh2gADgf5Gf8/rQB3umxfKuRyMd/&#10;b0HXtWyEyMf/AFsf04qjYKQv3f5+vT/61aJ43dAf8OvHWgCNhnC4wD6dfp/kVh6zqcWl2Mt1K2FQ&#10;fy689McVutkHdnA5/nXyv+0J8QIfDOhTwK5jJQkjvjsR9fX0oA+Dv2lfiM2savLYxyZiXO4HtnOD&#10;j6/5NfAusX5uXZg3BP5Z/wDr11njnxTPq+rXFxPJkljgnoeeK8+tI5Lu4VFXeTjjuST6DrmgD0v4&#10;ceDZfEmtQQGNiC3PA6fqOOf88D9ufgz8P7Xwv4Wtsja8i5wAMgD8PYV8Z/sr/CtrqeG7u4CQdpye&#10;mOTkcd/8a/V3T9EhS3iiVNiYAUAHAA470AeQeILab7PJIg5PAH14H44zmtbwT4PWwsf7TmjyzbsZ&#10;Hr16/pXoz+HRqWoLbFMpGQDjPPpziup8R28ejaEYYlyyJtUY6seSMUAfGviiAaj4kkmlG6KwyOxU&#10;k9AfcnH4VDrM0kbQ6RnG355ADkb2HA5/ujj/ADiuh1CD7GxuJGXCfvpFxk7iDgf1/P0rg7ZpL2d7&#10;mVvmc88n1/PHbPNAHUaZE5A3dPlHX9T/AJ9+/PrWh2wUgE5JwB7AfyrznTUJYZGOQOff39/r6165&#10;oce4Bmzxj8umfx/zxQB6DpkWACoOD6jp6V0ajCZx/wDXrJ06M+X8uMH+lbLcDH+en+f8aAMmcnkn&#10;of8AOSay27BT/Pp3x+Vadzk9OuT9Px9PrWcQQ369P8+lAFcptOR/Q59j+OeKGXPOM446np3+n+e9&#10;TjC/KP69vT27UzbuzxnHtjJ/OgBoU7jjIwODn9O3f1p2PlKgZP14J96cAMkYJPHtzjp6049Mg5x1&#10;9P6UAQFfX/HrwP5cdahKsA2Rnr+JHTk1eXHOOCOf8f19Khl+6OgHrn1oA5m/ceWeckjv6+nfp/n1&#10;ryjXrkqNvpk+w/yK9H1adipHf1547/56143r1yX3becfXjtx+NAHmeqykzBWHBOM9OOo+nWs17uK&#10;0haZz8qD8vbvnP4/rTNSu1DlmO4jjk9/r2/KvCPib47h0bS7iRJBlAwQD+JuQfy/xoA8f+PvxLeR&#10;pNFtpQC2fN2ngE/w9sAe3aviC5meeQ7uGz1HOfQ57e1dL4j1WfVLuW5lbzGfJyQfXnI/lXOw2rSy&#10;hY0YjPPGeD1Gfp2/+vQBZ0nSZ9RvY4FQyGQgDjk/596/U/8AZa+CZnu7a9uY/kTDHg5PQHH09xXz&#10;X8A/hXd6tq0F7cxEruUjIIIOc81+2vw78KweG9It7WJNjhVJPue//wBagD3DwtpENlaQ2UC4IwDg&#10;egH+RXrsMYVUgTgj3rzzwxA0VuZ5DkseP8/yr0vTo9qPcy8Bevb8qAK+v3iaXpp+YIzjqOwxXzPd&#10;zNqN691L64X+f616B481dru4NjG2Q/LYPIUcgfpXArHg4zgD09vf6UARcLkYwBz9T6Y6UrHB4PHJ&#10;z+HH19f61IcnLE4J49vc+1NODn/PT/63pQBWK8bs5z7c4z0z/Ssu7baCzZIbPt/n/wDVWywwvy8f&#10;p+Vcnq1wyBmPTqO4P6fQ0AcNrVxsjdwMEHgDn/I/WvFtbu8l0jyQPw6dP55r0jXrkBSMcY/r+Xv+&#10;deQai/n3J2Nkc5PGOTn8qACwgaST1x6+3f29q7rToAQF2j5OOe3p+Wfeue02Ige5wPy4Oa7nS7Uv&#10;gMACSPXgfr9KAOt0a0BI4yPT9K9V0u2Copx/n6/UVyeh2bKBkZPGM/rivSrGDYoAHT+f4/1+vpQB&#10;p28IVAQMDp+XbpTbg4A3du3P48/j3q+qgDIOfX2rJu5P4V7/AOf8/WgDKkDkk5yRxx/WoHXnngL0&#10;H+P1qztweuCevb8vzzTdoUeuOenX6UAQbCeFGQO34dcUhAChicg56Z/Dr/n39JiD06flx+XpQRzu&#10;6E//AKj/ACoAhCgHJGN31Hv+tMwMbQcD2yOuefX/ACKscEbQcg57j8/yqKV1hjLtwBnr0GOvX/P8&#10;6AMfVr2OxgeeVtoUE84HT+Vfmz+0n8bfssUumafLl3yuVYDHPBxnH0zXt/7Q/wAXrHw7p09lbzfv&#10;SvZuSPcDP4fzr8dfGHiW78QalNfXL7y7EjPpnt9O31FAHOa3rc11K88xyXbJ5ycnn8x61wVzcyzy&#10;FVJz+Iq3f3PmsEU5J646dOnvXTeFfDFxrN3GsUbOSe3PscDn1oAveAvBl1r+oxJsOCQMAZ4/z+Ff&#10;pz8IvhTbWdrbySQhUVRliO46Yx0/x/Csv4H/AAbe3gjaaDBxknHOCfUdPxx7+lfXHiCS28I6YkEI&#10;xLtAUA9T2Gev+P54AOA8U6tFpaLoum8SsAGI/gyeenOT2rt/hbo02o3caxKGldhtGOMDknHbHU/5&#10;FeOWFhfa3qgLZM1y4ye5zx7cc8V+gXwi8FReG9MN3dDbPKoyT1VR278nnNAHrmlW9v4d0hIwclRj&#10;PQsx4z/ntXB6rey31xJK55bP4dfy/wDrVs6xqDzsdpwi5wD6e/FctIeuQSMn+f8Ann/69AFGRTzg&#10;4DZzx7dO1GxuRtx1/wD1Y7f5+tW246e/+T/Wo9u08t/jgdKAKwUqQM4/r+nv3poUrkKOv9OBjtVr&#10;YEHJ2nIP+fX/AAprJuxng4Htz0HHt37UAVlGQAOB7dyemPp609owQSvv9P5dOv0qYLj7w498/wCO&#10;P/1U3AIOOc//AKx/jQBAFw3yjkdeP8/T3qjcuY0Pcj6Z45x/hV6QiMehGc85Bx61yeqXflqc8Z9f&#10;09fw/SgDntZvtoKryxPr155/oPQGvKdWumdiucg9u/P5ent+tdHrF+xZlIyD7dD2PauAuZt0nrjH&#10;XnjJz64/woApEh2AHG4en65z6e/5VrW8OH2tzyO3rj8Peo7e3z94AD/P8utdJYW+SCq4PGD6dhj/&#10;AD/KgC9YWRIHBBH+fr/j+Vek6NYMNpI25x05Hr27D+uKxdJsCQpxyPx6d/z5r0vT7TYF445OADz3&#10;oAu2sI4Pft/Lt0xWsVHf/P8Aj+NCptwoHHr9O/PPPSmysFAzz/Q0AU5i5OzPX6fyqptyeTk8npj2&#10;H+eKsOMqcHP9PTk+1RyMOFzuPrnj14796AImXB5OD+ZGf/1VzmuavbaRaSzyuFCZ/wA8flVvWNYt&#10;dKtHuJ2CgDJye+P8a/Pn46fG6NVns7OUYAOATjtzxigCj8cPjaI/Ns7WU5OeAeCR688+wx3r86fE&#10;/iS51CSW4uZCzS92Oc89PyqbxH4le9uJbmeVncnPX/8AX7fyrye/v2uZfLQ7vfPJ/D/P9KAC5upL&#10;ifanRiOmf0Br0XwH4CvfEF9HAIi4Y9Md/bFReAvBGo+INSjWKMncwJJBOP8AJNftF+zF+zbFbJa6&#10;lqlqBjGNwyenv+o55oApfs0/s1paQwalqdtn5QRuHPfpkV+m+k+HoNOtUtrePYFA4UAAD0Heun0P&#10;w1a6ZaJBDGECgfgPSukWyjjBkc4Ve+aAOXg0uK3Rrq5+VQCfTH0rwj4keLnYvplkduepB+6uevGK&#10;7j4j+NhZQvY2bYd84/xPtzXyFr2sySs4DksSdxIPXP6f/qoAy9Z1L70MLEqPvHPU/wCec1gQwtI5&#10;z0J54PrznHQf571GqvMxYkZPA/Ad/rXQWdvyDtAIx65GPX86AL9lDnGOAfT8efy4P511NrASAAOT&#10;yTj/AD1qhaQkYYcnHbByMdMf5xXXadZmTHGSOSBkcetAGjY2uVBxgH2Byffj9OmK663hwd2OO/r6&#10;/wA+1VrO32gEg5HToe3GfwrZChVGRg9e/GOaAHnCR8nB+nTnjJ/z3rCvbgjKZ6568/pVi5n6DOSf&#10;6+1Y0zFiW4A6/r/kUAVJtxBZW5+mc9+OnpUOOhxx9P0xVpvlGCOR7ZwPw+vSowpweMZ6Y7c9/wDP&#10;rQBAyYIJ5OSOPf8A+uPzpoXpx0/ycd6uGMDP/wBf8D/n6Um0ccen44+vT/PWgCn5fXjHGfbPv3o2&#10;ZwACQPwx7/4dParRRiB6n68ev+TS+VgjA47Y+uaAK6qR3II79Pc8nP8AnOKFVsdOeuR6/wBasFMk&#10;c4A7Ac9P8/SmsAGHcfhj8f8AOaAKe3oSBg59e/Tgf5/opVgCTwAecdR7DvVlsJnAJA9B+P8A+of0&#10;pCMkZGCOenSgCrtPYfkeo/T/AD3qlczeWpB7f5/pVieQRA8jj/PP+enpXJX18G3dMDv+fFAFW/vW&#10;JIU4PPP9cc/pXNsXkYFvmAHXk9e3v+X1qSV/NLc4J/XnoOtX9Osi77iM46n/AD6d6AJdMsVl+deC&#10;eOM/5/z7V3llabYwvf8Az7df/r1DZ2YjAUrgDnp7Dtj6V0kEJGCPT0796AEhh3Y2jBP4cnPpW5a2&#10;2O2Cfr/OnW1vk5IxjGMY7/8A6u351rpGI49z9Of/ANfagBixgKemBgfj7frXM+INftNIt2knlChQ&#10;evfjnA/D/wCtVTxf4usPD9q8s0iqQD3Gen+PPr3r81Pjr+0CqfaLOzny3IwOecZ9fxyP1oA7r42f&#10;H2HTYZbe3ufnGQNvUEfj+o9+9flr46+IupeILuSaWckHOMZ/Pv6nvxXM+LvGF9q91LcXE+5mJ6n1&#10;9uD2xXmM93LOTluB/n8uaALt3f8A2jIPJJznP8+ue/8AjVOG0nupisSFmPHc/nU+m6bcX8oiiTJJ&#10;A49+wr74/Z//AGa9U8Z3ltLLbP5ZK4yvBzzzwP60AeZ/BD4Dav4x1KBPs7MHYHJB9P1x3r97vgB+&#10;zVovg7TrW4ubYNcbVPK8qce4r0L4K/APRPA2mw/6OvngfMdv+fzr6ljjt7KAKoCgD+VAFezsoNPh&#10;CxgKAPwrmfEvi220i3bafmGf8/nWZ4q8Z2+mxPFG2XHoevpXzdq2r3Op3LzTsWDEnBPHXgAn15oA&#10;k8ReIb3WZ3MxwhJwOSPzrkiOnGP0x9fw71b2u2BnJHX8c9f8aQLtw2c5/Lj88j/69AFUjBLAHn+X&#10;sehpCEBLcDHQ9cf59atbOw4HH+c/jx60gGc+v6dR/P8AzmgCkUxyeg9DjPPY+1IYxsx69efbnNWH&#10;Uc5JA46/4ewrNuZ/KGSMt7dv8/8A66AP/9X7Y1CIXlqY2+bjPT26D/8AVXwX8ZfAonaYLGGzlozx&#10;+WT/AJ9a+++vBOQf1/z/AJOK8z8d+Ho9Qs3bZmQZxjBySPfsRQB/Pr8VfCR0zUHnjXAYn88k9Mn8&#10;OfpXjETFG6cgjg9+a/T/AON3w6gulm+TashLZx91hyccfz71+bGt6e1heyxlT8jYPHvQBUSUpkuP&#10;y7juDx+orInk8yZivIP+TWgArZXGT/n/AAqhPCY2I7H6/wAqAGKQByOvvUyN84IPvioBjBbrn/P6&#10;09OoJOP89KANlWOwMw+UehxjHHavdvgj46l8P67HG5Ko5xjOPqf8f/114bC/m2nlqoYgde//ANb+&#10;tLp8j2VwtwrbShJ75PX8vU0Af0A+CNXg1/RoZ15O0Zx3z14/z0roZ7Qpkhcj8M/j9P8APWviL9mb&#10;4nR3SQ6Zcy5Ax1OMe3+f1r9Bmi+0RJJHzkZ+o9PX3oA4xZHiBXpz6ZP6fz/ydW21Eowyc/48n2/z&#10;+dT3VipUlFyPXOMjsf51jywPHlmOCfz79qAO6stSB7jA9+OmD9a6O3vQSMnB4HBHf69P8+1eVwXJ&#10;U5yQTzxn8a6Gy1A71DN09e5Pv3x/9agD0qG5GOuRn8Ogx/nFX0lHrg/X16H9P/rVxVvdANgHJAI/&#10;L61vW9wSgXOOD6Hken/16AOhBBPQEj0HX0H4U7YxIwuCf84z/KqEUqsS3Qj3I/P1q8GznB4/A9uP&#10;60AOCkKQRj2/lkfpSFduMLx9P88+vTtSrtYcjr2Apw5VeODnr06dz+dAHlfj3S5pbcT2w2lSJB6l&#10;l7Dvz7d6+BP2iPD9jremS/ZYS7BTPE/H8Q/eJ+een/16/T7VLL7XYupHzjlfXPpXx98R/DsBt7qB&#10;4yFAM8eccZ4YAe2fX3PpQB+FniDS5LS+kVVwCTzjjGetZ+nziC5Cbshup4Ge/cV9AfF/w9LbXl15&#10;UPloNxA64Gc5/Gvm4JIpfI4TG7/69AHosUrK4kVMgjpjnn+frWnPYiW33KMg+h/l+X+c1i6PcLNb&#10;hMhQuCT169ue1ei6WjXNsybdzR5HYj6jp/PmgDioLdXyrfKAR1578f59fzqQWq5AbjqMZ9z3/Aen&#10;9a2ruy8mUNtwFIyeo9D6VGCCpxyT0HuD16dv/rUAe3fAPxnP4S8W2yBzHG7qR+B/T3/Kv3X8FeIh&#10;reh2t8rZ3qN2MHPvj+nNfzqadK1pMl4oJcMD6Yx1z3/yK/Xj9lnx/HrGhQ6c8hZwMgEnIYYyP0zn&#10;86APvSGYOBxyf88VKVDDjnP8u3Fc/DIwIweT6Y6f57dK1oJwwAYEnP8AnPtn0zQAyaEEZAwP6Hvm&#10;sS5g6/LtOR6/nXU/Kw/TpVSWHOGA4/zx/n/9QB55d2w5IGOnH8s/4Vy9zagNkLnB6DuAP0xXp15a&#10;BslRnpyf89K5u6siQepAJxwPy7Y5oA85uLcLyRwMHp+f4Vz1zbMGbK5H16/Trx/kV6JeWRABK7sH&#10;9Ae3X9awZ7bkgjoM9ev/ANYj0oA8+mtSp+UYPbtj/J/x+uReGSNFdFJMXzDtgnv+XU/1rvZrfIDY&#10;xnn/AA/pk1iXlmdgwhyQccDnHc+h7/hQB4R4labWoZbCKHCKzwu3Vtk33COvHOPTrmvzT+NHgf8A&#10;4R3UblJjskDkqO4I4PH+P51+xml2UP2uWOUqolieKQd2Q8qcnoQeetfE/wC0j4Dtpb2fU5S80T/K&#10;GxgvsBOcH8Oe/WgD8xYZGicqhwG4PPX3q5OzTTCVhgc9PYdP0zijUrQ293JEo2Lu4B9Pr+NXY3E0&#10;TR264BySSRye4IP0yP60AEduLm2JKkevtjjgfmeKxkj8qbaw4B7n0P4/hXTWCKUHG4Aeo4z6j271&#10;Ua3UTBnTI65weeMHHbvQBizgSMNoIA45PH4fWptKu5dO1C2vY/laFw2fofT2q75XmPnbwfXB744/&#10;p+WajW1EZ3MMknn1OKAP39/ZT8dp4l8F2tvIf3gjVxyDnI5wMDnP+e1fXi5c5UHkeo4r8Yf2JviD&#10;/ZeqRaTdSkhXAAZsDaxwRnPHX/PNfs1DIJVDIchgOeuR+H40ATYxyTkD6cj0P5UvQnj9c/5/l/Ok&#10;KhQT+XPf6e1LjDn39jgY7UABA5BGR/nrSjAAKgAH6jr0/wA4pOOuMkn1/rSnv2z2x0H+fWgBwOO2&#10;APx7fh1qcMuCDnB7ZBPqPwquMNjPf/Ipdx6r0PuaAEljLAeo4rm7+0VwcDgfTHsMdxXUcMCDwD6f&#10;p+frVO4UFemM5/zx69f84oA8o1XT98UsTAjzFwPY/r3wa8U1GxXzLmDzDHFLGsvHZ0Jz09QOeCef&#10;rX09e2StlguMkevc8/T/ADivCfEtgLHVknVNxSYqeMqElxjP4/1oA/Ov47eGJba6nuVDeRLiSMFu&#10;vOQQD/h+fFfDGrI1vJvBJYtjB9D06+n9a/WL46+GJJ9K+1XjkyIrRhVwWAU8Ejg4Pr09DX5beKrE&#10;Wt4VUZCOVxk5IB4POT3+v40Ac5aymb5nBzIM/KMcqCPp+PtVY3MsUh3cA89eD9fSrdpkOAwwQ2MA&#10;E8NnHoOaqahbSWzBSApfIPHf2/z0+tAGRfTpI4KYJHPr1qkkpJDdSPx7elJOeinBIz+GOmfWokOQ&#10;TnHbp2+tAHuPwb8SS6R4x0+Tf5UTSCMtnorDAB/yK/oX+GmsDUfCVi6kExL5Z5yPl6fmK/mP0q8N&#10;ndpMpztZT7Ag+3fj/Gv3s/ZZ8YR674RjUuCZFWQYOcnocden+eaAPs0SjHTJ9Ov+fTFS5+UY5+tZ&#10;NtOz455J/mO31/OtRRnoMA/56fpQAp3AjJyTnv256ev+FKpJXpwOh74NSlcYBGSMnvz6H8Pr+VRk&#10;f3c5HQdxz+v5UAGBjPfjvnj/AD+FIec9SD7mpeBhcfn2xjt+FIR6jHfnvQBEq9FHJ/LHv69+aay5&#10;GM46+v1/Op8AkdgMY79Bx/8AqpGyRwODigDznx9bB9OAaATiQOu31JU4/P8AHmvmzU/Ct3deG/7X&#10;1qPDiFfJ3YB2MMYIGcEEd/fNfX2vx4093Q4MDK446YPP6de1fL1/rV7qElzozTEbJJI9iD7pLcYH&#10;Qde2aAPzo+K2jy2KG6eFowN/y+obGDjv0yT09ulfOTNPLAxkHzEdvY/5/Ovsf426Q0VvJLduM7X2&#10;heTlR3z2OO3TvXyKJI/3m1yyfKwwBj0Ofx74oAxpxFgMqBiMMeRjgZwB7+v4VArM+G25xjHHt2pt&#10;+7LF0JKnB6dR6fX/ADiq1ozToRyBnJ4/P+VAGi0WYChOMHn+nH04/wDrVgtCySlVDFScd856g9TX&#10;Tw/dKquSfUgY5/8ArfjxzSxRCSVNxK4LbhjPUdqAPrf9mbWPJW2gPygNKmO/IzgnjHTj0/Kv0A0b&#10;VMMGJ64/H055Nfld8F9TXStdba5ZYpkPpwTtJ/PH6Cv0N0jUNpGGwPTOeDnjv/nvQB9HaZqGQvJy&#10;Mn5uDz/9b0NdzaT5Uc4Ix+Gep/yK8N0fUMFO+VAH9fX/AD+FenadeNtBx0AHUc/n0wKAPQ4TxtAw&#10;Af1PU44/z+tgAt3yfx7fnWJZzBsZOEGP5VuIQRx0/L8frQArcNkNjp/nFKoPOe3P+HPXinsQW6YB&#10;xz+Hc0AdwME+3P1/+vQABSeBzj603HHI5Hcj8uO9SkDjA+9+P4/j3pQpI3DjdwP69fXtQBX25yQe&#10;MZPt7f8A1vrQBu5J/wA/5PSn7QM4OAOe3+fr/kUnOBzkj8cf596AIZAcH1x69ea+GvjvpxfULaWV&#10;yqB7uPC8E7huwB7/AP1vevupxnGOowQMY6+/0/z1r5M+NemxzXdvLNiNY77O5s4IaPpgZJ/zmgD8&#10;yNchcfNDHvw+V3DjC8Hp3HoPxJq9YwpJYY+aQEjqMDp1A/x5r0fxbo1pYxGK2z5scjZLYGB/QfT0&#10;xXIRxloJDkEjjaCTuJHbg/049aAPlTx5aYuw5TIUdyeSTnPp/kV54sQLcjCgbj69fX2/PvXrvxPL&#10;faUycgk4XpggnH1P/wBb0ryLhSc8ZAOT2P8AnPTp+VAFlWVsAD5ByOfyz2/LHvV+KNdhdhlgp6Ed&#10;fXHtnqaprlQcdT/9f/8AV/OtSNGaH5UzkMMDg8/Xr/kUAe4fA5xF4okY8Y8stjPB3c4/z7gV+xnh&#10;++AjVRggAe+Qe/v2PT+tfix8Kn+yeJV3EnchyFwASCMZ/wDrGv1n8NalutbaRnwZEVv09fzoA+lN&#10;Nus7STj65PQdvr39+9djayA46Z46f0/z+deS6PfCQKuSTwevp+n1zXpFhODsJ5J6d6AOm46AZHT3&#10;/HPUfjQo4G3p+P6VFG4ZRnIIwfw/wqcDGM9f88UALtAHXAOMds//AKqCP7wIPXHGOO2KkAJJIOAe&#10;n48/rSfLg+nT6Z/zn/8AVQBGFIXg5B7dv8ik2dNren4g9hUqqm31PH4/j/8AXpzLnIxj8R7UAcD4&#10;9THhy4OcgMoHuQen0Nfj/wCJreQ6zqc4GTJczs27jBL468fUkemPWv2C+IDmLw9KQOsijIxxyTX5&#10;Dawsl5qV3HbwtKDcy7mP3TljklvY0AeD3d3dQ6uIUkOC+3cDg4z1/wA9K9NjtLmXQln2bFbDM+Pr&#10;0Gf89e9c7Ppq/wBsxTOAAG34H3V56H1P/wBevR9ZkC6DAsHzqOWwQfyH4/40AfHGuRedrl2in5RK&#10;cHpjHT8sc981mawq28BUYG5gOOAQf88e9dvdaQZdQvL24y0SuSO3DnkH0xya5nXWieUcZ2jd269B&#10;jOemOv8AXmgDCsrHzZQCSgdgR6jnjA/xzX0l4Lg0q1lsrS2HmSm4i3N9Oh9jntn+XHzRbSSb1cIQ&#10;nXg8dOME+/61778PJoFvdOTb+7lck5IByOBgnk9MZ/yAD9O/hZceVoUUKZIWR/yJ4A+h96+j9Gus&#10;4+Ykdf8AP8uK+T/h7dSW2hacj4G7ewOMZBc4JHHpjPf9a+jdCulITnIPpjge/wDOgD2SwmBQbhzz&#10;05/zn8q2lPygnnI4+ueh4+vc1ymmT/KFIwPz6D8PrXUxNvX1ABPfP1I/lQA8jp1x6dfwpVViDgcj&#10;p/LPtz/jUqBVUgDB/P8Aw59aeVHK4OB6AjtwaAIOFB3Dpg9c/X0796Y6blIzyc9+/wDntVgx7SQB&#10;gd+KjdeCe34Dp0/r9aAOV1CEkfMDkccfzrzfXICFcEZxnv3z/nB/KvXb2PcH7jPTuf8AP+RXBazA&#10;QDgYwPTHOePXj9KAPmjxLaqAzMgK9cn19z/SvnLxXaBmLqMkZPUHn2/+txX174ksd0ZJT5gM8d/w&#10;x/hXzJ43h8qKSRk3AA9MDHHr7UAfGPi62ea5wuWcEtgHBGDxz3/z61z1vGkKK0g3sVB28ce5+neu&#10;j8QXl3Pd+VlVCrtG3jcCeQTWAitK4hhXdyCrZPcDGB359PQ5oA9y+C+mC41uOWQhlaSMe5288L0/&#10;Wv2b8EW1ppOiiZz5kkrDPbD4Gep64/zzX5afAPQEF3a3JUySM2RnGFY4/L8fev1T0C2EemwSuwL4&#10;Yj14784yfT3oA9C8NW8V9fSXDDLM23cRk8HLEA9B0Ar0p7Y4dscKPl59/wDOa5PwYqtEJgmFIOPU&#10;dv19+9drJKM+Wv3ge2PTA/DNAHmPii1ieC4jxmNowMgjggjpnIOf/rVwWlQrHcXLKu1twUn1K98d&#10;BXqev26raCN22h3UFjgZwdwHPTJFecaZCY1mQjJeaT8RvOD/AI96ANZgBknrjv257en/ANao8cbT&#10;2A74/D86kXac5GDz/wDXPWpdoC5POCD7/l3/AP10AVgPmHGB0+vPb+lVJ4/lIx/Xr+uOOa0fLzlv&#10;T6/06VE6gAbRknOe+P8AP+etAHBapGH5AyP5dq8i8R243OvAPPbpivctThPIx79OteT+JIN8ZYrg&#10;nOeT37HH0zQB8y+JrYjzcLjP4/pxyT0/XivnnxBbFJWwnA+bnpxnJx9P619QeJrdhI5IJGOD2/Pt&#10;mvn3xTCAS2zIGc84zx1x165oA4OybZMCBtB6euc9K9q8NTsdqqeGxjnv3rwqMbJAMZY5GMjOD6fh&#10;6V6t4al2gKTw2OCfyA7n8qAPp/w5McKOcH0/l6c11vi7U2svDrbWCl2xknoBnJrzvwzOJFXBzz3I&#10;GTj/AB/Wsj4x+LItG8NzmNFaWNMDd0Dt049cetAH5q/EfWri+1q/nlJkDTPjGSNobjjv9P8ACvNY&#10;VM9zGNxHp654z156k5/HFb2u3/269leQKXLM2BjrntWz4J0mPUNWhRkyQwOOoHbAOPxHrQB9u/AH&#10;QWks7XYjbWKkHBHbt9OetfqBpupppGgK8Zwkg29em0f4nj9K+Lvhho0VjbWKFtnkqG4IIIxzn/63&#10;tivdPEviKG0sI7OPqSrFc/n6fh2oA9s0jVna1d3PJ6fTvXJ3+rGfUfIU5RBgnvk54/GuXttdWLTQ&#10;yP8AdCk8+o7fTNczpGtC8v22jAmlKsSf4UPJHHTHf1oA+jItQjk0+GFmwJ8I23r15zjOMjvXyH8R&#10;5Em1O9lEYWSWXe3JOcDCqMegHfnrX0nb38P2SVo8b0+YkDOS3TJHsP518xeNWaeaeZuC7HI9M+v4&#10;UAfLfiRcbmIwOfT9ff8AHmvG7j93Mxxxn1BP0Ne3eJEChyy5I55yPTH+TXiOoAicOxJ3H1H4/n9K&#10;AO38Ovhl3DPr+H1+vp+dfSXhaUEEAk9PyOcdcdK+ZPDTYdHHUEn/AD/L0/GvpDwzIAFPIIA/+uSO&#10;1AH0N4efoeeB1xz05Hrx2r1fTH3KigZOfx9v/rV5JoQHyepxg8nv1yM/if8A9desaYvAwcEfU9Md&#10;6AOzhHyccnn17g1ZKHGOhB/n61WgwV9RjPpj6frV1l4OSSOfbH40AQ8Z6ev6c0uAT3yOcHj0x3/O&#10;l2nqf/re35U4pwpxz25x+n8/agCLKjocAdMDpn/61RyEH7owD6DoamKMAMAnAP8Ak/59aHXAODxn&#10;Hv8AT/69AHNasTsLbjgA9P8AD/61fCf7S/ioaZos9qsm0Bdvy+p4/l/9evunX5ltrSW5kOBGOfyz&#10;/nH51+On7Tnio6n4gOnI5YIxcgdyfX2x/OgD5WvHBd5Qcsckk9z2B7Ht+vWjQrRr6/jgx95gMnvz&#10;+P8Ah1rMeQj5HIUgnPIz1/z/AJxXrnwn0C48Qa3bwxKSS/UAYx1xmgD7r+AXg+KGO1Z0JeYqOenG&#10;D+Qr9CbS+Sx0QuMK2SpX0HbGScZ7e1fO3w70RdJs1YD97boAg6DnAOOMV3mv6szajFY2p/dFE4/2&#10;iPmBPQf56UAe8eFpdyLcA5E2f59fTt6ele1aMVMQdiOQF68+uK+evDtxhYowcBFXp78njpXucMot&#10;LAAnnjrjOTQBwnjW5eWRI1GA8m5unIXIGPTrXHhCFPYcce/tV/Vro32qTSocohCL24HXn6nOajCg&#10;rgnA49P8j6UAQbScnPUj/wDWRx+dIykIwBA79Af1/wA/WrJXByeox2/T+dREYxzzk/n159qAIsHk&#10;4wB8vXt3Pp/k1n3vEZ9vf/P9a1Ahwdx49OO/b/Pr2FZd422M5GSM/j/9egDzbXG68jI6cf1HT396&#10;8H8SsfqP6f57fzr3DxE5VCByeg57c9fc/jXhXiJvmGDk9Pr1/HNAHATBfNO1S2efbnv/AIenv0rR&#10;tI0bClcKfYfn6e9Ve+0jkbe2OOvX+v8Ak69qCWXcNpJ5z+hJz/KgDvtBhG4exwMd8cc9Pr9cV7Xo&#10;0PyquM8k9B+H+Sc15XoVscIcZIPBwffj6cV7Xo0AVFXGAD6dD/n2HFAHWWcR2j0IP9Ov16/41c6A&#10;qFz7/j/KnWgATPXJ/L61NJkAPtyMe35fh/8AWzQBzGu6lDpNhLdynAAP58/lX45/tMfEWXXNbkso&#10;5dyoccHOcdj/AI56/r97/tGfEODw7osscb5LKRj8ec9Oeeg/Cvxa8YeIX1DUJLuX5nkJOSeOvf8A&#10;HnNAHnGsRtcyuyAg5HPTI9z6+tepfB7wXJr2vwLJGXUOvGOSe569K82sftOp3gtY48s+Op9exx7f&#10;561+qP7KvwgwkFzcoQy4duP0zz+NAH3b8FvAsPh3QIQkSpMyD+E5x/8AXxX0VBpiRwiQrwB3/HGP&#10;/wBVHhvS4Y1Che2B7ev/ANY12F7HHGFhVcZxnnoKAMnQ9IQF7phy2O3Pv0/yK80+J2pRWrlXHyW4&#10;LHn+I8DH+fave4YxYaYXIAwpbk+3H8q+QvijqsLXOHbcYj5031/gXH0OcfSgD578TX7yRxWLHEkn&#10;7yQD0boD9Kz9NTACkcHHYfXP4/57VjXNxJd3kk7nDMT3HGTnnvzniul0yJVIJwAeenTv+PvigDtd&#10;HiBkXoOnvnnt+X4e9ew6PCMDHQ9f64rzHRImaROCOB3z+fp717BosZXaMAsME9DnP+eP50Adnpyq&#10;AMDkfXn3q/MSucdRntimWSBQMdsD/P8An6U+Y5BPpx9aAMSbDk47/wD6un9aq7Oen1z+P+ce1W5M&#10;k7u30/L9eKaFwCeuOfrQBVAUt8o9MHOe3of1qNlwM9B+WP0/KrZQ5xnge3P1NNKnBIGce3+ePx/n&#10;QBDjBOBx/nHrSMGGOScc/wCH681Z24PK4OfXr7UxlO7Hf6Y/nQBAAQTg4z6cYz1FUbiUhCQcH/62&#10;eP8APBrSIAJXOBn61j6lIAp43f5/Dt1/zgA4PWbgRh95wST39P614V4kugA3ovr2x7dP8/WvV/EE&#10;5CHceRnt+ueD/OvmL4g+IoNMtJGlfaMMSScYA6n1PtQB514u8UrZJJ5ZyTuVTn2+92x7Z/Ovgn4l&#10;eK31u+KQy/u4RgY+XJPXnpzzXdfEDxxNLHO4c75sgZPITtn0znNfNN/dedIWJLM+M569s8dBigCu&#10;8IZivT8j+vv/AJFewfDPwTNr2qwr5OVBBbPfB6HP+f68N4Y0WTVNQigjQuSRjHueD+J65r9PPgj8&#10;No9PjgnkTazkE5Hr/QUAfRHwX8BWWiWcNzLFgpgD8P8ACvrbRybu5SNDiOPr/j6evrXkWnvbafap&#10;FByWPC/mK9b8Lt9lt0JX55O/Un/PegD2vSEDyRwJwAeldJ4h1WLTdOdVOAuM/X0FZvh63+z2f2yY&#10;fM33c8cdvy9a878T351C9aNSTDFnv1PTOf5UAc3NI9xM9zMDvfnnkc9vaodpAKA4z+nPTH+f5VII&#10;yvQ8n+ftT9pxjofc/hn9aAKZHO1TlvT+vamt1GOfQ9KtMpxkDI4/Xp6daikXaPUdh/U/04oAzbhg&#10;IzyQT3/ljv8AWvPdduSiuTnI/wA8V2epSiMFiOmOnPBryrxBefIQPujnOf0x69OtAHmniC/Zg43Y&#10;BP5VxVuDNLuU5B49zk9f0rV1a4aaUKTkZPp/kU7T4R1IJx79OP8AOKAN2wtlLIMZA/p79a9J0azB&#10;bJHBIH4d/wDIP/1+R0q2DSDgYA56Hvnr79Pxr1fRLTARtv8A+r+ffigDstJtgq4ADE8fX/61dvaw&#10;9QePb/JrH02DCA7cHjPrz3rpUjAwRgigCGVvlHv1PpWJJl3BJ4bn+h79P8+9as/cDqfwArOZMgAd&#10;B/kUAVAo2hRzxngfhUbKQMHjHv054Pt+Jq0Y+nHA/p3NN254xkc9s8e3P/6qAK4U8+o/EigocnPB&#10;9xn/AD6dKs7QR6ge/r/9f3pjrtUtjgY7+39KAKhIHzscZ746YB69/wBa8L+LnxDtfCmkyt5oEhU+&#10;nHb/AD3rvPHHiyy8M6bLNPJtwp75/wA+1fjR8f8A4wXXibVZrKzmJTJBKnI4yDjOMD/PcUAeU/Fr&#10;4i3Hi7Xbl3lLRBtqjOcjPWvn/U9RGGVB82TznqO+R+H8uPWXUL95ZHbcDvIz74Jx+vXFU9PsJtSu&#10;EjVC2/ngE/j/AEoAdoOkXOrXqRxL5u87R/vY6f5zX6SfAP4KyTiC6uYC57Bh2Hc+veuO/Z5+Clzq&#10;ktveTWxCuw4YEZB7d/Tmv2G8AfDy20HTYj5QXavp3HUUAc7pXh6x8JaMHYbSFy3v/n9a+cPG2rfb&#10;b2W6uDuSI4RD3YjA49+xr6P+IuoqI3tgcRouM9i2e/p/9cV85+HPDF3438QgyZNnE2MYxuwcZ9Px&#10;780Ael/BDwle6pKmtXkewbsxrgdPX2xX2bLMsMH2eM4VfvehNYPh3R7bQNKitIEVH2gHAxgdh/jV&#10;24kXJA6D8/fP0oAy7hySCTn/ABH0qgSTkA5Hvz3zyKtMQXGBkH9f8Kgx85BGT+fP6f5PWgCDa2cE&#10;nJ/yOc/p+FIFPJxnv7A556d81ONqj16/n9aaFx93gE9Cc9+tADSAQR06n/J7Uu3v0/p6DGfendDj&#10;0Pp1H+FSFAQccZx/n/DNAFcBeo7f5/yahdTzx/k+v+eKuEH1Jz64H6VRupFX2JA/nx/WgDHvp1QH&#10;nIPH+T715vrN/klieQRjP07Z/l9a6bWb1VQ/MARng/zB/wA/1ryXWNQy5VjjOcfrnPp6c0Ac7qF5&#10;uYqgyV54PGfYe9ZEETMwJGAOuegz75pXLSNxzt9Dya0reFsDYuc8fl1H9KALtrFkKoxgjOfx446D&#10;6iux0uz3MNvBOPXtwAR/n8azLK1kLAgYAPXPQA/z9q9I0XTflz0HA/AdwP5CgDa0iw2AcZI7+v19&#10;q7iC1AQcZB6fj/n/APVUFha+WFb068Z7fhW2sO0AZ4HX1/z/ACoAqPHsznqPwA//AF1QfJY9x/T+&#10;WPT+lXZSSTtGQf1NVcAdTnPryefrQBTKkE5O0nk+2e/SsfWNSg0y2lmmIAUE5J+p6d6t6tqdtpls&#10;ZZ2wEHWvgf45/G6C3hnsrKXB5Xg8n8M9qAMj46/G5IVnsLGYDOQAMjrwD/n296/NzxP4lnv5557l&#10;slueOnvge+cGpvFnimXUrl7id95Pv054/wA8143qOovduyqSATnr1z/ntQBHqN69xOVjJyOAQePp&#10;jjkda7XwN4Ivdev4o0iMhZh09+57VH4M8G3uualEvlM+5gOAPzx7+v07V+w37L37Nvmy22qX8G1E&#10;KkZX8zz6jpQBufstfszjbaanq0GAm1sMPTBx79fwzX64+GfC9lotlFDBGECDA+gFQeF9AsvD1gkM&#10;KBAi8cD88V0y3Hmng7QP0A4oAvCNAp7Ade1eWeO/GEWmWrwQONx4xnuMdK1PF/i230y2MUbgE+/t&#10;0HrXyF4t8RzXk0rvJyScjPqfX/PPvigDmPE2uT3UzTO+XfPUevavMJ5WnlwuOfr+X/1qu3940rnn&#10;gk/oPzqtaRbmXK8ge+fy9qAL1tDwEzgj1P64/LGe9dNaW5OFAwpz+n5VRtIQcYGCPx5zyPc+1dXY&#10;Wh44JC/rj0/pQBesbN3cFgee3t6n+ldxYWQUA44H4dOlVtNs84XGMfjgHHGf8muvtLUIoBXJ9c/r&#10;j60AEUeF6EZ+uB9adMQuewP48H29P/rVckAUHjkYPtj+tZFwwPC8kZ/Me1AGbcFmb6f5/lVTbkjP&#10;IP6fyP4Crbc7yVyD07d+Dj/PSkK5XrkAZ6dv0oApNG3dc5/kMjGe309KQIcFgPu/17Dv+tW/LUZA&#10;Genb8Cf8/wBaVVAYkc5z6fUH/P4UAQeXlQFBIz7f56f55pFXPzMOn86tbBgnHPHTv6g0Kp4Yndn6&#10;8j2/nQBS2gKykZI/yPzpeOAoyD69MD19qtbQSWYcD+X/AOqognTJyePqOaAITHjDdgB+OQfemKhO&#10;DjJHf19f/rVbdACRjJIzye3r/kU3y1Jz6du/+RQBTK4KsBjHTPUf/r6VSuHEeR2Oc89fXPNX5nVV&#10;PO3H1PPrXJ6lejccHjj6exB/yce9AFC/vcgYOAT17fT8K5GZ3Zxxxz2yB+PPTr+VXLmZnc+ucZyD&#10;n1//AFUWlgZW3EcAehwcnt/n8aAG2Vg0rfMpIX9f8f8APtXb2dksajAAIHpnH0P5UthY+VjYMgdj&#10;yPrzzXRW9pwCevHP40AJawHgEc8cjIGT2xiuhtbfoMY/+v8AyqO3tivOMDt+nf8A/XxityGJYhuc&#10;DA7/AIc4/CgB8UQiTk9Cc9eDmvNPHXjzTfDNlKXl2snXnk+2KzviN8TNM8M2UuJQHwcDcAen+f1+&#10;tfkV8dPj5capdTwWku8lvXp27evX/wCtQB3Xxz/aHaWaWztp8scgDtz0zjjj/E1+dXibxZc6veyy&#10;zyk7uwH5Z/w9axdb1281G4M07klueSTnP8v8/jybM7vxySfWgC087TnJHP1Ofz59a2dD0C71q6WC&#10;3QnJwP8ADNXfDPhLUdfuUiijPzHpyO/fP5+9fq5+zT+ytLey21/fW5QnYfmB4B69s9PzoA86/Zv/&#10;AGXLnxLeQXVzA2wMCevH1J/z+Vfu18J/g9ongnTIIIIAJFRQW6cgc4ra+G/w20vwlpkMFrAqhR6d&#10;cd/0r1m4uYLCEySMFA/D24oAlLRWiHOFVa8k8X+NordWt7Vst047/jWP4w8bO5NrZnk8Z/DBz6Y9&#10;K8duJZZmJdiTzk5z+P4UAM1G/uL6YzStlucfT2/n/wDrrOAJA2jGOPrntn/P1q1t+U4wcn1GOO/N&#10;MKYPAzj07j+VAFYLtGAOn4Y/wpQoA5GB+XX16dKshMAgcZ+vp6f/AF6aU6jGB+o9D/n8aAKgHGc8&#10;gY/rn/61RPgcA/geMZHPp/n8KsOAoyDzjB7+5x/Ssm6uVTPO4DGPf146cUARXVwATyTnJ647d/5/&#10;/rri9QvOCCxx/j/n19frVq/vRuODnPcEdc8f5/OuXkZ7hggHU9P/ANQ7+9AH/9b7fAOSRn8s/wCc&#10;fX8Kq3kC3MLRMMkjH0/D+laAOBnsOfbGegHXt3pu1+2fU8nv6Yzg/wBe1AHxx8YPBj3lrOsKbNwy&#10;MDowPr2Jr8ffil4WltL+dmjERBOcfXnP9fxJHSv6D/Fejre2kqhOHH15xxg47+39a/Lr49fDpA81&#10;3BFtDMWbg9SeQeP5UAfmDCPLYlhkgDp9en175qW4TzgWGSe4xjmt/XtOeyvH+Tv0PTGcdRj9axoC&#10;sjDdwB1x/nv+dAGKQB34pg/StS9t/LcuoOz156+nPv0qgARj/PSgC9bvgHdk5HT19jTh8zckgH6V&#10;BDKwIBGRWtaWv2gOzNyBkA9OOvv/AJFAHp/wp8YXPhXxHaXEUhCiQc57Z54HX86/cz4W+Kbbxb4d&#10;guFfJCbjz04Hev57I4mtJw2cBDxnPB61+kH7JnxUFrex6NezEK2NgJPIOASP89O3WgD9OLizwDxj&#10;OR+A9T1PWsmawU5I5JPHbk9z37f/AF66+PyriNZYyDG4BHpz0NVJrZSRkcnnn/D6UAeeT2Pl5x0z&#10;j6jt+VUVkaNwCCMH0yffnpz9P513dxa4Vg3GOuBjr3xj/wCtWBc2XdRgjIye/A6+vI+n4GgCtZ6g&#10;y/K3y55x1xxz6c+tdXaakThc9R0+uetcE6PEc5wOnp9OPz96nhuXVioJ9P1z07Dr6UAeuw3ZZ8Bv&#10;xPPf1rTjnGM54/rjj+o/TivOLPUsgbiQBjg9cfT+v6V0tteJJheRn06Y+tAHYJICMtzkf5P1qyp7&#10;EDg/y/P8Kw4LgEbs4zzWpDMu0YPfHofy/T6+9AF0n5emScjGP1zXiPxD8Mi423Kx58rLgHBBVuGB&#10;Hf8A/Ua9rVg2DnHvWVrVh9qtC5XJT8TjuAe9AH5LfHvwDHFBNcxpkKDl+oKtyvP9fYV+aHiHT2tL&#10;xlUYQnjnoc/1xX76eP8Aw7p1/pN1YXKec8KleQADE3KsR7Hivx5+L3hKTSr6VIU4BznHbPH59ev9&#10;KAPFdAnWO5wRj39v/wBdew+GLgpMUzlSRyDjj+hHrXg8Uhil5GD+HX2/+vXqvhy9wAWXBIA9RwfT&#10;/P8ASgDvdatInjDIoJB6kZ6nv9PeuLVNjEYyO/fHuenH6V3Ny3nwDPJODyOpz04/yK5m6228pAGP&#10;X2IP+ePb8wDQs9xjLYX/AAB6jv8A5zX01+z941u/DfimG1L7YZX4GR7d+Pf9a+W7S7aMBYxldx7D&#10;GP5Z9PWu70u9aynt7qAAvGwLY7DjJB9sZFAH796DfpqumQXkZ3eaoz09O57V0Sk49v8AOfX86+Xf&#10;2cfHMXiHwxBayybpY8d8k+oxx/n1r6eVgcN+HHYUAakcxyOefX+vpV37w6cnv1rDT5c/NwPb16/W&#10;tGCcj5CMj8P8/WgB0sIIwBz+X5n8qxbizwSAMn0/z1/z0rp1AI55x/n/ACajlhUngdf8+nbpQB5/&#10;c2PUbck981y93ZEE7e2T+Z9/1/KvU7i1zlscAZ/H6/5+lc7cWWRnGQeOeceuP89O1AHltxa89OfX&#10;+nHasKe1XaUAADe3T/Pbv9e/pF3YEZ2DkZH+B4/WuYu7UrndxgcY7Z9eeOtAHl2rWMwl3wEIX6Eg&#10;cHPB+hNeYfFXQo9e8Kzoil3ki82NmHzBxwwHt/T8K961KzJBKDOeh9D25+tcrfKotJVuY2EWd20D&#10;76OuDxzgq3Ud896APww+JXh5tF1aVQrBMjHHUn9PwArhNMlUSCM9M5HsQPr619ofH/wuwvJ50i8k&#10;n7wPQEZ55x19uma+Ixm1uTgcoe/+f89qAOwS1MM6qBhCQcj0zzjP5frVq9s8oHjBwF/THAzxUunA&#10;3SKyDIQckAevf+tdLFbrJGN5JCjjA6Hse/b/AOvQBwAtyPmHCk/UZGcjP+faraWpKDcCc468YOef&#10;z/8A110U2nMhOACp5wQTk54B9v8AJxRJAu3bjg4I9fXv/KgDpvhL4gm8M+MbK4VzGjOqsOmd3cn2&#10;/wAmv6E/ht4hj8Q+FbO8A3N5YBJ7lRjPTr/+vvX82arLb3STRFhtORkjI5zx/nvX7RfsgePl1zQI&#10;NPllDlkC8HJ3KP8AD1oA+6x9046n26cdx6Yp+AcsTkHn6e1ICSnp6flT/fH09gOnP060AKqls5HA&#10;z/8Aq70hTgdx/SnqxHtjv/8AW757U7Bz8oAyTzwMfjQBEo6NnH+cf5FIy9T+nt29KmySOeM5/l+d&#10;DjOXUccf/r9KAIAuM49/1/pTmG4Efp2PuDTwpBOBnPT/AOt/OnEDJx1J6e3rnGaAMue3Djn3x+P+&#10;en4dK8j8f6YWgMycZjJHUAMhyD/XPt0r2wruwMZBPcenfH+fxrkPFNhHcae27BEfP4Hg+vY8/lQB&#10;8gfEPSTqnhi5VWUtNAr5Jzlk4JB9x1r8rfiJokenXFwShD8ngfxL7++fxr9VNXtHDT2d2zbLWcxs&#10;o7QyLtVsdxkg9f618PfG/wAPGxmfEKgIx5PU9unp/wDWoA+LdKVVvSjSElhj0xjnof8APpU3imKV&#10;4PMiykfVfz6j/P51ZMm26CBcFGzjAJDdAR7fX6c1fv4TLYu8ib0wcdzzn6Y68cetAHkBGV9f8aFQ&#10;knHOP6VdMIVnU4XaT1H5/wD6zxVViFclTwD/AJNACq208ckY/wAiv1J/Yl8blY7fTJXyqSNH3wAw&#10;4/Udq/LVux3cnH09q+n/ANl/xSdF8Zx2Ej4SXDr1+8n4elAH9Aljd/MoyVxx/kfT0/8Ar10ltLnq&#10;M4BPr+VeS6HrEd1bwTxnCyIpH9f8j079K7+zulce+ex7/l+FAHWKemDkcdMen/66XBAPfP8Ak/4V&#10;TgdemM9P/wBf+elXhg9+mfb8f/1UAA3ZHY/985+nWpSnG5eh9uvr/wDWP400469e3+frUik9GHX8&#10;hnt6HFAEYXJ+Xkkdc+h6n6elBXg88HsDnP8A+qpSv8QGcevHH4frz6U04D8LgfQ55/z6UAZOqW4m&#10;0+eJiQGVhx37/hz0+tfOkXh63l8RX0kcRAeMTqcYYOvynHY/T86+nSmFyQQPQ46dz+teYxaTG2oQ&#10;+axSMyTQM2cY3IduOcY470Afnr+0tocCwXNzE5eZWDLjphxkj+XHavzr0iK6lM6yjBClfmPXDZ6d&#10;BxnFfrR8X9HNzBcL5Qf5WXLEAMUTb9eT6fnxz+afiDSptL1GcNF5SEjGD2I+bGe2enf2oA8s1SXD&#10;OqHAB3YyMD0AyO3PNVoAFAJBKryM88Y7e3PFWdVUxzngAFce/Hpng/mMcVQWdU+RFypGeTz06n09&#10;s0AbdqVDFycKcY5yeP8APXP9a2Lc+ZMsROCS3fj/AOua5iGb94vBIz6nk/8A1u/9avR3/lmNo1JP&#10;GM478celAHqnhCRbPXg8ZwHjBwBzkHPTp264/wAD94aNqWfIkR8hoxyO5K9jj17/AIV+dPh2+MOp&#10;2s7DG47cY5O7pn+VfbnhC+abSrKVjjClO2PlOPx46cUAfSGj35AAXBJwepPv3HvivW9H1ABc5zjv&#10;0/T14r5r0nUD8vzAMcfpz/n/ADj1PRdVwQSMY6c4yPTOP1oA+gbC7DYYN8i+/bt/k/0rrra4yOc7&#10;unr0/L+deU6XqCEAk89B6dP88/Su9sbrjHQk/r9e9AHVqfQZHHXpTuRnceT/AJHaqtvIGUfN1/Hn&#10;P4fWr2NxBHIyPUd/8/5xQA1VByw5J78j39jn6U4gZBA5Of5f5/zipFUjO0dO/Y8dvpkd6c248kcd&#10;vb3/AM/yoAhC4BwR3P4Z596Bz2wO3t/T69akx2BBx2z2Hb8v8PWkIIGMnGO2PXpQBFtPKgZGPf8A&#10;ya+b/i9YJMXlbJKXULccYyuOTjgAelfSpB5BHH0/n+deE/FOOIxXeYzI2bdlVeeCwUgn+dAHwh4/&#10;8PwRyXDsXZgwDYJUbJBlc8dAOc+/WvLUtEiR1DZJAK7RgZHvX05420O6u7qa9vIsKXCgE9Qq4GQP&#10;lB/WvDBBF+9Cx7ETP3iB09P5UAfIfxKRYZUZA28NIM5ONreh7+5P9a860ubRoYfNvImmlwFZG43K&#10;Dk7T2+mK9d+KEIaXKgEbyAeeh5P14/x9K8QClcBlwCf69vwH8+KAHpHG9y08Q2I7kqpOCFGeCf8A&#10;P+GwyELuU7wV4zx39f5YrOtMlxuGP0OD79vf61vhnjwij5mAB4ySOpz6dO2aAOm+HZMfiaPfk5jk&#10;Aye6jgfXriv078L6nvsrBlGN0EbcN0+XkgevX+tfl94KEieI7WWd8All3DgYI5zn0r9CfC9+raZp&#10;TRnP+joD05xwfX09MUAfU+hX+BGEbOOOe3of0r1rTLsNjPfGPf8AnXzboOpEbM8AgZGCeT6459uK&#10;9q0W/BCgcHHb07np7cfSgD1qzlJQJ0x65/TntWwvJ92/P6H9MfpXJ6dPgBST29+o79uR6dK6mFwF&#10;Kgc/X8vT1PNAFpU5+YY/+uB/X/Cn7SM8YJ9vpUoORyODjqP/AK/8qTJPfr/+rpj6UAR4wC2M4H0p&#10;NuQVxzjHf8c/oTUrZzxyOOmPf+dHAY8ZI56Z/XP9P0oA83+JAI0AopA3SDgE84646fh+Nfljc2d7&#10;cTzOibYXnkB6ZLKTycDjJ/HFfqd8TnMXht5Om0lhgf3VP4e/41+bOnXKnzbqRDPvkZ+QVQZ4ySOp&#10;/wD1c0AeG61oF+dVg807EBA4wv5qBzx6n0rYl09V0G2eQFkBPOcE5zwPTnAIrrtWuY5r/apXzOSW&#10;4+XjgjrnHGfU1R1pZhpsS7sgKQWC4B6cEdfxxwaAPli8uLi5up0xhN79O+Oc/h0rz3VGHmO2SNuA&#10;MDLZ7Y7A131609tJLEq4L7uR79Sc+n+c9+P1K2UArK29iN3GcnHPXjv3oA52IFpDxiMYBZiAePw9&#10;fyr174doYtdspQcNHJlGI9QfXj9M9K8xClZI44ixIGMAHjPp+eOn+Feu/D+2MeuWckiDLbyOn8Kt&#10;1/z9KAPv3wtfKNP0xt5JMROT/vnofYDnGK+g/Dl+2Iyh4Pvx07f0/OvlTQr4Cz0xYz0t0wPxYYH0&#10;r33wzf4wVycfljuOn+T0oA+kdJnLKiluTzjHU4/X9D/Ou6snymCcA44+teTaFegooJyP85r03Tps&#10;4CnAJ78f5zQB0a8jdnAP5fXpUwVRxnAGf8/rmoomG0HoD2P8un+NT7RuHGDz7Y9vUGgCPA5AOf0x&#10;7CgLyTnAH9M89f8ACnkD5gTnHvz9OacVBUqe/YcUAZ08JIJ69PqMD1rjtUgPzZ69v6f57/pXeuMn&#10;cOB9D6+/X3xXN6nCG+YjH4/TFAHhHiG0LK3PI79e/f1/Gvkz4qD7FYuqnJbJCgd+5P8AnnrX2x4g&#10;tNylcdc+vQDqM18X/GsmG1dWXk5HUAc4A/TJx/hQB8DX0+5zNNlM5PptYnoe4/z71VgeWF1CDMgH&#10;B9x6AfTp2roLmykmlD+UXZHIy3AyBz0JB4+tdN4a02Fr1IWXeX24+XJAJ9zx/kUAfaX7PWnwyxhr&#10;hMK0S+2HQE5B9z0r7ah1siOztosKBGF2jqCDkg9zjqea+aPh9pSW2krckHDMuUz821R7dPTivePD&#10;tqLYRtIAxBGGZvvZ5zn3PX6e9AH0/wCE5n+yGRjtA+UcYyB3rolvY3Z2Lfc6/l3z19f8a840fUY4&#10;NOBLggjgdOprU0vUPMMqRJud3THTBwRjnt0zQB0HiCASCX93uA2E7jkAhckjtkZrzqziCRKVBAJy&#10;OnfqM9eT/nufTNcZzZyvjLNuB7ZGOa8/jXbCij+Afp7g8duKAFCsSRn1z/8AqzQRwNwwePX06cVO&#10;BjHY8fjQVwT7ge9AELBSfmA4wP8A9X/66awIzwMAnufzP1qyATnI69uuT7frUZ5HynPp/j+H+fWg&#10;Dm9SjEnyn6f4/wCNeZ61blwyKNo5AI4PPqR9K9bu42IDdOvHFee61EArZ4P4fUe3+eOtAHzX4ltR&#10;856gY/Hjseg96+d/FFqGBDY4GePx/n6nn0FfVXiWH5ZWPzYHT+uPWvnTxPA/z8ZA9up6cE+uR9aA&#10;Pny6XbPu+7z2wO/eu+0B9jDaRxj2HH1z36ZrkdTQrcFsZGeRzwQOvt61s6DKTKDjBHGCOw6/14zQ&#10;B9O+GJWKpyR65bOOeuP8+leCftA60WtFhR8GWQtxzhFx+mf/AK3rXrOiX4tLGW5P8C8dOp4Gc/59&#10;a+RPjJrkmo640KAYt0WMYPOfvflg0AfOsyiS7llJB3EdehJPr34r334M6XFe6nHK6g4IXPQcY7+/&#10;5eleMRaPcXD/ADDbnkfQ+30/rX298BvB0NrbQTyIHK8/Rm9Dzn1/OgD6b02S10e0a4TAICoTnOM9&#10;f071x3iDxTFf65JaxSh1j2qGH4ZH4gdf1q94yuIrS0ZkIxyWXgE46f4mvmTSdVuJtdG1yC7fL9P9&#10;rj09fpQB9jf20z2rpbycbVUHOMHGOnqByT+tT+GbovdNuBwoWMcndhjyR3/rXDy3T29gEtV3sAB+&#10;QwOD74znnFbXhe8kudVjs4iZHhI/eJ2kHLFieCB+tAH1bK4/siaRCAC2zjgcAZ9en+NfPPimHJcv&#10;x6jOR1/Af/Wr6GubY22mxwZ+bYGbHIyfr+Oa8N8UQLiQgYGTxjt2/wD10AfMPieDl8EEjdjBPb09&#10;fxrwbVUUTbjyGHHofw/L3xX0X4kQDfkY7/ofxHHX868C1vBmGcZHHv8ATOOlAFvw6/75FwDg4649&#10;vw96+lfCxbCEZJOOv/1+xr5p8PMA49Bx9ff9On6V9H+GX+VN3bGOM9u/WgD6N8Pk+WrKc7QMk/4Z&#10;9M/5NetaYxwnHAx19O39P1rx7w64bCqMn5ePT3BOM+3FewaVJ8wzwDj9enX68UAdrbrleeRx19zW&#10;gBkYxg5P61XtSxUYGcfmSB+npV8jgA/KfSgCFk6A9Ce35dP85puzsOT1qyFGc44PB7cnuaXAXpzn&#10;8Mg/54oArBVwQwJIHJPH501kCgsOMc9f61YOeP5fn0/+tULsoBbgZ7Z46Hp0/XFAHiXxh1yLRfDl&#10;w7vtLA5HXAA/yM/hX4aeOtXuNc8R3epynIZ2wOeBnp+X17Cv0p/a68cGw06exifG8eWACO/XAr8r&#10;LyV7iRiwwvOfr1yeeOtAFVFFzKFj6lsc9j6dMfn/APWr77/Z08IW9oVvpznYpxwQcnP+Rj+VfGvg&#10;PQf7U1aJMFiGB6dMnj16+/6Zr9X/AAB4ZsdC8Oxu0eCE3H0OPU9s0Ad02qLYRmOI42wsxHTDdAc9&#10;8e1cj4e1xtV1F726biIcD0xjn1PPU/TJrF8Wa4thYGcNjdnae2w8duxrj/C2r7CUQ5dz3yc5x7dT&#10;QB9yeBJnurkEgYbnqRwP5jj8/wAq9l1bUAlmZc7iFz+J9fzrxP4apHb2kVxMQTsZh14ROT6cZ4/l&#10;XYaney3CQROeJB5jD0z93jr7UAR2w3EuR15PT8f8+laIPq3J7c/Sqdqo28jnP4+4rRAz2zn8OtAE&#10;JXcd+ck4zz0H+cU0qQo5447/AIYFWCoJOQOPr9OT/L8adtG0cYPP4/jQBVKn0wc9e3TPP5Vi6kcR&#10;lQedvY//AFq6NhxjOfoPeue1FTgjB5457fhzQB5Nr7ZDKxx7epz/AJ/nXhHiD/WbfvEZPt/nr3r3&#10;DxGCN69Bjtz3zn3/AFrw7XTul4OM/kPr9fX8qAORA+dSBnv9fXjt0/p0rpLCMMwVuufQd+mOPX0x&#10;WPGp3EAEk/jj1rpNOQyOnGTkdB/kUAepeHogdueQP0+n869k0mEYXAJJ7dMdxnjtXl/hyMlI9vU8&#10;Dvn6dv8AOK9g01CuOOvb0+v0FAHSwpiNdx6YPXI+lc94m1OHSdOmuGIUKp/PHUGuoAEaA4xj6/Sv&#10;j79pH4jpoGlS20DgyOuODg5z05+nSgD4H/aO8ey6/rclmsxMcW7IByDnGcjvXwtrUyy3BRc7P8/5&#10;A/nXoXi/X5r+6nupjudyT64PPX19P/1Vw+jaXeeINTgtIEYiV1GRzjnnmgD1z4GeCG1/X4FNu0yl&#10;1Yn2B+nPb2r92vhH4Xh8P6Kmy3COVXb1GRj/ABr5t/Zo+EVhoOlQXU1sokKqFzy3POc/yz6V976Z&#10;DDC5jhA4wg/Dg0AeiaDAvkK54CAEZ78enb2FShluNRyD8q8f4io5bldN00c/Mf5cf5zVfQ5AXa5k&#10;5VMt9c80AXfFmqxafpjLKfkjUu/pgduffHFfn/461uS980ynEs7Fm6cA/dH4en4V9U/FHXozbmxJ&#10;yHYOxOfug8Adevp6D3r4r8RXLz3D853n0/If5/WgDmbVC8gUtnGeRjuOn+f5122mQsAMDOBk44HH&#10;X9K5OwVTKN3C8de3cEd+ld7pkaghQMZwP0J/yaAO90OE8beAcf8A1z2zXrmlwlQOeOP/ANfOfrXn&#10;mgwnhiOe+OmfUV6xp0RCoAOOPwPfr/n6UAdBboyoB/kfWoJh14zmr0Y3L7cf5NVZiScY4Ocfngc/&#10;/XoAxXjPHUn698/57/hSlcZZj0+uTx7Y6VYZd3I5A5x3Pp/+um7Rt+Y8n/PTP+fegCDbgk/dH1Pr&#10;/WgqNvHJI57d/T6VPyPu9enqfb8aGBII/wD10AVXBXhhnB//AFn/AD+dN2gMM88/n6/5/wAm4VG7&#10;g5z1yccduaaEKtkj8M/X/wDXQBnuu1Rg8DtnI/ziuW1a4AjYE57fTH09OvNdbONqnI4HPU9v8/jX&#10;nmtXAVXydo5/+vQB5D4t1FbSKWeZsJHyR+Hb+dfmn8XfHc11dyWyy7Uzl8HPGeF5FfUXx1+IcWkW&#10;ksUcmSDtAB6sQeM+3evy18T6/PdzPuc5dssSep5zz7ds8UAYWu6tNdXbytyD6HjBzj1//VzXOw28&#10;tzcIgGeecc+nGcUSTNKxx8w+mR7gmva/hT4DuvEmqxYRjGrLuPOMk9vc9qAPcvgN8N2u7mLULqHK&#10;JjBOOcHrjp/hjFforpYh0S3QDbgDHTkY6n1/GuZ8HeE7HwrpCLsVCqglsf3RjGD7n06Vj+IdaM12&#10;LGJiWPYcYU+/Hb/61AHsHh68fUtQM8hJiiwR9ff6/wCFfQ/gqKXU76EBcxJncew9P1r5U8L3uPJt&#10;bY8kgZ+8M9gO9fcvgjR00PRV80/vZB5kh+vQD3oA7PWNRWxsBBEcM67UA7DpmvMmB5cDI579v8+1&#10;at9cNd3LTNyeQB6AelUyvqDkfX8eaAKhRsg8k49sH1J7U5oTxjtx1xx2z3qfbk5Xqf8API4pwU5B&#10;78cf5+v50AU2UKxOOn9fT6fnVa4YBD6dP/11pNkZAGcD88cdP8/SsK+m8tTyQT/nv9cUAcdq8+A6&#10;nlQcdfXt/n+fNeL+JL0oW2nDYOMHA9/yr0fxBdhAzE57cZ9OSf614f4gufMfr9765x6EY9f0/KgD&#10;mSGmlGMgljzkjv198+tdPYQlQAo9eP8AD09s/p1rC0+LzHySMe3P+fwrudNgZvryNuccf16UAdLo&#10;1ou8Hbz9PzzXsOi2TbFD8jj27fj+H+RXF6HYcrgY+nTIx+FetaXBtCgjr1/+v7UAbtpDjDHqPb/P&#10;6VoONqHnn64p0MYAOCcY/wAAPUU2Y8FcAH9OeuPT69e1AGTcYZ93r/nrmqqqoI5JH58+o9DV0jvj&#10;B/QVGV3Y4yfpjIHT/wCtQBAVwc4JqLYBg+mf8/rV/YABgc8fhjj3qJ8EfLyB/jzx/n+VAFZVIzuJ&#10;ycdfftXPa9q9tpVlJcyuI1Rc9eB/k1raheQ2cbyykBQD2xnivzt/aV+OMOmWc1hZXHJyvHc+h/zy&#10;PrQB45+0x8cJbyaTS7Gbar5GQxB2+vP07V+autapNNM8hJLkgktjv05/nzWx4m8SXWsXz3VxNvLM&#10;TyeMda4hVnuZAvUknn69Pw6fl3oAZBDLeXCqoLbjg54z+H8q+xfgN8IbvxDf2jPAxBbP0z6nH5mu&#10;P+EHwrvvEeoRL9naTew28Efhj8ev1r9zfgB8EoPDGk2zTxKZyo5x2xQB0nwf+FVh4b0yBBCFYKOu&#10;M5wMknjrXrXiCZdOtBFESpPAA44xyQfX/PevRhZQ6dbHAwAD07kdz2rwfx9rJsYTInzTykrGvb6n&#10;2HX9KAPm7x7Ndajff2XZ5Yt80pU4OWzgD3r3P4Z+DINB09LmaMF+MA4POOvTtz+Ncz4J8Nte3jX9&#10;0MhW3MfVvQH3/lXvkEKqoCjAHA9sdPw9P/10ASOAAT1J/LPfntWXOSW3DkjH/wBfFaUrnAx0Bzjt&#10;VEpyMnHv1x/n6UAURHlhuHI/H8qi8vcQB7Z4+nJ/Gr+3JJJ60m3Gc4yP89OvtQBn+WfvY4579ecd&#10;Mc9aPL4PPX37+3+fX2q2QRncMfp2/H3p20cndjI4/wAaAKoiAzzgev8AWlK5ztGCfc5H0q0cLjjA&#10;/n/nv/nETAFeDyfTv6/yxQBQmUjIHXjqeK5jUrlUB7jnB/z+lbl5KqKy55B/zmvOtavwCQDnPA47&#10;evPHPHH5UAcrrd4d7Mx5Oe/b/PtXmN7MzMY1c4Pp/n1HFber3+WOT1PH09x/k/zrl1G9+DjPf6cd&#10;aAHwRE5bPKjIJ/p/nv7109laD0464Pce+B/Ss+zgPBcYH5/TBrutNsC7IgGcAbvoenX9DQBp6Rp2&#10;4jIz04P14r1PSbAxAHHP+f8AHvWdpGnbQhIOTjO4Hv29uvpXeWlsqqABk+/PSgB8UQ2jg4H169uK&#10;dKqlRuGfxH8/wq0RtHAyD/nFUpCCdvQ+n9aAKLD5icZOP6f5zWTqN/DYQNLI2Agzj6f5+tXdQvoL&#10;CFp5WACAk/QfpXwp8cvjlb2EU9lay/NhgNvXPbAoAzPjv8a4dPt5rW0nyTnABxn1z9P84r8uPGPi&#10;+81S7lu7qQsXyc/4HsD6Y9K0fGHi671q5uL25mOHJ6k59MivDNW1Tz2KxsTkgdf8/wCe1ADNR1OW&#10;diicBvr19/8A61dP4N8GXev38eIiUG0cjPf39Ki8GeEb7Xr1F8tiCcnI+XqOf8a/Uf4A/AwTyW8s&#10;8OANhIPfofxx7mgDX/Z1/Z8FzcW95PANhKk/L6fn1r9h/A/hi08N6fHHGgRYh2AHf8K5PwL4VsPD&#10;thEkcapsA6Dv7n6V0d/r4uJhYWZzkkZ/z/n6UAds+qNeTtDHwg/DPr/jVXXNft9IsmQNmQj/ACBW&#10;DJdR6NZNLK48wgY/I14l4h1qW4Z2kJ/HPegDL8W+JJLwySs5OcgD6n0/xrxHVr95JThufz69ef6d&#10;PatjWNS+8Q2QPy/D17/rXEyF52Jbp9Pftj8v0oAjVPMYN2OT7EfXp/8AWzW7Z2x4boScjuSenI9O&#10;/SqtlbsSrZ6enb6Y9j/ngHrbO2yygbsnkfjxgfSgCeytM4Uk85HfHqD26Z64/Xmu80yx+ZehIzj1&#10;H6VR0yxOVLrzz2557fh0/P0r0KwtAAoI24//AF0ASWdoAFOOB6dfbP8An+dbQGwAYxn17/8A66ki&#10;hG1SBgf4DufamTthcYx7dD+H0oAzrmQpnaOT+mB/n8qy3LMT6H/Pb0q/KSzHPzDHtz/kD9agZDk5&#10;4J9fX9fzoAqMpPbB6Z6n/PWkEeOF6dKtlcLkgcj1wPw/X8e1Ls46c/Q80AVQoABPI7/59sfzpu07&#10;hkkj/D/GrpRgDkcHvj2703bgcYyc/T/P40AVCp3H147fiPr/AJ+tARRzjrn0HXrz1qwUI79OO/FG&#10;wsB3wPT8/WgCmUy20jnn+ff8aFQYDNwT6Hn24FW0U8Y6f5JFIoK59Tj0/r/nFAFRlxnn1x/hVaba&#10;o5GWHT8Pcfr9auyMsancc9v19Pb/ADzXM392Y84OMAkZ56H3oAoale9VBIC9f0P4cnn/AAriLu6a&#10;QkKTxj2xzjIH0q9qF2zv8316/mR+v+eKyooHuGDEEEk/iD0I/wA/WgCW2tvOk6YJ+o7cY/z6119j&#10;ZeWFwAMfU/hUdjZhEBPBB/MnkDPpk8V1FvbFsZHHr+FACwW52LkfmOvXg/rW3a2gOMjAOP8AP8+l&#10;Lb22V29T/hxwP5/Wthnt7GEzTHaF9/Qf/WoAVYYoFMjkADPWvAPix8XtO8K2c1vBOolHvn8ePT3r&#10;nfjH8c9N8O2s8FtOoZVOefwH15/ya/IX4tfF++8SX06xSsEJPIbqT6DH4c0AdH8ZfjzqOu3dxbwS&#10;Fg5PzZJ/LknPqf618aaprE15K7uxJI65/T/P/wCqLU9RkmdizZJbPuT/APqrEt4pLqURxqSTjoCT&#10;z3/rQBEytMwUAkt6e/avSvBHw+vPEV1EojJEhwMd/pXY/Dz4ZahrE8TPASWKkD64x/jx071+sPwB&#10;/Z9htYba8uYQSuM5XpnPA4oA5T9nb9mICS2u7222vwcsOB/jX7AfDzwJpnh2wiihiChQPck+vSqn&#10;gjwjaaZbRpEgAUAYx14r1G71C00e1LyuAwHvxigDRvbyHToC8pAAHTj9O1eFeLPF014zwWrYX19O&#10;ePrVXxN4ouNQleNHwh6Y4+gH4VwL+YeCCM/h+Z680AVpGeZyzHIPcnmomXgZ5x/+snPTnuKt7eSh&#10;GSfx/TuO9L5fQjIPt+vagDOwcDA5Hv79P8nt70jDqGHI/ljr7f0q9sIGAOee3T6UwrkDceB9Rgd/&#10;8igCqFIxkcHt9etMlUDpjjn8s8d6mlZVAzx/nt9fzx+VYV/fKucEAjPUE/SgCvf3W0FR/CMdhjPr&#10;iuNvr4tlQ3fp2x1z+AqS/uiSduAe4/H/AD/gKwG8ydhsJ59uuPb9fSgCnIzyuF6seOME89vpxgVu&#10;6bpBlIYjIznp2/8ArdTWhp2kFsBgcA98d856E+nf+VdxZ2KIAu3kH2PTn1z7UAf/1/udVbkEdD1z&#10;/SlGSVI+YjHQD8jxinYyPlO7OR+vFL+HDH2OfckenSgCjcQCeJom5B4/H1H+fWvmn4l+BrPV7edb&#10;hPkkBOB2cDgntj/6+K+ogMnaRwM8dMY449ulcv4g0tbq2c9N468cHsQP5/5wAfgX8Y/Bb6bql0vl&#10;7NpbIHQc9fT29a+WlJjmYE4A7djj17YH+ea/Zf44/Di1vxLKi7iwaNxt46YDD/J9a/JjxloNzoup&#10;S2s6bGVj24GP8+mKAM2OCK7iZWYMTgjHrjgHtzVBtFm5ZRyc4/w/OlsJtmDngkD8u/H6129iBIsc&#10;y8sf09qAPOLizlt3CyAgkAj8DXQaAu6YRsMnOD+P+fw5rpb+whuIgSuGCjrz83/1+1YFhGbK4U/d&#10;O4gDAA6cd6ANjV7SNXDKueoPXg449e1bXgDxJc+Gdftr63Bykit1wDg//W4qSa18+Alo8sO2PX6f&#10;kKwZbJ0bgbCD27BsfywfpQB/QB8FfGVv4y8K20yODKYl4B3YGOh+nSvXpbULkLzjoOhJ6gD/ADx7&#10;1+TX7JfxSl0TVYNDvZcxhgFxyDzjjnOMYz19q/YC38m+tkuIzuV1yCPp+HP9KAOQlgznHIGfT5cH&#10;v+WP6Vjz2rADAwB+X9e1d5PZjlgPx6Y9O1ZM9qGY8evuPx+v+TQBwFxZZPQ57dOPwrAnsXjUlQSe&#10;B1Pfp+I/z1r0aaxK4AAOcf8A184/nWZPZ5JUjIPbGfy47YoA4aOSS3fGCQ3+T/8ArNbFrqBQHc2A&#10;AD0/LmnXdiGyYxnHP4Z7fzrINuYz8wyfoePx/T9aAO7sr9gFKnAHAGc4Hf0NdRa3it37Z69ueteT&#10;w3JQgk9cfh61v2mobVBU5yPXnv1/D8qAPUoZ8DIPqenTH+NWyfNjKdcg8f0/z+VcVbX5kAwcAYzg&#10;9PrXQQXRKgA4x07cd/Tj/wCvQB5J460OM3LSOCU+aMr0yj9CTx09a/Ov9oX4cTaZYyXwRiW3IvHy&#10;r6Z/D39Oa/VrxFai7szJt3gZVvTH/wCvBr54+JGj6j4m8OzWJtctzHIMdGQZR8ejAY9Oe/FAH4A6&#10;tata3rB+7E5Ix35/nW/4eu/LmRs8v0yfT2/Mdq9C+LvhG50XVp/NjIO9uB0GP8MYNeJw3EtvIOzJ&#10;j8MfX+tAHvMV45hDKSTxj2ye2Mc9qqaoQQdp6Y9cc/48ZrG0GXzrcSOcE/d98Hp7/j+taOoyKFIc&#10;8AfTnqP09qAKVvK0CkHLEkd+mT/Kup0zUCqGNzkemRjk4yPpjnt7Vw0YVsuB1B56Z9x29zmrOn6g&#10;8F4QpABJHbjJxnHX6/pmgD73/Zk8ff2Fry2szgByMAnGQep9OPb+tfrpYXUd7axTxkEOobdn17/1&#10;xX873hfWZtL1W2vY22tE4Oc9Of8AIxX7dfArxjbeJvCtsqyZkiUDjJyR1A+npzQB7uAcDaOfw49a&#10;emRjsP8APHvSiIHHoOuePqMGnmM8kjofTt70AWYpWHPTGfb3xV1G8zHH/wBfgVkkYJB4J45/U1Zj&#10;kIAxwT079Pb6UAXnRXU5wR9P0/Wsm4tycsp/z/j/APWrWSRSQDwScY7D3p0seeg69PfHqP8AP4UA&#10;cXc2nGD079//ANdcpf2KsSCMDp05HHFenTWwIBUZJ+v4/wCTWBd2JLFgM5/zyB7UAeTXVoRuLDbn&#10;n8vQ+3+ea59rDz7oo4wC24nvtf7wA9AQDj9K9RvLHJBYZI7dM+x9jz3rkb61YMJN+wI3PPIB644P&#10;TjigD5I+Pnwut7/TpLxIsoFGWx8ueu4Z/AH178cV+PfjTRf7H1m5tX42NjqT16e35V/R34h8OJ4h&#10;8Hz228FijxkkE5ZeRgepxyTX4lfHfwVFpmtS3LtsYMAygBuDkD+XT+VAHz34cuWWPyG5ycYxnr+v&#10;Su8tkWMBDgkd8Yxk/wBK8u0y5NpqAUnCqw9Omfyr1O2EXl/IxLHg9zn/APV0/rQBae0ilhDDkEnA&#10;zjtyCPbFZs8TFxuOOp9MHp1rZtyFHlsvL89fmP8An09KZc2zAhgcE84/rnjg9Pf+QBkGwDbeeSD7&#10;/gPr/hX1d+y74zbwr4qh01ZCEkYMDkjGCBge3FfMFu+ycRuME45/x9/w69q7LwxdtoniKz1SAhNj&#10;DOePl4ycHv6+1AH9D+n3SXdnFcoQRIqsPxGRV7kKxAye3fp+FeO/BjxXD4m8H2bK2WiQLxzwRwf8&#10;O1eyIVGSpGAfT9etADlXI6jJ/Pr/AIfhThkqvGRnr25qVRgZJOcj0/Dj+lRkg4PU8fl+Hv3oAapI&#10;yO3r69uf59KCh5xxn2/zmnqu4nOQOPfqe9PIOBjjIH/6u/5igCA7gDx6/wD6qXZuX6DHsePXFSHg&#10;5IPQ9uuOBzS5Iz2PT1z+FAEIXbxnqCR/9bH+frWffwCa3mj4AkUr6nPb/P8A9etcqGBTHX+Y/wA9&#10;KjKDbjqT049eufX/ACaAPlPVxo9lr839pna0kOSMf6zacFD6nHI/nXzB8ePC2iXsMuo2UgS1nTeh&#10;PzP93kH37f8A6q+ufjH4c+2bL21gaWS0kViqd1f19s9QK+cvGfhu8Ph65S+VGMf76FYxnZG/BUg5&#10;xznHPpQB+SXiyFNP1DbblnQqW3AFQRnHf646/U0w3udNJl+QHKkA4y348nOP/wBVem+OdBSNZpjE&#10;SI3KA4wBv798c+nevHgYjuEo3vwSeeByPT19O1AHCXwAnLqNvmc47jJ7/XvVTndnj8v6Vray2+YM&#10;FCgccep7D8O1ZLdAvUj+WPWgB59TwB+GR0rt/hvqjaN4v06+zjEgB56g9c/hziuEALHb1H+GasWs&#10;jRTRuhwQwI56Yx1oA/fv4XeJv7T8M2UoOXiynXnC4xyPbr6/jXv2mX+QvfPrxz6ivzx/Zs8VDUPD&#10;6wM+d8Qb5jkkrgH05Ge2fwNfZuj6mfl5BP1yfUGgD3W0uwSCDgnvn3x09K34ZVb5cc/h9a800u8D&#10;ICp6/wBe3rx712VncllyeR/nv/WgDqExy6n73v61KoODx9P/ANdVIWwAvQ4x6/56cVfAI4I5zn09&#10;j7UANYYJUcj6+4OOf1ppXd83YepHp2zmpgowFB6dfcdj37n/AAp20ggLxn8M/wD6qAKm0Mueh/oe&#10;mOv1rw34k77SZVQu/wBonX5MlFRmU7ZAw/unqPpXvIBUHnGfyI/z2/8A1V5142037fsjxjeufoU5&#10;yT/+ugD5p8ZWlxNo6s6M9zgOxfgKSeckcHgHk5r83/ilpIGpj7PL99nXc3QHhsADrn3/AMa/W7xp&#10;pUcuiI6kMohXIXoHU4PJ65znB9+K/NX4x6RELhr1RkKVk4B5CnBz9AfpQB8d+IlgjVeeVfIPXqO/&#10;I/D8645nczBAdqngZzwfQ88+9eheILFjDIkn7sRYI5yfpgH34z2z615nIsglO0E7OPYHpyfx/wD1&#10;0Aa/mkjc7D1OB3P+fw61LBJunDbdxXkj1A//AFjHNY7MYiVZ+OOg9P8AGlt7g+aU6KDnPp6j8aAO&#10;4s7yQ3SSR4XyyGHcggjpj1r7R+Hl8ZtKkRTjZJ3OeGGc+5r4rtZ8222D5Mx8n/aHv/Svqj4PX32q&#10;1eJjucpGTgYwU4Ixz+FAH0Lpt225dw5H49MHk9uvtxXoWlagRhQcH5eSOM/rXlcYdWHGSB0/Dv7Z&#10;6/SuisbuWMoR8v4+/Y//AK6APozRdTUhULcEjPXp6jP+e9eoabeZVQTkZ+vt+g6fzr5s0TU3JCZ6&#10;c/kP8/lXrWjaiV25OQP1z6/yoA9vtLhcruIOfyA9K6CGQZwCCD/Lr1PavPdOuhgc5J/HoP5iu0s5&#10;ywA5IGPfnjr6fSgDaBHGec56n1pTn+I9Ox9uuP8AGmxknvjPI/pz/nvU7Ifl7cntyc+/pQBCMjLD&#10;g+nb8OvfqKMDGT0GecDPt/Sp+CCCD34Ix65+v+TSFWHOfx+nagCE4HoTwPXn1/wFeR/EnZFYXpY7&#10;S0KNnnH7tw3HTJz/APX4r2FU5GRnHrwf8/5xXmHxGtBNaSxMTsltZVIHp1wD2/z+AB4d4oMN3YOo&#10;t2lDuN/mcEMy/eVQcH2yfU/X47vTsu2iuFwyqU5JBGOmBz/T0r7k1SwvbrwyZLOBkjFkJk+XvnA+&#10;btwCfpgZ618TanbW1rqhmuztkkPOTkqT0OR3z9KAPmD4oRCSdo0VVJeP0wQw6n/D8K8j1GxsLOyC&#10;qwe4LKDgYPoeOO1e9/FG0dreVooyANpL47g8kf8A16+b543kyAc4ODg8+30PbH40AQxREOWA4+gB&#10;JHTP+e1XI/vAk7WOcsPXH6Z//VToMHIxjP8AXPP8qrtKdwJyBg47cfyHtQB0Hh2U/wBt2RzjcwBY&#10;+pPPoOe315r7Z8N3Jj0fShv5MeBgejkD6fSvhzSJwNQsscASIxx1wCOB/h/hX2Vo8mNHsn6AGRQc&#10;dCG4wc4/AY/pQB9D6Df52EnJB/8A1fXNe2eH79gV5BJyM8ZP/wCrvivlrQtQXKjPynHb6+/v9PSv&#10;a9AvtwA3859ep7/5/CgD6W0y7RwpByuPXPboT/Ku6s5wwB6Drn1B7Y/OvFdDvgSik+h/pxz/APX7&#10;16lpk2ACOMf5HXP+fSgDs4vmBGeT6cd6nYZOQcnntwT/AJ/xqnavnCjoce/5j1rTA565K+3TNAEe&#10;MHqST/k4HWkYNyOpOQOO1TAY7cjPp6UYO0jr7/yz755x1oA8r+KrY8MuhO3/AFmO2flb+dfnfZMJ&#10;LJbVU2pNgEeu3l2welfob8Wdw8PGHoSspB6AfL39fevinwvp1otosMQ8yeNWBwuFUs2Bg/qT696A&#10;PCdci/s6+AjiHzEnkBSee3epdYdm0uB5AoUxMwLct049Pwznnn2rpviHpcEPiZ3lY/LtAXOckLzg&#10;9O/I7YrntctFi0eFmUIiQudnRgWHf8x/hQB8d3LeZfyO5JCkYJHXHP4eg4rE1H/WFmAIReQAOmcn&#10;P+H0rt/ssctxK8YyN3XuemCO/X/61ctqYBmVGXA4/DBJNAGTbAxyCYAqcMSR1JxwfbPt7V6f4EtD&#10;catC6oSixyyKM4CsIz1J69cnn2rjbSyMwTchIOB06AHk5z+te9eFxZacxt3jXcYJQvBAG9c9u+PU&#10;47d6APWrCcxtp0SnIFrEcAYxnccj69eck9q9r8OXz/u8HGAOvf05OeAPpXztdXRTUrQhcYtoR6Y4&#10;4Br1bw3qO/YGJBH6Y7d/WgD6w8P325Y+cAY4xx78dhXr+kTbgBnIGPbr1P8A9avm/wAN3oO0ZwcY&#10;9P58f/Wr3HQ7s7QMfp69aAPVbVgwDDA9sf8A1ua0MAggHjj8PbA/WsKwkBHBwBjuMj15/wAf/r1v&#10;IMqD7Z/HNACBRj2pyqCORg/5Of8AH/IqVAcbug/zz9aU8Z9Rn3+vvnpQBXkTIBzge/b0z/8AWrIv&#10;Ygy8A4/Pvjj/AD/Ot5lUvt7D8P5+g/8A1VRuItyDIwDkdO3+fWgDyvXLQFTgZJ6f5/pXwr8ejIBJ&#10;DEm85Vce5PXP17f/AKq/QvVYMoTjJIBxjp+I471+fXxv1poNTlsICkQmdmZmBYkR8cDsckfj79QD&#10;5EvLG7juvs0/LhtpA4znnGB/9b3zXbeBrDytUiijtt9wJB1XACr/AJ7VoPC1xLusE37lLSORnJ4J&#10;weh9/wAvWvT/AIcaHIbmGW6lWMg+YuAT8wx1OP8APQ0AfRPg+OSHT1a4+dwcFQcDJPA75z39q9X1&#10;LVP7Ng/ebUJVSFA5JYYBwP0/pwK87sIo7K2aWZxGgZQxPBJHUj0z2rPvb19R1IziJtkb/wAWO/TP&#10;fpz7UAfQGk64/wBiQOMKMk9unT2x6+9eoeD76NxFI74AO4joW47/AOfpXy9H4hCW+GIG0+o5AxyP&#10;/r17L8OtSa7TzS2UhG0dshscHOemf89wD2zxBdbtNfa2wFRjHP3mHf164rl41wuCc8f5/wATVjXL&#10;k3cPlR8okqqMfLgIOQfqaiTkAdf/ANdACgdSBye1LwOc9emePfn2qYEcEnOKbj5x3/w/z2oAiwCS&#10;B17fgaQp6f5/SptjYOByP6+3f8KdtwDx0+uP84oAy7mMhCOmOecfgK4fWLfcpycfTrx7f5zXokqb&#10;s8Yxkd+P8+9cfq8OQ5PB5OfTnr0+lAHz14ktidw78jgcdO/vXzr4ptUIbjGdwx9P6f8A1q+svENs&#10;pVsqcH9enB/zzXzv4ptgpcEbQAef5H2oA+V9Yh2vJnkg/TPv/nFRaRLtlyOvB/Eeg9/rW/4jiVXc&#10;4PGfw/z6Vy9iHE3B4H+yRyO38jQB7MLtINIUNghjlvTC8nj8OtfIPiBzfanc3LnIaQkepGeOOB9c&#10;fnX0B4j1ZbTQrl5GOUh28H+/0HvjPP6V8o30UlxO8ilgE5weck8c+3/1vSgDpdCsTeajD84bY4UZ&#10;9O5P5delfpF8MdF+xeH1nxgY39DnoADn+X/66+DvhZo1xNrSyOpjDMOMZznp6881+kS2i6f4dhUI&#10;5yFByeOBzgfp+dAHhvjq5uNV1Ge0gbMCgoMdmzgjPPfpXlPh/Snj1looB88R27mBwAo/pnBr3W0t&#10;fMjnZo/naVpMjnnJxz/Tmrfh7wg11rTiKLeIxk59Wyccfnk/lQBLHpRFrCsjMCQGY46egBz75rov&#10;Azhb9rSAh7jzY42CE/xnkE45+lbnizTVs9OVdm1Fj3PvwFXI4H4+xPNavwS0J11C2vp4wZN0ssme&#10;p28LgY7Z6kYoA+i9VCyREsMAdMDjA7814l4jj4bK4PTHbpjivdtUizEQwz+vr/Tr+leN+JodyvkZ&#10;Ixz/ADwKAPl3xLFlnyTgHqOSOtfPevxbZgAONx5HTnvjj8v8a+mPFEBAfcMY746Dvz+n4+1fO3iO&#10;J/ObjBBIPHrzjp+ZoAxNDGLgZ45+nTv+fbrX0R4TnJjG7gkDv147dz/L61846SSs/wAuCT+X+Qa+&#10;hfCUhKIR79ccY/n+PvzQB9MeHGUEZGQePTtwfr16D3r2XSugfGMEfp+deJeGGyF2jOAOueD2/wAP&#10;06V7bozAFdp4cg/gf8/nQB6FZfcHGCcfgP51pcheRnP+PA/lis2yYgDOSPpn8jWqBkkY/wA/hQAz&#10;YdvPT6d/88UY4BwMH8amKgAc89+efrilAK9SMfl9OaAKzqR1HXvz/nH/ANf1rC8QXy6fpk90TjYp&#10;IJ7H3/nXSFSQCBx6Z4Gfwr53+PnixPDnhS7Zn2YjJPrk9ABnuaAPyo/aP8Xt4h8ayWcblo4evfLZ&#10;4H+favnprU7OmCeBz2x/n+dbuq3c2sald6hISxeQktw3B5Gee3+eKo2Vpd3+qQWijcrMBjBPHY4o&#10;A+n/ANm7wJbahrEV7dAlAwYgknOO3+c+tfoH4laOCKPTYvk8xWC4HACgZ/SvPPgJ4F/sHwx9vmi8&#10;syr8pIA4zxnpx6fzrpbqC6vtTvb1/mFoRGoGSCD1I4PXvQB4X8SLuYCCDOwKB8vqMd6z/A6yTXZZ&#10;gSIznI688Z7f4/jVX4jXTTas8W/AQbV98jnoPw5pvge8niuk5+cyDGc7TtwOVx0HX60AfoJ4QlaO&#10;ytYdvLJ5P4j5mB/qfwrpFuGurl5McDCrx/D2/wAa5Tw5cpBpkrRjAgVY4z/tvyx+v+fauksE27eO&#10;B/n9KAOqt0OF5Of06/5FaAX2555//VVa0DBR6+vbnnFaG1gN2P0HJ/OgCLaTkEf55x/k0Y7gYP8A&#10;j1z2qYoDwRyevGePSm8EkE8Z+n0oAgbgZzwP8muY1JeDtOCO3Off6musYDGMZLY/yBx/n8BXKapw&#10;GwMk+38/agDx7xIxIeTODyeR0OP8/wCI7+G6v80pYdeg/qP8K9x8SZXfySdp7Z47fl/hXh2qDbcM&#10;eQO/r9DyaAMiOInIHUZ/+vz/AErqtIty0qtjJBA/PtWFAinlehA65xjsMc/j9BXX6SgyvGA3H0A9&#10;/wDGgD1jw9EB5YOQB9fTkZ7f56Yr13TUby1GeOOvf6V5roMTFVOOT6d/Xn9fyr1XT1IQFvx/z/n9&#10;KAKfiXVYtK0mW5mO0KuR6/57V+MH7RPxHOt+IZ7QPlI8gqc8E/5/+vX3/wDtMfEMaBocttbyYdl2&#10;jnpnv7/SvxT8W6o99fT30jEmVtxOOoznpyfpmgDitb1QyTkKMn8Dz2I+tfS/7NXg9vEGsw3DRBgG&#10;5JB5/wAa+XdN0241O+SG2i3liRgdwT16fj15/Kv2U/Za+FR8PeH4NRv4sM/zDd1zx7cen+cUAfZP&#10;hSxh0fR4Y1G1gAoHpxjj+uO4r0jQ50mmVh9xc5yOTj/PGa8yutTgiYxq4IiO1QOfY5/Kr9v4ntNK&#10;0yadzyvPUd/Y0Ad94h11Li6SxhPB54PTHGa7WwkFvpMbSHBkGW9h+lfLvg/U5fEfiITBt6qXZuvC&#10;p0Bzn8+/4Yr3LXdRaDSxFuAEy8jHKqDxj+dAHjfjzU5Lu4kdnxuJxzjAHQH6V86aq/mzhc4APGQO&#10;vbnPbJ/+tXrnimVCzhlwDk9+uOnr2rxy4zLORkkBu/Yfr+AoAs2EeCG6H2479O3p/nv6DpERfAAy&#10;OvTv2H/6hXG6bFuI3DAxn1B/HvXouiw/MG24J6HscdhQB6boNurdB+Q/D/61em2MXAX+9/8Ar7fS&#10;uI0SDhPlxgfj/L/P5V6PYx/KMD/P6fSgC3twh/CqEqDdyeeeK13XAOBjj06Z4NZ0qEHIGR19PpQB&#10;nsuSQeSP6DsKYy7sjrnPrVrHAxyDjt2/yaYyg4I/w60AVwDnHXP+R+X+NIUBwc/MOhqxsJH9P/r0&#10;rJ0x1JHGM/5/PFAESj+HH+fT+lMI65HX6Hip9p78/wCf88VDKRtPGQP19sY9aAMbUH2q2Ocjg8fX&#10;p/Pivnv4keI49G06eRjtO1tp7jjkn8BXtet3a29u8jttAzz6evvxX5Y/tQfFQYk0iznw0hKthiSI&#10;x7ep6H/9dAHyh8X/AB3Pr+uzmOXMUTMEGeC2SCT9P/1V82XczTE5Zcrx3/POefwx6VuapemaUvLy&#10;Xz+fbA9cd+KybSxlvpQI0yTkj3/T/PWgDb8KaJLrF/FCi5LMB049vyr9VvgZ8NI9B0yPULmMCVsY&#10;4/I4z0B4/wAmvnT9nz4TzX17FeyISuVOQOgBPBHev0fttKXTbDylGwKo646eh/T8M0Acj4p1qLTr&#10;aVi21IAfYFj/AIGvny0v55ZpLy5JMsjZzgYwTwAPT1ruvHWqJe3xsYRmNCN3X5m+vt3ridLsrrUt&#10;XtLCzTJd14Hftj35oA+r/gfoD6nfjVbzmG1k6DnLZ4A6e2a+zbuVkhFqDycFuOp/zj/PNeafC/w1&#10;B4f8PRxquCh3N2zJ3I+ld8+WYvnLZ9PXvmgCvjuRj6DH8sUAcZ6f41Ls456gAHt+NLtBzxgcf/X4&#10;4+tAFcrzn/8AVzTQMDpkn/P/ANf/APXVrygCQeeh45xn3prDAwpwTx09/wAf8/hQBRkYbTkdPp6j&#10;tXIavOAhweeT0+g9q6i8+ROTjP8ATuPxrz7WrnCszcgenPHXHX8aAPM/Et2yKcnOPx6dq8dvpGnu&#10;AuCMdPYe3512fiO7DHGc4yD7/l/kfrXGW0LPPkjJHce/1/z09qANbTYDgDqSMD0rvdHtTIyh+gyc&#10;9Pw/Sue0233EJjAyPw788CvUdCsslWIxjjp/n160Adlo1ggVQBgDpxj8K9GsrcIox09T+n4ViaXZ&#10;hAuF5HsefT/I/Su1tYQqA4yR/WgB+wKBjt9e31qnNznkDof8itOUADbjH4c/l/8AXrNmAJORjHNA&#10;FAr3I6f54pq9844xn/6/ParWOdyj/wCtzyfpRtA689PegCFl75z0/TtVO4dIImdiAByavSHauccD&#10;/Pevn34x/Eyx8I6RNmQLLs4yQMccnr0/r36UAeXftB/GC08KaZLbRTgSFWGB16dPbP0r8U/iB43v&#10;/FOqSXdw7EMxIPX6f5/lXcfGf4lX3i7WpSZWMCOe5Oee+a+brmZpXOzn6c8D/Pfr60AKS1xL347j&#10;v/X616r8P/As+uahCBEXUsOoOBnPb8O1ZHgrwvPrF7HH5ZfJXpzgDOOg796/WH9nP4J7pLe/vIPk&#10;HIG0c8/jjH0/nQB7f+zH8EItLtYNQuocucEZ7D69ea/SjRdGisbZFA4UVzXgbQbewtERI9iKBjHp&#10;/jXod23lQFU+UAflQBwviW9itoZpZThEBJ/KvkrUnm8X68VQYAbaPRVH04z6n8K9H+JPiBr27TSr&#10;QlwSRgdWOOTn2qPwvoa6bbhcZmf5mP17D9e/5UAdHpGmwWNqkEQACYycc54zW4VAHp/9apoYQseD&#10;wR0/xpsu3BB4Gfz7n1oAzHPUgdPx/lioSPlI5Ge/6Y/z/SrTcghe34fX/PFM25J4xn/PvQBWIIA2&#10;+/4f59KQqMHHf/I6VbVCSOM9uOaaVGeRnr2yeP1oAqMueeh/qelNHQkc++cHn26f5zVvGM57fz/X&#10;rRsHHqf8On6UAVGXOCTgjP8A+qqU8ihSwP8A+vqMdK0pAACcYx+mf8/nXM6jcKu7nnp6D8OvXsaA&#10;Of1a9Cbu2DwP6kflXkGvakDnqAPr6cev+fWun12/UBvUcfmecZ+vfvXlGp3DPKQnU+/6fT+Y/QAy&#10;biZppTjk/wCH6c+lW7a2DEdD9f59s9/0qK1iYsHIzz+Zz1/qOa6extTKB6k/j9KANDTLQsFDDAGO&#10;eOOor1DRNL2hcjIP0547Z9x+nvWFo+mhmVSOD068ccD8MV6lpVjtTcRk457Y+p/woA0LC0AwcY24&#10;6HvnP+frXQxIuwnPI49s/wCRTIISqg9AP8c1bYKq7QcHHv3/AM//AFqAKUvXIP6/nzWJf3cVlEZp&#10;SABzz0HHf/8AVWhf3cVrCZJX2478Yxj/ADxXxH8dPjdbaLbTWdjL85BBIxz64H5f4UAZHx6+N1to&#10;9pJY2c4BII+VuuT0wK/Kfxf4zutZvZry6l3DJOOAB6Y9h0Pv3p/jnxrfa3ezXlxKSu5iB2x2H/1q&#10;8H1TUJbqUx5LA9se3U/49aAHatrk07lYTkMSDxz+nHPtWr4P8H3eu3kYZCQ7ZIx1wfb1q94M8D3m&#10;uX0W1DsJGSFzx2wP1I5r9DvhR8Ko7MQAx7TnLMR/I4/L9cUAX/gl8G1WaBniwFwSSOuO1fqb4A8L&#10;2Gg2qeXHg8dvTua8z8BeHLTS7eLEeAQCO2c/0/8Ar11XibxtBoduLSD97dy/Kiqect0GM5oA9Q17&#10;xWURNP085lcgcds9810Ggad/Zls2o3zfOcnk5z+J/WvOfh34euHxrWs5MoJY8evQc4+v5V2Wt6sZ&#10;SQp2onRRjp6880AZHiLWJLpmYtx2HUYz0PavHdc1PG8Bs4985/w9a3Nb1LaCAcZ4z0545/z2968p&#10;1C8aaQ4brngfpmgCldStPIWxglsde3H5ZP8AnrUUEOSBghv0/PrSogkZSTyc9e/Hfp+lb1pbcqcY&#10;A/HI/LmgCzZ2vAVRwcf5/wDrfWu00+y4BIIP4Hp7f/XqnptlucbgQB27jj+nX9a7/TdPAILDrk9O&#10;2cigC5p1gECgjAGP5da662gVUA4z7ehqO1tmXr06/n+f4VplSuMcn1/pxQBE2FGMcDv+nv8A56Vm&#10;zMWXpx/n9Kuy5APGf6YHWqbLyc8H29aAK3JJ3HGRz/T8KCjEn19jx9f0qy0XcDGM5pTEBlcde30x&#10;QBT2kZ64z71GF6ZIGce2Pf8A+tV7yuuef6ntn/P+NMCE9OcH069PwoAr7TyOhPv+PP8AntS+Xkcc&#10;8/j+PWplTkZPTPb/AD7VIE6N34+vtQBTEWME44/z6U7ygSCBkcj6fTjH0xVvZyN3v68fr1pCMgkn&#10;BH/6qAKO0gbjxgZ+vp3/AB+tQSYXr19x1/D2q842g5HX/PTqK52/vVjX6Z+mfbt9aAKV/dgKVU4z&#10;6DHUfriuA1G+3Z59Pr/TketXdTvydy54Hf0OPy9/8880Ve4kDE8ngfTGev0/H0oAi2mfkDOc9s4z&#10;/nrXQ6daCHkfePoOv4e3tUdpZrkZ/r+Q69fb3rp7O2IPA469P5/40AWbK33InUMeevfv/hXTWloA&#10;QVGSeD6f5/8A1VWs7Y4BC9s98/Q1qXuoWmi2jXd44RUXPPbA+nPtj6UAWJZrXTrc3FwwQAZ6/nmv&#10;jX45fHux0S3msrGdeAQcHvjt6+nHWuG+PX7RVtZJLp9hPkAkAKRknv8A5/lX5UePviBfeILySaWV&#10;mB5xnoPXqM/j/KgDc+JXxS1LxHfStPKWRmLBc/UAnj0r53vdUeWUlDkn+lVb+/kuZZOcgk+vfr+B&#10;96fpekXOpTiGJCxPXg/mfb1oAq29pcahPsQFySefr/Kvo/4X/Ci41S5hlnhZj1O4dMnAzjOcf5Nd&#10;d8LfhDNfvDLPbk7sHocHPqMe3+ea/T34X/Cmx0W3i82MFl5JIAwB049D69aAMH4O/Bq3sUgllgG/&#10;jk9gB6nn+dfov4F8LRWttCiJhVA5Axn2+g//AF1zPgjwyjhGCbYlx2xuPBz244r2ie/ttFtdkQ/e&#10;Yxx2HtxQB0NzqFrotoMkeYBjr04/+vXjOua7PqMrAsWBz0J5PtUepajPfTb5X4P/AOv6ZrNKfMcD&#10;OPfP1zQBQdSSc9T/AJxTDGOQOef855HtV3yyHwenUc/5/wDr014wzEnnGCeMc/59qAKgiBPPI/z/&#10;APrppTA24Offtnr/AJ/pVrblgcDI7dPz/nSGMenB6c8fqR+NAFTBB57fz9j1qGdtql2Ge3OOlTSM&#10;kaAg5HT16fWud1C+2KecjB/l/wDXoAp6je7dwByeD9fUD/69cfd3YkBJDEjjH6559v8APSi9vy5J&#10;U5wT7jnpnGP0rNije4baeV/nxznt/h3oAhMb3LAnJ5z1559fwro9N0cfIW+UdTkflx71p2OlBWDM&#10;ODj6jP8A9fNdba2inhQcfgf89KAKFtYLgKOf8M9Tk9a6G1sWyNvI4/WtC1tNowRn8Mev+e9bltZF&#10;senP/wBfFAH/0PvAL0wcj8v8j6UEcjJzz/kf/XqRlPHYEe3HtimlckJ2PJ49M/55oAiwRhs8jnp+&#10;f+frSSRiRCrDIPB9cHipiAMHoP8A9ffvSYAIHTnn+efWgD5y+I3hlZd87AsjLtcH3+63fHpmvyy+&#10;Ovw3jEM9+FxJDkMMD5lYjBBx2/zzX7c69pqXtq5ZcjbgjrkEf5+lfBPxY8FXN7PKFg8wRhgQF7Ht&#10;n/CgD8V7i3ltJzG4wy8dD/n6V0OiXyQsEfABGPYZ6EZ6DPX3r0P4qeC5vDupujjgEHjG0jHA/nXj&#10;dvIsV0pkAIGOc8Y69P547UAelKIwN8hDA9B1yD/h+vasp4TLMW8rb9D0GDk59+1aNhNBdQ7tg3qA&#10;MnoeeD9R2xVqDZK5iUZPPTnPHH/6z2oA0NPbcuxuSc4+n+R9c1BqNrlt5IweeeuPXIHXitG0t9jK&#10;FXAz79yfTr9PxzW/qGmK8KTIMsB3ycccfz/lx0oA57wjq1z4c1231KOX/VSLz93IBySDX7x/s+eP&#10;bXxj4Utv3qtJGBkA9R9O/wCVfggIU8whlxjOOf6fzr7d/ZY+JknhnXodOmkxG5AwxAGD1/8Ar0Af&#10;sbJBnOOSR9McVmTWZLHBzgen4c4/znmt7TbqLUbOO6hIKyAH16ipZLY/e7k9un/1vx//AFgHCzWw&#10;UEEYB9Bzn3NZNxagnp16cY+vT/GvQLmzBUhQcE/X8v8A65rFubEnPHU9MdaAOCuLMHA2cjPbp61j&#10;3FlG2WxwM+xI7fyz+td1Nb4PoBn06Z7nOPp+Wayp7YnJA7ccY+gz+WcfzoA84uLWSIHGR1/h6j6V&#10;UjlnXAfqPrz3H4+v41213aBlORgfr17Zrn7myAJYAgg4ODx6DPUcDrz2oAmtL3Yw7AHj8+fwrp7L&#10;Ue2/gZ+hzXBBWUjHy57n06j1q5b3TKCQcBfUc+wz7/560Aeni486Iwt0cEEdPzz0rjN+y9ezlIRb&#10;keWzEYwwPyn+Q4qW01DzD97IHAHpn86z/EUP2qIur7C42lvQjp/LHFAHwr+038MIbWG51iyRp1lL&#10;Mxxhd+DnA9vrmvyn1PS7i1uyGUgBuCR2+nsev86/f3xnpT+J/C0tkqb5WX51ONqyIOWPseT/ACr8&#10;bvi14UuvDuuSw3GXBJBGMLgk4OB6f4UAeV6LfSQTeURnGc8Af/qrqtZmDQLIpJJAz1GQB19v8g15&#10;8shhmSQjlCfvZ6f5FdhNexXtp8vIUcHjkEdf8+3PWgCrHLkCM8npj0X6/wD66qvcGK53bccYzz2P&#10;FZCXphuDCz4AP/ARj61NdzE4dSByMcj9Pc0Advp2ouUyDuz04754HsR/k1+iH7IvxQks9RTR7qXC&#10;g4256gnjBOc/5HpX5h6PdhXEYwScjd9PbvjtXrvw98Uv4a8R2V/G5iUN8/J+UE8n6Hrx7fgAf0jW&#10;k6TQq6ncGAPH49xjNW8EjGMdPx7/AF9f8ivHfg14vj8VeFbafzd8iKFOejccEcZr2EYIBByOO/HI&#10;/wA+/HagBSCEB7DinqORjkD/AD0/rSHIUkn/APVngdqkA4HIAOB/n+VAEikrnjGcfTj/AD6Vcikz&#10;8rcD8fyx/jWfhlxzgf8A6+n/ANepVJBLEkg8nn+dAFxkDKT1P+f8/wBKpTW6uOBwcf56VbSReVfg&#10;npkfqPrU5UH1weeP6CgDjLuzyDjkj9e/Ncnf2Hmo8bAjcAD09K9PmgJzn69P5/X3rBu7LnoMfnk+&#10;nf8AD1oA5bwlCJTLpkiZknjz6ZkQ9Djpn29a+Cv2t/hxBptzez28HlRTp5q/JngjkDp/Fn39q+6r&#10;3VpvCl4+pp8qL+8PGflBw2D0yK89+LelSfEzwtc3togka2XepIH3WXkKenXnJoA/nF1a3n0/VJUd&#10;dozkBu/rgf5xXdaJci4tQd+0IDwvt/Kt/wCMXhV9H1mXzAEkRug569efbvXlmiXhiu0hLEIGJ+uP&#10;X+lAHqFvcPJKFOEQjKgn72O+O/qP6VoTTK6KA+TycduT3H/6+1YExVIxJEckAHOQcA9OP6U22vo2&#10;PlYwQByT14/z/KgC+syRXHAAyep5/A5rp0nDIrEgAYz3+n8ua4G7mkWQMMfjx+OP6D/Gty0ui8Q6&#10;kjvg5+v07kUAfqT+yH49MyR6RcSfKVEfX+IdP8cj06V+jULgkevrn+Vfg78CPGT+HvFMMe8gzOuD&#10;nGGXngf57V+3fhnWYtX0m3vI2B8xecHv6eo/yaAOywCnA5P4/n+NBjH3gcZ7dMe2ajVyVLc/XgdD&#10;1qwB8oBHOM9/50AIFAwB39vWjGPunP8AnPv61MucYxyfz/D+VNxnCkev+fp2oAi287sce+D/AJ9/&#10;zo2ZUkDOP/1cD/OKmBGfmOPxP5AUAHuAOh9/zoAhUHZzzj1z+ZpGHVAMY/H6c/Sp2A2Dj8KjYZBU&#10;Yyf89OaAPPfHFgbiyLqC2UKgZP3gcjke/TFeL6poj6l4alk2h3SNgcqNpXGQQD1ZTnqfpX0rrEHn&#10;aZMuASgDdh05+hx/nvXj2m2t0Xu7DaCAWx2XB5BPXOfT/wDVQB+QfxU0CeK6u0vAfLlV88Y5U/Lg&#10;n9a+QdRke3lZrePy1PGeh5HfPvz+VfqN+0Z4c+x3NxuiVSjKyqoJ+Vjzn0PPQ1+bfiO3ZLmeMR7Y&#10;wz4xzxnIyMj34+n1oA8luZ2kbDgAjH6ZGT9PrVRk7ngEn/8AXXQXVnDGxdiEDDIJ67gP5ViSpswH&#10;PPbB9O2emaAGxnBwOeQen5ce1ICY3DA8/wA/xpowT6H609kbIb6+n5UAfbP7MXi1re5htnlwUkIO&#10;f7jDGM9/UV+kulX/AJe3c2QM+mT3xX4vfBrWG0jxPEvmeWJwAPwOen6Ad+K/V/QtWF3Y29yDgOqn&#10;ORzxz64wfzoA+jdJ1LBVlOT0/wAP8ivRbC9VtvO4HnP48V88aXqWMZI49M4xXpuk6kFChuCO2M/T&#10;9eaAPa7K6BIHBHXI9e4+uP0rooJlOGB/yev19a81067DAbjnH44+vSuwsrjOADx/hjOPp3oA6pVX&#10;HzfMf1/yc0hUMpbOf8fp9eajhlD8E5HB7dO3v71OABxjpj6/5Of60ANx044/z1rlvEtobi3gUEAh&#10;tpbPADev49O1dYBz9fbnHrj/AArK1iMGwlLAZjAbJ5+6e1AHlmqWsmpeH/scDBBFvcsV+VScjjHp&#10;gYx3x71+f/xl8OlLZ/L3ZxIqsfujcOo7E8cD/Gv0ehht3truxgfzHG4ow+6VY7iGB754HvXxz8Xd&#10;OlmsZQsQAVhtXBYAZ+Y5HHGKAPy81KxDzeU7l2l25POcEY6D3A//AF1w3iO0tLWG2gthhyz7/qMc&#10;Y7ZI716zqmmTw3bzO4AiZxkdAFbjH559RXietI8Vw8jP5hLHnnr1Jzj8f/10AcvdbVV3PHTP4D/P&#10;5VQaZhKrQfMQfbkEdO+KfdSblJbAJB9s8+n6HPbj6Z3nPt29gc8Ajp+lAHVW97MYRFuICDOQcY9v&#10;84r6j+BWoySXIhL7Qvy/4Z7Hn1r5Bs58oysd2R7dT2Pt/ntX0d8E7+FdYCSPkuyNjt7jigD7lmtz&#10;xxxjvz68VFBM8RO44I7joM+ldNLZs9skoGQV4yCO3bn9Pp1HTmbmJgTgg47DOR9fc0AdZpV+Vxz1&#10;Ix/n+XevV9F1QkBScNnr/wDW7V4DazGJ1wTxgjjvj/P613uk6oAyZJGD+AH5UAfTGj6gHH3ugGOw&#10;59TXo+m3e5QQcZ46/wCf8a+etF1LG0s2CD37n+Xcfhx1r1rSdQEigA45+ox0/wA/nQB65azB1HOP&#10;w9ge3StNTkdcj+dcjYXKso56+/r6+30rqbdtygAcj/PH4igCXYuckYx6e3b0p4VR2yf60o5AyM49&#10;+uff2/w9al4JAAwPX/P86AIAoIIxyO3tXGeMrbzo4kCq/mRzJg/7SHj1z2zXcdyCMZHc/wCc1zni&#10;NC32RlAB8wrycD5lPHtn/PNAHm2qa4n/AAiNnZYZzcWLRsIgR8+emfQDjmvgHxraQwasWQBNg2jc&#10;Rxt6jv8A/r7194WljJP4btpfL3MEfC4ICtuIwefT+fTNfFHjewePXbtZgdqysAijIAbsOM8Z4JoA&#10;+a/ijbzrYyyMC4MRbEg2kYPIHfnrXyjdMzSZc4A5HHzdfX+Yr7C+Jts0unPwwDxOvc9sjPvjj8sV&#10;8Z3bhz83zdCMjOP89s0AW4WDKN38PB6dAOMD6/T+lVZChmD5xwecE/mO+elTxyKIQCozjJxzg9Pq&#10;Pr7/AIVSuJQ05AOB78YPHX9f8BQBr2BENzDICUZJFyeT79v0/CvsXw/L9o0zcoIw5IY9TuAJJP8A&#10;nvwK+ONKkj+2J9obA3Lx2z2I/wDr+tfcHhqKGXQWigTpKp9WwyjBPcUAbmm3DREAZAwOp6c4/H/P&#10;Net+H9SKKu05I6jPT6Y/Lj1614ptKPgDIJHA7Hr6Z/z2rsdCvzGQwbHPA/r/AF//AF0AfVHh/Uw4&#10;jfp0Hrxj/wCtxXsek3odQFOCf59wD/nPWvmHw/qP+rAOQfp6fTj1Heva9C1A4AY89z6eoPPvj0oA&#10;9zsZgQuPm/zwOv8AnvXRISwGDwfw4HpXAaZc5KgnGf8APJ7Z+ldxbMGXcOT/AJxj+dAF0A8e3t/n&#10;1pQg6k89Ofoaf0UDsfft/QUNjnHHXHvg/wD66APG/jCHHh91C7iY5jtB+8Qpxx/XvXyd4UQWenwe&#10;ehV5BhlHORvHOOSOfWvrr4uYXRZJCCSkMp/EL2H/ANavlOwa4a1ieSL7LAoXoMyM3BOOMDnH4c9a&#10;AOG8Y6Gt1fJfMDEpD53kLu9wD7/WuP8AE2n3MmmxRgLGgiZd2ODkDjB9f8a9T8UR20t9E1uBgZG3&#10;O5ivqODjP69etcj4mtxb2CSSAkm3ZgDy2Onr78YoA+P20loGkSRNwLFQdo5APr/hXnOoWTPft5S7&#10;vl6DHB7H0/zivotrFrhHLJgIu5eOnHQHuRivPb7Ro11DapGBt7dv4uf09c0AYNlYixt4p2iBk24y&#10;F5O44x2/Kus0O2u1ubiZwECwSAsw+bpgY9Pc+31q7JYkiNpSoEbLwOnT146f5FdJpUPnNdK4+UW7&#10;Z7bgfQt16k8fh3oAr6qDHqSCRjkQw9ckjjJGa7/wzqLB1y3Tp04H+Hc1xfiWBV1dmH3USJeo5+Xn&#10;Hr1qbRbho5VUdDwSeeOv5UAfW/hq+JCKO59sADHT8sfzFe56DfFvLB754I6D/Pt618p+Fb5isYJB&#10;B6jPv29+9fQPh2+JKhCMDGeep9fx56fT3oA+htLuAwHoK7G3bcoOeT+nrXmGk3DZU56evqf84r0O&#10;xlyg5yTgD29zz/nvQBrBcduR/np2p2DyBnH54/z/AJ93BeeO3+f/AK3+c0/yyGxnA+vUc85/HNAE&#10;WG2jPfHTt9KgdQVxjPU/5/8A11cKZOTyfw7e/wDWmMoI3Z4+n8vw/rQBx+qxlUZudozwO1fm18Vr&#10;KyvfFMLXcqJGyzMwb5mH907c9z+HHWv0w1/EWm3M4I+WNscn0r8v/Hlqtz43lXJciJFCjn5h07E9&#10;Tn88UAZ9hpjTyrGCGiC7G5wBxwQcHjOcjvX0J8L/AAEdSjneXcjWCIVIXakm48Ac/mfxrzLwl4f1&#10;W8tg2xYoHYCQH7zRg8t/PNfUPgfQri0spT9s8xWwQcgEbBhQQPx4OP5UAc34w0/TdH1M2NqRHFv5&#10;UMXIOOWx7n07VyWoyQRRFkGcsFJ9S3OSfYc/lXWatbvLq7PMrXG1SSVGSMHgDA9cDv615T8QNZXT&#10;oPLX5TsbcT2Y/fI9gBsFAGBrniWKCVYIACr4GwcZ9PzHJPWvqb4X3RubO3jlbklQvqP4mJPfgY//&#10;AF1+fthM+p6lFcOcFmDBf7pc/KOvZRnn9K+3PhvcRhLRWlwX8yQgdQsYJyTz1wM0AfS17cGYR7z9&#10;9nbGe+Rjr0IHWtK3O9QAcnnp+n6CuGgmaQW7MNpdfMbOfvMc5/lXYWLHg5wSM4/PnPegDZ24+v8A&#10;PI9PzpuzkLngcdKmVP4QOT/Sn7OACee+eh6UAQquD16flSkY4zwP8f8AIqVRkc8k/wCcfX/PFBU5&#10;xnB6kev+f6UAVZVyOQMn0rmdSh+8MfnjqD0GBntXVlcZyCSM9v68dKxtRi+U8Hv+n5n/ADzQB4tr&#10;9uzq+c4X9Of0/Ovn3xTbPll6EjHTj39K+ntdjO0nHHHQ8cdew+navAvE1puMgAyB1Pvx36f5/IA+&#10;TPFFphidpGCTj1x0Nee2wxdKo43f16kdv8+lex+KbUB3Vh09e2e+fxrx+ZDDMWUHKjHBz6dPx/r9&#10;KAMfxzdp/ZwjY5Z23euQvA+vT9DXi9tKkl04lXcGYYJyOmcjPp7Z5r0/xHBNcOq5OI/mz7n6D9DX&#10;PaB4XlurgMoDsDubccjnjjGAPoeaAPpn4J6Kby6jk5VSynCrnpzkcV9m65FHFpjxKhkIhAUNnJZu&#10;vH9OnevOfgr4clsLSJ9qvhFAIX5h0zgD26H/AOvXu9tpr6lq0byIWV5GGDjqo4x6A+nPfrigDyuP&#10;w1PBZNdSxFAEBVCACSR/Tv8AlwK6zwF4YmaSW7mj4IH3uD75x3OD+gr1zWtDLWMHy8lSM4wfTmt3&#10;w/of2SyUEYIGf8M/yoA+cfiXaSF5zEmQ7IvTI2pyOO5//X2r1H4QaB/Z+nS3LckqsWTyTjlj+PFY&#10;fiuwgvtTSByFwwLMp+4itlmPvjjHT0r2rwjYrbaSk3GZvm+XG3B6AcemB9aAK+px/KRnGDXj/iOE&#10;FQSBg8jjPQ9R+Fe5alESh7EA9f6+n5V5B4mhBR/4SMDIHT6D/P1oA+Y/Fduw3sBwfb/PNfNfieJk&#10;kxlgF6cdPYfj/PNfU/iqMfMmOCCOD3+v+Pf8q+bfE8JyY2PzDP44PQDOaAPOdMytzgHHJHv7+me5&#10;r6A8JOQwAbBPsCOp9vbjFfP9mu2fJHC5PTPHP+fevdPCT/Mm4cHb7Eex+vTmgD6f8MN8qM5yT/8A&#10;qHvXuGkYwvoT9Ov+fXvXhnhkgqhAyB69z1+nsM/TvXuWjnIXjJGPofw4/wDrdMUAejWQyqsoAx7d&#10;a21U4z7+1Y9ggKoe/r3/ABH41vqNowR0/MD26UAMC54HBHt+v6UbQR1x/Spdh2r8ucfy7ml25BBH&#10;I7/5+lAFCZhFEZX5CDPpjA7/AIV+W37X3jmKZn0KJy8kp6A9Bnr+WMiv0e8e6umj6BPO5Gdpzg4O&#10;Op5x7f5zX4Z/FbX5vFvjS7u3Y+XC7IvX17Hjv9e9AHmUNrLjLDPTnA444/lx9K90+DnhOPW/EkTS&#10;RbxGTxg8n9eRXkqptZIYF3EY6c9ePY/5z3r9Cv2XvAZtymsXcOCcNnHXjn6Dvn60AfS9xbyaP4dg&#10;sY4zEFCgqOO3t2qhdWo03w5cXTIqExkhsZJJ49O388V2WrxjU9XtrSP7q7mbPHA6dawviJEG0mHS&#10;bc/O2PlAPKA8k9OD/n0oA+JfEVrJqFwZ5UA8r5j79zj0/wDrVa+HkSXGvQm4BKQjzN3PCJzj1G48&#10;fnW347ij0uxG84aRjGAMZO7g8dT6DH16VL8Litzd7bW2JEjj94/GI4Rk5/L86APsPT32WlvbMMSM&#10;DLIuBw79vwXj8q7vTo1Cg7cgf5HFecaJMbpzcvyZTu7kY9B26V6lp44UH27fzFAHQwrwOR/L9f51&#10;pBDjPIz9Pxqrb8gHHBGfcdOv51pKo7Lzz/n/ADmgCsVbJyOen+eP6+9G0ljnI6djj8DVspk4J4Hv&#10;/n8KaVIGeh+vSgClIp544/POK5DVmA+XOQP/AK3Q/rXZzFUBJ/i/zx/ntXEay2ASB9f/AK/+f5UA&#10;eLeJnIyhPGMevGf0PTP514pfNmd+5Jxj09wf5n8q9j8TMzZKtnI7fl+Qrxy92eaSy8/Xoc8//q7e&#10;9ADrZCScDIOB+HT/AOtXb6LC+9QxxjB78Acg9q4+1UkhQMA/p/TntXovh6EeZkjkY9ePc0Aer6JA&#10;wVeAD3/zj/P511ms6qmkaNNeTPgxqTz0z25NZWjRqArMen/6vx9jXzr+0j8Q4tC0OSytpMORyQe5&#10;BHHHbj8KAPhP9ov4izeItemtY5S8EBP8WBk+/TAHH1r4c1aZri5CqS5BAx7d/wDJrufGOty3c88r&#10;kl5GOTnp+nPP+e1c54Q0WbX9ZgtdjNluRxk4Ht0oA+nf2bfhHL4l1m1vpIcxph8lc446e2P896/X&#10;S6aPwfoKWtuioUUKoHdiOv8AntXkv7PfgKLwf4Yi1O6Qq7rnLDGPw5p/xF8bxPcyFn/d24yAMDk9&#10;AR6+tAFG51y91TVYbNWwkbfP1yxzk8k+34/lWF458ZRWaDRraXLztzzj2+v4VwOj+J0kE+pMcEks&#10;CDnAzy3X24NeY2d1ceMvGaQW6nEsiImW6KD157nr/OgD9Ffgjp4/sJb4piW7O0k8FY1+8QfT0/Gu&#10;/wDElz5ssrjhSMAe3T/PSn+DbBdJ8OxeWqqHjSNFHZEHzH8fXvWNr8xXeT0HH4jgE0AeM+Jpclsc&#10;Hof6YP415eAXkIK4J9ex/Gu68Q3GWfaMtgZ7gZ7/AJdvWuHhXDhyce3P+c0AdPpMWSC3AHQegIr1&#10;DQrXcy4GMgnPpj3rz/TYwCCBnA/Idef6V654eh3EEjAP+f8AOKAPRNGtiApxwMfX8MdP8K7y1iwv&#10;sPx/z9a53SINq4xxx+WP8muwhQBTxigCCQjbgDJ/x/l1qk4LYHv+Iq+65B/+v+NUyucYOScfTJ9K&#10;AKZUdh+noOD2p2zPXkemB+JqfBweOvJ4+mc//roABJ45/MYoAqlCFA9c9gR/LtS7c+5/nzVrYSQO&#10;mfyHt+NNKE5AHagCALwc89PYe5qhccKxB6DGBn/J/E1qEDaWH/6v8RXG+KdYh0fTZrqU4Cjnt9MH&#10;+ZoA+efjn8QLXwtotwrziMspPXkn0Hua/DLx54pu/EerXN/NKzGRyRkcAdh16Y45r6i/aX+KM3iL&#10;W5tMt5C0CMQdpOCR1/8ArGvh68maU7V3Etn8+n5fyoApu7zOI1G7PJA6n39v5V7x8J/AN34g1aKH&#10;ymdCR0GeO4/XmvLfCOiy6pqMUMYLZYDPP48frX7C/s7/AAqi0axi1K6twX2g8jqc+o9P89KAPZPh&#10;r4BtvDOhwbogJGXJ9hngEeueTR42u/sVrIEP72TgDPYdT+P+elezyQrEhLjYqDPsfYcYHvXgvicp&#10;f38s7Y8mPjnoc/Xp/npQB4LrEUdhG89zy8nTPUk54H+cd816x8BfBUus6h/bdzBjY+2PcOBkct+A&#10;z6/yrzabTrrxj4nttGs8GKJhvK9FXPJPpxxX6NeBvC9t4Z0WKBECyOo4HYdh+Pf60AdCLeO2iS3g&#10;4RBgDp16/nRsQ84z2/Dr27etWmjBLZ5z+vvSMu0E7eCf6fhQBWK7evAHP0pNnykfdxz/APqqzs46&#10;Z/lSgAjn09ev+fSgCpIvYnpz9TUDA7dxOOPrz7//AF6vFd2COM/571TuMKpJ4z+h7Z/z7UAc3qko&#10;jQnOcA5H+favIfEN8FUjOMDqcev/ANevRtZuNgdWO0jPHGea8O8RXgDNk8Hgj6AHv+R+v5gHm+ry&#10;+fOwQk5bpyM89vTj0qTTrYjHOc47jpnpj/OcVT2+bOQOM+3Xnr/nH4V1WmwlWCjjP6/UUAdDpVs2&#10;4NtIx+ePf074r1vQrMgKMAH+eB9BXGaHYGQq3JPXnn8K9e0ez4B6jgY/Dv8A/roA6bTbZkVfb1HT&#10;n/CujSPCnjkZ+lVbODAyDk/X/P8AOtFsKpxwOOoP+fWgDPlP8PT/AD6VVaPdjrj6e/arjHLcgA59&#10;cVFwec+3+FAFUL83TAA9PX/OKawCZbOOnp+J/wD11ZxxuA6Y9a5nxJrlno1hLc3LBFRSfX8f0oA5&#10;P4geMrLwrpE11cShCFPGcZOOMV+J/wC0T8aLvxRqs1haShkYkNjnocY64GO/1r2L9qD48yX9xJpW&#10;mS/d3DCnke/vnv8Aj3r81tS1CW6mMshBZjznnkdj19c+/WgDN1CZ5W+dtxPqc/jz1/Wtbwz4bu9Y&#10;vUWNNwbrxweeT34+gHFQaVp0up3CpGuckcqMdDyAP619yfBj4X+c1vI0Wd+3nb2z169O3p60Aehf&#10;AH4L+bcwS3UWVBX+H8gM1+w/w48KWthaxQQR7QnfGScj6c4/r1rxn4beAYtKt4YQgViq54x09ceu&#10;fbFfYvhjTEsrdeDngDpx9KAOqsrOO1hCLyepPvXmHxG8UjS9PmihcB8HJHv2H1zXeeINWXSrJ5XO&#10;G2/L2/Ovku/vZvFGrGRzvtIXJ68Ow6cDsKAGeHLGa/uTq96rCSQ/ID2X1Ir1iytlQfKNo/w6f59a&#10;zNLs1VAWHfjHf+VdZDGFwPXr0oAQKFTGeR/P261Qm5yqjOf0461flyAc9fTIzVIgt9ePy/DpQBTK&#10;kjB/z9aNnIyP/r9/8irYU/Lx7+n4Uxk6kHr654/z/OgCssZyMjIP88U4r0I45PHtn61MI+Pl6Cnt&#10;GT8owPp6k89qAKbouA2Ouc9x9KYcgD0/nVt16Dt78e3+elUJ5dq++Pr+H4479PwoAzr6bZHtzge/&#10;+fwrzvWb4DIDc/0HOa6TVbnaMsx4yMD+navJ/EGpEZCkjPHJHHp/n8M0AchreobmYA/jj/PeuKZW&#10;nmY4ySSclR6f5Oas3s5mmJz64yOPXr0x9as20JYFgMk4Ix3PUn8KALVlY5K7lyvbrg8/1ruNNsnb&#10;aCMA/l/k/l2rO06zZmUhcn/OP8/XpXqOiaYSqtjOB6cH6Hp+H40AaOj6WFRPlBxnP9f1r0OytQoH&#10;HA7+uPT6Yqnp9iVAAGABj0+tdNFEEHA6f54xQAioEUf/AK+c/p/h1rKvrmK2RpHO1R3J4+lXL26i&#10;toizNgf56V8a/HL41Wfh2zmtLSZRKQQeT+J6daAMz45fG+y0GzltrScBxkEqRk/QZ61+S/jvxzd6&#10;7cSXl5OW3Z+XP5f/AFv84f488fXniXU5bieUNEc7ee3r7/56V4JreqvK21Bkt8vJ54Pb6fnQBQ1j&#10;VGupQiHJ+vTB/wD1VueDPBV1rt3F+6ZskEbR0+nuaPCPg6+16+TZEzAuP1445/Gv0Y+FPwmGn2sV&#10;xdRAFlHJHQj9M/SgCt8M/hhb6ZbRyyQ/OBzkDuDk9Oa+s/C2mxW88UUKZORkgcFc9j/9esaz0vbK&#10;lrap85OQV7DpmvWorS18M6U2o3XyuASBg8+hIPQUAXfEHie08MaY08jjzXG1FzzyMY9ev49O1Uvh&#10;h4S1TxVqh8T68hUbt0SsMbEzkH0JP6VyHhjwtqfxE8R/2nqCstkjbo1PAODjJ9AO1fZFnaQaTp6W&#10;NoNqIoBI5z9aALF7dRW8P2S2ASJBjjHOf8K851q/IjKg8c+o7c1uapeKqE54PH5/p+VeT65qGdyK&#10;c9+pOPp14P0oAwNWv9xODyf4s5579vf+n05Q5Z2Gcnnk8jA9RwKmuZyzk5+U9vx7HHU/5FS2cQPf&#10;jOfYeh6mgC1aW7OFK5JPXBHcfT9K6+wtHkIGSQffr7+n5frmqWn2xI9SMHtwSPp9f/r16DpOnMx6&#10;ZHHTocf5zQBf0rS2O3jAOCfT3+v+FegWVkARgZx/nP8Ak1XsLMhBxkeg/px+n/6q6mGL5eBg/Tpz&#10;QBCkIjHTnBHX/OKimOR6j6f5zVxsge9VXAJ6bSOO/wCdAFNlPQnOPWo9q5+bv/MfU1aPbvjkcZ79&#10;PalVMrtAyBjp39Pp/P6UAUto4x0Pr7U7aePQZ69eT/KrW0eg/wAf85ppjz1PT/OD6UAVNmQeODwe&#10;OMDNHl8fKD/kdPrVkI3Bzwfy56/5FLj39uTQBT27Ryc5/P8ASlC4JHY9fw96teXu/L6Z/wD1U0pj&#10;r0GM5OKAIdpGBnk+ntx1/wA8VDKpC5Q4/WrTDaMkfp0x+n8u1Y99cBRgHAGecen/AOugDOvrsKpy&#10;eRn2z/nrXn+qX7BWXv6+vPb3Hf8ArWlqV9jvjGR1/r6/55riJ2ebgsTk9Pc/5/8Ar0AVXke4c7Tn&#10;Pf34zj/PXp1rVt7UKiORkntk/wAv170ljZqSWI59P/rcYHpXSQ2ob746AAcY/M+lAC2lvuIboB/T&#10;r/TtXR2ltkcDIGPy9s9vb8abZ2e8gqOD3/yccH/Paq3iPxRpHg/T3ur6QKQDgE9cenHegDS1bWNN&#10;8O2D3V9IsewE8t/n8/rX5xftBftIwxmfTtMuBj0Vvrycc1w/7QP7SEt5JNYafNkjK4yMAY6f/r/O&#10;vzd8TeKbjVLh7m5fezZ5479uaANbxh431DWr17q5nbDE/KScD8PwH6V5TdX7zr5aZwcfqf096Jml&#10;unKgb3Hpk9e/br/hXa+EvA97rt3HGE4JGQePl9s9/p+VAHPaD4bvNWuFiSMnOOg/z1/lX2h8KPg6&#10;ZpIprmE5JHbufwwB616D8Mvgw0cUMjw4HBywxn9ef/1V9kaHoNhoMCQqi71A3YA4Pp9fTvQAeDfC&#10;FjokS7YlDjBye2M5P45/GvqPwH4cuNRVJXUpGWJ9C3PU/wD1+1cd4F8K3OuSJNLGUiyCqjuMdfb2&#10;9vXrX1LZxWuiWqWtsB5gGPp7frQBqq8GiWqxRAGTA/Dj+dchdzT3UpeQ53Z/U/jU88jyvucnk9+/&#10;piqzLz3J9c9fxH5UAVArYHbpz7+/8qYUOeBzz9MdcfjV5l5Hoc0eXkZIwfXtQBSEfHJ57nv/AJ/+&#10;tS7Tg4yMdf8AH/GrbJjtnHPUdOn86iOB7fp9OaAKZjXPcHmqczqgOTgD69RVueZU4Iwf85rltQvS&#10;gKqf1HfOT09M0AQajfIFbGTk9zjg964W/vGdyqEnOec+/fHpU2oXgkJwcg8+v0+grMjtnnIAIIPf&#10;07/WgCpHBLcSAAnn37Af5PtXY6bpQjUDHuOOn+cfzq1p2mpGQ23BOfb65/8A14rrrayHBxknt7f5&#10;/wA4oArWtl84+UkY9B+vt/niuktrIAEKM/8A1+2as21tnkDkcc85/KugtrTaq+vHbHHf3oAqW1iq&#10;fw4Gf/rcVrx2+0dOfoOAKuRwhQMjGf0qZgqLgnpzQB//0fvVR2BPHXnP4f1pe+Bx/LPQH0wKcqcg&#10;4yCB7daftwTnoMnnjGO/P/6qAIu3Tp6f19+2aCeQccD8z/n/AOtUmCygN82Pr1pdrdcctnj/AOt+&#10;H1oArtHuVhjA6V4/420JCjyiPcQOfQg9jXsuxt3XH6/TpmsjV7Bbm2cEZIB6+mOfrmgD8cvj/wCE&#10;EAmhSP50zIuOu3Gf8n1z34r87NYsWsrsrsZeeeo5B7iv3W+Lfw7n1KC4d4Q6xq2G77W6f/qr8pfi&#10;v4BudBvnZoGCucjjr7f/AK/6UAeJ6BdnzhCzfIxC8nkD6969Fs7ZYZ0AOUk6YxyD159q8mVXsLgO&#10;x2YOQDgfTk+/5CvRdE1z7ZClu4wUJ9M/l/n+VAHryaWLqNLiBRnGT3/DvjP+eK0TaoLNlwMqOBnp&#10;x3/rz+WKs+GWlEIjnO08jsVwR0Jz+tdTJpkKqWTABweCfwJ/CgDwW9tnguGLDI3Hn/PSut8MXE1l&#10;ew3UBwyNu457dzzx/nmovFWnNGTJH0ORnOM4Pvn+X9KytLncSggbAcdM/wAv0+vHFAH7bfs4/EeD&#10;xBocel3My+agwo77cZ9ecdq+sPK3qMc9/wD9X/66/Er4J+Pbvwv4gtmWUiLdyMHOPccV+yHg/wAR&#10;23iDSre8hcHeq/qOtAG7LAecLk+/IAI/xrJntRySMjn9PqfWurKI5Pt/T1FU5bcHJUdeOo9PwoA4&#10;e4swc7V+bn1rn57fGSV5PXPWvRZ7XGQBz/X/AD1zWPdWisMkYx6Y/HH50AedzQAKwIPPHXt/Wsa4&#10;tOqsMZz+Xf8APrXfXFpgkFeBz9axJ7fYArZycjpwM/nx1oA4WayV8nGDz7+o4/rWLLZvF1HA/n9e&#10;vrXeyWm7IAzjnPXP8v0zWVParg54Gc4zyOff9KAOUilKYwcH3PQelaDXAuLV4HbO9cfT3/XpSzWQ&#10;++i8D1PT69xWcEljPAx1H/1s8+xP+RQBq+GZYpbuW0lUl7ngA9BIvQkHivh79qf4UPZlNQKfJc5y&#10;QOA3cH39cV9iQzPZ6gtxDlS7DkHGGByCfyPNT/F/SrPxj4UZMK8jqzHcAQrY556Dn8+aAP58vFGm&#10;w6PcrCjFnOVdSRkbeh9B9azrC48kkDH3eOPfke9ewfFzwoujavIsqnJYg4479c/4V4lGYo51HB25&#10;zg9MdQecf5P0ABQ1cst4TjaO3f8AEUsNyWiVGJyPTv8AXn8fwq94ge2Yolv1XIPGcHHr3rnUbHUf&#10;5HegDViuxBOHViPm5z/n/Ctj+0P3sTRnJGcn39a5Qtnknkn649qfFKQP/r9OKAP2M/Yv+LSXEcWj&#10;XVyAVIRh0zjoT161+rEJ81FYHIbH+f8APWv5i/gh4+m8G+LrSfd5cTsFbaRzyOSfbrzX9Fnwm8WQ&#10;eK/C1rfLIC/lgHoe2fx9KAPTZIWZCqnn8sf/AK+lEaFFweTx34+vt6fpVlVG3J5z6EU0j3479/z6&#10;UAMUYI6gD055/pT+RxnP58D0o5JAIyOeuc/l1p+0scHt7UANTIIbdwfrz7CrMbk8N39u+eOKgAx8&#10;2OB65x+dSAADcD0/l9f14oAtMFdcAZJ5zmqksIYEY6/l9Pp61MjHJXPY8f561McOD2PWgDgvEOjr&#10;fWjI6Btu7rx8hGGH5E4rkPCNjdJpU+hxoZYrTzLfc2VWSNvnQgkds4zmvYJrZXSRG5DjHH+e9eW3&#10;RvdL1ERrKUhwVz6OhygHYZ98Z9OlAH5TftZ/DmXSppr6MBYppPuryEJHGTxkd+PcV+akEL21/wDv&#10;TtYE5BHOVPTPbPbmv3q/aD8KR+JtHvJmQFVRmXf3KDOB+HSvw+8c6UdK1mZMFQzHjpjHXI/M4/H1&#10;oAvPctMm2AYwCMk5IyPpWZPexwTIrjDYHTtx2PFZmn3Tx+WvYZ4Oec9Bn+XtUmuwLEqTE7jwQT3z&#10;0H6/5GKALtzPJ5asr54PfJ5yfSrWkXrRybWJBJ9eOfw/z9K5ZL0NCVc/Mo9QPyz6/wCe9VLa/WKZ&#10;BI2QOO/Pf/Pf0oA9n0fWP7O1GC6R8PGwZTxzjsMdRX7Wfs8+NrfXfDEUSSgsFEgGRnnqP/rehr8C&#10;11Ft28cY9+/sOn0r9Dv2SPiI1pcjTZyFCOF5P8B9ffvQB+xVpdKRyeeAMYHX178VswyKTgHJ/wDr&#10;/wD6vz/Pz3T9R3BfmwDzzngfh649K6u0ud2D1I7duOp6/wCfegDolweB346/n0p4Xg46/hxVaB8j&#10;1B/n35HH+fUVdBzz1P8AnmgCHZjt6dPY8ClCEDGcZ/XjvUpAx3/T/P8AX9KTAzwOB7+/tQA3APAG&#10;B/Pj/PvTdp7DAP8Akf8A68VOBnJ7j26e36/09aNvHXB/Tj0oAqyxb4imMjHQ+/X/AOuK8gMNxa60&#10;qsfLSbdGQByGRs++ODxXs5AOOOuR+nT+v5V5/wCKITazreIqjaVfLdMZwRkf5NAHyT+0D4Viu7Np&#10;4sl5IsttJOSQckHp2/zxX5G+OdLSyklEi/vT9447j2HY55561+5XxL0qXUtAM4dpG2/KFA6KehI6&#10;cH8q/IP4w6M9ve3EawkEudrYGW49Pxx1oA+NL8HIOM4OOM9z2/zmsx/7zDqOO/4E11WtWJgwXBBc&#10;bh+fTjr/ADrBmESoERDvBzn0HpigDPG5SfU4wfTH86uFGdAFHPPTt0/z1qBkCPk8EYPGePUnp/8A&#10;XrTiUPENwzjt059QefyoAseHrv8As3Vra85AikXoORz71+o/ws1ldT0KMpISY/Tn5W5HPr/n6/lU&#10;EMcwOfLGR26c19y/s9a+LlY7FpMAqUIxzuXGOPT/ADzQB9s2M7DqcAc8nH54+td3pGpgYXOSffHf&#10;/PH/AOqvLA+2QAHGcDHI6+/Trz7Vs2l6E2kZB9AeOuRn/J/rQB9F6TqgAA3c/oOgx6f55r0PTL5S&#10;ODgnuOh9fpXzto+qO2FLc8fh/wDr7ZOfzr0zSNRCsMsRn8cZwP8AP60Ae3Wk+4DJzjr/AF+tb0bh&#10;u+cdMcYx16Z/+tXnFhf5wQ2c/j7cfrXZWd0Hxt6HHt/T/wCtQBtKB909M9//ANX86jnhFxDLEe6E&#10;fpUqMCBkYI7dcf8A1/SrC8kZPH4f0oA8EsZorHWBFPIcNtwDkDkEbc989vevPfiJ4clvdNlnEbuh&#10;V8Kg9D1PGOa9i1jS7Q+I7eWVMBZCrYJByPmBz+GPX0qD4maWZdFlW2JQRgv8g6CQYJH0yP8A69AH&#10;4ueL7R4dXnhkQD5mGAe/r+J7detfNHi9DHdEI+PM5Bz+Ar6t+Jdu9t4mlEihHLLuUnktkjJ7D16+&#10;nua+bPHNiy3QkZgd27IHRdp6D9Pf8KAPLJlUwkYyR06HAPr6/wCfWsCYBMqx5BI9Qfaum3DBVuAT&#10;j8Pf16Z/rXN3LETMCMDceevPvQA1XZACeOh4xj6Z969a+FV6LbxBbSM7AEjpxnnGP/rV5MkG9fMY&#10;gDr1A49vXvXYeH7+LTbq2RHy4kUNgdOc8EEdfX+VAH7NeHYo7/w7aOgwDGAcDoc9ua5/U9PKSsMd&#10;c89/Xit74PSnVvB0fIJHvnr/AC4rf1nTCWbjAweOhNAHi0qBWPGAa09PuvJI5yQeM/gen+eKt6hY&#10;7GZecZHBPTj/AD+Qrni5hckPgK36DPYnPTtQB69pGqspAU5B9PTn9fp+de0aJqSyqozke+e/qf0r&#10;5g0u+ydpbI47HnJ9f/1/yr1XQtT8sqrHk989MDjHNAH03pd7kDBBB4I579ua7uznUuOQBnPv/k14&#10;doupZIVSOTjOfbpXpem3QYBid2Pfrn/P9fegD0aPlRk5/r75qyY/y57evH4CsmynLADOCfb1rYXJ&#10;zg5x/OgBpHJI4xn/ADmsHxAitZxMMkrMnf8AvHHf0zn8K6Y84z3zj6dqyNaXGmu7DIRkPXpg9c/T&#10;NAHlWnWV1NpkiqBBD58yO5++NhIXHPfPBr5G+LOl+RqMqpK+BtLEje5/hBB4x/n1r7hs2haG9jAw&#10;RM4L55G87sgcY98dOtfJfxVia81BvJTc8iBTtB5Knklj06Z/x4oA+KviNCDpKbW4CsoyeSApxn/P&#10;evhy9ZFJTGQMj9eeeK/QjxtYD+xSWILhm354CHnOc+n+fWvzw1l1N7LEpxslYEjOM5Pp6+3SgB8c&#10;xWBUY5HpxnBGcH3GcZrPkmKN8wwTjjpxnn6/zptvM/lDIwTxnufbsP8AP1qpdThGBDcjOe/PU4/n&#10;xQBs2kyvO0pXHIZQCPxx68cY/Svu74Wst9o7KBkFYiA3Lfd/Tr0Pevz40+4CsHY46/e7Z547fj65&#10;r9CPgFFLeaUr9Va3RgCcZwRwD3H/AOugDrb+08snahIyfw59KgtHMUgC8jI/w/z74rtNcsDy3Y/T&#10;r3/z9eetcNKREwIGAc4xnk/0/wAjvQB6poGoglcMeM/jivdvD9+uA+7IwOM9Cff+f6V8r6Pf+XKn&#10;GNuOM47c+9e2eH78YQjoQR2AP+fagD6k0a9HyjOfpivR7G4Qhfmxnv6e3f8AGvBNDv8AlF6g7enI&#10;J6cdBXrul3SHBL5P8v8AP40AeiwncN5/n3qcAZyOvT/P+cYrMspd6+h+px9MfnWuADg9sjvjp+Xb&#10;PWgDxr4sDOms4cJi3k5bjqOc/wCFfMd4z3UdoqAmN2RjkbFI3bePqMY+lfVPxQx9hl3KCfIZQT2Z&#10;sdMHv/k818/X2i+WLW7uwxIkELFjg5XOcYx1JGPb8aAMybS9tvFJAioPMdSQoD/meD9RXnXjizkj&#10;tHiiKs4iHP8AFjPJyenH4V6pqaTzWiLEm4oG3gA4HPJ3dAcg9T+Neb+JWKJLGy7wFQvnqQex9fr/&#10;AI4oA+dLS2YvLHKN2zIBAwB7EcZ9q5ybS0N6yQLuG7HAyMgD8sdOle42OkreAhlBYsyrgYXJJxk+&#10;3pVC50OGG8JhQq+7JCjHXgEf5PP0oA8fuNCvJojK6lE4XLHBJ9Ag/ma0dOsFja9UITuQj5iSwwBk&#10;Dr+Q74r1i70gyxBNip8wIyc59Mnr/TntXIQWczyz4VhnJ4wOSwGMk/8A6utAGB4ss/Lv3YqcsEzg&#10;7Two6f5/OuTsJRDMgY4U8e3t/n1r2Lxjpx8+VghxuAGP90dOf89q8ZnjMUzEjkY9/TH+H40AeyeG&#10;b9VRdxLD0PcH3/w719C+F75Tt5znrxyAPSvkrw/ehSOOfXPHuD1/DvXvvhnUGYKxblR+HPb/AD70&#10;AfWmh3YYDnkdRnP5DvXp+mTDjJz057+3evBPDV+GA3HJHfOPTgjNezaPcZCZOCQD2xn6fTpzigDv&#10;4cMB2J6+3tmrQUk8jOPbr249PTiqVq+8BeGxj8OPY1phRjnjHXnNADMDHTgfX/P16U1lJ4I6Z/x6&#10;9qsBc4BPT3oIAyCM47/y9OtAHC+MZPJ0G7fvt2+/JAI9q/Miaw1PXfiBf7SEjinKEvwOPlyMdemQ&#10;K/TD4izCHw/KpAPmHvg8DJJI/r+lfnJ4LvBd+IbrU5C8r3EhdXAJAySFGB37j/GgD6e0XwmtpoFs&#10;tsyRK8ahmb5Mbj1Gc5OM8V2FpYWmj6cUhBumY7gTkKRjrj+tbugWW6ySe5R0cJGpJwvA5IODk+nA&#10;/HvW5qqPbac7w7REVJ+Ubn56ZLc/56UAfO8cmpTXUkrowAJZUPGM/dUd+B1z3PtXg3xVs3urwWSF&#10;U82Tyz7jh5DnP6emPQV9QiyvXu2lkU7kcrhSAG9DnPOB1/WvFfGWhl70vcnG8NtOCPlyS5/Lgnse&#10;9AHjOm6aLePzUQCYjzM9CvmEAdemAP1PrX0h4e8S22lyGG3kVvKa3tSU5+VxukbjOcDgnuc/SvIr&#10;m0WILdGMASylnz0VIlycdRxwBjrWh4S1HS3ure3OZ7ieYH5c4VipwDz2z2Pt1oA+wNI1KW5crI3y&#10;oSEOONo6D8vpXpmmvkDHI9vTPQ14lo1ztnCk7AuePXnoK9g0iUlVGcAd+vf0/lQB3MahhgkNgjue&#10;Pr+XrUoTgHGR+tV7f5kGecfUf/rq8Ooz0H8sUANCgnB6j1OefrRtwwyMjnHHQmpQp5GOPr0o2njj&#10;jkfh65z/AC/+vQBXMfXAHP8AT/P/ANasu8UjO0ZJ/wA4x/hW4UHsAfbrVK5jyCTxn+vT86APLNbt&#10;gwZc/wA/xArw3xPZ7kckHIzyfX9DX0drEK/eIBx3/wAivEvE9rlXAOCM5wAO/P8ALn/JoA+SfFlm&#10;Azs4xj/62a8E1X91I2Pl3N2+vTPcfyzX014xtiJGcjBAJwMfj/KvljxDOy3Dqo3CPtkfezzk9s/5&#10;7ZAPPdSvDNdSq5YoRkDPAPof/wBf416V4D0+HUb628+QLhgCvRRn269+/oBk1yENjHdzFXhaQnGU&#10;GcDPPJ9O/P0r6y+DvgHT5LuO4vztQ4wqckY9T2/n+PQA+tPBWnR2GhW/2MGR1UM3RVAwMHv3rt9G&#10;mXR70LcAySFi20cgZGSOnqetbekafbWmnIkCDazRoAPQDn8gKl8M6Nda5r19f38YWHzdqgDAwAMk&#10;D35oA3Zma6igkaPDPxg98jjH5/pXRiBbbS3V/lG0gcfr69easS2iC7IGNq84A9BwB+FRarLvtY4V&#10;O0vgg9lz0/LGT6UAeBaxamfWricFgYYkhfnALMfk4HpnvXvGlWf2LTYLQD/VIB6dsGvPdO0mS6uj&#10;dspY3tyGdjxuSE/KQMEkHt65FeueWAoGM49+46/rQByupRHbnHXt74/x4rynxBBuDbTj8MHNez6h&#10;HkE/5/p/nivLtdiGG44zz7A55FAHy/4ngbLnGeT6+lfNviqAo5KjJ5788np+nP519TeKY8GRSCMZ&#10;xkdfX8+g96+bfFkKh2wCCSe+ee/Oe2P/AK1AHisOEmG75iW6Hkn8ew+lex+Dht2eh5/AH1x6dq8e&#10;cEXBLc9T7n059/8APrXr/hFsGMHkEevt/nnpQB9TeF8qQGwQfr9ev+cV7voQ4X8Pz68+/t0rwLws&#10;cBCQ2Rjjrwe3JHWvoDRV+Vcdse34Y4PWgD0rT1wgAOD+WPy4roFHUkcHP1J6dR1rC00AKB1Ax7jr&#10;610arlfrnj0+lADVXvjn86YyqAccA/1OatBcYwOcdvyFUtRn+y2sszHbtUtzjHAzjPagD5B/ai8a&#10;xaF4YniWQCR12Ad93Ye3b/Jr8i1kBlkupzvdsseSeT6e3/1q+rP2rPG7av4jXSrZ9/l5YgE4B6gc&#10;f/Wz1r5Ss7Zpm+YYA/hPU88E/wCeaAO6+HXh59d8QpCImkAIz3B5ABA9q/Yj4f6LH4a8MwJ5O0hV&#10;+ZuDuI9OnH+elfBX7O/hmB9XhuEDHByTkY4PBH17f/qr9ENYuWtbJLbDD92rY5z7A/5/rQBb0Wxt&#10;7y4a4cZct5an1Hf9ea57xDpiXd9Lcr8piHlrnoeOfz7V6B4YgMGjwvKuJFDHJP8AE3Y1jeIoFtrK&#10;eQ4DNlsngA4/woA/Pb4wNPNra2MIJS3woAHBduTge3fH6YrvPh1aiztJSoLLEq20Zxt+YjdIe/qA&#10;f8azfEljHdarc6vOC6wKZMNgDdzsGD3JIP09a7Hw3bGCK1scc265f18yQhmyPb39KAPbvDS/Im4D&#10;OB+H8+v/ANavVbGIALwD/X1zXnnh9OgxyAP58DFeo2CZxt6n0J6f5/8A10AbUCDAwMn65x/+utED&#10;p6f0+lU7ZdqYHOfUZ/X+VaKDK5xwKAIwpB5prD5R+P8A+virIU5zjB/GkKYx3zn8B70AZVyDsIA4&#10;HXj/AD1rg9c+RSQQMe3f04969EuRmNscHnj8vwrzzXChjYNwB74x6elAHhficjD5PQenQdu479a8&#10;fmQu5Y8jrnofp6f571654nfKMCcEA45/T3ryeUbpMHjI+uO/Ht7UAXLQcjI4BHOPmPtn25/KvS/D&#10;qYIBHTAzj1/P+VcDp6DeDnqR+WOv0+nevUfD8JZl2r0xz6/ljH44oA9DlvotN0l7l2ACqcH8MV+T&#10;37Q3xCOsa/LDDICkZ2kZ3ZOe2enWvuD47eOofD3hua1WQRu6so5HIxz/AEwT+Xevx78Xa0b69dvN&#10;IZiSQeTyen+f5UAcBq8s9/eiODoeM54+uc9P519xfsq/CKbV7+HUZ4AQj5ZsH8sfy4r5M8CeG7jx&#10;BrNrawjLO3XsMHjt3NfuV8B/Akfgfwil3OmyQqGbI5HA4/z1/KgDpvGdzD4Z0EWEbKGCYABxkgcg&#10;/wBa/Prx/q11d3/2ONyfMfJwODk56fpX1B8UfEJ1G7mfc3lRAnpx/n/69fOGheH7nxLrbXTxExRt&#10;kMeOmPqOelAFGVTZaEyyKY/NXJ7fKBn3/Cu//Zy8JXGu63LqpU5aQRRhv4QRlm/LNct49gnuLqLw&#10;9YofOlxHtAzgn3+vX09a+5f2e/Aw8O+H47qdQZYk8nPcsQC7f0oA90uESGEW8QxFGoVRjsP8T3ry&#10;7xBNhX5xn19a9P1IlUKA89Pp9f8AP8q8d8SyspfPU/ifT6UAeKa67STBATkfkAegrJtY33D1yRj0&#10;/H2rQ1Vt0/JzluffH1p1hGGkBcAN78cE/pQB1emxbioA3HHGfXH098//AKq9i8PW20DPJI9OvP8A&#10;k15ro1vl0DLgEdzkj0/THTH5V7RoNuVVe4HHr/nigDurCJcemOnFdLGh2fT8M59O9ZmnxHYBjk9c&#10;9vat0KQOOQKAM6Ucnj9fwqpsOckdevHWtFhwefzGPoOf8/jVcxqCeOef845oAqbO+KTyzyRznHp+&#10;Gat7cYxx9RnOOvFKFVuMZ/r34oAqFcE46H0GO/fpTduP69fzq1t45G7/AOt600hfXp+FAFCZgiHP&#10;QAn6e1fAn7VXxgtvD+jT6ZZzjzHyvBGSxHAr65+JXi+z8L6HcXFw+0hCRyOT1A//AFV+BPx3+JFx&#10;4z8SXOH/AHEbHbyeSO+M9z04H40AeNa3q8urXUl1KxLuS2c569veua+wTXkqqoJBJ5yen69akibf&#10;IUzuA7+nYDHevo34QfDu68S6pbBoNyFhnI9+SeOR+X9aAPZv2Zvg1candwajdQsS7D7w4x2JH/16&#10;/X3w/wCH4NOtIrG3jwEGO349eTXF/CX4fWnhfQIA0W1yoGCMMFA78fXp617rY2yxxm4f7oHt9On+&#10;e9AHn/ikLa2gtoiS78d+nfpya+XfiBrKabZSWUPEs/y4GcjPp9f0/WvpjxNdLtuLmQgYBKgnAA9v&#10;/rfjXzjoPh9/G/i97mRPNt0fainJBOfpjp1/+vQB6N+z98PxDbrq99EfNnIlkZuMjqox79a+tJgC&#10;ScYH+eP8Kh0TR7fRNNisoEC7AMnAGT3P4YwB2q06knjkfT8sUAVMEn/Jpu3P4+/9aseXlck4z3PS&#10;jZgZ6D/P40AVtuMdj/L2oxwM9Km2Z7ZI49Sfal8vo2OmecfrQBUHfAwP5Vh6hL5aE/T+fGB71uyf&#10;LGc8j/D/AD/hXGa1chFZRyR/Ik/XFAHAeILv5HOQO35V4V4guhI55zg498Y7/wCPr+demeIrsMr8&#10;884GeR+FeM37yNctz1PPPbOeR/nNADLGEGQMDkn8PoM/1rt9MgLPuA5OR6Y9Tj/Cub06Jn+U5BU4&#10;Bx6+3P516doVkwdVxyTk89fw9PX8aAO08PWP3Cw7V6zplqqqM84x/M+1cvoliqYwOn6dutejWcIU&#10;KSMYx29PWgC5BF0Yjpj05xTZgcE4yeD/APWq8F2x5NVpFJOcZH+eaAMsqTkjt04/lzQykEfhVtlA&#10;+bpj/P8AnpVSd44UMjtgDmgDK1G+isoHnmbYFGefb/CvzV/ad+PcVjDNpmmz/MuVwGGD17c8dMH1&#10;xXtX7RXxqtPCumzWsEyl8OOGGTnpjn+dfiR8QvGl54o1SW8uZSVLEdcYHt1yf8/UA5PxL4huNXu3&#10;up3ZmlY59Memf/1VzkVrNd3CAJnJBGB61EI5LiQLGCQx47n264x7jtXvPw28AXep3MU1xESnGMjr&#10;+B/p9PagDsPhL8NpbueOVod3Tgr156Cv1R+E/gKHR7VLmZMN8uOMYA9Ov/168n+E/ga3tQkjx/LG&#10;Bjjqf8/yr640dw8sVpb/ADBePl6Z6HH0/TrQB7T4PsfOdcr8idc5/wA8V7pC0dlafaZfkRBwD+PS&#10;vOvB9gsUIVuBwzk9+P61h/EvxutjbjTbFszSEKgGfryPagDjfiD4nuPEOpnR7GT90MeYVzhVHUfX&#10;2PamaHpkdvEiIuNvTjHFc1oVi5cyynLynczf7R7k/wAq9T0y0wobbgHp6fhQBftIBsXAwT369O1b&#10;OzYoXpnr+X+NLDEFHpn/AB60SDIAxjH6UAZz/MeD0HbtUJTPuQf85qyVHT196Xy8gnGR9f6fzoAq&#10;mP2zj/OaNnPAxjGfarBjGDg9M/5/GkKdccknn8KAIAnOOnvTQAB0zVkxjHTAyOnJ9v0prKB7D/8A&#10;V3/Dt+lAFNoxyTxn6iudv5tvfjnNbl5JiIgfy/z6159rV+FVnc4xkL7AH8PpQBy+uagQGG/p0Geu&#10;eua8Z1a83tIvc5JAwc46iuo1/Ut7smTz6D9R/n+dcBIWmlY9QfTJ47Hjt7fSgCtDCWYsw5JIDH1+&#10;tdNp9tluBjJ6+v0GOP8AP1qvZWu5hhcEc9vxP+fpXc6VpjyFVUYBA5/pnv8AhQBraNYB3BCnk/mf&#10;X/Ir1fSbHEQx3yPy9M1laNpgRQ2OePw+ueteh2dpsCjGcfUdP/r0APtbbYASOetPu5orVDI5xjPP&#10;+NW7iSO2hLuQAAc+3HOa+TPjZ8aNO8LWE8UcwEgz3JI+nTn+lAGL8cfjZpnhnTp4YbhQ+Cv3hkE+&#10;n4V+NHxN+Kt94n1GeaWVthYkfif5Cp/it8Tb/wAXajO8srGMEnaDnj3+v59MetfOF7dPNu25xjH0&#10;z0456fjQBdvtblmYwqCcj0P1yB7/AOFdF4Q8J3niC8jPlGQFsnKkfl+eeKh8I+CbzXLtEVGOSOh6&#10;4/T3/rX6d/BP4Ei0gjubqAluMZ4Hr+AHb8qAMz4Q/BpbOOK4uICufmHY+2fTHWvq1NGSzijtYI8k&#10;9MAc8/rXqNl4attKtkghTLgdfc+3TH5+v07jwz4JUf8AEwv1wF5A9Pr1x05/D3oA8+8OeE4tOgbV&#10;b8BSBnJ7D61ztzY3fjfW/sFsm61RhkjoQT0B7ZHfqK9N8Tzza1epoWjrgNwxA6DofqPwFeieFvC1&#10;r4esFVFzIw3MeASc8+9ADtB0Oz0HTktrVcEL8xx1A5PNN1G48sMR0HX+da99OsSnBwF7ZHp16/5N&#10;ed6vqIjR23Z47d+/HPT/AD9QDndc1IYfBwCP6V5VqF55rNgAgZ/z3/X862dWvBI7FSMbuuT36e34&#10;/wCTzRzL8pz8x9xjPQj/ACPSgCtFE0rlSOCeeM9Py4xgnmuo0+zwQGHX9c/5/Ko7O1P3nTj1z/L/&#10;AD/Ku00uw80gFcr2xx0oAvaTpuQMjg8d8Hn/ADzXpmm6fs25HIx+J9Me1VNJ0xYowduMf56+pNd3&#10;ZWoGMDk+nQfiMj9aAHWVqFUDp6dfy/yK0mARSCf/AK/r2qZYxGBjgH/OPxqGXOSMbf8ADtQBTk6c&#10;f/r/AM/1qvswQ3U/h+FXMEZAHHr26H/P8qAh44oAp7QTwOB/nr/Sl2Yx3P54q0U24bjA9+nFAXnk&#10;f5z3/wDrUAVdvX8M80nl9vxz/n0q3swen+JPakCDA59wf/rGgCsYumevf17UFRyoGP1/+tVrbjt/&#10;9ekAbAzwenuf8mgCooAUqeo/M/n0pjLjHOMf5NW+gLDkgc/n/wDqrNu7gR5x1Gf5UAZ17MsI9+O/&#10;+fw4964fVb8HKg46+2fTv/nir2qahjPzYA5xnj6fz7VwV9ePIfl68/8A1/5f4UAZt5K0pfHJIxng&#10;EnGetPtrXcxLgt05J7fWkhtyZMghiPTj27dK6CxtiUAxhRx9P/relAD7O2BA46f5PT8/610lpalu&#10;cdO/9e2MetFpahgGPAHf8uDz+lcB8SPido/gLTnMsq+ft+VcglcDrjg8UAbvjbx7ovgrTnmuZlEo&#10;U4UsOuOM+nvX5R/HX9oK7165ntrS5GPunDZC9cYrhvjT8eNR8VahPBbTkozbc9j0OB6dq+N9Y1x5&#10;i7CTdlgT3z6fWgC1r+tSXlxJPLISz55LZzjrj8+lcUFmupCsYL57cc980iLNfT4TJJPHBP4gf0r6&#10;D+GPwwv9dukZ4iU4ydvP06Z+n+TQBzXgb4cX2s3CboGYHGdueSfpn/P4V+h/wp+C62ixzXUJUe+e&#10;cdPr9a9J+F/watdMtklng2hQD064PU/5/ka9i13V7DQLIWdphJCMfKOnPp/9egDIni07QIjDahQ6&#10;rt4x+XJ6j9PyrtPh/wCCL/xRdR3lzERbg5C4wD78nPb+tYvw88Can401MalfRslsrZGRgEZ5Pfjt&#10;/kV9s6ZptpolkllYpt2jk4/SgBtjp9todmlraqC2Pmb8P8/nSNGzHJ5zVsodxPf/AOt2/lTdmM5/&#10;qf5UAVBH93B60hQcDuKuiPHXgDj9ev8AjSFCRkDj6cf0oAo7eC2fx7/jTjHglu3POP8APSrW0jgc&#10;kfgc/wD1qawC/Mecf5/pQBTZACfp/Tp+YrPnlCAgdSfTt35qzdTiMNg8D6elcjf32Nw6Y/LJOBQB&#10;Wv78D7h6/p7/AP1vxrib+83Eop49vX25FXLy5MhK9Rz0Pr9f8Ppms6KCWUhcZGR/j/8AroApW9m8&#10;7BiMgkfQ+2f85rrLPT0jVE2e3IznPX2qzY6ese0Ffu/Xt6f5+ldJbWR+X3/zz1/znvQBHaWnOD94&#10;49//ANX+NdLb2/QKMHj8v6/54p1ragKpxwf15rprSzzyRj6f5/z70AQ21n07A/ofb6VtxW6qcKOP&#10;881LDBjHb/PFWHdYxn14/wA+9AEEhWFAc8msK6uSxIU8H8vzqe6nMhK5wo/z+NZ5UtjJJ/D8vz9v&#10;pQB//9L79wCA2OD2/Dj/AOvT9oUgY49B79cfoarJKB8uemeO/wDL3/z1qdWLMO+Dx780ADAjHXAx&#10;j+ZzShBgA9D+HPqMf57VICTg9Tz+vPH8qXBOGJ6c/T37/T2oAjKccjGOMen+TTWAOFX+X6c/5zUx&#10;Gc9wePqP0/z60hGAefUevP8An/PagDgPEmmfaIztQEDkDAwOemOnPXv9K/P34/8Aw6kuoJXtIAUw&#10;zRtjg5zkf/W//VX6a3luJYmGRntg9+1eG+NtFjv4XsriMeWdzr6Bh1zn19PcenIB/O/4o0afTr12&#10;kQgoT6g8HB469ulYGkXhtb6OUkIoZvmHYd+K+3/2i/hyIdUl1XT4mEDddowAy8sK+E7uOaCcqRg5&#10;IweoP8+e9AH1Tot/BJbQ+USSxwSepz3I5z/n0r0yzKiAK2OAPcdB6+nP/wCuvl7wBrRa7iinfJzt&#10;Gew+p7Zx+VfQ6TqAmH3n16Z57fzx9aAM/wATWhntHbGSfwwPb/P515YHkhkABAAYY9PTB/T+frXs&#10;N0RdwkHBLHA7A4HBFeZ6lAIZiQFDDH1GOvGcfT8/oAdJpupXNtKkwJKkgjHseRnFfpp+zL8VVuIk&#10;0e7kwAQoz2GO349f61+UtjfSxrsYdeOT+o69PavS/h543l8MeJbW8iuNkRYBl3ZP9P8APpQB/Qha&#10;XqOisTnj1J4/zxWkWDAZOBx+f0rwr4XeMoPFXh+2uklDuV5z0OR65HSvYYLkgZ6gf0H/ANagDQaP&#10;rgdPzzWfNASOR+vXHP61pRyI5HzZ4/A/SpdofO49e1AHIT2m4EEYz/n9KxLix7hMn6f56deP613k&#10;tupB6g9vasua0weeT/n+X+eKAPOprVlJyoPP6dPXpWZNb7h1IOfxPuf0r0G6s1IxjB47ViTWBzwC&#10;Tz178UAcDPZEK2eSfTnNY1xZrj7uSPXPH4/Su8mtf7w5Hf8An/8AqrImtDymMA/p9f8AP1xigDzj&#10;VLLMbKhII6EcDPQ4+tdV4SS01K0l06eMEOAcN3ZRhgOuafcWofdEw6855yM/57VlWDS6NqqTqCwD&#10;BsdOQenc8j157UAfC37VfwstbSZ7m3tyscoLKSDtcZ5P1FflPqFounX8tuRgLnj6H8/8mv6NfjR4&#10;aXx34VeW0h8xETcGYc7WHIA68fnX4L/Fnw3daFrlyskBQg/5I79O/wDiaAPL3sDeK8yjAjx+RHH4&#10;1zbBVcoRkjg856Guqt7pvsrO7AICAfXHse/9K5acfvSw49M9TzQArNyG7Z/P8qhLDqOAf88/SpGb&#10;IA9P61Fjgep/lQBpW0whkWVchwQQf/r/AORX7P8A7D/xYiv9Pj0e9nwyqEwWPGAOQO2eM1+KSuVB&#10;Hb+XNfQX7PfxDm8F+M7UNIVgndQecdwefqaAP6doSGQMvIIB/OpduWGB0/w/rmuC+HPiWDxR4btd&#10;RgbcdgVvrgf05r0TblT6evt19v8AP0oAg2Z4zgj8wfr608LkBu36f5PvTyvXsfTGeT6f/rqQqfQD&#10;OT06c8fj1oAgAAA+n5UY9f8A9XP+fyqYqMdcEe4zx6etKSeuPqP5YoAiAI+6Mj+eKkBYnGeg9Omf&#10;/wBdSBSOTwB+H04/UfhSMCctjp+PPXn+mRQA7O5SfTHYfjj/AD71xHizTfPBZBzIMK2OjLypPsfx&#10;712i7iCegHt0/HtVPVLc3FpIifM45XjuBkAfy+lAHz7438Mza1ooFnCXVmBOOz7TnPTj6mvxf/aP&#10;8AP4evnlcBpieAPu+ucDvnjHYc81+8CX7FLjTCCcfP0+XZxwR7Gvzx/aU+HF5rEdxcxw7lB3qxxy&#10;MZI98e364oA/Hy2cRsJGODnBGe+OP17Vp6tqVtdWIgUHKgAE4zntxVvxTpz6XqMunquCjH5uAOvY&#10;dfbrXJfKo+YZJz36kdfz7Z/SgDKLFWKt/WoiRuBXip5wVcn1/PB9arHOR2x3xQBr212ysA/A9Oew&#10;7/jXt/wj8ayeHvFFtK7Yilba2CeCeAeemO3X1rwWNTncoyR256etXbO6aC5WUHYV2kdsenpQB/Rn&#10;8PvFaa3olpeB9xwFbnPI7/8A6xXslhf5HJ4PfJ55r85f2ZvHv9r6GkDSYLKM5OTuQf1/Kvt3S9TB&#10;Cg8n345PqP0//XQB7RbXQJDdjz/+ut2GVW68n8eSK810+/GAM8HPHH+cfh/jXY2t0GUYJOQO47d/&#10;89aAOmGM+3X+X/6qdgnI6A+3X8cVWhl7Z5H+efWtCMBsMO57cj6UAR7NozjJ/n/nt/8AWo25Bzz/&#10;AJ7irQTP0P8ATtn/AApgXADDqf8AP50AVSCMnvkfl/n0rmvE9mbmzV9uSnBz/tevH6V1u0jkD8zz&#10;+Xrx1qjqEJms5Y2yflJ/EDI9PpQB4tefZrvRmtdxcIGJCk7iB1A+nv2zX5tfHvQ1jM90qeWFwwKq&#10;QcY7kfqM/wBK/T6ysS1zNBCioHYPubnOQcgfj/k18nftCeEEi8NTiEsSkLYZsE7ScHgccdaAPxb1&#10;1yZiWi2oGyARhlHfv0I/+vXLtHBcOVQBVQsCc8YPI/WvUfFWl4u2SFMAn7zZ53dc/l6fyxXkmqI8&#10;D+VG3yn7wHYj/DH40AZrIPn54H4Aj9au2qhkKMODngHpSNBtQ5O7kHt6dM/n/Kp7WEhymATnA9/r&#10;6UAUZoD5gVTkjrx0Ir3f4Haw+m+IEtWJUEEj045GK8hnt1jwSANzZwe/Hb/69dL4QvE0/WrW6LZA&#10;fk+x4/8A10Afq/bp51rHIhOHXOV6e/8An8e1SxuI/mB456//AK/5VX8DXY1Xw3bzg5CADPGenB/z&#10;x/TVubUhiMD6ex+v+fWgDU0y9MbqCdwB4/z+v/169J0rUBtAEmAcZ569OvFeNQyujjjOMHg8jsfx&#10;z+ddXpuoCNvmbHTjjHPbH1/z2oA+itH1NSqjd3z1/wA+uD7V6FYXWOMjjr/+vue1fPGk6rtxh+eM&#10;dOncAdD9epr1PS9TVokOcHHfgH6UAew2lwuwZIyPQfp/k1uRbWABPXHvjtXn9hdhwM8D9f8AH1rr&#10;rS4BG0nP+enegDkPFiC3u/OxkMEk4zjrtOfwxUniRRe6UtuQfLG0fL3wd2Gz29q1/EsUTpBJIu4N&#10;uQjH972+orIvCLvQbac5UrlMdBlTgg9OR0/p2oA/LD4++CrG316XUYkEUjs7fLlssCMjbkjn244w&#10;a+MfiDAn2cSQD5SM5OCTuHJ+vqOPSv1A/aA0y2FlJOAA6uWwOSMg5+bH4frivzW8bRrcwzxMu0IS&#10;Fx0xnP09e9AHzzGhVn3D7oA5Gep/+tXPX8awzFWUhgfrj1OO2f8AJrq8gXDl1wC2OcjG3pkH/IrA&#10;1VjI+4DIPT6D6daAMx2DIcfdxjHf/wCt6ioYSVcNnBBHOeePT0zV5YwygFlzxzxgfjjPt/nFaFvB&#10;bMquWDHDbt3TPoDmgD9fP2SdZOqeGorQuJSYQep4K9cc8f8A1iTX05rWlIyn5M9cdyfXOf8AGvgz&#10;9hrXcSJpknBjkMeAOCJOR075r9PdX0tdhCj16YPH179PoaAPlfWNKEe8bclue3U+vX/P4V5rfWQV&#10;3XOcev8Aj/OvpPXdKTDMehyf/rE/XqMflXkGuaX5ZZwASuQfz9P/AK1AHnsEjQvuYkFT+J4OPSu8&#10;0nUU4VGIJIGf/wBXH9a4W6haMleucdB/Tr/n61Zs71o35IOf/wBQ47UAfSeg6ouFDHnjPqce3v8A&#10;4elevaLf/KCeP5Yr5d0LUPmVwcgc9OffmvZtCv8AcoTkfl09OuOKAPoTTrlSNx6cg5x1P8812FrL&#10;vA+br7dM/wAq8k0i9GFLHk+/H6f5616FYXIKD0x6/iAKAOpU8HscD6/T/P8ASs/WFLabcrjHyE88&#10;8rzg1ehJfBXAOOvPr3/Om38RksrgKc5jb+XXj+dAHA6Yhln1Eo25fMR8Z4BdOMfiM1418SbRRbXK&#10;QxqFX+MDL7VPIB/2u+ea9x0COD7ddFxvMkcLDA7gEcen+etcP8SIIm06WSYBdhYHaMnYckH+nrQB&#10;+d3je0STRrghd5Vstnkhiefx/wDr461+YPiUeVrl/CpKgXDnkdCSQOev+eB1r9YfFlrDJol4I0OT&#10;uZenXPPseMdvXvX5TeP1SLxRqUIJAeU4HB9/T8KAMGBA0Y3FVUhjye47Y5/zmsu+nbGM474GOAeo&#10;/D/Peo4ZwHVM5B6dP/rZP4etQXM7EfKuCVwSeOvf/PvQBNp3ylcnB9T7j/62K/RH9mCdLiJLcg8K&#10;YwxyRjOR16e2PevzlgLREO5x06HjHv8AX0x+VfeH7J18W1KKLj5J169QDxjt254/DkigD7U8QaUR&#10;uyuTj3JxXjesWTLl1GQOORxx19eua+std0wOhATOeBx9B2Pr689a8I1/THXcwGUPtntxQB5ZbSGG&#10;YNtAH19v8/8A169R8O6lsZBnAGen056/nXmdxbyRy5bOTnOPbrn3HetjSb0xyjBGBntg59f8+9AH&#10;1boGoKVGDjGM5J+n64r2vQ7tSBj09QPyr5O8N6iWKfNkfX17nt/nmvfdAvg20Kc4B4Hf/PtQB9Ba&#10;bcjgHkcd/wAj/wDXz/KuriYMBgdP0x/n9K830m5VtrE8nGR2Of8A6/pXd2sucHOP/r/XnH40Aebf&#10;E8MbVkHAMS5/BucDvXh2utdXUVtEp2RszyFug3k8KecDHQe/rXu/xHPmQtFjIdEU98Bm/r614Z4q&#10;S3ENmJ5csZPuJjLbTwCehwO/1NAFp7IzWCwB1AKneFx97HHTr0+hryrxZbRtvjYEYSPKqMk+x9PY&#10;fr0x7vpksJsAIVWJHcfdXLgkcjJ4/E/nXn+r2UM91MsIKuvlBvMzk7Rz2wfw7dsUAcl4Y8Nww2zX&#10;GP7zDPOcjt9PWsW80tTdyzsMBQFHfvzg17QsEWkae6IPMIUnPvjnr+uK42z0pby4DuN5J3c+3AAH&#10;u3pn8qAONk0fzopREhY/LtkPyqfbnsOa8/vNLNpPMH/1rAkbcqv3lzjHUk9fpX0fqFtBahbZFZjl&#10;RtXuV45/H0H0rzXUNHnN03nKURjlFU8ggjpnkegFAHKeJ9OUtKzDDeufbGT/AI18867aFZgcY9Md&#10;sevp/n2r6/8AEGnAo8mMk5POPbIHI/WvnbxTpxBY7MHk9D26cdz/AJ+oB5ppk5WZAeg/z7/rmvdf&#10;DV/tKAEDKnnPPGcdPrXgLK8MpwTg9P16/U+tem+G78gx84xn73+c0AfXHhW7Uhdp9frj1Pr/AJ6V&#10;7zoN2GRPm6DseT7n65/WvlbwnqQGFY8Y79ie3419C+GrsFRk8n8v5/57dKAPdNMlLKueOnv9f8iu&#10;mBBA5yf6f5xXC6TPuXBPK49v88+tdpC2U/Pv/nPt+FAE23DZzj/P9aNuTjHBz+f+TU2zHOce+acF&#10;5+o+me5/L+dAHkHxWhe40VLVXCbt/wAzcDJXAz6fgK+YfA/hhLS0jGnRrPNcXAiJ4wBF3+hb0/DF&#10;fQHxuulj0p4HJAEX8Py4YnOSf88dq4D4dWdraiyVPnK2CyFcbmMrv1z+PpwMUAe7adbz2toZb2FW&#10;mwcYyMYPYZyfzqDxJPdzWzuU2o2084GQfWusbzpljCYiKDaCw56DPHQfQ1h66r7kiR9xZvzAHr0/&#10;rQBwei2k1+8zOhyjthsYXLdCMjngda8k8Z6HJLqr4yVixGqjrgnJ/If17V9KSsmm6dKlvGC5QHce&#10;Ark4HHv3zXn+oaY9zMrznLkDJxz9c8dB7UAfMfjPSFs7NW2AeWjby2DlSQXz0Azgc14z4YgvYdXi&#10;S2TZFBJ5rNzyJOFOfbtjvjIr6+8d6PGLZpT8hA2synnA68Z57A45rwDT7SO2unuIIgiyNFFk/ebL&#10;bzwf5dvxxQB7rpFw0d0YnOSm1TkYztHfuef8a9q0WckKHP459K+d9DvRd3Usinkux98dsD9M/nXu&#10;vh+TeoXP04/P/Hn9KAPWbJiUGeen6/0rWC+g6f56Vh6byFGeOPx/x/OukiHp+ft/SgBgXABzwecU&#10;BCD9Mdf0qcKpxnkHtjJ4/GlCH06fTj8f89setAEGASOwP/6//rVUljGDxn/H8P1rQ25ABPXt7/l7&#10;8VC6g5x149D+dAHFalFkNxnt/nOenGO1eN+JbbcjPn3yfbOOPy/CvetRiJGcY9/b/P415H4gtgYm&#10;OM9ec4/z/npQB8leOIFFvK2TluuB+hr5B1nab+eRgvyuV6fwjrj1Hp/k19l/EhvIs5X6EZJ/D/Oa&#10;+MpbW6vruZowcBhg8c5HX/6386ANbwpG11M8jRERFhgleSO3H6/y6194fBvQZ2QXZgMig8SMMcD/&#10;APVXzX8OvCM97ewtIu4Bh8vrzxgKOox3NfpD4S8Oto+jDeBET/EcA/MfSgDrdJshJbojjG1TLjoQ&#10;Tx/n6112kxRRI/ljg5J46E9Mn6VjwbFgkIff8wjyP1wfrzWxZSKLQnOAVweR97A/yaAM/Um8tyM/&#10;MxA9Mjv+FVDB9qUXjsBGiMfvAY4xn61y2qawpv47RSSQ3Xjt3/pW6tt9psGhm+be4xGO68Ece/p+&#10;lAEejW0f2mOOMh0tkJ3A9N54yT3/AJV2Hfr/AJxWbpNsqPPKoxubHYYC9Bitlkx0/wD1cc+9AGBf&#10;xZQsBnH8vT6V5trkfyt1+v1/lnj+Ver3aHyz2Bz2rzrW4yyvkZAz68H2oA+ZfFMG5GU8Dr9Of85r&#10;5p8WpkO+M44+n+eea+rfFUJKE4yenPfnH/66+ZPF0Q2sF5IB/n/nPrQB893SAXAYHueRkZ/qa9N8&#10;JS4aNRyF9ecZ/nz+Wa831ONUuDgZA656DI5wOP8APFd74UclkXOMdfbHA5x6fTsOeaAPq/wqRiM9&#10;gAcE9PX/ADzwK+iNCxIit1z656gdfavnDwcZMR7lJHH44PY/06d/r9G6DwoOMDP4HA555HtmgD0/&#10;T1AAXPI/r0rqI4xjAOMVzmngHHBBOB06f5/z7dTEM5OMD/PNAEbL0Xv615N8WvE8PhzwveTmTB8t&#10;z/46fxx0r19wAuTwf58d/pXwD+1p46gsNHn06J90s6lQOAo6gn6/SgD80PEmqXXirxNc6rcklJHb&#10;knAA7Yz+H8609H0z7bewWcYLuxHGePx69K53T4LiVl29XJ985GQPz/lX1B8Evh/LrOuwXdzFldwO&#10;04Az6euM+/09aAPtT4FeA7fw3o0N9cx4knUH3HAPTHT/ABr1a7SfVNTRrhdkbsxHoVT7o4963dKs&#10;Y9N0wwqoXYqxKB03MOOapTzebqb2tqR5kAEY567hjPt3NAHaWaEWtvGTguN5A9P/AK9ct41iDaVc&#10;Mx27lwv+8epP4V1toGLgHJHCgEZwF7YOO9cn46JWz8gDPmqUI/2mxk/UCgD4+8QW8cNxCrIdjf6Q&#10;+7ghI/uA56lmwTkegrZ8JBpmSRuSxLN7k9ePXt9OnFcp4o1Q6lfzTJykrLDH6eVAcEj0y4ye9d34&#10;MtirICck9DjIBx16/j6e1AHuWhr9088f5/nXptmihAAOvsB1rgNDi6YGT6devpz14r0mzU4HHPty&#10;OT/X/JoA14kwPr/n/Iq2FAwP59/bikhi4HGPr2z2/nVrZzx9OtAEJQ88Yz2/z2pSowTkc+5/LNT7&#10;MD0Hrx/nv/OmNGSMD1HT9aAMi7PykkZA9/bOce/avNdeOIyR15OP5V6Xe4Ck+v6cV5jrpJJB45Oe&#10;vOevagDwbxQd4c4+c5H+6Pftx1rzMqxYkDI9Of6dK9I8S5w24Z4PHPPqPfivO1UFxzgA+o4IBoA1&#10;rBS0nPX3+uP07fjXqmnXCabp73MjYwvf6c8n/wDVXnenRF28sAZ6ZP14HQ+mcj+hxgfGLxrD4Z8O&#10;SRQHMwXYq56sev5fSgD4s/aU+I0msaxNYWtwWSDK/KeOOQOPfg/jXxvDBJd3JRSWLH+fau+8USS6&#10;hfzXUpIaVyTxz+XP5joc4rd+Hfgq813VYIrGLe7SAFuvXvn8aAPpn9lf4X3V5rUF1JBuRSGYsvTB&#10;Gex/L04r9TPFs39j6FHplquHZccfTocYrjfgX8Of+EG8MRT3ijz3UuSevTOAPyrf1gTaxqRmckoh&#10;+X/gX+fwFAHzH4n0u4MK2wXMkz43AHHPb1/z0rvPDvg6Hw34caZ1CvkYyp4yPQ12cHhxdR8QCRxl&#10;ITxnkHHp+XfmtL4jsunaSLOMbRKmwcdARwe3egD5y8J+E5fEvjdtSYl44ZsRgfxNu47Y6Y/Gv0N0&#10;vTItL06OzjGAigEnjJ9a8R+CPhH7HapqNwhZ4+Qx4JYjuBX0NcqVRsDBAx+FAHI6uygMvYfl/n+t&#10;eJeI5AQyDAJzxzz+HI/PmvYtWbCsRyOw57/lXhHiiXG/JPAOeMfl/n8OaAPLrhfMmG3kntzz05Gf&#10;r+ua0dOh/eLxgnr/AD5qiRulGTg9On/666HS4zuUqp4Ppn8/5/5xQB3vh+AlgG4Hfjrg46evTp/K&#10;vZtGtvlU456c9a820GBgV4PIHbqen+f1xXsOkQuAoI559up4/wAigDrrOP5QexrS2568jr/+qo7a&#10;MADH0NWWAOQRgnv14oAoONxGOMVBt544Gc/T/PNXJF67h/Tvz9fzppU8Ede3egCqqnAPQY4/xpAr&#10;E4PA/p1waslOgAyOmfQUoTkY4Pvz9P50AVCjEDPt/n3rP1C5jsreSaU4CLnPTHHr/nitlsgFieh/&#10;LnnFfLH7QvxUtPBnh25XzQkmxsHsCBwO/egD4l/a9+NUhmm8P6ZMAxzn2GMHP8q/KXULgzzSSE5O&#10;c/XJ6e/qc16Z498S3PifWbvUbqQsZScZOcAd/pzzXlkcM1/cCJVyN2OPbvn/AAFAHU+C9Cu9a1GO&#10;GKMkb8EDn9fw/wA9K/aD9m/4Sw6RaQXl1FhgA2SMZ6E/5/wr5H/Zh+DV1qU8V7dx5Thuf5Hj8PzN&#10;frxpemQ6Bp8dpCApxz/+v+f86AOjtbcSyxQQjC57dBjp9K2NUVYLaOyjwAAS317VJoUK2tib2UfO&#10;/IzzjGQMfXHpWVqdysVvLqFySFjGenft6Y+tAHh3xDklkjTTbcnzZWG8AZ2pnv6da9G+FfguPR7Q&#10;X8kWxmGV45Oe9cNoGk3PiPxA88g4eUOzeijoPw7V9O2tutvbpDGMKowP/r0AI44x1Pp/hVR1JJyM&#10;5/yR/hV5h17/AI4qLbyCeP8AP/6qAKmzk84P8h7d6NmAMcn6VZ2DcD1PP0/yetAXI9v6f5FAFMIS&#10;CDyOmP6+9I0YAOB1/KrjA9Mcn3/z9aicEAH059Pw/Hp/WgDn7x9kZycAe3T6V5prt1gMRkAfj+f4&#10;CvQNWnCqT1GD7Zx6j0rx3xFegISpxn+fft+np9aAPLfEV4ZMrwAx9vp3rjIYvNYuRwcHHP59+DjH&#10;+eL2rTPLdtt6E549Sf1+tWrKAbl9QQPTn6fnQBqafaL5g2g59+Onr6161oGmk7SBjPv15weP881x&#10;mkWYYpleT+OOeAf/AK1ey6DYFMDHA9fb+nWgDrNIs1CqcYPH5Cu1tYQFAHAH0rO0+ADGO3+frW+i&#10;EL06c/rxQBXfp/n1qm65JGMk/wCHP168VflGev8AKqxTGc9P8/5zQBUf5U3HpXzn8bPijY+DNEnd&#10;plWUqcZJz2yTz+Vei/EbxxYeENInvJ5QCowDnHPYepHvX4YftF/Gu98X6tdWtrPuRGC4B4x3x68f&#10;55AoA8t+MnxQvfGevyyvLviRmA5wCM9e/Jr58muBO4Trk4zz6gZ4/wA/zpLuWS5nO9jjOffnvg9f&#10;aut8JeF5tWuoxEC4J546DAwP6fh2oA6/4feExqt1EShZTyOD268+lfoP8PfAsESwIkOzoS2OOOcc&#10;Yrj/AIT/AAx+yQxymM+YwBAx047/AJdf0r6muJbTwnpxkcjeBjAxy5HAwOv9BQBrm6tdEtVtoMJL&#10;JgYzjgcZI/w+te4fDSwuLjNyylpJ8BB6DPX8OlfKfhAXXiPVxPclmXdufrgL1AHTr7cV+gPhW1h8&#10;PaQLy4Aid1ztJ+4mOCfzoA7LWdas/DGjgM/Kr17s3sPc188273Wu6i+qXvzPKcqvXaP6e9Gva3L4&#10;o1UMD/o0B2oORu9ST0/P8u1dboenkAKB1x+Yxgd/8+1AHQaRYBFHGAf89/6V3trbkKMjn/69Z+n2&#10;oUDPPPtXTQxbcccDv7fX/CgCPYAoz29unuOetV24PH/1h9PSrrrwecn86g2kHp/+v6elAFIxg/xc&#10;9ckUBSMnHJ9vUc81bKZ7fX8+tN2Nz+X4f5/z2oArNHk4x+lNMfynIzjHv+OKuFDn1I/zzzSFcD/P&#10;p/nmgCkUBBXHX3PHOT+tVJQEyen04+grSYBcswx9eD/n61gahMFUgHk8f5/WgDA1O7Ubs8Z9D+te&#10;ReIL8hWIO489wMAnkYx0PFdlrd9t3bSAB7+noenNeKa9fvK+/dnPXP8AkdO358UAc3qN2ZpCi8j/&#10;AOtnB/pVW0t9wPGM5z75PGD/ACpY4vNYs3JJ65z9T/k10en2Zz1zn1/HnrQBpaZY9FI4bt/k16lo&#10;undGKgEnsO36VjaJYbhkjJ44/r9cdf1NeqaVYFU+Yfp+n+FAGnp1gFVWHOe2PT0rdZ0t0LsQMUkS&#10;C2j3ScAc89vrXz18Yfi3YeErCeNJQHCnpgnPfI/z9KAMn4z/ABk0/wAKabcItwocBu4GP1r8W/i1&#10;8V9Q8WapPJJMxjBIXBJXuf19fp0q/wDGH4uX/i7VJz5ztExbjrnnA9Py/KvlTUdSmuJDsBB7e1AF&#10;bU79p3Kqch+mO5/x7V0XhLwlfa3dRxrFu3Y5xnk9xnkH/GpvC3hK+1m8iVU3lyOg6DPU9uK/T/8A&#10;Z8/Z7kmeC4uoMD5c5HTtgH/D3oAd8AfgE0hgvbq0IU45x97Pr7V+keheErbSLNIbWJQQOwx+vauy&#10;8L+D7PQrKKGCMIFAzgDHQenTFdjYaU15ciONflyD6j8/8/1oA5fRvCguJftEycLzzxzUPjDUBbwp&#10;pmn8u/y8DJOOpwOgr07W7i20ixa1i++47denQVwGnaW0s51G8H7184H90enNAGR4c8NxaUjXMgzP&#10;IQWP/wBf0reu3ESkdMent7e9aNyyRIdvHv8A/X9K43VL7Ypx0x7f5x60AYmrXwCvk4HPQ859Mfn/&#10;AJNeS61fg7x97Ppnr05H65roNa1GXLAd89wR19e4xx7V5ff3nmzGMH24469/6/zoAp3DGdiCTj26&#10;/pj1/wAip7O0H3ccn0H+R9adbQ+Zlm5GeTzg44Ge3p09a6vTdOz1AJPpgj6j/wCvQBZ0/T8lRtyP&#10;X19+3f8AxFemaJpjABmGc+38vxqlo2l4wxX+vr7D8T+nFemabYfKD6UAOsbIgDjj0x710cUKjt/k&#10;9RU0FvhRjkD61YK7fujnA7UAVHXHAGe45/z/AJ/GoWXuO/p6VdZAP9nP+f6U0KAeOcUAVFQffJ4H&#10;4Y/+tQYwAq45P589qtFCfbHt3P8A9ak25OOmP8juc0AVDDgDt/8AXFNCf3hnGf59av7DyByAaTbx&#10;wMe+aAKRQ5yBzx69MdP8cUvlkDn9c9evFWiuCQB/9egKRj2+tAFPae46/XPX8+9Qso29P8/41ouO&#10;gIyT+f8An/OazLudUB9vzP8ALOPagClczBFPPr/9b+lcRquohATnpnnv0xjvV/U78KrDOOPf/PP+&#10;fWvOtRvhIzAcA+/H4dqAKF/fF3IU+ntznofw7VlonmMGOM/l+Hv61JguwLHqc9OnY/lz/nFX7a33&#10;MOAMY6j9M0AS2luQc4I69fzrpLaEBQWGF7k96pwwpFHuc7AO5/z0HSvnv4x/HbR/BunTWtjcKZ9r&#10;LuB459PrQB2nxY+Mei+BtMkghuF+0AHoRgcH/wDXjHevyB+Lfxm1XxdfzSGdvKfOMHrg9+1cr8Sv&#10;ipqHiy9nlmlIj+YhST79ux/+vXznq2sPMWVGyT6DH0z3FAGhq2ts8hXO4jP/AOv29ff8qw7Syu9V&#10;uVhjUvubGDxj86t6Jod7rVyixIW5XPBOQfT/AD+FfdHwY+Ad/rFzFK9uWQEHOMfQf5/SgDzT4UfB&#10;W/1m6ikltmIYg8jH1x/9Yfh3r9Tfhf8ABux8O2Ect1CFYjOCODx1Of5V6n8O/hJp3hawikniG9Rg&#10;fLnB65B+o7+9aPjPxTb6Yr2lmQHVSp29uwAHr9KAOT8V+JLTRbc2FiFEoXnHVen6k8Y7VjfD/wCH&#10;mqeN9RGrarE/2VWDKHBUEg5yR39vauk8BfDC+8U6iuua6hSAfMkbjr6E/wD1/wAu9fYOmaTbaVaJ&#10;a2sYRVGOAPzoAp6NpFnoljHaWahABz71oMnXJwPw7VeMf948D/P09KQwnlcYA/WgChswOBwP8k0C&#10;MbgccVc8vOO+fX+lSqhIGeCP1oAo+XgZHT6+/wCoprIQDng1faMHI/zmoXUDnH+cc47fhQBTYYB4&#10;x/8ArrNurhYsnrjP86sXNxs6HP4HAx71xl/qBydueP1PpQBFqWoA5BOMe/I/n+VcTeXDSMe/T+vH&#10;/wCv+VWLu5Z2Izg4B/x6fj/Wq0NtJJkvwTj8f8+9AFSK2adgXXj6fn/n/wDXXR2liq4yuTz74/z7&#10;f/Xq3a2TYVduCO3P+efSujt7I7AWU4+mOevXNAEFpaDAIG0envXQ21oOcjr6VbtbHK4x+vH5etdD&#10;bWIUj5c/hwfwoArW1kR8zDA9f6etbMcQA9P8anjgGBxnP+cU5jtxg/l7UAMfCksTzntWXNLuU85q&#10;aWUsSSc5/wAk1WIY47Zx6/57UAUWBLc8njt2/OmBfzq6UBO0jB6flwf8aAg+g/n6/TP8qAP/0/ty&#10;G5yDzyPToB/StJbjIznp+BHrXAW2o7QPm449Bge/fP5fSty2v92Oc564zyPzoA7NZewOSf8APp/O&#10;rIIPXp/L0/r7VzkNwrYAJAH6+w/w/lWrFMDjB/Lrx+Pv0oA0Rjnqcj2HUcD/AAoKn7vb69B7fSmp&#10;IpXjII/p/wDWqYHPHXPbvQBGVzkEdO2QfxINcZ4n0g3VsyxDls7fb3P1rudpyMnn6dP8/wCTUE8I&#10;liKsM5Bx2P8An6UAfAnxb8IJrOkz2rwALJ1OB8snt6ZPX8PpX5B/E3wRd+H9RmjuYipDNg549OfQ&#10;Gv6JPEnhq21BJEuQBG/ytkAZPY+n+c1+dP7SPwotb2zlu9OXLQA7u5OOQe+fT8uaAPyn067NlcpJ&#10;vAZT+XNfTnhzWbbUNKy5IbjO0k9h2/mfevmfWtPfTL5rdsqMkcjHc9/T0/lXU+DfEraZMIJWygKj&#10;LZ6dwPpQB70L4QZRDmMnvzkZ/wA9awtT8tyzDgccdcex+vvVXVNThnthcqQN2G/2R+A9T/nNc3Fq&#10;0MyFt+1s9zwefXv+NAGbPqJtbqSPGQc4z0I649v5VNHqmSvkqOCCPYjkfhyMDp61yevYa5baPXkH&#10;v9fpWRa3zxS+QH3BcYyR19c9qAP1L/ZL+Lt1HqUGi6jcfIOx6nj6AD/OOlfrRaTCe3SVTkEZBHuO&#10;tfzLfDzxrceGfEVtfwOUCMMnOcDnnA/z2r98PgP8R7Xxn4YtszK04XnB6f49qAPo1JSmO2ff8q04&#10;pj0I98/n/n/9dZCZJyeOvXn9Bn/6wqwhAIwecdfp68UAa4CuMjn8+9QvbjGMZyf06/8A66jimAI7&#10;emf881ejkDnGeuT9fbr3/wDre1AGPNaA5z3x/nrWPc2i5Htn8vbpiuxaLvwBz1/+vVF7dGxkcjPv&#10;QBwE9hkZwCD+fv1/n6VjXFqRnIyDxz6Z/wDr16HPZc4YZGP5e1Y1zaFxgYBPtnr6f/XoA86ntQT0&#10;64/zj9K5zUdPMgLJwRjB9PT88V6TcWW1z6dB1/HP0+lYdxa9Rjnn/P8An1oAk8KSQ3OlT6ay5kcE&#10;gEdcj5lPp/8AXr8wf2s/g89vcPevEI4wD8q5yFJ7n2/Cv0r02STS9Q8+M7BjcPc55GPf6/yrnfjb&#10;4Z03xV4Zm+yoJbl1DBsA/Kyjgn/PWgD+bLUrXyL1rVEIUNtPByfzrJvbJ4gABkLkHtgdievQele/&#10;fE3w1/YOs3sclvsJkO0MOCOxA5/+vxXkcRgWImVcj7pzn6/Xg0AcQ0YUYJwR14/z+tVgDwSPWtLU&#10;cfaXKjg56nuKzGyPxoAaeAeeKuWVw9pcJcocNGwOfSqhGQMUZ7enagD93P2Ifi/a65oCaPczguMK&#10;R6MAB9RX6XR5KhgOOufz4z/nvX8xv7M3xHm8EeNraN5/JgmYH/gWeB+PTpX9IngPxFbeJvD1pqkL&#10;htygHGDg+h/z/WgDtAuVPPPb/PWlAxjHp7Z98f5zUgAHJ6+mMdPT/wCvTsA42jOcDpjP0Hft2oAh&#10;2kn5ue/pRt9Dn8ev+cf5xUxCfxc57D+VO2jIx0HTtjj35NAEKg888HHJ/Q0nODu645/w+lS459P8&#10;8804JyRg/j+H+FAERUqSGBI4/n0/GkAByO35E8dvw5qcrzknH+cHFNIJ5HJ7cY75x+Xc0Aec3ulz&#10;jWEeBOELAjuVccY9cH1/lXl/xi8IG40qWRmyWH32OcIRwAo9Dn69Sa9+1VZI4fNhwGBxnjuOO/0r&#10;i9bsG8Q6FJazjLkMuMk4de/t0+lAH86HxW8Krp3iO9ZA8hMj9ezZ4/D/APVXhlwgOdy4OM47g9/X&#10;15r9Nv2jPBH2O7mnjgHnOW3bV6emc4z+GfWvzf1m2+z3jI/32ywHTHqD9PagDkblWZQDjgcf1zVD&#10;A4zyP8/5zXQrppkEkhc4K5HHqf8AOawpYzG+xhgjOeeuOKAJUfAwOvTrn3/zigM/3up5qsOvv+OP&#10;pVpcMeTjP6UAfV/7NvjmbSNdXT5H+8Q6nsMEBhjnqCa/WzR9YinhjnhfKSAFT65Hr9f84r8BfCus&#10;TaJrlpqMTbDE6n0zzjnt/wDWr9ifhJ4qi1vw1BIHyUULnPGO3vxmgD6+07UwwDDnHXj/ACe9d3YX&#10;53DJx2564/8ArV4LYXxDBicntzgf1+mea7rS9TIIAbHbPvjv6Z6Z5oA9ytLvIGDkH3FdFBNkBeoI&#10;/wA/T8K8q03UtwCk4/P8Pp9cV3Fjeggr0H+eKAOuQ703Afp/LpUirwMc+31rOgmP8OP8/wCeK04z&#10;lMjnHp/h/k0ANKAg8/8A6j1wKXYD8v8AnJqYKD0GKeFGeO2e2PwoA8X8QNLpmqw29uxUmUgN0Ckj&#10;Iyff3rifib4Yg1jQnCjeUUsOuxSRtPv15r2PxfpyS/6QR8xGfTlOmPfH+FcprFk97ojHohHzdvkf&#10;rj0I9AM59KAPwg+Jvh+XS9bvIJkyYJGAYfKpBbjg57/UHtXznrtlbKQYH3yq2OPu7exz9eK/Q/8A&#10;aK8NNDMbuKI7GyNzLtJ2k4yMdccn2Psa+AdYs2jnJcdfu8/kD/h6d6AOQ8tlX5hu3AfjzyPw65qa&#10;KF/NPUgknrn261unTJzbm4mGEIZgR3x1z2wPzPSqIQxONwAU+vHpwB+Oc/nigCeaMsgwBwQO3APp&#10;/L+tRW5I2ug5U5XGc/h7Gr6qrRlsYXr26jsOccf593QI8jBc4Hr69+n+R2oA/R/9mzWF1vRUtnbD&#10;mPH0ZRyP8+9fQGp6W8XzAZBPf06cAYxXxD+yz4ijs9cbTpn27HLKPUNle/8AL/69fpNqWlqYy/VD&#10;yCOfpj69aAPCrmEqWz0xz0xz36fz7Uy3mMbdcYAwRnJ/yK7XVdNcOSFxnvjPHPHr7Y/+vXGXNu0e&#10;dvBBPP50AdRp2o+WAAeTjt+vvz/9evTdE1TJAVsj69D6V4RazeXgkkEevHv/AJ/Pmu203Ugjjc2Q&#10;fU5+h9CMf/q60AfS2kaij4+bGMe3HFd/p94p2gnBP1/KvnvRdWCgfNkdgP5f5/kK9V0zUFcA5G44&#10;5z+WO/FAHd6yxn0s4IJjZXwfRSe/69c0wxWlxpN1p6vkRSeYoxwQwycD6ntUKypdWksXDF1I/HFb&#10;3hvTtPlt3WWXD3MSjaOquhKsMn1oA+TvjbocVxotxmIFkUqFydqtjgY6c+vc4r8tPFdqp82NItpI&#10;B5HQd/8AJr9m/iDpcN3YSRqnypg4IJOUzyO+ff071+U3j/T0ttSuI9hVDv2lgADg8Y9+9AHwxqEU&#10;sFxJFjaw4ORnJJ5P+fT0rBuoGCDBwSTyMfh+vvXo3iW3RtUlVAVAYFeBkjt09jz6dK5C4jkIAJyB&#10;24Hr+v8AKgDAtoRJEXc5AYd8ZBPP6k1nCPfOYS+yMMTnsOwP1rUEaruyCR6dz3yOO+KhkiaXyto2&#10;jhcYAz/n1NAH2L+yF4httO8YGyiYqWVWBz/EpyT75z/Ov3Sktlu7aKdeVlUNnOM57Acf4V/PB8Br&#10;qHTfH+lbH2rJIybs8n39s/571/RH4KlXU/CVhO53HytpA5zt4H4/r/OgDzfXNIVlc4wf85/Qf5zX&#10;jev6QDk7OR9DnP09a+qdU00MH4BH6/5/GvLNc0f7zBcnnH40AfJOtacUlJCnsfx6fhjjNce4eNwO&#10;n8sA/wCea978Q6PknaDzx19OnX9f5dK8g1SxaGU5HDeo/DrQBNpF+0Lje2TyB3OO44/z6V6/oGqD&#10;5AG4II47j/69fP0TtC4ZRtyPw/wP1HHvXeaJqeGVXPzZyf8ADP6UAfVOh6mDtBfjJ/8Ar5/E5zXq&#10;+l3WVXJ4PT/62a+Y9A1UFU2tg8DPoM+n0/r6V7Vod+GUc8j2zxn8+3FAHtVpMTgeo/ma2jgwyLnO&#10;VPt2NcRYXYYA5yMD3yD+ldlZy7wozwfx60AeXabfm21xrVCCwtVcDqPlkKnJ9cVH4705r+3k3K0k&#10;S4I54HHPP9KvafZsfE9rtXakkc0TkdN27coB7emT2rqvE8bDTiEQEmMgbuepK8n/APVn2oA/PTxr&#10;YN9iv7RofJB80qigZOfujOR1x9Oa/IH4s6fJpvjC6kljKebtdV3dPUnHvX7Y+M9HmV79vPCOevlD&#10;HQcDOPw5wM+vWvx2+PulG28Uu4LbnxncQT/nP+fUA+fWeSR9yDCqOg7Z9zUbM6gemeo9PSrD2r2q&#10;xGVcGTPX0B9PQ/lUUzEZ446dCMg9/wAs0AaVuIiCzH/aC9evYHP+fxr7O/ZUuAniUx5woeMleucd&#10;ffmviq1RWXngdPpx39PrX1d+zJfG38ZJEh5cbvoQMj6dMdDQB+1Oo6cXh3MO3/1+teHeJNI27zty&#10;DkdSR/Tn0r6jW0E2k28oXJkijPPPUfr/AJNeW+I9HUlzsyM4/Tnp16nrx/KgD5B1nTvLLccMOeOf&#10;Qg9utcqhaKVWzz39s+nGB9a9q8SaWyFiFJU5GRnPvXkN/CYZCTkAds9x+H5fUUAdroN8odMnkfyP&#10;rj6YH6cV7/4avztQOc459MnHFfJ+mXgjkC4446Z+mf0+nevcPDuohinOQcD/ADz7dO345oA+ttDu&#10;wyrzyMY7Z9DXpun3CkDByc/X3r598P34bbznOOTk/ic/0New6PeE4x0znpj8P8+9AGX8Q3jYEzHC&#10;IkRxn/b/AKivGfFEMuoPFFaApDGZZgAME4HBz6dsV614/YGKVW6HyNxHULv7+lN0qytrmySJLbMb&#10;QyLwN3JPXPBHH+fUAyPD6oumKtwBEVK8Ko3N8vUA5Ht+vWvPdYFpa6zIVGXaRCCWySAV4OfU8YHv&#10;XucMcFrExnRYSys5+oOBlu2eox2714r4ptbQahNJCNzxCEmRyAUaVugGOcjj8ulAGZ4m1dLfHnEA&#10;F9pHb5hyRjrjp61o+EIjc2onMWwBifQgJwcfia8i8YaldwbP7NT7dMCSp25jGGGcLyTluMjt2717&#10;H8PtN1WHTZJdUDGR2yOw3Yy3HpnHXHvQBrXsMe+TyAWCkZwMA7OuPTrivMb9Lp76SEW2EeJJPmbJ&#10;BL569ux4r1bWLiCGUWsSF2cqnXGF5LEgdPxzXHyaFei5ia8JV25GSASmdwHvg9SPbIoATXNMZrYM&#10;yjOBnsPr9PfOa+d/FulEFmjXOM9+ueef5n/61fYeqaefsS5BHyjjgf4V4H4q0oEHaMhjyRz06Z/z&#10;+lAHx3q9s0ExDHg+nHH/ANf3qzol75Dog5xnjocY6Z/xrpfEum+TuBOCpI/D26c5+vWvP7d/ImOR&#10;ge+f89utAH014Wv2yvz4PPfoT/jX0d4Tu1Kplsjjv0/z26V8b+FL9S+5iATxgHpjHJzjpivpvwte&#10;h1XLDPH1OP8AOPTigD6g0S5Q4wcgf1616LYyBkHPc/5/CvFNAu0Kjacgfh29K9b02UEAKeD+XP8A&#10;KgDql5wGP8h+Of8AGpACAe5+nQe1RxHeg9+/8x05/wA81YCn8vf8ff8AKgD5F/aFux5SwAnLzRRD&#10;03YJx39OK7f4K6RC2nRXkz5kUAYC89fl+Y84781wnxe0ufxBrNpaRJvU3agnJABxgE9cn6V7J8Pf&#10;Ls4ZbVFBCE7ivGdmVGB/L8T1oA9KmtLKGQALg8nHJJY9Dj071zV5DLNc2hiiwgLluMY9SO3H9RXR&#10;J5ikucAhSxb1OOc5H179K5y+1FLWdB8xdLdnPbOT0A98UANe282F3k6beNuOcnj/AD+tV5NNDSht&#10;mcAEADuO35/rW5ozpdWkUjJxKqlsdc9xg9sng8dCa3IbJSHdjwTn8uh/x7UAfNnxNsYfsUyhDI6b&#10;Vxjjr8x/z718o3N0q6okeMrNO7bR0AjTdk/l26c+tfcPxSt3gsZfJwsrq23juBzkg8ACvhHVLlLW&#10;M3BI3fZp5eOcM7bOD2xngZ/rQB2PhK5B25PB56noeua+ivD9xwp6kEnge+Bn8vx4zXyh4QuyETBx&#10;jv7gf5zX0p4ZufNVOcnqBn8P05/z1APetJlDADPT26D1rsoVBUEHJP6dsV59o0vyKc4P6D8K7+0Y&#10;EDB9P0zQBbxnOO35/wCRUm3r6f5zT1Q4HPH16j8PfvTyuPm9aAK3l4z79vTPWmNGDk9z7fnmrgT8&#10;/wDD/PWkK55FAHNX0QwV6kfT8ecV5frtuSj55IBwcZ/X3/zzXsN3F8nQnGfxrzrW4CVIYcH1H09v&#10;8/hQB8KfGh1tbaVCcEr07/N+dfMum2qjYp+Xex+Yn07EcZ/zivoT47ShtRW3JypkwR3wO/fj9PrX&#10;IeCfDFre3sG4lig5yu70wR1oA+kvgvoq28MUzxNGCOu3HsCDx196+s76W18q3jAJI9T2UcdOK818&#10;E+HPsgg6l0UfezggdBjnH+c12OvTf2ewWUhE4Tp1LY49enQUAWri6NrYRbeCzFz3IL/5/lWg+oRW&#10;Wl43gbiWH0xz715jrniBJJUtohgBvL9j3GfoBVLxDrcUOmEu38OD8wzgYHXjrigClbag15qc8jSb&#10;tz7QoILc9wPQAfrXtOn3aloIYQTGqljg8jaMDPp1r5c0W8eS4mlUZ2Dr2Ejt0J9h/hX0v4fZmW5i&#10;Q/cMUCnHByASAe+fX/69AHf2MGy1QE/ORuPXqeSPpzVlox6cn2/+vU6qVUKOg/p6ClYZGByPxoAy&#10;LpPlIPA6ev8An/PSuB1mHKEADjr3/Hp2r0m6UFT2B9uv5+1cNq8eA5JyRzwB1J+uKAPnbxVb8ydC&#10;ec8de4r5c8XQrls8jvg9f8+v419Z+Koj85XkjJ6kfj/n+lfMfiyHJc5wDngjGST9OfwHNAHzFrEa&#10;rOV6EE9T1x2Pp7f5Fdf4VYCUKx/hAUYzj29v/rVzuuxFZSwB/qTn8fyx+FbPheTc6gjBP6gDr2xQ&#10;B9WeEWO9VHI+X1/Ovo7w8XIQuOeP84H+PvXzb4SGDFlsHjt6jgjrjP8AkYr6U8MKPLUtz+fr/X/H&#10;pQB6xpoYsCRnGOPbFddAOOOSf5g/pXJ6d2zz69v8+9dhbAlQc4+nSgDC8RX6abpk9wxxtVsfUc9f&#10;oK/E74/+LpPF3jua0t5N0Ns5jXvznnA9f/1V+pH7RHi8eGvCF46NhzGwHOOSCB/n/wDVX4qwtc63&#10;qs12TuMkhOc5ySc9eOP1oA7HwzorXU0NvCm5zn5hj/Of/wBVfpb8GPBD6Pp8d4yBWCj5u+cZ56/W&#10;vjb4V+GGl1aOViX2+nqQe/fP+e1fpp4Z08ab4fjhn/dsQHOfQDqfwoATUNU+w28qvybVd79fvOcK&#10;QfwqDw6oa8+3SEBggL8dWxgEfhXnfi3W5Y/PY4/0tg+PVU+7nvW34S1KVtOgeQbTMWkweWAI4HPv&#10;n+lAHs+n5ZxnlCwyfTnPH+Nee/ErUGtdNvbtGG+LKR5xlpJRsUD3AOa67Trv91vQYDZA55D9STji&#10;vn/4r6xdW9olu7YcK9yw6HcTtjJGep68fh6UAfPU2ybVDHGSyQBIlPXJT7x/PJ/XNe1eEIsFO4OM&#10;9/8A9eK8N0mPfMhIJJJ5z7j8f85r6C8KxZKMuQSBx0/Md6APbdDiPykjH+POa9Ds0AXpnp79q4nR&#10;YiwBIxt/n/X3/wAK9CtEZgOcHjt/n+lAGrEpwO5/mfT68ZqxtzjA6e+RSxKcDnB9MdfpVpUbHrn3&#10;HFAFULwcnj24+tMZSCS3OP1q4UxnjI/UfhUTL1HQ80Ac5fhmDccH24rzDXhtDbTjr7/5/GvUNT5B&#10;4z+deWeIHGCc+vHP+FAHgviVsSyZ5xz2wM9cfj6VwkSMGHAAGMH+uP8AIrtPETnzSmMnk+3t+H+R&#10;XJpH8yqB159OnQADt156d6ANe0dLO2e6c8orBfr0Gf59P0r4Y+PPjP8AtHV/sccm+K268ZBbHzV9&#10;TfEHxRB4f0KcuwDBCBzyXPp649OK/Nnxbq5vr6VseZLKxLNuHUetAHGxW1zreoCKEEqX4+nP+fSv&#10;1J/ZU+FRi2ahewAjJYE89OfwzXxH8G/BN14h1qCONOHcAd+TyCT7/wCea/cH4b+Erbwn4bggVArg&#10;bjnt6+np370AdLrc3kaathB8jEYXHsOlczDpwhtzdueUXpnq55OfX0qee5bULslDkFwV9lB4z9an&#10;1yRo1isoDzx6Hk9+36DpQBQ8NWKyNLdN0J28+3f6+tcH4osn8T+LFtI03RQFUHBxkHPfgmvWRJDo&#10;mjuxGDEuRjBJZs4x0z2FQeCdCM92LyYZ8s+Y3BwZW5/DAoA9C0PSk0vTIrZFAwozx3/yKsX4+Qk9&#10;D0FbPljHoPX/APVWLqLMqnsOff8Az+dAHneuE7WXoT/THXt7f5NeAeJW3F8ZweBnjnsP8K901+TC&#10;MSBn8eTxkDqK8C19zJO33Tk46c/hn65NAHHRwO0gVuAcnA7/AIdMD2/lXX6ZbnKc9O/cYOff9awo&#10;YizDjoD3B69/p/8AXzxXbaTCQyKxyOOPw4//AF0AekeH7Y7Rgckfl9fyr1vTIcYyOv8AX/61cPoF&#10;tkoQc9OMex+leoafAABxyMc+lAGzDH8ueox+fpUrqec9v6VOkXyj/PH9KHU8kHB/z7UAZ5Tr3/w/&#10;z0puzKjnJFXCp64xn69M01l3Y9eePX6Y/lQBUCH8vpSFcYPT/OBVtk/iAwf84/w/yaq3Uot4mmY4&#10;CAk/lQBxvi/xBaeHdKmvLlwoRGPOew9fevwi/aV+LN54w8Q3NnFKTBG5zluCc9Mf07nivuf9rX40&#10;w6TZTaRYT5kIKhUPr+PNfjLrmqXOoXkkspJMrEnnr05NAGPcO9w/B3k44r6E+CXwsvfFetxLJAWi&#10;3BiT2wfx/CvLfBHhS713U4rZELFmG7+LjPX8M9+a/aP4C/Cm18L6Mmo3MWJWA2kjr1yTx0/zigD3&#10;D4b+EtM8H6JFEiBXjA6Dgn9a9Gsw2o3wByEPzN2HsM1xs98rF7eI8INoHHLdD9MV3miW/wBmtlY4&#10;Luo/xzz70AdSymXy7VflGefQV5l42vfNlTR7MbkTmXHdugFeg3d8mj6Y16RulJ2oM/eJ9Pp9a4Dw&#10;tpU2q6sbu4y8cRYknux98fXr6dOeADu/Bnh5NLslldf303zMe+D0APpXeMhCkL/kdOeeaW2iwg4w&#10;B+H5VO6cd+fbNAGa6nrim7BkDB5/X0/wq2yYOc4H9Px/z/QVduOP1/z1oAqmM4+v4YH+elN2Egfj&#10;75q4U6Hv+mPrTcdif5dD1oAqlecdP896z7tlVCOxHr7f41rOOMkVzGqy4U/jg8D9KAOL1u4wjEHG&#10;c/ia8J8T3rFW9AOg+n4/5xXqfiG7Qo+TgjPHTk9K8K1258xyCeOOeuAf/r8Hj8KAOTaIyTltmd/4&#10;Zx146D6V1Wm2hZwcEkng9fofY9v/AK1ZVtDFvDdSx/L1/D3/AAxXdaZa7yNpyDj2/H8MUAdhoNh8&#10;6cZxjA/n9PQ4r2PSbUYGBzxwAP1ri9DsPmRsYHPUe55/pXrGmWu1QMYBPbv/AJ+vpQBqWdvgYAGB&#10;/TtWgykKRjgZP/1vzqeCMKP84/CiTp1xn/J9KAMxgeXHb/PSuU8Ta7ZaFp013dSBVjUtyccAc+v1&#10;rotTvoLK3eaR9oUdSfT34r8v/wBq34+x6dBPpGmTAvyMKw68+/bgfnxxQB4b+1N8fZNWnm0XSbgk&#10;D720nI9vQGvzW1G8kubhpHJYkgdev+TWv4h1qfVLqWedzI8pLZz1J6n8ff8ACsawt5r64VY1L5Pv&#10;+vp/+qgCbRtBudVuljgU/MwBI549K+8fgr8KWSG3nli7g9AQfpn0B/GuZ+DPwya7ljurmI7OCeMk&#10;Efh2x/jzX6Q+DfClvp1mkjRiNI144xhe4/z049aAM2y0yx8MaYbqXCEr6YAx1x9a+ePEniK48Sav&#10;hG/cISI1/Dv3yevPt6V6r8UPEDSSDTLF8IvyufQc9fWuB+HnhGXxLrqFAwhi5LdgueSPfsM+1AH0&#10;R8FfCojiXVryP9zEcjvvl/8ArDqR3r1TxXr8uozPo9mdyBv3jKQfquf8+9Z97fr4e0mDTNPXZIV2&#10;xgHlVwPmJH6e9ZGkaezuC53lslm6kk9yfX9O+aAOk0LTcYRUwB+nT0/WvXtJs9qJkYPH5/59q53Q&#10;tOVFDKOTjt7f5+temWFsAFI56f5PWgC9aQfLj/PWtIpxk/5GOtSRRBR6GnsBx2/qKAKMiljnqRTN&#10;h4GOPrVnb6nk9v6Zp2zByBx/9b/GgCmEyPf+nfgUpTJ6ZI55/wA8d6tGMcKv/wCv/PtSbB1zkUAU&#10;2j5z2Hr7/nQY8A5GB2q2ynPPOf8AOKgmZUU56+3v6UAZN3JtXk4A/T2wK4HV7zYT7+/Qd8V0+p3P&#10;Xnp/k15Pr2ogKcHgY7jrQBxmu34LPubIGe+Mdc/4DvXl13I80pJ6c8j69P8APSug1a88xzg5zkEc&#10;fme3IrLhgZsY5Bxkepx/X8v6gDrO23EfLn9OMc/1rv8ASdNBYADAHX8+n41n6ZYKdm1clunvz3Pr&#10;/wDrr1HQ9LGA2MD/AOt/n9aANfR9N2KrbeDg4+v513lpbrDEGkAAXH456n8Kr2NokUQwMYx6dhXl&#10;/wAUfifpXgvSpWknUSBcgZA/TP8AnvQBl/Fn4q6b4P0ydTOqyhSfoR61+Kfxr+Ml34x1Sfy5ibck&#10;nuM579s5q98c/jZf+L9VuUSfEKuR149uM/n2r471LVJrmV9hyfrnjufxOaAIdT1MzuyK28nPAz16&#10;9f8AJra8JeFr7W7xFWLdnHp+X+e1N8LeFbjW72KNE3EnI6nr17dh6V+kXwI+Bj3LW8ksRUDBYlc4&#10;5HTjH/1qANz9n74AT3dxb3N1BiIYYnAz9BX63+BvBdloNhFDFGAQBk9OlZHw/wDAtvoVhEiIFCqP&#10;bAx+tej396tqotYPmY4XA55NACSjz5Rb2wyeOR24rp8waLZ8Y81h+XqaoaTBHYW73FyQXPP0z6Vn&#10;XRfUJy7/AHFIx7/57UAYhgl1G5N1cn5QflGTz7kVckIiHA9cD8avlVT3H4VhX10FBwcD+Q/z1oAw&#10;9TusA44IzivNNd1JUByeueMV0OuX4UMF6nPPt/n0ryPWr8MTzk9sfy4oAwdVvjKc7sE/59/Xmuej&#10;hdm+UNz+P49varL5ll+9j69/179K2bGzDsMLkcZz6jjjPOP/ANXWgCXTrLLfMP5DH6+uK9E0bS2Y&#10;jAwT1wMVR0nTd+No4/DHfj1/Dt+NesaTpnlAZB/HGeP8aALemaaqqo24AB/PrXYWtsBgdx7fjkdK&#10;S0tvlBxk9D+HpitlE2oMj1/z2/CgBgjRRyOBUbL8xPUn9eetWyvp05Hb9KiZcZBGf/r/AK0AVPLz&#10;nrnr+FNMfT/9WKt7CRyOmP8APFKyrg5HP8qAKZQY9z+XH+fWjy89+uKubP4cc/r+AFG3qwGRz/np&#10;QBT8s9hjH9PWlCED5Rgj/PWrQXp+h/z/AJ/nSCMknAyD9MUAVNpHuPb/ACaYV46Z/l/PrV5k3AHH&#10;6gdP5/j/AFqlcMIgcnAGfw9R26+uKAKVzKEjPPArjNSvsBjnOP8AP5Voane7d5HGB/Pt1rzrVtQY&#10;kqh9O+B+n+FAGXqt+zFhnocf59f/ANVcuQZZBkZB79vqBntVyZjLlg2efr36DHNPj2hizHABP4+4&#10;/wA+1ABDbgZYDr/U447VoqIIIjPMwVE7/T/PSqdxe21jAbq7fZEgySTgcc88c/h6dK+Jvjx+0Za6&#10;bbvo+iyEEE5wRuPuefx9u9AHbfG/9oLSvDNlPp2lXAMpUjjljxwO4xyM/nX5R+PfHl/4jvZLm8lL&#10;ZzgHke3bv71j+LvG13rN3JPfSlzJ79Dn0z05/TvXkeoapdXsmI88E9M9T09frQBDf6g8rMqtwSf8&#10;962/DXg+/wBfvUjiQlWIHTrn8uvtW/4H8Aal4ivEWOIupPQDnnnk/wBOvWv1U+Af7Mrt5F3ewYQY&#10;YZHXjPT3oA8p+BX7N11fSW9zcW2VDc8fL06Ae/av1V8CfDPTvCenxqkSh1wx4Awf8j+deheF/Aun&#10;+HLFFgiVdijGO3FY/i7xIlmr2Nn87vxx3JzwPf2oA4/xn4kt9Pga2tnzI3y/L1J9B71z/gT4cXWt&#10;X413W49secxxsM4HXPI656V2PhD4fy6ldrretjJzuVD0Hvgjr1r361tI7eJYY12hR/n65oAz7Kwt&#10;7KJYoBtAHbrnuau+Wv8Ad6Zq35eD0zmm7cDBOMf1oArbB90jg+3f/wCvSlDg8evf+tTsuBSiM+nW&#10;gCp5Y/z+n/16cU579KtFMZ4xUEo2/h70AVmwDkng/wBOf1rIu7lI8rnn/OPyqW8ulQHnA4/+tXF6&#10;jfgAgHk9fp/SgCHUr8EZBHJ/M4/H8/8A61cRdXJLHvnP+c1Le3hkYckZ9uB/9bntVe1tPOdSw4b8&#10;P6UAOitwzCRhgHHGD7cdf8K6G0sSFxjr+QH6VNa2u0bD7e/b0+n+e9dJa2ZPue/egCC2teQQOTg+&#10;v05/xro7SyOQSMk/55/GrNpZqQAR09v/AK9dNb2nRiMe3egCrbWagfL29q10hwvTj/CrEcIOMLjF&#10;K7KoKnp/SgCpK3lDg/1IrLlJc+v41Zmcls4wcf5/PmoNuf8AOaAKhXJ55600KSR357f561c8sN1H&#10;H9D7UFD0HP8AKgCqFznjOf8AIqTb8v8An9alCcEduPwx2p+w4xjGTQB//9T3pLh0OMseMcnn1A/A&#10;/hWxb6i5ILMGB9z+h9Kry2hw3yYHOeOD9DWbLFJCMpwM/l9eR3oA7621IHAz146dO+B9K3Yrt2AB&#10;PH17f0zXlUN48Z2gZ74PPPp9cevSt601Enbk8j1x1+uf896APUoLrkfN26Z71pxXAb5m/r6Y/wA/&#10;5Nef22oLwBnB9v8APX+tb8F5n5ck5x16fTFAHYJIhPPJPr6dh61MADnB5P4VgQznPXIOc8dP89a0&#10;45cnHbn19PagDH12wNxC7oMnBB9enB/Cvnjxn4Q/tPTp5bvhwpBGeo46Dn0r6nO2QMjdCCOv4da8&#10;28S6cY3L5yp4Y9tpzgn6UAfg78efhzJouoz3USZAyc+nPTHuenWvlDLW8m8Z+Vs+ufXPrX7YfHj4&#10;ZW2qabcSxfPOEbCgdVr8ffHHh9/DuqS2rnjfkdefTAoA3dH1VLzTDajkkY3HIwM9uvOK5G6vpbK+&#10;dJD8pPvzj17YNZNhevA2c4ViQRyCu769e39arayxl23AOe3HOMep9aANO4vxcBhuALe57f5/xrmT&#10;K8cp3Ekg5zxz+VVRI6N1p/D5ycHn+XI/woA2LfUxG6MQRjrj9SK/Q79kf42DQtVi0m4nxG+PU5Ge&#10;mP8AD8e1fmuM9M5H1rsPCfiC68O6pBfQEo0bBhjjp68Hg/l60Af1daDqltq9hFfW771dQ2en8u/f&#10;mt7bkAD3z9cdh/k18M/snfF+38XaDb6bLKDKF/vZOe4Ix/L6190ICVzjJxnHOefbv0oAVfvbQcEH&#10;8Pap43YDjOeff04PWou+3v2x/X1p4XBwR/n6UAaCSDPXp07d6nC7hyP8/wCcVmjIBz04/KrkMpA+&#10;bj+ufr70ANlgU4A6f4+1Z81pkEYwD36cD/PWtzCuvT/9fv8AjSPGGI7j9OuO30/z0oA4me0A6Dke&#10;2PwrBu7DKlkGCf0/z7Yr0Wa1B6jn6YrFubTk5zgjnn8/yoA8tvbCQpujGHX5l/Dtj0I/Crej28E1&#10;vNZhMkqWXPPyMORj/ZP/ANaurnszngYPp6elclNHdadexNbnYC2/PcA8MMH35HP6c0Aflt+1l8JH&#10;0nVX1OCLeH3uVUYwv94Hjpn+dfmpq1hLbXLqyYHfuR6D8a/pF+N3w+0/X/C7XigO6oxGerAjJHv0&#10;9K/Bv4v+Ebjw/rbxW6FomYkZGOnOfw6ev5UAfNepQkMWVcYODx0PoR/WsdwOw9K7C8tGOzzuA/oe&#10;ueoPuK5ueAqNwBABIz6+1AFHJz0xSKRwDzn8KQkZ60/GTuPGKALVndPY3UV1AcPGwYfUfSv3g/Yl&#10;+NEHiPQINGupwXPG3OSHUHPr1r8F89/Wvpr9mD4l3PgLxxbxmTbBcuucn5c9vp7GgD+naJtyjacE&#10;n1/WrCgEAnkkD6AY7en415/4J8RxeIdCtNRQgmVRnnv+Fd7DIpwDyT/n+n0oAl2HPPbr/wDro2ls&#10;En36f57VNxjIGQeP/rU/bnAxzQBVKNkdgB7n35Hf/OKftAPAwP8A6/v3qwQCeef6/Q0nPTGenv7/&#10;AOf/ANVAEIXkY4U/pQUXstTsuc9wP89KTaxJ57e3+cUAUbi2jnieBh8rg9BjnHSuQs4fJnlglG1J&#10;wQR/00XjJ+oHP+Fd6F47cdRjH19K43xFZzLKJoGxv+YYHcDBwPSgD5j+O3w9i13Rry4jgG5QXwOr&#10;BupBHT3xX4R/ErQp9J124R4DEXZmBYc8nkAGv6ZtS0g6lp6fKZg69+h45UD29K/Gb9qLwUdP1W5n&#10;S2UyRMSWb+FHPI+ucfr7UAfnHPLJa/vNu4KxU9cYxkfT6/WufuXE0pkHGfbjj/OK67VRJJ5kZIJG&#10;R0IwBnt+nNchtJbpnHv7HmgCPYw+fpj9cilUEscHn3HtT5A2AOhGB/8AWqJT/T+frQBL91gfToeu&#10;fSvvn9mTxygij0u4fgHYc5PXv+dfAbdxnJ4/KvT/AIWeJJtA8QQsJNqSsB+Xt/8AXoA/be1uFwkg&#10;PDDqePy+mOoro7K+xgkkHP8AT8+MV5h4M1aPW9GhuVbOV5xz0HJ7j/J+ldiC0TKDkfl+BH9OKAPW&#10;dL1ZQw5wD1wSB/n1r0PTdTBC5bOcDjofTt6d6+f7O8dCFJwR+mcf5ya7nTNUEYyW49++Rn8PpQB7&#10;9ZXu5QQckY710tvMrAEnjP8An868k0zVFbDK2Ceucceo9q7iyvlYDJyBxQB26srAMev+f8anUc7c&#10;fr3rItZy2D0Na0bBwOcj+WO/SgDI12386xLLwyHd0ycHqP8A9VcloVslxYTWt2xJjZlIzlwp6Eem&#10;fWvSJYxLC0bjAbj8x6//AFq4GzZtP1UQquRMNmT2ZTxnvyP/ANfegD4h/aE8HXDWs16kGTbkso5K&#10;nI4J9/8APevyP8WaV9l1KZN2RFIecDnafQdv1r9//jNp5v8ARJ1ZG4U7gvB6cH8D6V+JfxW8L3Gn&#10;6jcqBh0O4DPLHk4J6+/P4DmgDzE2kTaUZCNxQ9DjHzHAOcV51dW7qxU8hGbp/PJ7e3Q+ldvaXawW&#10;JWdssMAAtgls9Md/x/XrXOPtl3M3KfeA77STigDOswXiKkHAzznGefbpj0q5alMkyDJHGD04649e&#10;egxSqiCM5IBH0yT6HmqJl8qQsTnGevU9uD6+vGaAPYPhRqyaF40s5c7FmOw7ffr+IGeP/r1+2WgK&#10;mt+HbO/U7zJGqk+pHXPT0/xr8EdP1Awzw3SfI8Th85B+ZTkEfz9q/cL9nbWYvEfg1IgQSFWX6h+v&#10;Hb3/AJUAWdY0lmDZGRkduBz26/lXmWraVsUhhkHlfwOM/h3/AFr6g1fSQwJcYHPf8O3+ff18q1jR&#10;hlsKGxn06ev19KAPBpbdot3HC9hjqP8A9Xep7W7aFxlskdx6/jXQ6ppxh3pge38sdP8APHrXJyws&#10;p3KCD0z9D7c/jQB6LpepncuWAJx3zg579MDrXqmhasoK44J+nB9cdB9ea+drO58snccg4H19OfSu&#10;/wBH1Eq6KZOOxz0Hfnn/AD3oA+ndMv8AzF35wzevv3/DArQ0KS7bU0s7ZtxMu1QOEDk5IPrnr6V5&#10;bo2qOQpLZJwefy57969H8Nan9mv7jYMFykoPU5U4JHXHXntQBva/aRNayJLEwErSBgQB8wHTB5HH&#10;Y+1fln8btFntdceQoS4ZgFycYOe/t09+a/XjxC0DXEkk58xnaOQEc5Lfex2J6cV+dP7StiReSXME&#10;BBKufmb5gA3GR9PXj3oA/K3xxEbfUBkEk4zz6EjHf9K82nQhiD8ozx1/En8+K9v+I9gCYrpRyXBz&#10;6KRgA9Mcg/l1rxWdHPyuMjIXg556gE8/TmgDFkRDIFwMdO+P/wBfeo51IULyh/lj+dX5YwJSpYAA&#10;HnPcduO/bPp1qWa3XacliTtOB0xjnnH+fagBnhXUbqx17T71NymCZW6kY2njpx071/Sj+z3qi638&#10;P7ZlbftIOexDAHOfSv5qNOaG0nEk/JAIwTz9fw+n+Ffv7+xR4nOueBre3ICEQr8nHVBjP0NAH1vq&#10;FoXBGOTn368cmvP9U04jcQM89ue/Pb2r2S4tlZRgcj/Dr+lclqOnjkEfkP6cGgD5o1/RlK7jwcnv&#10;/npXiGv6Ntydmcc/j+Oe/vX13rekqwfcOcd+fz7f/rrx7XtHBMiOvyj1PPH4dvagD5Su7QRM2BjB&#10;7fX+dFlciJtpPGcDgHB/yf0ru9d0ry5Thc4z9OvHt65Of51wMluVdhjpx1xxjP8An+tAHqmiakfk&#10;YMRn/PIIxXtegasWSNsnJx39+OwPvXyxpd+YmDls9BjPQ+uPb8frmvX/AA5qK7+GHJGef1zQB9W6&#10;NftIq98dfY59fX6V6Lp10COuScf5H618/aDqu7YOoI//AF+35AeuO1evaRckorHAHT65/wA44FAF&#10;y0ZV8QwMwyIbiUEZxkMoxkfy9OtX/FMVzNLCZBiA5jGThScnnHp/IVkxzJFrPnqN+yeNvX7644He&#10;um1qCTUrlHnGFjfcpJ+U/LzwPX1OaAPlnx1YSKfNjIPnggNngL2Ppz6dq/GX9oiNLPxTEXHmOA27&#10;03KTgAfj+tfuV8R7BlV2Y4WNS21Rk7cdz29zX4wftP6Zax35vFfcfMkIYHI9iCffn8/SgD491C5+&#10;1TpK4xGg24HOPXJ+orCupd7/ACkBcf06Dpx2q1PdPLhAAi9cYyeOOvb/ADis51JbDdBxQBahyUJx&#10;8ue3qf8APSvpv9mqUxfEG1JOMkrtH0PX8vwr5ntT+7BJxgg9Dx9cD8K95+BOoy6d8QNMlVtoZtrZ&#10;GRhvl49etAH9H2k2u/w5YNtwTCvH09fSuO1/Td4YFcrk+hHHHT/P0rv/AAGDd+DbCVssVQDJ6+3+&#10;FM1jTsgjGB057+59fwoA+TvEmlKA8gHJJ7Hn07fnXgOuWATfkEgZ4HfBGPfFfY/iHS+oxjP4c9iT&#10;XgHiPSkYMVQA9uvfPHr+lAHz4qmKYnHI74I75xwP0zXonh7UQJV3nB4H4d/x/pXMalZyROwPBJB9&#10;cevf8OvFV9MnNvKST0YEen09Of6UAfWPhrUwdoJyBwf/AK3r9a928P3ysowf1I64/wAK+R/DWp/d&#10;Oc5wP07/ANa+hvDV+GChWGGx0/mOf84oA7jxLtupfJbnJg6njhumOT29K7hLmx061gji2BnUZOCQ&#10;cnBx+Pr/ACzXml/Hc3uoH7KeUETgEEfdPQ/XjvXqj6JcxWsSzOqL8hAxkgkAkDB59AaAMG6SCSKX&#10;y9zHDAMRggE54PTnrj8K8Z8c6ZDZLeXc+DIFtOWO4s+SRjHfHGOnWvoSCxhkikkBYjKdcnJ7njp7&#10;4r5n+MsEssyNLd+TbPfQBo0+6xVSFOSeMDOR9c0Ac3pjRXF1HNbhSmAcjqTj5j1+7u4H9a9ss2+z&#10;2K7jyiDOT0Lfe+uM181aNqa232KC0Gy38xjkrkmNXI9ec/4CvdJp2OjvG2UZl8s84+8QWI4yOOAf&#10;8gAi0yNbjUzcu4yjM25ucb84G36de9OmuI5tUgW23Tlg37zOEAI6DuBxnHHtXJWVxFNqUe6Rh87M&#10;AoySNpAwOei8kV3WiW8AlgFvGzIY3HI6fN1OfryAPagDtb+wL2cYdRkr1Gfx56fSvEfFOnMN+Fx0&#10;HHUnP4HivqG7tBJZRqVwNgx/PPtXkviPTFMMgUZBz+nI/PqaAPiHxjpbAMoGR144/wA/5714LfQG&#10;CUgcEDtx9DkV9h+LtJJDsVyeegz9f/rV8x6/p4jldlxxnv07/wCP+eKAJvDt2Y5CpbJODjHp1PHb&#10;mvorwhqBJjCuSRgeoGPUnnPHH/6q+VtNuPs9wOcA4GM+/t0r3bwnqBIjYEAgeuM56Z7/AOfpQB9i&#10;+Gbtcx4PXHAPJP0/z7817TpVzuVQpyT+fuf6f/rr5s8LX+7YxbJK5x+mOn8j+Ve76LcFsY9fboR9&#10;fWgD1eydX4PbA9zWjL8sbMPQ1hadIfl5/wAnp9a2L9xFp9xLjOEbjPXj/PvQB8vavDLqPinTo2GV&#10;LyTENjpECxP54617T4O09lsDcygkTIrlcccnP58/5xXn9nblvEW50y8Fq2CeMea3OB3OB1/WvXtD&#10;h2WSSZwHGD6naevAxn8qANC7nkSGVI4/kK4BJxgk88+3bFeY34ivdVufNYF1RYwAegHLE47cH+Vd&#10;1q92Psj+Y+Mk43Dt34HP515rb30Kfb7lYio3B/mGGIx8qj6nkjnjFAHb6NOkjLEg2KuBgdlI4BHs&#10;P1r0ICNQMHgY4/w+h9K8i8IX0N1dtMgLF13ncSMEn3r1HzfMZADndz+HOcUAeJfGiTy9JaKIZDJI&#10;CTjPTI9+vH4V+evjS6a2guEl4KQwRj2LtnGP1HtX398ZLlYbCMO6g+XK5QH5iX+VQcZPfgev6fnB&#10;8ULl45niC4DzxrzjkIhIOOmOnfpjIzQB0XhG7JZVznHfHTHSvprwnd8IjHJHPPI/D1/xr488JXL5&#10;TcxyD69eMcA19PeE7vhSTj14IH4df/1fSgD6e0Kbci5P19fbn869M06QkLnr/k15B4emEm0n5QMd&#10;u3+f8969X0xzwf8AP0/l+tAHTqOgAx36mnhSe3J/z3oiUt26d6sYIxxj0/SgCEIc9OP1GOvWgqBz&#10;1H5elWduR068c+/6mk25JwM5/UZ9KAMq4j3Z/wA/5xXn3iEBIHkbgKvv26+telTx/Kw5P0/pXlvj&#10;mQ22i3Dg4LLtB7Ddjn2oA/OP4mTJqnjBoppAiKPmHHUng/56969X+EeiyvOk1tDxgMT/AHk698AZ&#10;6YryOXTV1jxheXskuIy7DGOTs+Xj8RX2D8M9O8qwii2tuUDHoRxQB714W02OG2MjJkcdfXrg+leV&#10;+MtVt7jV0iLDYsjOTnP3BznPTPNe4pG1tpTSlSMqW5wuOPUivivxzrAh1O7nMoBhhYEA4B3k5wD+&#10;v6UAUb7xD9v14Ij4hEuTjPpyQeeufxrH8beJ4rW1AWTdt5bIwc8YH/1vp1rzPTNbzdTOeIosMfYD&#10;oPc/TFc7rOqy6neqCRs3s7E/Xjnp/kCgD3jwJeLOsCyqSry7zkDB2jIBH+H/AOv7B8ExNLb20zjJ&#10;laWfPUEfdXnP5fpXwh4Eu2kuJVgf95GoLf8AXRuh9+OBjvn0r9EPCNkLOzSJRkQRxxgemFyf1oA6&#10;3b6cj9KCAOn8sfSrKpgHgkHHTtT2UHnH+NAGXOuUbjp/Me3tXD6qhIbj0/yK9ClGAQ2foPSuO1SH&#10;h2UZx/gO+KAPn/xTb4DFOx//AFZNfMPi+3y7rs5BJBBJ6dc/59a+tfFFsVSQkjt/j1/z9BXzN4ut&#10;+ZCQTyec9fp/9agD5J8RRMs7j0z6Dn3qx4bCLOgBxkkA+oPUnv8A5/CtHxTCqsZAMEd/Yccf1/Wq&#10;XhldswYDjjr2HbJzzQB9WeEJAyqp6jn16jjjPof/ANdfSPhwARR8YJ9sdB0zXzL4OOQnbCjt0+n6&#10;V9O+HWyqjGSe/wBB7dqAPWtMO5Qwyc/r/wDqrrkcRQNI4wACfyrl9KQhEHXP4fl+fp+NZnj7xTb+&#10;F/DV5fS5ZkichV78evY5oA/Oz9sbx1NcTpoFrKD5rbmGT0HT+ea+PPCmjTyyLgYJIAGO56nP1/8A&#10;r10PjzxNdeP/ABjPqrxYQsQinqCD07+v6V6/8L/Blzqmr2scUe5Y2Uk9jnrzigD6w+CXw/jsrCGW&#10;RQzOd2eCVOO/419C+ILqLTrN1fhnOzGc/L3x9P5VZ8LaHbaDoyu5+Zhj8umf8/WvB/id4unt7q6S&#10;AlDYIM9Od3f3x3xQBx3i3WvtGqW+mo5JeTyyR1weTz9Oee1ekaRdLEkEKnDx7Vx7DoBXyloWrPqW&#10;vvqE7ZRBuQE+uCfr+PSvoLwdcNqOsxuTkjnHbCjLE4/rQB9KadE1vp1vHIfnkbDc45Y/4dfbrXyZ&#10;8VNW/tDU3IIJkcqPeOLhcg9Ocnjrwa+nNW1A22lTTbvmCgR88B5COD9Bz0+nNfGHiS6a91SaQHCD&#10;5U/3R0yf1/xoAzNJhJu05wSeP04+lfRXhaM4TccjHPbFeC6FHi5Uqu4ZH68dMfT/ADzX0R4XhO30&#10;549h6UAezaJE3lKD0/wrvrSM9uCRnOc4rkdHixGoC5HHvz/T1/Su6tF+UY6H8KANCKMEDjt3P6f/&#10;AK6uBVIOB+Zp0EfA4x+dTlMD1AoAq7cZyM/1/wAagdDg5/p+NXyhPA6D+Q9KgmT5TzwP0z2oA4/V&#10;B1xyR+Y/KvJfEbYXeT0yK9b1bCht3v34/GvIPEbEK2MjGfw9OP6/yoA8C17/AFhxg4zkZIz0xk96&#10;5aSYW6PO2BsUkZ/vHjH+NdRruUdnc8DJHf3549uP/r5rwfx34oXSLOXBAMa7hnByzD5QfXHt0oA8&#10;U+NfiY3kv2C1fCRZ3NnjcfX/APV618mWtvLqGpBAN5JA78545+n412vi7WJr1pZ3JDS5+XI3Akjk&#10;Z/KvQ/gR8Op/FHiCHzkzGzLuPPrn0/z2oA+1f2V/hROn2bVZINgU5buABzn9a+5PFN82nWq2kbgN&#10;PlMew7+2fWrPg3QbPwb4WghiURkqM9uOteW6vraa3qM8gPCt5S8/wjGSPqTj+tAHaeH4VWF7hjwi&#10;fLnnngA8f5+tNglW/wBRDk7lXOcj05JzVC81WPSNIweHZQOOBkgY/KqPhOYTwtcueOWf/A+/GKAO&#10;v1KJ729trbGYrUG4kHbOf3a+mCTnFetaFpY0/To4sYY/Mx9WPJB/z2rk/DGlyzzi5uBgsfNkBB5z&#10;/q1z7CvTljwB2I9u3vzQBSkXCnj+nbrXL6s2FODyMe1ddOBtOBgY/wA+lcVqxADY9Prj9aAPK/Ek&#10;gAZMcDOfXHf/ABrwrVn3ztk7iTxx3xznB+tezeJHyGbqcdM9M9Mf5NeMXm15X45BA46+nPHA/wA9&#10;aAILKMSOAgyR7H/P/wCqvQNCtjJMuTjPTnOOen41yFhFuYNkZ449M9c8Y5NeoeHrQuy/Lgn16cH1&#10;70Aen6JblVUDqPz+h6V6RYR4C54PpgVx2l27Db6rx2r0Ozi2oPfH8+nHtQBb28c9+etROmT05P8A&#10;n9Ks4wD3x6f560x1B7ZAx+X/ANegCmUPPOB/Kk28jng9c1bKcZA/n1qNlHOOp96AKZGCef59a8G+&#10;NXxCsvBvhy5lklCSbGxk4zx/n+Veza5qcGlafJdzvtEa55P4/wCea/E79rT4yTeI9YudGspsxIzL&#10;17f569/pQB8kfFv4g3vjLX7i+lkZkJO0eo7fj6/hXiFtBd6lexpArAt8o78Z6k+vp7c9K2btjcMV&#10;A5c+mT1645HQ+tfQvwL+FN94s1yBmjBiLKcZ6jIzj/P4UAfS37LHwSnvrmLVr6LESBTuPfkZ9hmv&#10;0h1m/tdFtFtLdgCflUdPx49Kj8M+H9O+H3heKBUCMkYye5IXBJz0x/n1rwTxX4sa4n83fkucKPQd&#10;Bn6+1AHqvhe7/tS9Jc5WAk98n3zmvdtPK3M0aJwoz3HAA549+a+ffBKm1sUdz87gMfx9+/1r3Cy8&#10;y00+PzDslmyWbrsX1yP8/SgCDxHeSajNHb2oyFYpEOeuOWx+Nd/4f0mPTrKO3jHIxuPcnua4jw7a&#10;rf3Z1KQHYMrFn07k/X/69euWEJ4I5PP0oAuRqQo9vwpWHJBPH09atBPlGBx/jUTJyePb/GgCqVyC&#10;Rx9OaTZg7j7VZZQeMYPf/wCvShOOmaAKpQ5+Xp6/z4pmF78Z9+3tV0xseMZJqFkKnOMn2H+fSgDM&#10;ugFBPTHv+dcNrM2Adx55/wA/pXX374Rx2Hv/AJ9a8z1y5+Q84A+vPpQB5X4ovB5T88Y7A85456f5&#10;zXj0zSXEocc9uuBwfb8673xHdiQuoOSR69f61x8EGSN3GMckcDn269eelAFyxttx2oMEHHX8+On1&#10;r0/QbL5g5HOQM+x/z/nmuW0u1YyJkEke3PT0+tevaBp/CtjA44x6fp+tAHYaNZHau0c/4f1r0Wyg&#10;K7eOB/X+lY2mWm3AA6Y/kK623iyMent+lAC8AY9eaz7mYQRl2IAGTV+YhcknAHJ/z/Svmj45fFnT&#10;/BGgzO86rMFbapI9Bg44/P1oA8f/AGl/jrp/hLR57K1uAZyCvB6EjIH1r8LPH/ji/wDFurXF5O5Y&#10;MzdyeCe3t16fzFdz8a/ihfeN9bmmeQmBWIAB4J9cev8AI188FmmlKp8xBGD6Z4GMdsg+/wDOgC/a&#10;2015KEiHJwME+3XP17V9V/CP4Xz6jcRO8BYkgsT7Ht6/4e9cL8JvAtzrF9EzJw3t8uOM1+s/wp+G&#10;dvpVhEzQ4kxzjJ4Pt749u3NAF/4c/DoWsUUUcXrkkY/lz+FereLWj0HSTAjbSAeR/kfh+Fen6bpC&#10;aVYvdONg+nQdB2P5/wD6q+cfihrEs0jnGSxCRr13HpnHHt/noAfN3iI3Gq6r/Z9uS8s7An2z05r6&#10;X8FaTZeEtEVyAH/jIxmR8ZC/QHv6VwngXwULWWXW78jzSu4ux+7x6e2cDrXfmU30qKBshhyEz9eS&#10;eOp96ANG1W4v7p7y55d/0HYV6doGnA7OMfrj1H0+lcxotjn+DIJHX275r2LRNNEahcAH/Zx2P+f8&#10;5oA39KsioCleB1z6dK7e0gwAAPT0qlp9ptUcHJI/ya6SGEhQ3r+OMd6AIWQAAY6nt05qNlB4Parb&#10;Acgc5qMIT06j/wCtz/8AXoAq7O1KFI5xjGeKslQOW6UFD2/+t159OlAFUqPTP+P0ppj6nof889qt&#10;7T256fjSFcZ9f89aAKTDC9OfWsDUZ9oYdBx19xW5dybRwcVw+qXaoDk/z/zxQByus36plSc/4d68&#10;X12+3OzZyf047jH511+v3wXeAeT+Ocj/AD3ryu8kM0x2g4BAOPQ9/wDCgDKMbyOxbB/+v3xzjrW5&#10;YWbNjcMk5yD2P41Fb2pZtgBHuM5x9Pp713ekab5hG5ev+fegDW0bS2baxTGf6V6ppdgIkBI6dsYB&#10;Hb/9VZuj6YyojsvA/l39ay/HvjvSvBOkSXFzKFZVOMH09PbNAGf8R/iLpPgrSpJZZVWRVJAPsPWv&#10;xU+Pfx1u/Fep3FtDPmAE52k8+oI/TjtV39oP4+3fizV57W1n224Zsjd26enc/wAq+FtW1aS4kbnc&#10;ST19PTnH4e/50AJqmpvc3OByep4J6+nX1+tbnhfw7d63dr5MRk347Hjn/P8Ak1S8M+GLvXb0LEhb&#10;LAc9M8d/yr9DPg98GhbrA8sQLMV3McYGR+f0z/KgC/8ABb4MmV4Hmt8kAHJ5/Cv1V+GngmHR7eML&#10;GEAA6AZ+uK434c+C7XS7WECIKe/vj0/zivfWvrTSbQnoQMAcf5/HpQBv32r2+nW3kJgynjgev+ea&#10;oaTD5p+3XRyWwf8AHH9K46x87VboTuPlz3z+XpXp9hYkIFYYUdvWgC05kuj83CDHHan7dnToMe1X&#10;Au0ADiqdzL5a+n+OP89qAMy6n2oea4HWL8AOg4/x/wA4rb1S9wCARk/pwcV5TrepDLZPPHuMn1oA&#10;5/WdSA3KGOT09zjJ/wD1fSvOLiR5nLRHg+w4yK09QuDKzc4J44OT+QxjPtVa1tSzAMM9Bk5H5cen&#10;T/61ADLKz8zkrkjsfTvj8/8A61dtpWmlyEHI/Hp6cdfamaZYCQqNmScnPp7dv516To2lKADjkfUj&#10;6YoAuaPpeMDZn+nt+lei2FiEAyM5x+n9etRafYbVGR09v8/jXW21sEGMc+g6igCOG3VR0/Gpyucc&#10;9KuGMKvA4/n/APXqMxH1x/n8KAKxTP1H/wCumbOhxwfT/CrO324p3llug49c0AU9oB44B/SkCYAw&#10;cgVbMeBk/wCBNJ1OPT/9fvQBW2jgjj8+aQr/AJIq4EABBH+c/wCf8aYV6jFAFbZgDnilK5x6nirB&#10;UgdM4/rVaV9ozjGO39aAKkz+XGe5598/5xXJ6lfBQdzZH+RV/Ubwp/Fgj9fQivO9W1A8qp6c470A&#10;Z2r35yV6dv16Zrh7iVpHIbgf/X61bup2ly2Sf6/X/wDX/Q1mu2Msecfz7epz7/45oARQqDLj+n9f&#10;0qnqerWOkWsl3eOESMdWOMY9Pf6Vz+v+KNP0G0lvL6VY1QE857dh6+h/yT+dPxu/aEuNVnl03TH2&#10;xIxVcH2/H6jnNAHbfHb9ocss+jaLMQo3KSvoepz/AJ/Cvzj8ReJrm/le6nmZ5HJI5PX8OvWqviDx&#10;G1zNIxO92brnOece3r29PSuLQXOpuiRhnUHBxngf/WoArSyyXk5CDfnueOpz2/I1618PvhhqfiC9&#10;i227SK7Dr2Getdt8MfhJe6/dwl4d5ODjbzz04z/+qv2L+AP7N1tpNtDfanbBWODtK9Px9qAPNv2f&#10;P2afIW2u9QtggGCeAcnqDg/1x+lfph4f8K2Oh2ccEMYQJ9Bx6mun0Pw1aaTZqiR7Ag//AFVz/ibV&#10;ygNnZ8luOO57AYoA5PxV4hEIFnZjc7/KMc5PHA79O/8A9esrwv4OeaU6prCbpSdygjO30x1x9a6n&#10;QPCzGX+0L8bpG5A7AHPH6c16AkCqNgGAOPp+lAGbDbRxRqqjAUce1WPK4BJ7Z6f4Vb2YHPQcUbRx&#10;kc/higCm0YPPb6UzyxtPGBV8L0OOT703aACAOB3/AMigCmU9zz/k/nTGUHkDBH1/PFXio6dj/Wq0&#10;uFzu4Iz+tAFRmCkjPH0/EVi3l35YIzz/AJzVm8uvLzzyP89x3rh9R1EAsAelAEWpXwXcAQ2Pf1/l&#10;1rhry6MpcKcjipru7MxznB/Dnn/PTNVooCSCwIIPT2x/nrQBUigZh8x5bqff047duldHaWnHTJ55&#10;p9rZbtvHT2P5109pZgFcLknv/n3oAS0tCcAD1+nr/WuptLQYBYZIxj3pbKw6ZHB/DggduK6y0s+A&#10;2Mj160AV7Wz2jkdMduv+NbaQkLkkAVNHblQM8kZ/yKWR9oK9M9/X6dfyoArysq52jH9azpCW78Hr&#10;6Yq1Jluev+I7fjUXl54+nPT/ADigCmEHPc85pBH19/TOPwq5t9uv+f8APNGzPOOn4UAVNmeTyev1&#10;/wD10CPJAx+P0q7s68cf1+lIY+v4fTNAFJUJHPHT2pRHxhhgeo9qslcg8Ek9qftHUjigD//V+spb&#10;LLE7Rk/jyfyrOezwpJXj8Dmu+ksyAW/p0+pNZk1lntgH2/L07/hQBwMtiB8yAH8P8f6VSMUiNyMg&#10;5A74x36/l2rvnsSWGDyfWs6eyVgQQQDwRnnH0oA5lLySEgdScD/Jx/n8K3bXU1BDg8n6A9f8/T8a&#10;z7iwKjg9e/0xz0HPp/8ArrOWKWIgMeBjj2746UAekWepK2F3ZJ557/TH+fpXQW92CASfqOv+FeTW&#10;l28eBnJ5B59+n4ev510dpqGANxyMfifwHfnJoA9OhuVzjPP+etV9Vto721KhcnGPqPT6e1c7bajk&#10;gM3C47dMetb0V2rHAYEHHXv3oA8K1rQ4JxPYTDLICRkclcd8fWvyq/aS+E7Wt5LfWEDOjk4xjp/X&#10;pX7JeJbB4H+1W4zg5zjt3HH1yPWvlH4qaJBr9jPFs3mVdyHgYYe/oeOvv9KAPwqvLSWycxz/ACsO&#10;owPyP45rJvZWbEZ4UAevYf55r374o+BbrRNTmDRHaXPY9ieeg6+teI3NqpUny+RwfwPX9enegDmi&#10;etIH5yTxUsgCZBHNV9zZ4GPx4xQBbDKAPXrzVjzOAP8AEHH/ANbFZpO3vVxGJA7AUAfW37M3xbuf&#10;BPi6zhlfEEjgcnGCe4P49K/og8BeKLTxPodvqNrIHDqORjHI59P/ANVfya2N3LZXMdzE+1oyCp9D&#10;mv2u/Yo+OsGp2sPhzVZgHKhRznoBnjk5/wA9xQB+q4XPGM5/l/8AqqRRjnGMZPGefwqOBxMiuD1A&#10;IP6+1WVH9euce+OlADCOSBQvfHOPw+tPCn6//W9cVIFAHPT/AAFACrIR29R0/l9KuJID3446d6pg&#10;bh0wD+P+R71Ip4GDn9P0x7UAXCA4IIGD+n41UmtyQcAAn27+/wDSrSSNwCP8/wD6+oqzgNwB/n0o&#10;A5O4tMk5GMcfgfyrntRsPMi3AZZPmx6+oz3zXoUsIPc8/r74rMkthyuMgcf4D/8AXQB5ybFtZsZb&#10;CY7lQEx55+Ug8HpwPSvzM/ab+E940U9xDBtWMlh7jqAD2/xzX6mSJJpV95gXcgOQO208Hj615x8Y&#10;fBlvr2iyTuPMJVumTkHkY/HigD+a7W7OWC4ktpYvL2N04HPoBn/PNcLqVuI4xk4ZSdy9cD1/HPGK&#10;+s/jv4LufD+vPcxW7JFIzZbAG3B4IzxjPT+nWvmO7tt8SBjknPT17fr1PbOPoAcC2Mg1NuUrjbj0&#10;p9yuHPBX6jmohkfjQA4+mMA+tW7C9l027ivID88TBh68dqpHjPb0p4xjB6/5zn8qAP3t/Yu+McPi&#10;jwvBpM8w8+PAwT3x/nFfolbXJIHON3bp1xn8a/mn/Za+J0ngbxpDbSylEnZdvJADZ7np61/Qj4Q8&#10;Uwa7o9rqMUm7zVUn03Y7EY78UAewRSg4B6/0/CryDPOMf5/+vXL2t0HXJGSPz6VtxyggZbnpjOR/&#10;T8hnFAF/Zjp0+uOM0uP4QMZ/rSI+4A5z7elTKBjrye/+elAEJXB5PFOKAkAjOc+36frUoTC47/09&#10;fwp4Q/e7/wAqAIMHPH17D9aoaha+fbsQOV+YGtYr82V78evbP4cUjIrKV7Hr37dufyoA5XTw0scl&#10;tgHZyuecg84/Kvif9q34fx3ehy6w1usUKq0Rz94t2yO/B4I7c19n27XOm6wokf8AcFinYDnlCe4x&#10;06e3rVT4peGrbxHoU9vNH5olwCCucMvRh78Y+lAH8tmuaTJYX88U74fLADqcjp/LrXm2oxSQ3JYp&#10;sVuQOAOOD7/Wvsr9oTwFP4Z8U3t3FFsjaZsjABB3HgYzwP5V8k6mhliHGSoJ65J659eaAOdcZU8Z&#10;6H/6/t2pgIGcjk/5zViNSw4APTjrj/P1qEqFB3Dt+X+f/rUAMJDAgDn6/wAqs2sjwyrKpwVOetQI&#10;OrHnP+elTIw3hiM/j2oA/VH9mrxkdV0uCwnOX6Hdjtkf05r68eHZxnk9unT196/Ib9nvxnJo3iWK&#10;yeQqJDjnt6cZ/Wv2I03ZqGmQ3anIdF3dzyOT+GKAMZZHhI4GB9O/r+PrWzZX5UAZ5568c/WqVxAR&#10;gOuQM46cc/5471TDMjfPgAc56enb196APVdL1UjZg4A/wxz3/L0r0jTNUBCgn/EADH614BZXu3vt&#10;J4Ofp0x09ya7vS9V6Pn8h+H9f8aAPf7G9zzn/Pv+VdRbTqwHcnv/ADrx3TNUBXcTk4x06jsffNd9&#10;Y36tjHA9+Ofbn/PQ0Ad3C4JJPPT+XSuB8SJNb3glt/kJKtu69eMA11ltchsY5/z/APqqtrsKT2gc&#10;gHHynI/hPGfw9aAOP8XaRNqWiysWDO6YZSMgBgc59Sa/H34/eGPserTNb7njEh3E98kj6dMYFftX&#10;Zt9t0byZCQsRw3GWIAPHPfHrX5//ALSvhVbe0lkSHDRn5dwzkMex6dPy/kAfjtf2phuXXy8AHPzc&#10;HHQ+vv8AhxTL2CJbUScBlPQf7WBz613Hi60/sy+fz4mzu2MWAPB7g9x71w8txFcWx804IHQgZHoO&#10;2T7frQBllv3Sr5gzzxg8ZHrzz7e1Zd1gD1Qf5H6+tXIpAVdVGQB659cjOePz9qp3MykEMTyD0z2P&#10;Q+1AE9jMpYK4wDjjj05r9Wf2HvFguIYNHlfeULwNnqRyy8nrn6cYr8kbWWPhd2PrnBPXJPOPpX2L&#10;+yZ4uk8PeP4bNXIS6+ZOSMNHyc9Oo/GgD90NQ07OSBkYHfr1/wAf8fWvO9Z0bcC0ak5GOn8u/vXt&#10;VoUv9PguYzlZo1fIHt65rn9Q0wMGBHB5755/LHFAHzDrekA72AIz39u3/wCv+teW6nphhdsqcAn1&#10;5/A/zr6l1jSMklF4H149f/19PevKNc0fk/Jx69Rn0oA8MeJ1csBtAb/IP+en5VqWF0qOGbr6Y649&#10;f5Yq9qNg0bMCvIIA9znjmsNy0RG7ge5/PqPWgD1PQ9UIdATkDPfn2/In+Veo6TqhS9t5s/I6lWIx&#10;x6cfjXzrYX7RuGyRjjG3r9P8K9D0vVtohlJ3NGy+3X19qAPraSaWWwikcbDjymOM5GMgjtzXzF8d&#10;tHS806Oe2t8uQVkbHzHIxk/5719baXp8154YN5KdqqycKcfw9B7f4V474/0Ke60WRFTYdrYY87SB&#10;zgd/y9ODQB+LnxV0m4j0945I8TxKAy4PLxsSDjp0xkYxXzH5Tlg5PDcjt09yPpX3x8WdIY/aFniZ&#10;UcBlY53En5TnOeCR7cY6V8LXERjnKkdGK5J6BeuP1/woAxpYmyeQTux0HQjB/Lr/AJ4l2Bs4Tr39&#10;KuSRgwlRwSBx69en/wCv61KkYJAJwSB26H/PT2/KgDnTCY3UFMllxj1z2r9bv+CfHihxAumSvhIJ&#10;DHgcfI/I9O//AOqvymnVt4ZTyOwA5OMZz7ivt79jPxamj+LjpZO0y7HHfOxhmgD9+TECBx17/wCf&#10;rWVdWqsOB16Zz+FbdlIlzaQ3CHIkRSPfPSlmh3Kccf55oA8u1TTwwOFycfjx07/oK8r17SfMDlQA&#10;Rzn+f4Yr6GurYtlgOT0/z/n+tcFq+mgqzEYz/nkc0AfI/iPRv9YrJ0zjp/npXiOsacY5SSME5Of/&#10;ANfH+NfYuv6OSrr5fXP59P8APavCvEuiAO/yfLk85z09Md8mgDwbLQupPHJ/TuPw+ldxoWqNGVAO&#10;T6duvbP+cVzWo2pjkI29Pbkcf5zn1FUbWZoJAoGAf1x6cD8fWgD6h0DV1YpzlhhT2zzx7Zr3DQtR&#10;VkXJ9u/c/rzXyD4f1by9jZxnHp06D/EGvdvDusqdgY5J9On5f59hQB7Sbj/T3ZX5AhcgnHQ449+f&#10;5V7F/YcssQmVtxRR1xkrj9ffkV87pdebdlw20PbseTgDY2eTz0z/AJ4r6ks7yxGjIC4YrHGdo7qV&#10;/XrQB82+PrSW4BjiVTGMfNz93YcHHc/pX43/ALVGmLbo6yLvcSupP4dR1/zxX7feOYbeZgfm8soS&#10;uPlA4K4Y85x7V+QP7WmnzNaXaRpsXzEbJHcnsW7d/fuKAPyv43bjyOc9unFV8+g7eg59PStS4t0h&#10;RWU5OSG59Dj3/HH/ANeswyZXGMnA5PUdckdqALlqhaM7T0I+bPp3GfevR/hhezWHi2wu4nw0UqHG&#10;euW5/n0rzaBiQQRkHBwenH+f89a6nwvcywavayEEBXAzwcAN0Ht7n9aAP6lfg1I934Etnk5IY4BO&#10;cDGRnt079K7bULEMp4Iz+nfOP8a8r/Zolmuvh7aNcPlzFEW3NySFPJHbg8V7veW24Y9P170AeF69&#10;pLMzFFyRk9ueDx/WvBvEWkHEhZMlgeeD7+vXFfWuqaflT1JOfw//AF+leNeIdJVSxKYP0J7dwKAP&#10;jHxFpmx3JGCuc9eAPbpgj9a84mXyZTgdceh5Pt0//XX0h4l0kMz8ZBx7duf8/wCNeFaxZm3kLFdo&#10;GcD15/LP4+n1AB0PhzUSjDccDp6f5/rX0N4Y1POOckY/IHnjr9K+SNLuWt3Azgj2zz345x/nivc/&#10;CmqYxg88ZyRkfh3+tAH0vpks9xqRWNvnJhUDnoWzjP8AjXv9xE0NvEkpJdy3HU5ReM8/yr558DtL&#10;JqjzlgMmFowcEHax+XC8jPTBr6EeSUG3d0y+6QgnHGeCAOuPrQBSjSL7OSzKWIJ74DDoeO/bnNfJ&#10;fxgW7F+8mFkMcgYeZgkNtwGXHHsAR719cQW8j2PmltodJTn6Hpx1+lfKHxifyXvlQ7dzQuuV2528&#10;9D/P6etAHlkF1HDf2m5stEqiQnJ4XkgY9+B+desT6nELBJHfI8on3LE9j/WvmS61a4l8Rq2/bER8&#10;oPUEkZGR7+vp14rv9W8UW8GnrFkrKlu52DqSOAR6Z+nvxmgD0rweVvLj7VKipEpYoW9+SPx6c17R&#10;p8cUl26KefKzz0yeuB2x/hXzN4Uubq7mjaHcVEiYDNjG1c9B/ex9TnP0+gPBc8l7rBUsq74Zm2jk&#10;gqcEZ7fQY6UAe+TW2Lddw6KP0/xrzzXbNWV3K8d8ccehr18wZtoztyAoH5+lcbrFoCH/AM/55NAH&#10;yd4q0lZA7HqOMn+XGM/WvmDxZpmxiFBwR07n2/E190+JbAGNmxg4/XPPP6HmvmLxlpKjcyDnBHX0&#10;PTp2x29x1oA+TpVeCXe3B/znpXo/ha92tHtOMYGeowR1+gzz+J9K5PX7NoZi4HB9upPf8PTmo9Bv&#10;PJdFbOF59cEY756HtigD7N8JamjIoduMDt6+vH6V9GeH7skAN7Y/Hp/OvjjwlqAO1gduMHHXP9fp&#10;7V9OeE7wn/WHAHuD1/Dt2zQB9D6XKCAQcD068n371ra5P5OiXD5GduPbJ/KuV0m4VwpX6dv5Vp+I&#10;5saOI8f611A9OMn+XrQB5do1zJd67qLZ4j8lBkjA55AHXpkn/wDVX0FpllZxadGGfcdrk7RkZz15&#10;75NeJ+CdHnuBeX7RDM1wdrkeg6DOOcCvZ4EEURRScKqgk+55/n17UAcx4gtrOK3DEMwwzEk8f/W/&#10;CvBdZ1sQ2k6qfmLNjHfPX8Owx/WvcvGcyJp8ow0uI3GOwH4e9fHOv+IJPkhiCgElS4++Ap5PJ/Ad&#10;/agD2v4d6gEkkmcYZdgHHTr09Mfia9bi1MT3RjRuMAdT39Pzr5w8CX0qwszOqkMGJznIPX15xxXo&#10;mg64ZL0uHBVSxz0wRkAD19etAFf4r6dbeUZpDvk2Ki9gdzdSB1x0/GvzV+KzEajEg5Jnl57kKAoG&#10;PX05r75+JniWW8ZrO3DCM7EaTHHQsoUcdfWvz5+JoMuowsQTtVmJyOrsx5H8/wAs0AUfC16wdcHB&#10;GPw/+vz0r6h8IXQIjUnA/QjPQ9fcV8e+HJxHcpHkHk4HT8q+nfBt4SEOQAcdCen8z37c/hQB9e+G&#10;5yI1HQcfy4z+X5V7JpTZUYbnP4V4D4auSwTngY6d/frxXt+jysQAfbnPQc/SgD0e0JYDsePxq8EB&#10;Hof8e1Z1ic4/l9a2VTOM8j6dKAINgOCBjGf8/pSsqjPqc1YKAkf56dKZjOcc/l+dAFORTtPBOfzr&#10;wL41ahHp3h+R84G1mP4DAJ/H+lfRDqAp4/yO/evkD9o7VI7fTZLXGTKUhA9MnJyeOw6/SgD5t+GP&#10;hpL66jvrz5i7GQ5POBz+XOfXNfdngzS0tra2jjGAF9OmT3/H1r5v+HdqZLILFCqDb1KgHk5P58cj&#10;tX1j4R0SdyjSOVVRnPc49fagCL4jXI03wxcndg+XwASe3bHcnpX5YeMvFZgW9Sdw7yPtA9TnnHrj&#10;GPfiv0G/aC8RW+h6C8UUpUuhb8uoPTqK/LO/E2oWqTzjDuWkbIGQSTgAHpj2/OgC1aazcNbiJDgv&#10;83GRwOgP196dcXwt7Ao5wJSPYhR1Of8AJ5rP8Lw3V9etFsynEZJGSwxz24/x464rV8dQfYrcJHwQ&#10;owDgnjpxjPPWgD3L4FW8Gr6irMTm8uVwQOD5YyT9Ow5681+l+iJstlOCN/zfr7exr84P2Y7GcTW9&#10;yy8IHxnk5fj35/pX6U6byqIvQAfiMfy46/5IBuouQe/+eDTwjDA9fapYwMDHJ/zmpNp7dD/kUAZ0&#10;q/Kff8etcpqaYVsjr6j2/wAf89a7iVOoHBGMdq5PUIwQcDv+eev+f1oA8Q8SxZVsDJOTj35+nbj8&#10;a+ZfFsQBZtuc5Hbn8eg//VX1br8JbcF6nt+H+f8A9dfNXjGAsXxyACcZxwOOTyPwoA+SPFMQGWIw&#10;MkdexHPv71zfh0g3foCTnj9cf0rtvFUYG49x0/Hvk8frXFaKoS6AYcE9ckd+3+PpQB9QeDMsFLcn&#10;HXBPPXHt0r6e8NjiJSeuPXg9/wDCvmTwgoGzuGA6+/5+vSvp3wsrFUBBB6den+c//WoA9o01flHH&#10;XpnB5r5x/ab8XwaJ4WubaMgSyxtGvA6sMfkP8819HW0y29q8rHIjXJx29OuK/L/9p7xfNrviWLQL&#10;eTKxtuZVIOSenX2/XjrxQB4b4K0BLqdbh2LM7Z6e/GPzFff/AMEPB8Xmi/nQ7S3yjHAzwT+VfNnw&#10;u8LtLGlzdAqhCAD16dD7+tfo/wDDzRra1tIhBFtjVAcnHpn/AD+eaAOg8Y6npmkaHLHCgQBO/P41&#10;+aXxG8QqbW+ut5JuTjOOdue3P5/lX1n+0H4oWys00e2cefdsUU5zgDn+n/1q/Oz4kaxPLaLv4Rz5&#10;Yx0AXuR6/nzQBc8OasYoj5Z5O3HcnqM+2OmO/FfXfwrlcATyY82JhGBx84bnj6AZzXwT4ZvWaa3V&#10;zhBjGDjgHvnseOT/ACr7l+FzNMq2yN8qKctyCDIBlseuOPp2GaAPavFl0ItCK5wSzEZxnJ4BNfLl&#10;7FlzhduT+Weme/419AeN5mWGK0ByFXPQ8jPArwq8B3nIJBPtx3/H/PvQBZ0GACVVC9e2Dxnpntiv&#10;pHwvDlYuBk5Pt/8AX6c18++H4T5gVVzj6eucg/pxx+VfSfhaIbUVhgDv2weD39aAPXtIhBCKBwOP&#10;8K7e2j6cZ6f561y2lJtwTz/nuc12lqu0DjJP+eaALsa4AGeP/rc1NjPuD696eiZG7PQf1qUJkex9&#10;+n9aAK+M54x/TmoJkGw4P6/zq+Y9mB16dc1RusBPT06c0AcRqoOHwTgj+deNeJuFyT69Pf2Fey6v&#10;naSePx7dyP8AOa8S8VShY5Xc4C5ye/8An60AfOni+/htUcyEYQZPPJx2/T1r4d+J2vS3DeQh6ZMh&#10;PqRx+Qr374o+KoomeAPjGZDk4zj7oyMn/P5/EHifXG1S8IXJMvc8dcZ60AZ2mWb6vqSW4Jky2BgE&#10;Yz1OM1+vf7LXwqgsdPj1W6t8MQpyV5wOwyecV8F/s9+A/wC3NeiZotx3ADjoMjPr+nSv200W0tPC&#10;XhcKq+UsaADPpt9ePSgDh/ip4jtNLsRZwN+8cbAB9K+bfDF55uoA53Ijc544z3rD+JvjiW+1eeVp&#10;d0cLbEIHDE9/wz2B+vWuU0fxCLHSpL55MNKW29PugdaAPU/FPiWK5vItOt2BYZOAf4s4B9h/OvZ/&#10;AVg08MEE33Zl8yTjoif/ABR9a+LPBN9L4l8RB3LMHk3Zx91c8EjGfwNfpN8PdEZLJLqVMGcKenSN&#10;Rhefc9aAO80izaC2DOMPJyfbtj6dq1gp5/n/AJ5qwsajBxkf/X/z9KCh6gYoAyLwELgnkDsK4TWZ&#10;toPoO/v24rur4EDH68+/6V51rjqEJHQZ70AeMeJZ8syjk8/gPr+P6cV5ZKxeVgSuQefx9K9B8STG&#10;SVgOMbj6AZ7dPU8en1rgNuXGOB1x1Of/AK1AGvpkG5x2IwDnsO/t2zXsXhy2+QfXPpyefp6ivL9K&#10;h/eAKdx79Bn3x36/5xx7T4cg+RMcg8dO4/rQB6RpVvgDd0/p0rtbeLCquOCOK57TIduFYc/n2J6+&#10;9dZDH8o4wR269aAGmPrt6n/PWozGQOR+vSru38v60zYecj8Op6UAUyuARnGfwqvK6xoWY4Cjr7Vo&#10;svt1/wAg/jXlPxO8a2Hg/Qbq9upQhRGxk4LN2HrQB8p/tU/GO18LaLPpsE2ZZFIAU9yDjOR69q/D&#10;rxTrdxq93PeTtuadjk5/vHk17f8AHT4l33jvxNdXG4/ZkY7ep79R149Oa+bYUub26S3gXc7Njgc4&#10;7+uPx/8ArUAdD4L8M33iHVUjiQuhPGPQ/j+v4V+3v7OPwit/CPh+DVb9AJPLVgW6ABef19a+WP2U&#10;vga9/NDqeoQlo1weR05yc8djX6JfEPxFY+DPDb2cJC4TbhTjjHAxnvQB478W/HUXmS6dby7EVSTz&#10;wAD1Ppn/APXXy/omqHXNWW5Jzbo3yA/Xr7fjnHNcZ8QPF11fXYtWlzNdEmTn7q54Ht69PStnwMxZ&#10;4LeFcHg7R94g8/5//XQB9p+ArVtUljycQW+HkJ6ALwB/nvXst8z3kosoTh7nG4An5IR2P1xk1wfh&#10;GyTQtCS3m+R5AJrhiecA/Kmcfp+frXpXh21lnzeXQ/ezEMfZR0XpyB6D+tAHbaJYJbQxxoMBQB+Q&#10;613NvDgA9SAeMdeKyrCFdowMHr+B/pXTogCgdvqD0oArsuOOx4/z7VHtByVGR/8AWq66+/JxUeDk&#10;9xQBXKgggHioygwe/X2qyFz0GPoOnH/1qcVyCMZH+eaAKWOOBgDP5fXPaoJiBGeCTV91AGc5zWRe&#10;OEQnp/hQBymqzBQxz/ntXjviG9+QhTgnPTAyB3/WvR9bufLR+eR9Dx75rwvxPeMS6nnJ6dvz7daA&#10;PPdTkaa4YkkA4P6U60hJcBBkg9+xpqp5jbiCeM4I4/zz/wDWrp9MsmYjPLHj69xz3/WgDpNEslaX&#10;jnoOnP8A+r0r2bRLBRgkDPHGPQd647QLPJBBJAx/Lv7167pdnhQp7f5x/SgDcsbcBVK8g+v8vrW5&#10;gKo9f/rdahtowOcY/wA9q5/xX4hs/D9hLc3MgRUUsc+wJ9vagDjfiT4607wjpM15cyhdo4z3OK/B&#10;j9pH423vjjW57S3nLWwLD0z04+nv9K9w/at/aFk1i6n0PTrgiME8Kc5xng49/wDDJr81NR1OS6Zn&#10;Y7nJOeuM9wc/n+HWgDB1EvLIzpli2SeT29efX0rrPBHgzUdavY4xAxDMCfbHY/WrfhXw5Lrl8ke0&#10;uCcZI6HPOfp/kmv0s+A/wXhDQXdzFtRQCcgjPfI9vSgDsfgH8F20+2ivr+IoMKcEDk/5Hpz6V+gn&#10;hfw1GoDBMIP5+/esDw5oaI0VhaJhIwA2M4HTg9s969lliTTLEQRDDkfqe+PbNAHnvi+9hggeBX2p&#10;GCWPsPWvlibT7jxBrf8AaMiMIIs+SpHp3P8AT0xXuPjK4W8uP7OiBMcfzSsD949l4rhNRkGm2xgi&#10;GJ5FwQONikf/AKv84oAwbyVAo061HyJxIRn5mHQDHXHt1rT0y0LEMRjOPQdRx29M81m2UBfBAzx+&#10;uP8APf8AGvRtE0/LLgZH5dM9uc0AdRoGn4wQMgY/TpXrem2bBRgcnB5/l1rB0fTwqjA5+uRXo1ha&#10;AYwOT/8Ar460AXrK3KqAw6DHTv8A/WrTOFH1x3p8aYGOgHNKx49c+/egCocEnj8TzzQYufUce/6V&#10;Pt6dgPx/nTsHucfh29v0oAreVg46/wBfrSbCMEds9vy9Ks4xjjpSbRxx6/5/+tQBU28Y7Lx1/wDr&#10;1VkYqDg4rQcFRxz+X51h30pVTzjn9PzoAw9RuRg88/j6V5br2pspbngfjjjrius1e+xlQcD15wRj&#10;/P8A9evGdf1BZC656e/P5Z5/yKAOU1i881yqHA9O3B9PbP1rASIsdpGA2e/X/P6/lUzAySFiMj2/&#10;n7f45wK3LGzGQVXOe3Yn1HOeeP8AJoAsaZYb2VdpO704H+cfnXqWh6bkDCYwBnngfiP6Vk6HpjSS&#10;A4yB7enpXTa/4g0vwhpD3d9KqBF4yQM8dOeP88UAReMPF2l+CtHe6upVRgDtHcnqK/Gn9oz4/Xvi&#10;u/nsbGYmFCe/QA9QPTHf2re/aP8A2hbjxNqdxplhMRb8g7T1x1x9O9fn1rertcF9ucuxOc+p6emf&#10;Tn/6wBjaxqj3FyzudzsTjuc57GpvD3hq71m9SOGLcHIGT64Hfjj3qx4f8OXes3iIiEgkdATk+mD6&#10;YycHrx7199/CL4QpZRJeXMOSOhIHr2BH44/w4AJvg58Hktkt5rqLJ49h+fHT+uT619++EvDcWnxo&#10;IohkYx0/M/56VyHhzSoLPy0A2Z27Rx0H+e/6163ZXaW0JkxsiUdc4yevB/L8PzoA9Bg1O20ayaWZ&#10;gDgY+vr9KytMmv8AxTqKyEnygeg4AHcfrXl9nPqXjTVxZ2oY26Md3oQPQ8V9feDPCUWl2aRlcnqf&#10;XOef1oA0dC0JbeJeNqgDtjNdesKoMAdquxxKgAHAGMdOOajc7c9j/L/9VAGfMfLBJPA/wrk9Quiu&#10;Rn1+ntWzf3YjBzyR2rzfV9T2g7m5H+emf8+lAHP65qI5G4A44HXvXkmqXfmOR0zn6gZrd1nUA5J3&#10;ccDAPp2x/M1xjb3fc3Hv6+3XH+fXNAFWOISEkjIPsOc9f0//AFV0+maeGC5XBz/n8aisbPJ3HkNj&#10;t/n/AAr0LR9ODkMBg8fh+Pv70AW9G0kjG4ZJ/n9K9P03T+FYryar6VpwXbxj1/ziu5tbQLjaP/rU&#10;APtLQIQcZH8+f0rUVAB06dPp/wDWqdIdoIxg04rtx6f55oAqkc4NJtycf/qHrVopzx/j2pAvH5H3&#10;oAreXwO//wBbtTwmMrjr6deKm2gZwMY9v508jGexHt3/AM/SgCl5eQMDnr/n6/WgRjoRj+XFXNox&#10;nHJ/zmnbO+MY/wAaAKJjb0yRxTCuMYHI9e9aDITnt+fH41Sm+Qkg9P6UAVJWC5Ynn6VzV/eCNT6D&#10;Pf8AxrQvr0IG5wP8+led6rqW5Wx0Gf17/wD6qAM7VdSHPPP/AOs/0rgLu5MzYzkfz/8A1Vcvroyb&#10;vm456f0/mPxrlNR1KK3QgMC3PX/JwfrQBNd3EcIByCT9OPQfh+deZ+LvGuleGbGS81CcIEU8E8n+&#10;fUnj8uK5fx98S9L8LWEtzdzjeARjIB+X8fz/AFr8v/iz8ZdS8Y30sYlItgxAG7GffP8AP86AOy+M&#10;Xx3u/E11LZ2Mu22TI78+hP1x3zXxjrutTXEsjE5BPGeSc/8A6qdqOrvJu+bBPT0GT+P6/wAzVfSN&#10;AuNcugI1JGR09/0/z25oAwLW0vNVuESFS4Lenr3GMdvevrf4O/BHV/EF5Bi0ZyxHboD+WPX/ADz6&#10;V8FvgBd61dwFrYkbh2/MZxzn16fpX7NfBX4DaZ4YsopXtl87CknHPT0I/lQBwHwI/Z3tfD0EV1fW&#10;wMpA6qDj9a+7NH8PwadAu1QpA/l/j3rV0zSoLCEBVxgD0HT1rO1nUmI8i3OT7etAGTr2rBAbSzO4&#10;nI478Vz2maIfM+13Y3SHsccDP0681vWenYbz5zlz+n+fWtXZjHPTHGP89KAKixAYxxj170uzCgkc&#10;n8P/ANdXFj4//X1oEffofyzQBSC+h6e1OZdvbgD61a2YPPv2/nSbepPJ9ugHYZ/GgCkUJ6Hr6/Sm&#10;7Qf61bdSOcY/z64qnNIEG71/zzQBBK6BSSeB/n1rn7y7VVJJx+NS3l7tVgDjOff6f5FcPqWoHawU&#10;8d+MfrQBHqeo7cru5/x/CuJup/NJXJ/+t/n2qS6uGlfaTkZ556fyGTUccbE8jnI7+npQBUjtzIfm&#10;Bz/Xnr+VbVpZkkNjr7nt14qS3syzc8f4/wA66iys2DA7fT/P0/yKAILSzGRxwfpXVWVhux8uQfbG&#10;Pxp1lYEkcc9/b/61dfaWRVQ23PT06Y56dKAILSz6EjJP/wCrNbsduEHHUdT6YqSOEJ1qRsDgc49+&#10;p/P/AOtQBXY7ePX/ADzVJyeOM/X/AB/GrjKeecH/AA9KYIwTkcdf/wBRoAobST7n/IpQnOM8+nfm&#10;roTgjHBx+n4fpxTNgYjj+fTvzQBV2EY4yT+XFIFzn8qu7M4HTAx+P04ppjHQDn8P85oAq7B+H+cd&#10;/wAOtIU5wOM9qubTzkf0+nNIUPO3P559OP8APX2oAp7ORxj3xTtvc81cMYUYUZ6e/X+tNZf4s9T0&#10;x/8AXxQB/9b9DZbBcFehB/A/57VlvYMoORz2PX8q72S2IyAMjP6Yqi9koIGD7+n+fagDzuWzIG3I&#10;wPw71TltckLnr7f0rv5bBcYxgj19Pf8AmKyJ7EjPH+fz/U0AcHPaMcsvA7dP1Pesie13ZOOo9f5D&#10;1rvJLPA7kD6d/TtWXcWeAQfrx/8AW/kaAPPprM4BHIHP49v8/WoS8kZ3Lyf5+prsJrI8fLkfj/8A&#10;W/WsuezOBnHccfr9fw/HrQBBb35UKrNnkdTyK6O11IfLubhT2P8AI/5NcY9tJGCyDoc8jt2p8NxJ&#10;FINwJGDjj29T1/z3oA9DnkW8gaI4JHT36/zrxjWvCsmpXTxR4EZJZM5OD0IHXv2xXeWuoFfvHBB9&#10;euO/T+ffNR6lM+4SQ4G/JH+8Dkf4H2xQB8G/Gn4Vx3+m3Fw6jfGrZZeOcfTJ/Gvyv8T6W2kalLbS&#10;LgK349e/HB71/Qz4i8NQ61YSt5e8SKVf2JH16Z61+TXx++E8lhfT6jFFkBj0Byccfz6cUAfBF7Co&#10;xg8e1ZG0k4zgf5/wrsNTsnhlKykAgkAHr7jj+vvXNTQmN9rDAP6//qoApjH8P+RU8bY4J61EwA68&#10;evBxSAnvzQBcUZBIbB/SvYfg147u/A/i20vopDGm9QccDtzjgDjP868fQLs5OTxxnPT1qymUYMBg&#10;g8Y6/pQB/U18CviPZeOfCltPHKGlRAGHv6V76FDAH1r8HP2J/jmdC1oaBqMxKOANpJ6ZHT2/H9K/&#10;dbSL+31OyhuoGysgDZ9eP8PagDQ2kdsHr7n3p+0889f8/j0//XUgByB7fkPfp/ntS7dxyMgHHP8A&#10;IZzQBAU5pQgOSO1T4HHGeevt9P8A69O28Y/P9Tz6+1AEa49ACP1FTqzcBucfhmkZeOeCP896VRxx&#10;z+v1FAEw5GTz/LikaIctjr+Pb+tIpIIB4J55z/n86nHIH5c/j0oA5rVrAzW+4AFk56cY9K5cW73+&#10;mzafKcuBjtkqfT2FenNCr7h2PH14rhruM6VqXndE/QKe34ZoA/LD9qb4TXV7Yzsp8sDcRyOSDnk4&#10;6/Svyd1PSbjTpntWwSCeF9Tzz3Hp61/Sl8ZvA48WaU7QKGwGY9PzHbpnHevwa+OXgO68H+IJkAOx&#10;mL7h/ErdPp6YoA+T9VtZRLubgHH69MmsYKQcMe55Hb1r0jUrPzbIgKFLgYLHPIHG3Hc9Oa862ur7&#10;WBBHr/KgBvQn2zzSq2COOmP0/lSEnPPUY9KhLZJ4xQBes76axvYruByskbBgQcdDn+lfuL+yD8YI&#10;/Evhu20u7l/eheOejjsevbFfhUGIPPavqH9mb4iHwj4sS1nnZIp2DJ82AG6DI+vX/OAD+jHT9T2g&#10;fNx1649sV2VneK6gE8/5/wA/hXzt4V8Tw6tpltqMLgrKgz6D1H09K9T07UiAFz1+vU454x79KAPV&#10;IJwcg5wa04yCPXtxzz6VxFpehjjPJ9D+VdJb3Oe/T8vf885/+tQBvL0GOCO+fT26VJtJzxgj/P41&#10;VhkDAHPH/wBarqqORnH/ANf8qAGheOvX8qNgNTKvftxSgccd+f8AGgDmNbsBIBIuAGG0njjuDn14&#10;qxNe2eoaH5TsxZlw2D0dOpJ7e9bF3AZ7Z4/UcVxdvAonls5Rg3GWKjrvHXp69e1AH5S/tc+EIr6G&#10;4ubZFLFmJ2juCclT15H+c1+UOpQfZ0NtGmShO7AGT68/4Cv6Kvjl8OrbUNHmVIt7urBA398A44B6&#10;kdPevwf+I/hyXRdbuIUUogZio4Hykc9OmOmPbmgD5+dFtpGR2xkZAHoT0yOaa0RYEocse2Pz/wA/&#10;WtTUbSUPvZMHJX3wPbP9KZAOu046dcZPPpzj0oAw5IiuD0OfTg8f1qeKM8dieAOPTv8A41o3MJA+&#10;Y88e/wCQx+dQJGwIwSBjofTvj/8AWKALuhajJo+pwXkTlWjb6H6Y9+9ft7+zz4lh8V+E4EVvMOwN&#10;7cdc+4wK/DGMASHsB3BH4f0r9Ff2N/H503UhpMjkgHjJ5Kng4OevcD+dAH6RahpzLkAY9eO56c8V&#10;yE9oqlhjB/H0zn/61e5XenCSFWRSQ43D0Ix/ntXBanpG1zkYIz/Ie+T0/wDrUAcEGaI7TwcdTz16&#10;Zz7CtS0vvLcpnIU8ev8A9fP1/Ki4s2RssOD/ALP9D0//AFVkNG8RZQc7fXPH0/Pt+BoA9Q0rV8bG&#10;zkHHJ6k+hr0vStWL4Ockfh19e3HFfO1heeW/T/6+eCB/j1/M13+l6oARtYAAD05+v1/z0oA+iNO1&#10;AkDDZz71vzSfaLSVVGSwOPr2/pXkelarkhQ2emOPxzx/nFeg2N2rH5TwDjrnP+e1AEuhXkQu5IWO&#10;RIocjPAB69uO9eSfGWwstT0y4CxrI0abcsOMj8D1HNekWxtrbV4klYKm/wAvoejnIHbv61J430q0&#10;mtC6x4Dq38I3DHfP5j0HrQB+EPxk0OcTS/uVBQlS57ZPTGP1PvXyjeMUieM9D1X/AGgcH06+1fp/&#10;8d/CW2e5VEWCJg2z+JyV+YdOeemc8cc9a/NbxPpz2FxKJBgKxZcDIww5/X/OKAOXglEagsuSGI/D&#10;OOmetQXLhkY55POPUe//ANaq0khWTLNnJHt9R2/w/kUmIZApbAIwcckfh2xQBmRyhp8McZOO+OB/&#10;nNer/DfxHD4c8W6VqobhJ1DevPB/DrXjQnRZN8nBAIGOo9Ofw9q1rO6jMqspII4b0+uecexoA/qe&#10;+C2tReIfA1nKjbygAzngqQCpB+hr0q6s8ghuP89/avhL9hDx8mv+E4NOlky5jCEE7vniABx9QeK/&#10;RGW3VgS3f6dff6UAeTalpivnABA/+tn+deb6xoqlTgKDz7/hmvoO9sVYEAZPPT+vX9K4rU9LDZG3&#10;I7/n0+tAHyjrmgkA8YIOMcfp/n0rzO/sGgbDryOOQe1fVmtaJnPy5B559PUjH+ea8d1zRGw67eR0&#10;6ZwP8+tAHjRBhYE9ASTjviuk066MkiQSsQJGxz2z0/xNU76wMTHHBHHHtwcc9azUZ4pBtyNhH145&#10;GTzQB+kHw/16HW/D1pBJKryzr5DxoCQJoh3PqV6VgeI7GV7CRXchwcjJ5HfA9T61wX7O+qItvdrK&#10;p81JophnptCkbgPXGM+2Oa9r1y3iFxcSYLFi2Sc9s5x/h3oA/KT41eHDaGSC5kUTbWChick5yB8v&#10;UnB/zmvzP8QWa22sXcca4w5YAdRnrg/jX7P/AB50iIgmGDBdcuQvzcDrk9D7D8etfkR4/wBNa08Q&#10;OmcgIw68HH+fWgDgBEEAYgfIAOvY9P8AD6/Snbl3gOeX/Ttk/wD1j+lRy+YsuGODkDHGfbI/x/Ok&#10;kOCqbuckA9v84oAkhihWTzXycDPI9uf6Y/wr3P4K69baP8RNLngBRZ3WNm7Zz0HfPP8AP614EG3A&#10;E5I44/DGD+f/AOrv0egahPpmrWmoW7GN4Zkf6BDyDQB/Ut8Pr7+0/CmnXe7J8sL+QA5/rXavGD0O&#10;P1r5/wD2cfEK6/4Et3R8gBXX1CyLkfX/APXX0XgZz09+v1OaAMO5tdwPy5/xrmdRsshuM13skOeA&#10;OT7/AJc/4VkXVsWyAP8AIoA8N1nSg+QVAPT19yc+nFeN+INF3blK5P8Ah2Hbt+NfU2paeJA3GB/X&#10;tXmOt6P5gf5eeRn68/z9vWgD4p8S6I6EgLjGev8A9b16V5ddwtE5IGB78AH1NfWfiXQxyAoycn37&#10;846/T868B1/SDCXO3H0/Tj/P5c0Ac3pd9JDKFz0Hv/nHQ9u9e0+GdYCbfmwP89fxOa8CdXhkyBgY&#10;OMdfx7Zye9dnoOqCPG5sEdeeg+vv7UAfWuiudRvbKJsFZVkiO7oCy5Gf89q+rrExjR4njUMwtVOR&#10;wnB5wa+F/Cmqq17YdwJlGM4znIHGP89enFfenhxkm0C0VgA6r5TBcYXaO/1NAHnPjGRIrN52+RE2&#10;v8uPusOce3Ffk9+15YCXRNRntIdoKJIWLZOVbk57Yzxx+Nfr34mttOaykM6eZgbTjsVPU/4frivz&#10;p/aq0ZLvQb9YYFUtby+WSfpgenfv+poA/B6SVVlOTjByPoemf61V4GeCR27c+mRn8q0L9MXskSpt&#10;AIGB7DIH0zWZJ6eufYD+VAF23YbGD5AGCAOvP1/z+FdForINQiLJgOw47E98VjWSjyizHAzx9Pp3&#10;rUsVKXaPggq4wBwSM9jQB/Td+yTfJf8Aw/tNvUwRt257dvevqqeAbCR1H8x/kV8F/sIaqbzwJYwt&#10;wBCyjHUbW9e+M1+hLJuXH+f60AcJqFqecDAP6e1eZa5pwkVjgDPp1H+e1e33VtuAOM5/r7c1wmp6&#10;f1IXIHPP8hz/ADoA+VPFGihi2Bj09j9TzjuOtfOvibR2jeTAGD/9fPoPrX2r4g00NklcAA9j37np&#10;9K+dPFekH5/kYYyOTkd+f8aAPmKeLyrhSuSeuTxjNdr4avxFcKu/AA55/Uf4GsfWrN4pHXbjAP16&#10;9h7VmWErQSg9yR3x+fbH+etAH2/8I7pZdRlLHOx4SpJ4znuOpPqK+ob2f7RdLHEoHHynGBuB5wOv&#10;NfGPwZaW8uZisgiAeF2bndj2xye/vX2Kn2OOQ28TEhRv6deB0zk98c0AXY5d9qp3YjCOu3gH5z2P&#10;oa+M/j5LJBHcrvxEkqkLkncAOAT0yPf/ABr7fSyV7fCLhcLkscZHbn0A7Gvhj9pV4ra1nW3TcRMG&#10;LZ99vA9P8KAPkK41gJqKOWySuV4I6NyM9+ePpW/PqizIr78v5RjJ4Zjk56n8v515Fqd2Jr6KSP7p&#10;DkBRnhTknHuen8q35L37HaxyynYCAVzjPPrjnqc8fl0oA948I6ykKMk0p2hSwGc4+Xrxjp2Ga+pf&#10;hbd215q0sVspcRQqNzEDG7k4PU9yffHbivg7wRObm1iuHzHEVlkVTwDuPAwe2PX6V9i/Ah/O1soh&#10;yghwrE5I5+YD19On86APvr7P/o6eyj6/SuW1C03ZyOmf8mu6jQNAnoAPesa/tgRyOB19sUAeGa5Y&#10;ExE4yD19+vSvnjxZpKsWXHJP/wCv8xX1zq1qdp4zk9x/OvC/FOlhtzbffB7Njjn8+n6UAfBPjHSz&#10;DLIx5Bzz7nP9fWvLrcG2uOoBB7fTnjvX09400hl3AjcR9BkE8Dof1r501K1MV0Scg56fr0/D2oA9&#10;b8JX+1gPvdMY7j3+lfU3hG/DRqucnr+fX8OK+KfC92scg+bcem3/AD/+qvqTwZf5Cc43YHXHGO/f&#10;Pp6nv2oA+u/D85cAZ4PHXr61u+JJGMdhAgB3uRz0zg4P+RXn/hy9ztYnAyB2/Diuu1K+IurbaN5i&#10;jLgdck/p79aAOk8J+bB4fhVuZHaeTCDCls7RzjJ9OK75bFeOQFKJ8vXBxkiuW0eCWXT7MXOQBEXV&#10;fYnt9a6trO7ErvHFhY9uNw4ORzx3/wA8UAeT/GW7ay0Cf7PhCUPzZ5BI7Y+vavgI3pIREUYkidTI&#10;TlywI3HnkenHQn619k/tFavJb6Q4XADKeWYBARjPGOgzx26V8Iz6hBb6dBtB8xBtYjpjAJOR7Z69&#10;/YUAen6J4gNpYSNvJOOpPSvQPh3rBvbm6kY+YMhcD3OeQSPXP6da+TLjxLFaWhg3fOWxtJxgnt9B&#10;+levfC/VpobCaaPJMUiqT1ODlmOcDH4/p0oA9o8ZFbuebzXWOFZGO1Bk4WMBTz9eMda+JviBZul9&#10;J8vCRxgZ7fLz/Mj86+xpSs0U/wBqfe8nIzyS0hBJ44+79D9K+aPiFZCW4uZFGQzHHB7YAz9cd/60&#10;AfOljK8N5uPUE/gfevoXwbeHcivkZAHIGOvU/h/9bFfPFwrW10Wzgk+/5gc/p1r1rwfenzUZjyeO&#10;fUe3P8/5UAfbHhKcMqNnJOOw7/0r3/Qps7MHg46/kD+VfL/g67XbGpIwCffn29h/+sV9FeH5wVXB&#10;4OOfU9vz/PrQB7Np75Cgjp/n0rpFII6YPtXJaa5IAYZxx064/SusgG4cnP4UAS7DgDHX8aaU7k8H&#10;p9asqhwMdee/HvTmXOCevQd/TFAGfIFVTuPAGa+CfjdeDWfFFlpqZYb3lK9MjoAeue/+c194avJ9&#10;m0+eboUX8+w5r85vFl0+p/EK5ViAlsVj45zgZxx65+g/E0Ae2fD2OOFIIY4lVS3IPJGPQ/5+lfUm&#10;jRSratO4yABjA+hxXgXgLQJJoluI/wB2hXHJPXPUdf6fSvpWOE6Xoxy20jj9MHH+RQB+fn7Uupya&#10;lctpEX7siMBT7uRnj2FfFeqWBsrJGBOSMZ7Z9D+J6/jX1B8W0GvePJQHYxrMRxjdtHy89e+RgV53&#10;rfhSCb7NbYBJ3sB6gnhvUYHH+eADF+GXhiWWGW5YfMOc9MDgnr/Oud+Ids1xqzpEcFRv47M3AB7/&#10;AOfpX1NoWhLo2gmVEx5i7eeykYOPX3rwzWNEmnv/ALTDGrea2w7zkYYhVIAHXqaAPff2d9BOm2SS&#10;uu7EcagkeoyT719s6aBtXIwW/wA5r5p+E1q1rpQVm3ktgEZHyrxgDsP8+9fSmnYKjnJP+PfrQB1c&#10;QyBxkj9Kl2DGQOOfx/zmmwr8n+etXApzkDn+fPagCjKmVIzgf41zeoxqFYgYPHbFdg6ZUjrx2464&#10;4rm9RjypI6/n16UAeOa7ACrZGCc9sHmvnHxfAVDBhlgpP/6vz4r6g11CUORgDP1PBr518Yw7t5QY&#10;IB6d+f8AI9/zoA+OvF0f3z125zzz+Hv7/lXnek/urpeMD9cds/TpmvWPF8JBZtvALE/TsR/n+teX&#10;WhP2r7gJJ5wBx/P0oA+k/BTAhFUhiOn0/LryK+q/C4UBMDIJA9R2z/8AWr5R8DPtZGznOO4yCB2/&#10;z+FfV/hdiUTA4wPwOO30/wD1igDqfGWuw6D4dnnmwoCFj7KBk5HFflKrT+LPGk+ryIGBmOAcn5f8&#10;+/8AjX2Z+0Z4qNroh0+FzvnYRrjGSuQGwPr39PyrwP4Y+Fbu/MUqgcvkk468ZoA9z8A6OMW0MS8E&#10;g884xjjivtPS4F0vRTK5ySh6egGa8T8BeEZY5Ud/mycZ4HcdMdfWvTviPqUWg+GLkGQg7CuMdc8c&#10;dcf0oA+HvH99L4u8YS3UobybI7AMjAJ4yeo+n/1zXzF4/wBBurjUXhZljittzqM9fUY9cV9PQW0s&#10;Vnd39xIHeRXkOexHfP8AWvm+e1v9TvJL+6YvvyRyThSeARnrnr/kUAcpotvFYOFkXeQoDd8FsY9s&#10;Dqa+/fgzoSppiahOu11TDZPUY+X8epNfn/ZQXWteJU0y3cOWmWEDopP8ROPyHPb3r9TvB+hjQfCq&#10;IRiRxxu67QAB+J7/AOGKAPPvF5NxcSMeSSSO/wBP59K8ivIyWO4Zwe35HivW/EaqAWXqcjHb3ry+&#10;6jG8rjOD17847UAbHh22zOhXkH1/P/8AV/kV9I+GYNqoFOBgd8kcCvn/AMNQkSIuOM+nT09u3P5+&#10;lfSHhuIFUwcYHr6DPHvQB61piDjAwRj/ACK7GBQD06VzGkxrsGD/AJ/pmuut4xhcHBFAF6KPgdhj&#10;+XerQTgZ5x7/AJZpUUHjbx7VOACAAeKAKxUbhk4HFZd4AqnsB/nv9c1tleCayr/gcc9e3+GcUAed&#10;6zwpPTH5Z6/5FfMHxV1qLS9NmZmCHBzz2B5z1x9a+mdcfaj7hwP8P8/pX5x/tHeL2/5BdvIA8zEH&#10;HJCIcn06989aAPjH4keKFvr2Yo2XnJbCnseg6/oe9eVeH9GutX1OOEIQCwGD17dK0NY/fXZlA3n7&#10;vHPfv/LP419ffs2fDL+29RgurqDcpIPPPQ5GT7ev/wCqgD7O/Ze+DlpoWmRapd8ysqsQR7D/AOvx&#10;nFeq/HbxtZ+GdDe2iYGSQFAvHOeK9n0i0tfC/h0bkCBI+fwH44r8y/2gfHTapqc9wH3w2bMoGeCc&#10;98UAfP3ijxTLqGrGwhk+QHcxJ59Onr2NUfFPii5j01LC0fIlAQAnp7fT1NecaXNLqGqz37rkM3c4&#10;IxzkfXPTrimaw91qGsQ2cBJdpFRQv3jz2H+fpQB9yfszeGrjWdRN8g3JMgt0Y9PlAMjfgOPz96/V&#10;TRbAWdlHCOAgwOOgA4/xr5W/Zd+H50PwxbXMylCo2AH0PJOT619jJGo6Dj/P6UARLHgHjBPt/M+1&#10;RSoAvPH41cx7Y/z6VBPjYe/9f8KAOV1NgFOB6+38u1eU+IpAUbnBP+Fenaq23ODx1/z/ACryHxHI&#10;2xxjj2xx7fl3P5UAeN66waY5II/l6Z/ziucWPMgXJIHof0z75yK2NVbMzjGR14xnJ7e5PXms2BHM&#10;pK8nPQDOP8+1AHWaLa5deOnbABH+e9e3aDaFUQMADjH19jXl2gWxdlOME/jzn9c//Wr3DRLbAXjJ&#10;IHvg98d/89KAO106EEDjGMfh/nNdGi7Rlev8vyqhYRALk9v05/lWyFyP6e/4UAQhcgHHJ/p6/wBK&#10;PLHOe9TFcHr/AJ/z70xyAM9h/npQBjapeR2Fq80pwAM+nNfjr+2H8bPtt1P4b02cnaWVsHPU98et&#10;fc/7SnxbtfA/hq6RZQtw6sFH4dv/AK9fgX4z8QXPiLVbnUbmQl5JCQSegz05/wD1fWgDi765e6Zt&#10;gyWOODwT3H146+v15+kPgF8I7nxVq9vNNFuErL19PrjPrXkngnwtP4i1OCEKZAzY7+w6Dj3/AJV+&#10;1/7OPwpTw1o0OpXMe12QdRjjB4/nQB7X4Q8M6f4A8LxosYV1UdPXH8q+Mfi94zF/eXdzNITBbFsr&#10;nqeR0/livpr4reKZ/LOmWL4xwcenv/8AW/LtX5x/EvWnuruTT4xlIydzDHJzwM0AeUXTteajLeSH&#10;Lux/Bc5A98f55r6z+BXh17y6OqXab4oMFQAOZT0Xnv618n6Ray6nq8WnQKZGZgAF5+Ykfy5r9MvA&#10;ehW3hrQbRIUBMHyxf7cr/eY9uO2aAPTLWA3lwtkv3EbdMfV+w+gx0969i0i0IVNnAH+enauA8L2D&#10;KoYjLEkknuf6/wCRXsem2xXaSP0/KgDesoSANwyB/nitoLgDrzUdrDhB7f5H6VbKgD1PPWgCoUU4&#10;OOKaVwAOv9at7ST0NM2ZxzjFAFfb+X8vWjb+A/zirO0sT70nln05/r6UAUZlwOOo/GuQ1KX5W56f&#10;0HeurvnCqcD/APV3rzzV7japIOD157cUAee6/eBFcM2cZ/wHP+f1rw7Vbjzbg5OD6eh+v64r0fxH&#10;dn52JJ6j8Pb1ryp1LyknDAk/X15P6f8A6qAG2sW4kYyDj6nv2HGPau/0W0LEbRg989Qc5xXK2FuW&#10;IIGev6/1Pr2/WvV9AsAVQquQR05HuP8AOaAO00Ox2hflzj/J/wAivT9PtSABjp7fpXP6PaBQOOOn&#10;+QK7NDHbw73OAOfrjtQBHf3sOn2j3EzBCoPoMfjX5Y/tbftFQ6XbT6JpM5MjZB247deef85r3n9p&#10;n45WPg/Q7u1gn/fsu3g+p7dq/Bb4heOb7xVq81/cyF9z7lBP8J9B9PfP0oA5vXtcudVvnup5S8rs&#10;ST3P+NUtL0e61S5WONchucdQe/8APpTdM0yfUJBtG5mBPT9a+s/hF8NZLy6hluY+Bz0PrxnpjOP0&#10;zQB6N8CfhBPLNBPcx5PHXt+n9a/TzwzoNtoVjFa2qAEjGR7jHTt9f58Vwvw/8N2mgWMUpQKVUcn0&#10;9cnH0r3LwrZHULsXMpyhPH+7+I6fSgD0TwxpS6fZrNIMP/nmjxHdtbW4jQ/6RMMg/wB1e5P61v71&#10;itxI2BGn6nsBXl3iK6eWSaSVuGHzHjgdlHPoefxoA871O4hs4jdk5LZ2g/xN6k9cV5rMrXV00srZ&#10;3Z/PPbrx/nitvW797+c4ACDhR3AH/wBeqtnbsxUqvAx2PPvn06/pQBr6fYmQrkZOOCe5zwRXrOha&#10;aGCHZwfbse2fw4rltH08uRkcH3/z2xXsmi2BVFyM49O3rn/Pp17AG/ploEQcZ9sV2drBtHuao2Nv&#10;twMcY5/ziuiiiAGep/D+X1oAiK9O349KiK+hBx7e1XGXB45wOn1/z6VHsBJBGB/SgCoUyeePwp+z&#10;A9h/SpygH1FP2YB4/pQBUKA985pNvJ9R3q0VOPQfX9Kgdiuf84oAzLuVY1P6+v4VxOq3W0HnHpz0&#10;rf1O5IJOMf4V5nrd/tDZPXntjHr7c0Aclr+pY3beoz3ryS/naeYqOcn+Q710euX4md1B5J7H9PT3&#10;rl44cuV75zgdu/HP5+lAD7W38xgM5AOfYn/PpXa6RpnmsOM5xwfbv+WCKo6dYNKRtGTnpjqf/wBd&#10;dxLcWHh3TX1C/dYxGpJLf0H4UAW7/VNM8J6TLqF64QIOcmvyh/aX/aHm1+7n0nSZ2EUeVwp/+v8A&#10;hWr+0z+0i+oXM2i6RPiFCV+VumMcZ44P86/MPXvEdzqFxIzOSXPXpk5xxjr/AJ70ALreuz3U7mRy&#10;zsTnntjrn1qromiXms3aLChy5B68feP54qLQvDt9rd2I41LE4A6+v+e/1r9B/gt8EiI47u4t8AqC&#10;SV7dR9c/n/IAC/Bf4MpHHBe3cfIwefp+nWvtmDTNO0m1SFAv7v68+n+cVNYaBFolokca7Aox6duc&#10;9D9M/wD161tG0O912ViAfKTHzY46dv8AJoATR7SW6JnwEjHXr0HbH09K1Ht73X7yPSdMDBAdrEdP&#10;Q59OMdP6Vq6lHLB5WiaWMySHaceh/l/n2r6O+F3w8j0qzS7vEzO43MWHPP8AWgC38Pvh5baFZRsU&#10;BkIG4nnP1969jigSJMIMAfTrVpLdY0CgYA7Y496eyflwf5fSgCo3Gc+9Yl7dbenH+NaF9N5S4Bx/&#10;+rmuH1O92qxDYI6UAYur323d8+QP/wBeR7V5HruqlXbY3HT/ABx/Kt7XdUPzANjGf8ivK765aaQh&#10;ec8YPfn05x270AUZ3M79sc+2Pp9OtW7W03rkgDJ98Y7Ulra7yFI4z6Ht29f8/jXY6ZYEsAFzjkcH&#10;jtx25oAtaXpruwwMYxjPTn2NepaPpCqEOPT/ADzVfRtLChSV5P19Ov8A9avR9OsQuM+9AEtjZBUA&#10;xzXQwW4XBxg0+C32jb/P2HStALjjoP8APNAFUL0B6/Smlefz71bMYJ4Ocf59Kbsz14z+lAFUJgep&#10;Gf8AP60u0HJ7H0q4YScds9/Wm7doP1785oAqFegAwD+lLtHrx/h2q0UPGR7H/P5UwLnsMHP+c0AQ&#10;bSMc5J6/T2oYAHt/n/PpU/ln1z/KoX7HP6YoAgkICnJ9f8/pXO392ADhuB0q5f3aopUH/OeK4LVb&#10;9VQ5b+n05oAo6tqQAK7uT+H9fevM7/UN5O1sg+p/z0Hereq6iST82R6+5968e8S+K4LFWCPg/wB4&#10;HAxjp6fj7UAamr69BZjYpORzn/OOa+afiP8AFjTfC1lLLPNl+ygjJPvng1xvxP8Ai9Z+HraTMwe5&#10;kHypnkcdT149K/N3x78Qr/X7h57qc4JPAzgeoAP8sfj3oA6b4mfFHUfFd7K807+TnAXOBtPUH1/y&#10;PevnPUtYlllARtwY/wCf/r1S1DUpLyXYpIVz0GRn69/16Z9q7Lwb4GvfEF6mxC4cZ6ds9+nr+dAG&#10;b4e8N3+v3KpGuQSGb/8AWOR/+uv0S+A/7PV1qU0MssOfmGTjt6Djt+tdL8Ef2eZ5zBPJbEq7DtnP&#10;offHb36V+vPwo+F1noNtEiRAbBgnj/D0oAo/CP4OWPh60ifyAHGOSAccZ54HevqOys4bKMKqgEVL&#10;b20NnCFUYCj8TVK7nMp8tOMUAQ394zAxQfp/SsqC0x88vLn68f4VoRwBeT1PepQvQ4+p/wDrUAVi&#10;gAwB09B+hpdnHPI6VY2jnd0p2zp75/n/ADoAqBB35xn8c+1GD0Iz2qztPHr+XNJtyNxPA/P8qAIN&#10;p65wP05+tRsm3r3/AB4q0R6e/rVGeYICGHI59/pQBWuJlUckAH8P89q5i/u0UHPT86k1C9ABJPH9&#10;a4bUr884bp9SD/8AroAj1TUgSV3ZAHr09K4m5uHlfCnr39cVLd3DykjJ5xj8O5/ziqkUOSDnk/16&#10;8UANjTJD9Sff/Gta0tdxXPH5/n3pba03DcRkdOOcegPvXT2ViThsHJzx64/z60AJZ2R445/H6Y4r&#10;rLDTgxDbelTWNgQBkE/04rr7SyCADHT2oArWVmVwCOlb0cIQDj/9dSww7VPHTH49qcQeQOv+fpig&#10;CBvlyPTpUDKC2ev9KnZevYHn8/z/AAoKE8EYz3oAg24579vamlf8irW324/Kk29+n6UAVgozzwc/&#10;5xRt6ZPA/pVnZzkdj0oK9M0AVfLxx6+3SkZO/pVnZx6D/wCtRt64HT/PH88UAVtuTz17/rxS7fbm&#10;rG05xjgVVuJ4rZC0jBQPU/rigBrnaCWbgfl/n3rz7xb410rw3Yyz3c6qEBPPGcDt79q87+Kfxp0L&#10;wXp80s06hkB745x1P5dK/FX49fta6r4rkuLHS7hktySow2Mjnpgce1AH/9f9R7KWG+tUnhOUcA9f&#10;5VI9sGz7/h/hXx1+zB8crLxt4etLG6nDzJGo5bk4/X88V9rxlGA2kYPP8u+aAMOS0z8vWs6WyzkY&#10;yDzyOmDXWtCF68darvACDuGR+JFAHDzWAIOAcD/PSsGayIyOg6DPI4PH0r0iW067Rjnp/n/Gsm4s&#10;ic8df14oA82lssEsvTp+Xf2rOktMg4HHX34NehzWPylR1PocVkTWBxkjBHr19qAPPprFOmOnGPp7&#10;1jy2YUHsff8AM/y9a9AktQPvDJOPTr3+tZc1pkcAYB/U8cDvQBwTwm3PI6c/lTpZGZWhPIP8/brj&#10;2rorizGBheM47fjWXLZFRu6kf456fz/yaAKukahHC721ySzycc9M46n6968f+Mfw4g1zTJZ4judQ&#10;WIIyO2MDHI/w9q9Mv7V42E8YIOAOMevB9frXS2diur2J84gyAAYPP+c0Afz6fFXwVJ4c124gWPAL&#10;E8DI9eO3evC761LgSKOep68fX3xX67/tNfCdY1uLq1jyQNw+U4575HXntX5c6rpzWN09q6kHJBZs&#10;9R1GOP8APagDy90YDpjNQYYEZPH+fauzkghiQlkAB/n3z3/pXLXKKsh2HI/zxQAsOGO0ck/57+ta&#10;8sRUDdxjA4OePT8x/OsSF9jDHI/p+NbsNys7hFGwfhkY9Pf65oA3fCevXnhnWINUtDseJt31x7iv&#10;6Hf2S/jPaeOvDMGnzz5uY1A+Y4J46fmK/m+fPmFDgE9QP5YOOa+vP2WPi/d/D/xjaW0s5+yvIAOv&#10;U9eOP859aAP6ZEwcnt+dSBO2evv7dK43wL4psvFeiQajaSiQMoJOQcHHcdvxNd1tJGcdf8/5/nQB&#10;Ftx0OMcc+tCjt2/yKm2DoOKdsHC4yf8AP40AQhdx4GCf0p205Hc/zqULnHPPP+cUAcEZz6/40AMC&#10;46jGR1py+/b8DTtnTPX9KXjn19fb/P8Ak0AOBOOD/hj2rK1qyFzbb+6c9eo54Naigj5ep/pSkZQr&#10;jOQc/lQBx8US3Gny2Iwzxjjjqvp+VfmN+1V8LIruFrpVjBBOGP3ijEnGfY1+mN/Hc6bfCSL7jNzg&#10;j7rduvbuK8l+KngiPXdLlPlLLlTjcAVAI/HqR346+lAH84niCCwtb17CIbVGRgjo2cEn27+teQ6v&#10;b4uWZTn144B9fyxX2/8AG/4aT+EtalufL8sN8ygqSTzgg9MfX/8AWfk7WbUFCikA/h6cA+n1Poc0&#10;AeaSjg9xj0qFVB69PpWldxPFnfwef8iqW0kjuD/nH1oAaUHIbr+lWbC5l0+7iu4CQ8TBhj1HSmFg&#10;cEHk/ify/pTtnHBwf8/59aAP2f8A2Wfigvibw3DYXMv73AzyOqjkY6/5NfcOnallQeRkH8PWvwJ/&#10;Z3+IE3hHxOlu74SVhjPQN0+mD/hX7W+E9cTWdLgvIGDGRQTg55I6evJ7H2+lAHvthqSDIEnB9cfh&#10;z3rtrDUVYY3Yz16kfn+P+e3htlf7Mbjx+fPP+ef04rtbDUOMoRnjkHv7euf84oA9ltbsNls88Y69&#10;vT9K34JV2jnk/wCPU/59+9eY6fqPyAE88/5zXXWd4rcfQ/8A6vzoA64MrdTnNTKvPX/9dZME68ZP&#10;I/HjPf8AD9K1InzwOo57+vb0oAfs/HOP/rfpXJ6paNBfCZTjPzj2I6+g6c12IGVOOB27/wBazNVt&#10;BPblupT5uOpHcflQByXivTbe601pxF5skgOCRkh1GdwHQcV+Ln7UXw1NpczaxAisoct8pPSQZ4GM&#10;cYI9Pev200pjerLYPH5pixjnjHY57+/SvjP9qH4bz63pEv2OHACncwHCYzgDt+H+QAfgNrFkE3xk&#10;4deCB2I6/wCehrl7dPLdg/Uf546da9i8caJNoWozWzqQVZk/FepPsfWvNTAFuPObBL9ccEY7ggYI&#10;/wA+lAGddQBUHfBzzyT69PWskKu4J904549/Suwu7VGAMJycN26n0H+f8K5qa3aGZj93kdvX1Htj&#10;3x+VAFQoFBAIJPBH/wBb/P8AWvTPhT4ol8LeLrC+LbF3gNjjKnqPTgf/AF64Tylb58ZB/n17Ad+3&#10;pU8K7JgynaRg54/X6UAf0qfDXVIfFXhGzukbc8aBT6ngYOefX+daWpaUW3EqWHPr/nivkb9iL4iD&#10;XNCi0i5mywHlNk8hlxt4J7j/ADzX6B32m5U8cnn8P8+9AHzpqOmFQflJDf1+nHWuNvrXYTwTg9/8&#10;K+gtT0YFeF5PH05GePxrzvVtI2KzAZz7Zxg9jxyf5UAeSMGiZu4zz+XSteyv2jZcjODnPqOn+RU9&#10;7ppidnA6dDgd+/4/z5rIkhaPgZA6e/B56UAen6VqjbQMkNz39uwr03SdVGACePx/rXznZ3rxkFCB&#10;jPscD0H0r0DTNYYMi5wp9+/pmgD2K9ljluoZ2XJbH/jhyOfXtmvbL3TINR8NpeFN+FU8Y5Vxkg9u&#10;RXzcb4SWgIxuTD+mee9ez+BPFR1HT3tLl/khPllRwpGPl47DHQ80AfGfx98Gu9jJeRJtdFZcDklP&#10;4SQOnHp/+r8iPiToS2L3AeIkzBufryCMY9P84r+g/wCI+jpfWFxbQpgJkkgYwpOOOuT7/iK/GP4+&#10;eEJIbu5TaUVCSWY8nBGCcdTjt+FAH523RERDqSCGXPP+c01JVkG4ADHfH8vXP86ueI7BdP1B4c/K&#10;2HQgYBUj1z6/561znmsilSSmeD3yfr9RzQBFcY8w85B9P/rU6ObYwzzjj8CelVZWJIyeR+X5/wCf&#10;xo3HAwce/TmgD9Rf2A/iEmj+Jn0WSXA8xJUGeoyA3pz9K/f+223Fuk4OVZQc/UZr+Tj9nrxknhH4&#10;kaNfTSbIjKsbnlflcj3656D1/Cv6nPhnraa/4RsLveC4QK3foB7570AdLcWoKn5cj274rnL6xyDu&#10;HJ/niu5ki6gYz9P1rOubY8jGf/1f570AeQanpYZTwADx0I78HivLNb0XeCGA/AY475r6NvLHOQ3Q&#10;/Tr61wmqaWCCVHQ9fr3/AM/yoA+S9d0TYxIXkA8Dk/5FecX1hJGSVGPT69R06/nX1RrmibgzBMnt&#10;+HTjj9f8a8Y1vR3QlscDPPr7Djj3oA1Pg9qN9BqX2GFwkUincM4VtpHT3IH0r7Lu4p3tDO53lo0d&#10;fUHGCG/+tmvhnwZN/ZniG0LHYglTcTywzwSB/nt6190Wbi80yA7txVSnJ4+XGOO9AHz78VvDFzfa&#10;dPMIiAI1mjKjnIyrqT79cfSvxi+Neiix1VbkfISxBOQeD0JGfbtX73eMtLe/0h0LkAjHqeOo+vYj&#10;2r8ef2ivDdtEtxKHDtFuOV/vKcnPA5Gef0oA+BrqU+YAgyTz1xyTnP8AntTFkVuXbG7OcA9D0H/6&#10;qr6yxWUpgAD5hg45Ixx19c/z9DUjYEKrYGz2H6dv5GgDRVgCHJOBg/XI7CtOxZPNXcpwAOw5z+o9&#10;sVzonIYYbGc8deRxk/n/AJwavW7bZF3FcnnHXg/57CgD98f2E/E0ep+ELaxV8iKEQke8eMHuc88/&#10;5x+iioCeOh9v6V+LX7AfjOK2uW0pn2lZFIX034z2Oen8s85r9q4gCoIGc4oAiZT69arTQ5XkYzmt&#10;QrwQB0pGiznnGfYUAcbeWe4EY5/+t/hXC6tp25XGORkf/rr1yeDdnHTHpiuZv7PcpI5Bz2x/jQB8&#10;4eItHBDnb6/4cHtXgXiXQUDuVXIIP/66+zdW0wOGXZnn2GffFeKeJdE3bztyfpxj+hoA+LNY0vyX&#10;LqM49M8enGfSufimMEuCeme38jXuPibRJVD4wBz0x6HHI/w9vWvGdRsjHIRjaAcZwTx+Wfc//ryA&#10;ek6FrDlYmDYKSRk9Rgh/6Dpiv0s+Htx9r0CIKpKo5Vt3HCng/wAua/JjR7poZlOeQd3/AHzzn+n+&#10;TX6z/CWeG+8MpIqYDorEngElQ2R68jH9aAJNetl2uhTzclxz93O3ccnv1r4m/aDsPtPh+XzCo3xS&#10;KFAG0Er0yB9OT+VfeOtWUU7LK7sQHbAUHoVK4I5yPwr5H+NOjJJ4YlVXY7GxtA65yMk8d8ZHpQB/&#10;Nd4ghZdbu1I2FZGU+gxn/CucdUV+vA9a9L8e6TNpnim+jZCn+kTMMjoC5x65yPTP9a4iaFsscEE8&#10;9sYHb2z070AamlooCkgA4A54Ga01t5JblS5wuB0yMH6foKzLFpOSBwB2GMfXj1rorUOk0anGchSD&#10;nI9OP50AfuP/AME+bwnw1bQM2QJHTnuGXPPc/wD1vYV+p4j447f1NfjX/wAE/dYlVHsQ2I4Z1xxz&#10;lj1yTjtX7QIoz1zz6dR+HSgDLntwQR1I9vwrlr20yDxkkfnXdSKDlc59f84rFuoAR0wBmgDxXXdL&#10;3Ekjj/PYV4T4p0YncoGRyef89q+rNWs87sDJ/X/P+c15H4h0sOjnbgqDz0/H+XWgD4a8UaN5bOwG&#10;SCemea8nnTypSuckDjAI4H86+tPF+jhd2wYxn8ff2r5v8Qae0MjygYKEfX/9XHSgD3T4CO0+oyIp&#10;3b3gz6AKTnkc/T9a+3hZxWzRSynLp5nA9HPA/wAnrXxZ+zfEpu7sSDgtDtOR94seSOD0/wAivum8&#10;tY7qcPvGRxnsQDx/9cUAXLdomsY3ySBnpzgZ7gdePWvhD9qKFRaTSufLG/Ckn+IjgZ5/z2r7uhRY&#10;bcLGd6jqF4HXr+NfBn7Utlc6pZvFbSA/vNzEdCq4xnHAxnHp3OcUAfAcLjT5UunRXCw7dxGMMT82&#10;D6k9APrVTVvEMl1JFAirkjbjHHJH8v61Jf6Rf2toLu6m8woWGSeCV6Y69OBXI6TNLdakozkmRR0H&#10;KpyccHH+elAHt2m3tvY2CCZ2D5aNh3PHv0Ga+yv2cbiN9TKop+WPBz1JYnOPXnjj2718LJkyRIBu&#10;EsxkJ25BA55+vevtj9ma7kOvCJYgm2NtzMcuST1A6DAzQB+okUY+zR4/ujiqN3ACCcc+1bVumYEU&#10;9Qv58f55pk0RZCpGfwxx+lAHm2qWm5DgcnP868k8Sab5qE4wefr6gd8jPrXvt9anBwOP615vrVmz&#10;xuAMZHHHSgD4u8Z6SpZ12AZ68E49e/f0r5U8SacY5ThQT7cY9+3Tn6flX3x4u0ktHJlAevp+ef8A&#10;P+Hyd4y0M7pGQZz6H05HPbFAHiekSmG435wNwHP0/wA8V9G+DtSVdnOWUgDgf55r5xlhaC4LMMYb&#10;29f8RXq3hS/KOm0lSGA7cfl/k5NAH234XvdyDHRcdPfnp/k16RbSJd6hc72JS3hVcZyCW9fz/wA4&#10;rwnwXeB1QKc56DsD6Hrnnv8ApXs3h5Eurm+Mj8SXEURA6lRjOP5fn0oA+ibW6s9PuIIFjDCKGNAo&#10;Hbbnk++c4q7Pr1zqBESqE2kkj0OOMH27j8K5RZHe/kXG1WY4x6Yxye2O3rWlZq0MbzKAhIznqMZ/&#10;+t1/WgD5K/abluFsEWJxI8wZMN9wZI5x6gDNfIN3G0ekXDzE5kMSgY6KM4xn+8eTj275r6v+Ozy3&#10;N8iE72VSyheQRkbgPz+tfN/jjS5rXw+6EMuYRKcDnOO3PBGcf5NAHyjqOqGbU5oyWZPMZiR0ODz9&#10;Cenavo34W6m0NpHHKxzKpLddp3nsOeQOMcfqa+ZbTTbm8vhldycDOc4z1zn0r3bwjdPZ4jccbty4&#10;GGGwZ9/XPX/CgD6r0iF7vMjfOY2zg/dHHQZ6Y/nXl/jbTjumwMlQe+eeTkf5/pXqHw+Et7bLKzFi&#10;GbGRjtxn/wCt371neNtOP7xCOec5wOg/z/8AWoA+EtctDDdNJtwBzyPXvz710HhS7ImiVccnp7/5&#10;/wA4q74rsSs7OFwBwcDjr1yfT/61cx4en2XAUtkA8E8ke3rz15/KgD7O8F34ZUG7AHvycY6nv171&#10;9NeGp8qMcc/lx0P9a+OfBF2x8va3AwPTr2x2z/hX1X4XuQVG3kZ4zwPr2/l6UAfQWkksgIHGBXc2&#10;o3IG6f0/CvONGlJVQRnGP89cmvRdPPyf5/z2oA11XkZHWhlBByen+RipVXAxjA/xpSvBz2J+tAHA&#10;eO75LHRpHc4By2OOi8nNfAGhSzXeq3eoxxBpZZCrZHVpTk5+g4/KvsD43authos6MePLCEf75/Xj&#10;qK+evhhps2oNAMBInd5m+XHGeB39+T24xQB9NeCLSaG3t4DwFXJ2j06Zr0PxhcNZaE5jUkRxtIfw&#10;H5+9HhOzj2IsYyAq4Pf3x9K5r4v34g0iS1EmHm2xKue7c80AfDMWitqeutdsAXGWLNyTu+YgenX+&#10;nNTXGhE6ghVfkTAGR0QdffGT174rvLTT92o3EsC7AJVj2+oXrj69z6VauYliuGP3iM5HbnP+f88A&#10;GRqURawNtbjBC7V6nGRgADvj615jfWcWm3xZhv2R72AI6L8gx7lgfp+VewKvnCOMHBJ3Z4A3YwM/&#10;59znqPO/EdkjXXkKm155UiY552r874OCO2P/ANdAHuHgOMRWFtHjLeWu7sc47/j6V7xphJQEnJHt&#10;+fevCfCJ2xRkAAEDH+HsR/8AqFe6aXkoO/4fTP6nigDtLYk44/OtFVxnn0/+tWfZ5Pf9O1aygcd+&#10;nt+OP6UAV2X5SW6D865++iHORkj/ACa6krkEk/575rCv48qe5+tAHk+txEKWx0P6fzPevnbxbFxK&#10;GPAyc8flx/n619Ma3GNpZup9f84r588WQ7g5zwV9OtAHx94viDbyoJPrjoevb8q8bhCLcqCdoJ7/&#10;AM8e/wBa9w8XRZEgUYHOefQ//W4PbmvFchbsDOcE+305oA+g/Az4lTJ4IBIOOPUZH5CvqnQJvsun&#10;vMx2hEJ9MkV8oeCCFMXoR6dQeo/wHP16V7n4i8QDR/DbhT8yxNIxHH3QcAf0/wAmgD5h+LutDxF4&#10;yj06J/MFqu31G5vmP+fyr6N+FvhxrK3WaVAAQMf7x/T+VfKngLTLzxB4l/tKYktLLkvjPU8A/kP8&#10;8V+k/g3wrGqQq7YSIg9hk9fftQB6V4asoobfzFGBGBn6kf8A1v5V85/HHVmu54tIikJ84hSBznuf&#10;pX1PeyW2maa4QgEBmOeQQBz/AC718Na9fT6x4yM8oykUmeSDtBPQjPp0/rQBzHiC0FtoJhjQ5kiE&#10;ee/OM5HoeleNeIbNdI0S58tfnI2rz3Ydj/hX0drsUbXEduxGEDPyMYz3/pXzl8S5mBt7SM5JJk2K&#10;M5wOMjjPp68GgDL+Bnha9vvFkVyrgpEwTcF3bnYjOT2A7/j1r9J9QtFsdMgs1y2xRyTyR0GfXivn&#10;f9mbwdfJZw6lfEJvzNtUBR83Trz06E9ewr6b8SKgRt2MBR/9bFAHzp4nVQ7JyT06kY/Lt0Nea3AV&#10;pDyMfXOPX9K9N8RIGmPOccZHp/nj8vrXnEyfvRkjHr9ff8O/5UAdV4ViJlVcEgk9uNvv/n1r6R8O&#10;wBQqE9PxPt/KvA/CkeZlI4B64HbHH9R/+uvo7w6h2p2J/T6980AemaZGQAO5/wDr12FspGCep/zm&#10;uf0yLCpjgV1VujYHYkD/ADmgCyqEfhUyof8APYe1Sog2gHj+oqYRnt26cc9en/1qAKRUdD/nvWHq&#10;JG3/AD9K6WRdp9hj8K5rUztUsTjP0P1oA8O+IuswaRpNxNK/lgg/N6Y65/Ovxe+KnjH+2vEVxd+Y&#10;WQsVTI6Kp4JHuevPpX6D/tW+PU0jRpdNtnAkm3IOeg/iYD8K/IW/1E6nqJj34Bbbgf8A6qAOu8Ia&#10;Lc+J9cihjjyC2DkcDJ9On+cV+2v7PHw5tdE0eGWWMF2CnkdPbNfAP7M3w3l1C9F9NHhBjGR6Mea/&#10;X7SLe38NeHmdiEEUfX0AHWgDzD47eL4dB8Oz2tq4+0OhC4OSMDrivyT8eXVxcs1uimR7lt3v/T+V&#10;fZPxV8Qy+I9fnIfMEAI46MCen1/z6V8y22i3Ot+IHkZCYojtUnP0446f4ZoA85tfD39l6S9zIFDn&#10;d26hep/z9K6T4F+BLjxv46inY5is33dOTIx4BPbrk+ldD4+tTb2senwjBClBgAbiRye/r/8Arr7d&#10;/ZK+F0Oj6Mmq3Nv5csreY+RzvI7+tAH2Z4T0SPRdHgsoxgqoz7nHJ/HNdOI8DP8AnNWETaASOn8q&#10;k8tT0GOvbH5UAU2U55HSqdz9w5H+e2a1GQ4JA5Pv0x2xmsu94Q9j7+3sKAOD1YjBGfU/4gV4z4ll&#10;wHXOAOn16c16/rDNtYE8H/DPua8O8TS5DKTjOBjqf8+lAHmN2GYvkg8nucY9ffiltId0g7AsMen6&#10;dqWcBmOe+On8/r6Vr6ZApYkDGW/HHX8s/wCe1AHoHh21HykLwO/p/wDX+te16NahY1GPy4zXmvh6&#10;0wigDBGB07+v/wBf+XNex6bEoC8deB7UAdFaRhQAO/fitIKQMCooI8rnHK4q7sxQBAV55HH1/wA+&#10;lcN428S2fhvSZ7yeQII1JPTPFdteTpbxNLIeB/nj/wCtX5c/te/Gk2kcvhrTJv30nytg9BxzxigD&#10;4g/aX+Lc/jnxNPbQzs1tCSNueDzxkf4V8k28D3twkSfNkgHk884BH4VvaoZJHklkO55Cck5zg9Pr&#10;6c88Gvcfgb8OZvEusWuYjIrMOxPBPJPYeoFAH0t+yx8GZNRlgvr6HbHGdy9dvUf5z3r9QdWu7Lwx&#10;oos7YbXEfbAOMAc+5rH8A+FtO8D+GoY1VU8pBk4xk4z1rzzxRqkutX06+YUjTj1z7e9AHiXj3V3S&#10;yk1KZsSyh8e3HHHv+lfE/iICLzLqViZZBnpkknv+dfUHxAuTc3jruCxQKOnIJB5z/wDW/Gvm2z0m&#10;Txj4sg0yIn7OjHc2RhVQ5JI/l2/KgD1L4BeAZbiZ/EF7Goluflh3A4ReN7f0HNfbthELq5QQjFtE&#10;AkS+g7k/j61xHhrS7fRNEt7SFfLmnQcY+7F69sbjye/T0r1nw/ZZdGUdMdsfpQB6J4ftNiLlcE+3&#10;Xnqf89a9Q0+E8dwf5f8A6q5XSbbAXjPT34r0KxhChQf5eooA0IY9oAx+HFSEZB/w/wA9ccVOqnBz&#10;9O1Lsx2yP5+negCqFIJ465/H1NJ5YAwev071c2HqD/OmbM9fagCsVAHTI9veonz0YVdZeTkcf59K&#10;zrn5AcigDntVl6r1x7+1eV65d/K/OOv+f8f/AK1d3rFyAG78H/AV434jvsIVU4BzQB5pr94ZpWVe&#10;QePw+lcxGjlsg5B4/wDrHH4VoXjCebLZIPuc+g/Cp9Pt8y7iMA4GOpJB/wA//WoA3dGsi2wdvb9K&#10;9n0KwC44x7/hXFeHrFSwKjr39fp/9avYtKtcfeGBQB0FhB5YDH614v8AGn4r6V4F0K4lnmCSIpIH&#10;fj+vpXeeOfF1j4P0Oe9uJAPKUnt29uK/Cb9pH443/jzXp7GzlzaB8Hrg4A6jPPP+fUA8d+NPxT1H&#10;4ga3PKzt9mDHbk++c+nPavBbKwa+udgG8E+nIPb/AD/StGXzZflYjc3O7BOT7dPy/pXrXw58GnUb&#10;5H2FlLDPHX2H5+v5UAd18NPhnNfTRSumQenHU8dB2r778A+DItMjWSRAgTqcYyfT/Pr61lfDvwrb&#10;6bbwrIiiUAHpwBgYFeo6lqsWnxJZWxAd/TnHufy/kfagDtrGVru6WyhO5Fwre59B6da+j/DNksFp&#10;HGmFLYz7cda+f/AVpIdl06FhJjYOpJz165/z1r6c061NraDzDlgMuQOvsO/1oAdqlyqxYjICL8q5&#10;9fU+1fP/AIr1US7rWJsquMn1OeeK9C8U6y0aMiNhmznnoB0A6V4TfP507PgkA++evfr/APW/SgCg&#10;kbSS5zksceuTXVaVY7toxknH1OP5/wBKzbG2L47A9/5ivRtC07dIpxkDB7nJ+v0oA6rw/pgAXgkD&#10;H5GvVdOtOgx+ntWJo1gFReMY9a9AsbUqFGMZ+vHrQBcs7cAcjHT29q0ioCnjFSxxBVHfNKR/n3oA&#10;r4HBI4/Sm7S3fk/j9atAD649vSgqecdP849aAK4U8Z6Gk8vtjgf/AKh/OrZTGcDBH05/WmlcD60A&#10;UX45xtH+elYl9MFTGcg1rXkwQHnHXt2ritTu+OvH9B+dAHO61fBVLDjp37g85rx3XdTB3YPHSus1&#10;/UQM5bAGf8+35cV5DqMzSzk9RwP07n/P9aAMu4Mssu7d7d+3Xj/PFXbS1yy8fl7+vNNhi3SAnJwD&#10;nGPX/P8A9auqs44LKA3d3wqDIz6dyaANSKSz0XT3v75wiIC2cDj9favzd/ad/aRWUzaBocxCLkZB&#10;HIHGM+/X+prb/aV/aMisEn8P6FOAF+VmB74wMc9f8+lfk34k8SXWr3ct1PKZHdjnkE85/wA96ADx&#10;HrlzqN5JK7lmkbqfm6/yx19Kq+H/AA7dazdxwxITuOAAM8Hp+f8AnmjQNBu9duljhQvkgdOP8/17&#10;dq/SH4CfARrySG6uYOB7Y59/wPHpQBnfAn4FTTC3vLyFQBz8y59cmv0Z0jwvY6Bp6RRoECqBxyCa&#10;63w34OsfD2nJbxJs2j0JJ9cnjH+ea110qbUZxBCvpyOe/egDz2x8NXGv6iVUERryT6k9RnpXoV9b&#10;Q+H9PWws0/fEYAA6Z9PpXp8OmWfhzTBx+8I5Pc57npUPhbwjLruonWNQQ+WT8intg9f8/wD1qAMr&#10;4bfDtzL/AGzqiZlc7hkZx36HGDzX0ZDbJFGI0GAPTtxU1taJbRCONcAAY4q0EH4//W9aAKhAXv0x&#10;7VSuJBGp55Gf0+lXbhtqnJ6dPYg1y2oXeM84A6n6UAY+pXmzLA4z+PJry/WtTyGUEYx7evb+dbWt&#10;agADg8HORj+nr6V5JrWqAFwrZxx1/wA9qAMbVb9pflz0zznpn26VgRRb33Hqffn/AD2qZlM8gL8E&#10;f5z2/wAK27Cwzt29T3wSR+P9RigCfTrHc/QD0xj8a9N0TSSqqWXk+vPT0HpVHR9JDEN0I+vfp+v5&#10;V6rpWnKijIwOOvb9TigCzp2nFcFh6d+9dnaWhC9M4x/+qo7O0IHTp0966CNAgHv/AE9KAIViABB6&#10;/lRtPIPQ/lVplBHTOfxpMHLUAVQoz049Keqn15P+T3qYIM46e9OwRjvmgCDHOP6c/jSFc9sgk+30&#10;qcrwcDP58UmAccZ/qKAK4XH+fx4+lJtH0x7cfhVnABAIx+GfrUb4C5IyBQBUcBPm7j/Oawry5UIQ&#10;pxj1q5e3QCn/AD161xOqagEBOc49+D/hQBR1O/CoSxOf5ntXl+saoqKxc4Vfwx9Permu6xFAjvK+&#10;AM9/5dxXyp8QPiZGoezsmBA4JBx2756jtx0oA2vGvjqC2R7eCQ7h3B64H4+nr+FfE/xT+MlrosMt&#10;tay77k5Aw2So9Pzrivih8YVsVktbKXzbmTqVOQO2M+gya+HPEfiua9uWnuJTI7k5JG739aANPxV4&#10;1vtVu5bq7lMjN1zg8E9vp/PPNeQ3V1dX8vkoCxJ/hHr9OvWnzSzahMIowcufqfoP8Mfzr3b4Y/Cy&#10;91q6ilniOXxtGM49cgf0/WgDnvh98NL/AFy5jaRCRkdic5PHbj/PFfpx8D/gLgwy3EAIIB6EZ54+&#10;vrmut+D/AMEooUillh5yONvQZ/qfp/Sv0d+H3gOCzRAqbQo56ccjgUAW/h18N7XTIkKxKCnfHT25&#10;r6KtLSCyhCqAAAP/ANdR2dpHZ26xoMYxj8sjP1qUmSTJI4/l7UAQzStISi9B/n+lQrCVIz1NXFiA&#10;7f5/z/k07Yeo6j2oArKgI6cflg00oBgk8fTvVvbjHGe3T8aCoIoAq7COW5z9aURn0/8Arj3qxt68&#10;5x+Ge3X60bcDp/QdaAKxX8P68VE2MA59Ooq23y5BHPP+c1k3NwIx6Ht1/OgCO5nVB69O/wDniuU1&#10;C+IHJ4OaffXrDPPTj6f/AK64TUdSX5iDnP6/XrQBHqWpcE5yenXoOeveuOuZjKeDxz+PbiluLh5W&#10;POevUcgf/qqFUZiGHI+mefQ/4UARpFuPA7jjr/nritSC1y3ueP0qa1tWJ5GT/T/P/wBeulsrAsRg&#10;YFAFexsWOAo59+OK7Gw07AB281asNNGAdue/b9f8/wBK621sgoBAzj2/woAgtbLAHGPr0/KtyGAL&#10;z6f/AK6mjhWIDA5/H9DUh9f8/UUAQMoOAD071GV4GeQc/wCeKslefb/63SmsvTPH+elAFfZjJXof&#10;UUhTpxjp6fz4qwEHTv8Arx19O/NKVznjJ4/H60AVtjYJ6D096Tbxj/P0qyEPAI7fy7mlKbgOuf8A&#10;63Ge9AFTafx4P/1v60BckAc1YZevPc/j+FNKn16e+e+aAIApGD68/wCevWmlRnkYx/nvmpXYJgsc&#10;Yz+H1rzvxd460rw3Zyz3U6rsBPLDtzx2oA6XVNYtNNhaWeQAAdzXwr8d/wBqXQfB9pPBb3GZQCBt&#10;x+npXzX+0V+2LFaLNpOhzh3GVJU8D64NfkD42+J2reJtQlu72cyFzkZYkdeMA9Onr9O1AHrfxk+P&#10;uveONQuHed0gLfKu7HHv+tfJt/qU07vyQcjqfzI9KZdXL3RJXqx/P8epxWxofhPVdbuUit4+XIHf&#10;Jz/n3oA//9D85fgN8Wr/AOH/AIitmaVkgDDjPy9e/t7V/Qn8KPiPp3jbQYLy2k3MQM89OOh79q/l&#10;mjlYSAqQGUgg4PHuMYz+Q71+iX7Jfx+ufD2sQaPqVxmE4B3H/a6j0x/jQB++Ecqt7fh/+up9qFgO&#10;O38+1cZ4b1y11zT4r61cMsi54NdWkhXrjPT2/HP+cUAStbgnJH1wOlUJLVjnjH+TWvHIpHT+uSak&#10;KbgSRn047+nNAHKy2ncDH+c4rJls8k4XBIz7fWu3e3HboP6dO1Z8lsDnI6f5/nQBwM9iSSQMkkf5&#10;98+9Ys1kVO7GcnH0wP6V6RNa4yMYI9uf8+1Zc9mD8wXv+f1/CgDzV7MN2xgenGSeTWbPYNwRySeh&#10;9PX6j8q9Cnsieoxj36/41j3Frn7wwep9evUUAefXFiJE2MoAI6554/T8azdMaTTb4DaSjHGOmfrz&#10;713k1moDLt5Hr6e3I/WsS6ssHeq4Zeh5/Ae/NAHNfELwvp3iPSZY5IxJKynB4456D/PrX4vftC/D&#10;htD1OW5toP3SnOR6Z4JOK/dPToo7q3a3k++eB7fp+X418s/Hn4U2uq6VPIkWThiDj5dx6jtnP+c5&#10;oA/A69tZJFb5So/w7fjxmuSngaKQq4z05/xr6b8ZeC30q+ubXy9jIxwPx/TrXhWq6bKrksmAM+vG&#10;B/n/AOvQByBVlx6fWrEL+W+SMfh0psikPtPH6dP60cKfWgDVZvNlLAkbhnnpz69f0p1pd3FldR3N&#10;scSRsGB54Oex69agjkhWIqeSevtzjH9cU5RvHynkevv0/MjpQB+4H7DXx9/tKJfDGrSfOR8ufX0G&#10;T71+tVs6zRq4OQwz/hX8l/wg+IN/4B8WWmq20rKA6hiOhGR6duK/pc+AnxLtPHvhK0u0lDSiNQ2D&#10;n5gB39+v4/mAe/hRt9P/ANfagqPTj9PepgucZHB/z+tPCgDpjn/Pp/n8aAIdhzx29u3emhSCeMnk&#10;e9WduSMHr+Pf/OKNhx8p9e3PHb/JoAq7SBwMdPz9akKHAyc5/wAOBVjbkjgcY9/r6fzpFTPA4z+G&#10;P88UAQ7Rn36Z96aVJ4PUn/6351ZKgA4//X7fhTguT9e/+f8AP9QDnNYsmuIN6ctGfzB7f4VzywxX&#10;Fk1hjfJF0J5yD0r0Nk3DB75yPr15rjZlGlXxkP3OMnB5Q9MdelAH5xftTfDG41iwlns4QJ4V3ZPH&#10;15x37Cvxu1/RrvSLy4tbtMEMSuedwyensPT/ABr+mr4i+H7fV7R1WPKTAryM+4JA/LOa/EX9pH4a&#10;XGga9JeLCsaqTgfeXJz16Y56f40Afn3rdu6tuA2gDjvjk9/8/jWHChk+XHfvnrXqOsaaJ4GOASVG&#10;cDvjjHsP8fSvOYY2ilKEZ7Y9T/TigCqYn3kBSAPX/H+tPKcYxg8r9ffP+elalzCCAycjPv6c5/8A&#10;1UhX5ACMk84OecDp9Ov6fSgCtYTS2NzHdRcPE24H6fl/nNfrb+zJ8T01rSIbCZsOABwc4PTp/nP6&#10;1+TcUSsNhBAP+HTHXn8K9u+DHjCXwj4ihdpf3cmBjOB65yD9QOeOhNAH7rwyZHmL0PT2HpnvWpbX&#10;RjOSSeffv7fmOa888C6/D4j0K3u45AxdQeDn88Y/z3rsm3Rkd8c9uf6DHp/OgD0Kw1JR0PPp3/pX&#10;cafq2VXL8Dnv+v4V4laz+W3XA647n1x6469vfHFdXp9+ytlWx1/D8Ovt7/SgD3O0vwcE8/zx9K6O&#10;2ucgHr3/AMK8g0/U2O3c2QeR274/L0/Wu1sb4uo5zwOB+GOPp7/4UAegRvnkHAFXCnmLtzgHHFc3&#10;a3W4DJ6jPWt2Kbrk4z3/AMmgCnpMMVtqRjf92MlSe5RumPU5zzVbxx4ehurGexMamOdSMnHX16dC&#10;KTWlljQXVs21iCueuPQ/nxWrYX39r6N50pZnK57fK68MCO3HNAH4C/tRfC/+wfEF7PbRH9+zODjB&#10;BByBnuD17V8Ez2s6SOsqlmXk4H48Y79cV++n7W/gqHU9Kl1GOPlhuAxndjv278YH496/EXxJazaf&#10;qVxGsflgNkZBBIOdwye46jP6dSAcLbIzOVkBY5/wxj8u/Ss2+tdko4GWPQ469M+v+TXX6bZRlmml&#10;fJyeM9e4z7f5z3qhqSCSUjt1B4/Xtx6/nQBzkECshPpjoOg7/wCHrTjEY+mAwHPTv/XtWpaIoA+V&#10;gvPfHA79B1qyYUIBA59f8OOvft6ZNAH0d+yd46l8KeO4rCWXZHdsu0ZwN6kY9O3+RX9CmkTxa1pN&#10;tfQHckyK3TgHGT61/Lfo08mlavbajbvseF1YEHHIIxjOPTtX9EH7K/xAg8Z+BraBnBljjVhznII5&#10;569f1oA9mvdNBDFlyD/kVwWqaMcttTPf/GvdbizBB457e3P865LUdOBU9/x/IUAfNmr6L97gEn/H&#10;oP8AOeK4W909kyNnUk9Pz49q+j9S0fk5GDxnp/8AXHbt/wDq811PRuWYL1z79fT1+lAHjDQmN/kA&#10;A5x/UD/Gr1lfPHIpfA68+nrmtbUdNEZ3BSc/n149cD/PauamgaHHGB+X4DvQB6jp2qKyAE/eU9ep&#10;B9fp/wDqr0HwLdka3EzNnephlHTO3lSR+X618/Wd9JEyhchQB34HfBOenr3r0PwprT2+sLNjduIY&#10;AH0HI759z7dDQB9Zaxpv2q3EXBddoJPQjrz9K/Nb9pvwNdWlvPd28Sucud5XlRnJUL0wfWv0+sph&#10;LYxyfKcheev0yf0r5t/aB8NJrHhed5pNmzk7RyTwMEjnBHoKAP5t/HlrJa6g+8HKOyccAKeQMc/T&#10;868vkJGT1J5Pv/8Arr6p+Mnh9LbUbiJSEG502gcllOQxOfbv9O9fK7LhS2cAe/TntQBTYliM80Ly&#10;eRjFDDqSPypyntn/ADnp2oA19Hu2s7+K4Q4MbAjk9cjFf0y/sTfEeLxj4DtY/N8x2gUsM5w8YAb8&#10;zz+dfzERkqQe/Hpx9K/X3/gm/wDEFrHVpNAkYnyyCB7NgEkZ/T60AfvGYzgjnNRPAPukY/DFXIgJ&#10;VDg5BxjHPX/Pb69KnMXbrn26UAcxc2isDkZ/x7CuXv7Ddn5cg8/WvRZrfAxjj8ufWsi6tA6njJoA&#10;8V1PSv8AZHfPUduv6YryTXtCOGKrkj/ORx2r6ZvrDhhjI57D9a4HVtK3KWAzn6fSgD5QbTntb3co&#10;UBcH5uM7T/nFfangvyb3RA7yBjtVuB2Zfm/KvnvXdDDZZRgfh09Pw9Ofx7exfCdo0svLGWZCOpzg&#10;9OPrj170AS69b3d3aPBEv7t1bnBySCCMN/gK/Nn9pLwe66dPOsRCfNuY8sN68BuPYmv1dvbSaaSR&#10;CcAn5QvABHUHP9MV8Q/tBeHL670i6dipjWLay/7aHII9eM8/hQB+BOqwSC4eJwWaNip/Drj+v/1q&#10;yssFbJ3hfqce1epePNOs7HUL+AOdz7mXd97JOOBgYBrzJm2xBYRjdj36DnHPP+e1AFFpNpHc/wB3&#10;sffv6/n7VpWrl9qE7Qe2ec575656Vz7MDjdINwB/T1Hfnv061pabdJFIC3IPQAcn8Tnj1oA+6P2O&#10;9afRfiPBA7YS4UY+oIx3746frX9Guh3C3ulW9yhyJFByT/nNfyzfCjximieK9IvbctE0cqoWUdVL&#10;Lnjv25r+mX4QamNX8GWk2/fsAHfuOBz9aAPT9hyMc4/HH4U9lHGBipRHjjrj/P8A9frUmO3WgDNk&#10;i64HUfl/kVlXVtnII/lXTMmSM9PyB+tVJoMg46n8aAPNtRst6twO/b+teZ63pmchQAf5cele7Xdq&#10;CpwMf/WJriNVsNw4HP8A9b8/8mgD5N8TaGGDnYCD6dRn3x/k188eJdHMbtsG3r/Tn8OK+5dc0kOG&#10;2qSDk9v0r598U+Hy+9duDkduRn368/5FAHy7Gr293Ft6lsfN0GO1fqR8BL641fwxYRnLbbdMDHy8&#10;fKB6Z7mvzb1bTTbzBgvAYfr6g49etfoN+zBen+wYbcbmdQ2egQFXAHT8TgUAfQuuWggtnVQQyc5P&#10;Xr29eO4r5X+K1vNL4fvUQ5RZBwvIwf7xPGRznvzX1t4ktfNEi5yQu0AHryG/pXz34206KbTL9ZSP&#10;nXcAMDOPX1/nQB/NZ8arR7X4garCflZJn78Yb5hz+NeRSR8FegOO/t15/Kvpj9pDTPsvxPvysZ/e&#10;ojgHhTkYPJwe31r54nQhVL4AI/zkDP8AnpjrQA6wjBBAHAGOvXPA5rVRCLhApALFenqP8j6/lVax&#10;CiEcYK98dPYY/WrUDf6QGYEIpX8z7e/4UAfpx+wrqZtfEU1juADbH7EghvzP0PTtX70RqSinPUfh&#10;0r+dv9jjUY7L4hRQylUEiOMZ6gjIx7jnP9K/of0yRbmxglBzvQc+vHegCcxk84znn8/zqrPASpIG&#10;MZ/yK1tpOMc5/lTGQfdAyf8AGgDhr60LKfb/ABrzrWbAlH4yT7dOOx9+4r2W7turEZ6/z71xuoWg&#10;KnIJB+hHfP04oA+X/E+kfI4xxjqOP1/+txXy/wCLdGCO7qoB68Dntn/PavufX9ODq425Bx09fU/1&#10;r5u8XaJnzdi5HPY5J/yDx1oA5n4E290uoXa2oIMSxv1xtO7AJHcf1r7hsl8q6lkuWOLeRG3dAyMc&#10;YGcYz6V8n/BK2EfiG5iKNiRYuAB03flj3xX1vq9rLLMTBFuwycK2fut/e9upoAvNLZymWGI7xG+Q&#10;BzjnqD/kV8WftPXH2TSZZQAm1sryctz0Pbk+tfa9vYXdqZEniVA2QnbK4znHXPPXPvxXxn+07azX&#10;dhG2MKJmQZ6kgcADv0zkn6c0Afn7dQTX+lMXDNt+5jHU8nP1PH864jw1pM0eob2UiU/J68sw3A9P&#10;/rV75BpKzaS8jjaHxkHjJAyTwe+Ky/DHh22juRNcuR+8DlV9AflGMc0ActfRTacFmA8sIz7m64IG&#10;0Z9ASM5HP6V9W/sq3V5deJFaRY02RuGbHJ3dcZ9ePTjPrXmeoeHLV7Q3dyqpE25huOSSTngD6ccf&#10;417J+zTaJH4sZ5Tlj5pyTuBU9MDoMHA70Afq5aRj7PEMZO0D61I0ZPv/AJ5p9qubeJsH7o/DNWDG&#10;e4569ucD60AczeQHB4yT/nrXB6nakhsDqP1A4969WnhypyP/ANdcZqdqGUlh27DnP64oA+dPFOnb&#10;gSyEZI+vHcmvmDxzo+Q7KmAAe3cZ4OOnpX214gsFaJhtPOeD/j1r508ZaXuWQbSAOenfk/zP/wBe&#10;gD4L12yNvK7MNrZwe2D2qbw5deXMcsQfcf5yPrXb+MdLaNnwuOfYd+pH17H868xsyYLoEsRg/wBc&#10;/wCP4CgD7C8CakuY+cHOOPTPb29a+qfhXZfb/wDSg2RJeSc9OFGME9O35n3r4g8C3hMsXlnIzxjo&#10;eOv4V+gPwQtVTQbGbbl5fPmJb6kD/P40AemzmOK8eJHzgKOgGO2PetKGG2W1dsGVwSATx2OPyrkd&#10;SW4a8d2mCpy2BjcAOhrZW5kSzBkb5iMZIwCT7dj/APW+tAHyl8Sv9N8RwpKfLheUxkKBnhcjJ68k&#10;549q8X8eaUY/DKL5ZMsaFWDcknGeR/U9/wAK+h/ENnBe6tOSR/rmOODymB+vNcF8RNNA0oojEmZW&#10;3c8gkdR346dvWgD4j0Dw0VjaWVcbAefTuSPc+n0qNZXttSSFMhkYDp0yST37DrnHftX0JY+GY7e0&#10;mY846EfxKM5HqPf/ACa8B1K7jXX/ALKkTAPuWbaoMhyeq5xjOMcZ4yetAH2h8I9NK6ajMCXOX3E8&#10;kMfb6dDWp4x00NHJtB79+/rj+WK3PgzZK+gRMowyRlW55JJ7dOnT+vOa2fFVgSkoC5A+nagD4H8b&#10;6ZiR1VfT88/5/XmvEbYG0v13/eBPPTj/AD/nFfVXjvTSzt8uMZ/+twO/+cV8v6tC0F4VIwQfXOPp&#10;/WgD3jwXeuWVU4IwPmJGPX8PevrfwdMSiMepAP1GOD+VfEHgq7ZWDZyARt5GB6n8eOn6V9deCrse&#10;VtJzjHPr6/h3/wDrg0AfVOgzhsE8A49uccV6dp7fdGcH6V4/4fnyi88jnvXq+muDjb3x1oA7OIBg&#10;Mk4wf/1U5lGD/np9PrTLcFlGR1z2ovJvJtZZcY2qf5cUAfFX7QuqTT3MOlxnmeXOPXaMD/8AXXQ/&#10;DKycQDeuFhQR4PXPf+X+c15v8QLj+2/iHBZqpk+zMpIycZPzHnjPUdK+gPBWhXkGnlWj2GRi3JyT&#10;9PzoA9u8NoI7cLEu4AEZ7f8A6/wrwT4n3jy30Fq4JETPK2OSRHjHH6ivoG1xp2kFmbna2cZB464r&#10;5I8WapJd6zdSlyUij2dMn5jk/TgdfrQBlaKC3385GZDnuCP0NZV+4acdQScHrx+XX/8AXWtpUqx2&#10;zSPyFCsDn26H6D+XrXFarqBE58jBy3ynPY/ienX/APVQB0llGGRPJOBgnPJwO358159ryr/aNoC2&#10;TCslxnrt3tsA6dTnPNdMbyWPTp5FOQ4CqR0G7AA/Uc/j7V5lfag0uvXyMRhZYbZMHjZCuWI6fxHB&#10;GOPWgD6C8Hu3lRAnGBn/ABHrXvWlsCi+v+f/ANdfPXg+QFUwckY5Pf8Az6171osmVAJwOPw9sf5/&#10;pQB6RYJgZbqRW2qEjOPQYrE03AAOc5H/AOuuhjHy8jH+f88YoAi8skdOPp71iXqcH8f8iukKjaeO&#10;P8/5/wAKxb9Rg5HI/n7f4UAeXaxECjYHX9K8C8Wx4Dv1xk46cd819F6tFkEdx/KvB/FUJw5zggHn&#10;8Tk4/l0/UUAfHfi5Mb32hic/gK+fpRtvhx/nuB+dfSPjKLmQ5wTn8D05PT8enrXzreBhd4ByQeTk&#10;E/h+vHNAHuvgTaXiDA5OOe2M4o+Kmtyz2Z0qyOXu2EYGP4Fxn8zVPwnOtpZPcEqdqYH1YYAB9+fW&#10;sVo21zxXCo+ZEZV6nnaeSRjnn+goA9p+D3g6W3+z7ofnblvY+5719xeH9Duo4EDLgHr3x6kV4/8A&#10;DnT2s7IOVC7yMdzjGP8A69fTWlRrHamZ+Aq4Az1OPwoA8l+JOpLpOgzKz7C/yjPoOvp6Yr5d0FVv&#10;NQvbp85uXWQj0wucfpjA/wDr13Pxx8Rma+Ok2y/uETyw2fuueXPb+EY6ZxnvXBaPtt9PeZzl0xtB&#10;+XIwMZHP4/jQAXzm5eSdefNbYvHv/wDW5rwu/wBJTW/E8aOdxSY2xBOcgfeYDH5DtXub4jRJnORF&#10;liScA8YwP6dawPhpoB17xZFcyR7jAzY5P+sc/MMdOM9cH6UAfY/w40G30fwzCLeMKhQIpxg7QOPy&#10;6CqviVVVHXr/APqr1IWaWGnRWkY2hEHH4dP0ryzxHtCP/wDW6jrx3oA+f/ESncQOQT839fxNecvH&#10;lyzDBJxyPSvTNcXJbIOSR35HI68f5NcA65lyc4bHTjOM9j0HSgDuPCMJaQMowpx29+/4etfRWgRH&#10;5D17/wD168I8JxLuGDgg9B3yP19vTnpX0NoURATjA9zz6nmgD0zTUGxWb8q6q2QnHfH+Fc9p6DaN&#10;x6j359Mfn3rqbdeOnP6UAXVQjoeD2/z2p5XAGPy5qVF+X3/z6UuDn/63f+lAFKZflz6/5xXnfjPU&#10;U0rTZ7h2wcH88E/pivSZxhS2T/8Arr40/aZ8broPhye3gkCyz5jTnPzEcnHfAoA/Mb9oTxdJ4v8A&#10;Et26Ofs8BMSDthTyQf8Aa9fSvBvhz4GvvEPiNBBFlAw5GR+n6V1/iLddXB8o+Y0rYIGckk88en9O&#10;Oe32d+zP8Lrq7nS+u4QV+Ug/y9en1HagD6u+CXw8n0PTYcQqnAZjjBP14/Wuw+Mnik6JoX9nI5Et&#10;wCOOuBjj8TXt1lpiaLowdvl2r39K+F/idrw1/wATBAfNt4N3APyjHAGRxyaAPLLm2KWcs2N00o27&#10;jnBJ5OT/AI980vhfSUtYWn2bnnJVfXPrmtjUYN4SwUlnRtpx3ZuOfp9OT6Vsi2TTdLMqjJiUle3z&#10;envnsaAPN7LwofFvjldPxvggKlhjhgrf1ORX6o+BfDkfh/Qbe0RNrEZYAdCex47V8x/AHwK5dNUu&#10;osPIxmfPp/CPYdOv9a+2EiC8KMYoAi2Y6nJBP6U9R7f0qYIfT/P+fanAYA9PSgCmy4HuPrXO6k+F&#10;bjANdNNwpI5/mf8AJrk9UOAe557enXNAHnOuSlVJPI/+v/hXhfiOVZH5OCTgnPpnHP8AOvY9fl4P&#10;OMc9scfn9MfjXhmty5clhjGODjA9ulAHLfemGDyvXtz6D9f04rrtHtw0gGMgH+Z6c571yyjLDgck&#10;/wAse/f0/pz6F4dt9zK2MnIxx29Dz/WgD1HQLcBV2j/61ep6dA67AB/9auL0W2xGnf8Az2//AFV6&#10;RYR5RfX6jmgDWiTGGxx+dTMvPTA+malRdv1/z+PpWH4h1WHRtOluZWxtUkdecZ4oA8U+N3xIsvBH&#10;h65uJnwyqcDoSe304r8DviH40l8V+IL/AFe8k3mWRtozkAbsgdTgY4r6Y/ax+M8nizX5vD+mTkwQ&#10;n58cA7Tjt9ffpXwr9iur+48iLLbyPcc8+3H9KANXw9o1/wCJtVit7dGYOwU4GQfx9BX7N/s1/BuL&#10;QNKg1W+ixI6KeRjj349a+av2Wvgml1LFqWoRZIwRwQPzPcHtX6k3Elv4c0lY4QEKLtToMtjigDi/&#10;HesRW1uml2zfO/y/l/h1rxXU5PsOnO+f3jhgp78dSP8ACtzzptb1UXkh3JGxAOScHufqPfpXFeKr&#10;8ZYZysOcAfNx1yfr1oA+WfiVqkdnavZx4NxKMdema7L4NeBRYWh1LUY8POFlkPPEYPyKOOpPWsLS&#10;vCzeMfEsmpXqmS2tmwoIzuPYDp+ePavpqKyjsLeLSogF2KDNjj58cKOv3e31NAGrYo9xcmeUfM2C&#10;F6cZ4A/wr1/w7YSqoLdBXnuhWZdhuByOevT+X869v0K0AAGMD8T/AJzQB2GlW+MKTg8V3FtDtxkc&#10;fjWHp1uRhQMH+X+c11cUeFHGPX2xQAAfn/Kl2+nWpdv4/wCfWjb+H6UAQ7MfX+VN2nH/ANerAXt/&#10;nn/PFMK/oKAK7bQCOw/Kuf1CUBWOMcdK6Cc7Qf8A9X0ritUuMBsn1oA4XW7nhzn14+nPavDdfuzI&#10;5UH1P1Hp+H+ff1DXr3AfHf8AzjgflzXiuoO0spzyO2Ofpz9aAMRY97AYyRzk+/TPpXUaXZMxGBy2&#10;fTGPf/PNZdpAWcMwJI/mOB36V6NoViXYMoOD9e/p9KAOv0DTdqjA6455FdzdX9ro2nyXVywQRgtn&#10;6VT06FLOAyzMFUD9OucV8JftVfH+Dw/pk+h6VMDM4K/L2J9fQYHU0AeA/tY/tCvrF1ceGtElYRg7&#10;Sy+meeR3PT2r809QmaYs/JLn8eRjB9+T371pa7r02q3sl5O+95T75OfWotE0e61W6jCqd288+o6d&#10;OvHv/OgDQ8JeFp9XvIQyEhyOSOvOAfw/nX6B/DLwBHpVpHdXEeHI6YGSfp7Vx3wo+G62aRajeJgD&#10;1H6EfX/9VfTEI+yxK7HCRhiuOOAM5P8AnFAFua8tdEs3nnfHlj5vx7fpXH6PdzeINZMrnCt82OwA&#10;7flj/wDXXnvijxLJq979kt3xbo/bqzeuOOmcDt3r234M+ErjX9QiiiDGBPnmbnGAMAZ9T3x7n3oA&#10;+tvhloclxCmpSJhB8sIxyOcFj9Og/SvUtc1COztzFH/CDz9Dyxq3ZW0Oi6akYAQhcYHYDoO2Txn+&#10;leYeJdTcszdT0/Xjt/8AWoA4DX74zSHPAJ79vauVSLzGzjIOen1z1/z6Veun8+UuSSDz64PsasWU&#10;BY8ngnPqfX24+nWgDX0my3MOMD6f54zXrmhabwrOmCSDz1H+NctoOmlmRguckc/zFewaTaFQqnkj&#10;8v8A63+fwAN3TLNQAFHT2rr7a3VQuB+FU7G1AUZreSPAoAjwOAeD39aTbkCpdo4wKAh4/wAe/pQB&#10;Dt5BzRtBz/n6DtUu3IPTHt/n880u3A6f5/8Ar0ARFeCOlVpm8sew/wA/1q4w/SsO8mAGM/5HWgDE&#10;1O52k4Oe3XqK8y1m+xnJ9f8AP+fxrp9Wvsbtpwef8jpXj2vagMnnOaAOY1m/ZmbBzkfjjP8AnpXJ&#10;Y3HeeQT6fmB/OrVzP5zkt0POM9cc1BAE3GSU7EUfn/nv/KgDTtolQCec/IvJz14//XzXxp+0d+0X&#10;a6BZy6Dok370gqxTHH154P8A9fvWx+0B8e7Lwhp82i6Y/wDpTLg7SPlz0zjOPp+dfkH4x8VX3iG+&#10;nurhy5kY8k5yO/49frxnFAFPxX4ovdfv5Z5pWcu2eecDHc/yrI0TQbvWLxY4QSCcH8MZyccHGAKt&#10;aNoM2q3KrgkueR79s/Svv34EfAqS/kgupoGI3BsEfQ84PrQBd+AXwKubs291cwqcnJzz3/zmv1n8&#10;FeCbTQNPihiiVCoGffjt+dVvh74As/D+nxRRxYIHJxznpwB9eTXrdwsNlEzyHBIwo/8Arf5/CgDm&#10;buLBRFGWfhRx1/ziu30HQE0y1N5dD5j0+p9Pam+F9GF1J/ad2MrzjP8APtXbPbyalMtugwgx6cfy&#10;5oA5S10a48Qaj5soxboeQe/PH4fzr1m0sYrSJIYgAFHbipLKyis4lhjGAMVeK9cD3oArbc8Y6fh1&#10;4qORgo4PH5VYbPJxjH44rHv5gnHQD3oAzL+6ABB4B/lmvPNXvVRTg4x9f0/+vWxquoqucnIJrynW&#10;dTBJBPPJ/wD1UAc/reptuIBPP0456CvP5y87lySQOMc8j07VqXkxlJPJ6/h6YPAH+eTUNtbb23kc&#10;k545/OgBtjaOWDY4J7Y+mM9vwrvtJ0ppCMLgk+/X3/yKraVpgkdSwOM/559K9U0nSwqLxk8H8aAL&#10;elaYExgYI/Gu7s7MLjjBGKbYWQXGFz0rp7a1C9R+dACwQbB/n9KtEdvrx/n9amCjbxzSBSeMdf0z&#10;QBCVP4f1o2k9Bn61Pjt/n9f8+1AXrQBBgj5f8/lSYP0zVkr0HT/P6U3aMDPB6GgCDBz7/wBO9G0j&#10;n+f+NThMnA/A5/Kmv8vX8utAEDcdO9ZN3chFJz0zz/Kp7m4VQRnn2P8A+uuL1O/EYJY4x+fNAFLU&#10;tQAJ715X4i8QwWUEk8z7FA69wO31/H/69L4r8UWelW0txdyhEX1PPfge/wDnmvz6+K/xpfVJJrW0&#10;l8u2Tq/9M/zoA6z4n/FoTGWz0+TGOp9BnrnP618BfEf4rlfNstOky7k73H0PH+feuL+IXxPkuTJZ&#10;WEpAPys2evrg/r27818xax4heRnVCcnt+ZPegDQ8ReI2nclm3Fgfx9Mfj+dcLBDfavMI0Xfk8cfo&#10;Md6uadpF/r14scKFlJxgf56/y9q+xPhN8GJpZorq6jyeufT8P/r/AKUAcR8MPgzPezR3VxDuJxyQ&#10;QBnqcHuP8K/S74W/CaCweAtCNwxjA/WtnwJ4AgsljVYgCMdAMEnp/j/nn7I8C+EfMaILHgDqw5x0&#10;yPx9KAOh8BeCvKRQYwpGATj9OnNfSWmaZHYwKoGCAPr9Sar6Jo8Nhbou3kDp6f8A666VIzwcccUA&#10;QBS3OMdKeqgAZFWFXI6Zo2H6/hQBAQT3zjJpDtBAZhnPfr7Zqxszjt/n8zWbc2c0swYHj6mgC2FH&#10;+e+aaV9s/wBasIhVQM5I9f8AIoIxz/nH40AVtoBzjOaaxA5PSnsflOeorIvLoKDg42/59KAG3Vwq&#10;g84A/XPT1rj9Q1AYIz2/L8aXUL4AHBH/ANauD1HUc7lDZx/SgBupakeucAHtxXHzzGYnPX6fyp1x&#10;cF2O4cn8+n/6+1QRR7iCRnPQkDn/ABoARInkJOOOO3px71r2tqTjeOf8Kfa22W+UYB9uvf8ArxXW&#10;WVgWAGDgf56//WoAr2NhnG0ceuece1dlp+nAYOMDj+efarOn6bgglehH04rr7Sz2qOOB9f1/+tQB&#10;XtbIKAMc+1bMcO0Yx61OkW0cD8BTyoHXj9aAISOuO9MIyTz6fjVjHHv/AD/lRsI74z+dAEAU+1Lt&#10;znv0qbA9OPX/AOtRtyOP8OtAFfGeB1/z0phjPcf/AK6s9MnGB7/p+dNK/wCfegCMKB06jH/6qTsF&#10;I6/yqYjk/WkOAAe34dKAK5Xjp0x79Kp3NxHaxlnbbjPf8aq6rrVnpkDSTOFI65I44/z2r4T+PH7U&#10;+g+DLSe3tblXuASMBuh/X+dAHt3xS+NWg+CdPlnu7hVMY6Z6YHevxM/aA/a31TxRdT2OmXDRwHPI&#10;OMZ6Yz69c/p2rwv4x/H7XvHGoTyz3LeVkhV3fh7Zx15+n1+R9Q1OW6YljtzjIz7+mO3+TQBseIfE&#10;t1qly8sspd3JJYn19a5KOOa6lwoLE8YHP06Cr9lpV3fy7IULEn64H4fy/Wvpz4W/A3U9eniDQEKz&#10;DJxz+PPp2FAHmfgf4aal4iuo9kLBCcEkHnPTHv8A5zX6U/B/9nMWawXV5ABtIPzAcc8Ecegr374T&#10;fs/2GgW0Uk8PzcH7vf3P+f1r6/0HwfDbxq3lhIkx7Z9+KAP/0fxvktm+Zg3A/P8ASp9H1C40i/iv&#10;rZ2V0YYOe47f/X/nWslsxzF03fTaD+mfXp7VkzW2ybywML7Dn3OO38vrQB+1X7IPx/t9Z02Hw/ql&#10;xmVVAXdwRjscnrjpX6a2ki3EayIchga/lf8Ahh4y1DwNr1tf2kpRSwLL14B4x346jPP8q/oL/Z9+&#10;L1j460CAGdXnAXjPJ46jP1/xoA+n1ZlOAcGryPg8HP68f4VUQKUBByO3vx6f5+lSgbRzx+HT+XTP&#10;SgDQBD5GOvTH59aY0SsM+v8AOoUJGfb3/p/T61aDkj73Pv8A40AU3tRg5H+H1qjJac4A6f5/z9K6&#10;AKDjvn/PvTWhBwSM/wBOOaAOLktOmBj/ADzmsa40/PBGAf8APpXfyW2QB659Bn/Gs2S0OTkf5/8A&#10;r0AedS2LctjA78Dp1rInsjggrz3P+A716PLZEg4GenPp9ayJ7AKDhc9e3r696APNZIJLd9yHAJ9/&#10;w5PTniqXiDSI/EGlvbyy+WWGCR29c13N3pwbO0f/AF/X1/8ArGuXvIXtHzLwh4YeoPfp/n2oA/Kb&#10;9oH4VXemGfV7aPIHBOTzg9v0Ir84NesbgXUr3I+5nd2P4f5/lX9EXxT8HWuv6DKsUYeQL+B+uRX4&#10;1/F/wLFo2pSB0Yb8/jjoOnTnkf0oA+Jb22kWQuRxn9e44rOJXpXdaxZhd8XTHToR+Hbj1/xrhnjd&#10;HK9MEj8+/egB8Zyen61Or4PJIz/TPNVx1HoP8/rUgP8AEDgcdMf59aANBC8eSvGTnGfQc4NfpZ+x&#10;V8e5vCmtQaDq1wRBKQqksACCQOPp0Psa/NG2RZW6jJPqf8Oa6Tw9rdxoWpW97at5bwsGUjg8HnkY&#10;9OvH60Af2AaDq1prGnw3tq+9HUHj9fWt0AkgAY/rX53fsa/Haz8aeGoNHuZ8XEKYIJzz6Zxx9CK/&#10;QyOQOM+v1OfT+X+etAEwBI4H+f8APSn4AwR0+nU47j2pwAbHb/DtxUgGc8f/AF8/j1FADCoyMd8D&#10;8KQrk5xnP6cVMVJAA9v/ANf/ANagDj1P+fzoAiC+gxShc44wf84qwE6r/T+tAXge/wDT/PT/APXQ&#10;BXCAng9KxtZsPtVvuUZKE8e3pXQbec9KQjcCCOD/AF6UAef29ml7YvprnLjIzxnaen5elfCf7U3w&#10;1sL/AEueaFPNmtlw5/3uhP4ivvW/gl06+863OAevTJQ9fyrhfGvhFNYs5UmAeOVdrE85Ujjt9fag&#10;D+aTxLoktjPOtx8rA9PYHAI//XXiF/FMtwZ15XJ9Ofw/zzX6a/Hj4SNoWvXDW8XmI5ZkXuMHnd+G&#10;SOlfCvizQH025ltSOvRsDO08jHHb8x0PNAHnMKeYqKxOSe/fnP4fjRNaLE/I6DJHp6d+D7fWrKQ/&#10;Z5unII/Lpz6YrcvLMSRhwcD2GOR65PGeMUAYFtAJkGE4PX/PH05rTgV4XWWMBWQ57Hp/U4FVYHWN&#10;miZeTxn/AOt29fetKFS7FBnJAbrx78Hp70AfpR+y78SVnt4tJuXxs4Az94HgkdMYNff7wbxvAyCM&#10;j/D9P88V+Enw38U3fhLxDBOrlYy3I47Yyfy7d/xr9u/hj4gh8V+GraeJxI4Rc4I5UjrzQBplNoHH&#10;yj+9/n2qaGdwCN+Rwe39Pfmte80/aDhenYe/HJ//AF1kPbFQQCQRjB55IPf06igDotP1Qg/vDkkk&#10;fnXdabqq4AJOOMf/AK/8/wAq8jUvGQygsT+f+fatuyvzCwBOecY6H8f89+4oA96sNSBAycZx3HJ6&#10;f/rrq7W6Vsc569+4714hYam2R83I7fmPpx6fyrvNP1Hgbm689f8AP8/xoA9Gl23Vu0L9x/8Aqrmd&#10;MbUjq/2KAqsbFW3E8ZU4YfiOavW14GUDPpz3qtNcGxvvPTBBO78e4oAyvih4Mi1nQ5oHjEpjHy9h&#10;yRn169a/BP4/+ApNI8RXMlvB5SKWLMQfm24zgY54Ptzmv6NtXA1LS0kzlHRkkx3Vlxke/PNfmF+1&#10;N8M3uNPmv0hyka7un3uMHOPXr+GaAPxZVpod6RuST93PA56ZHY85FU5nYJukGc4JH9fbJ/Ouo13S&#10;jpl8yBMISMFjxuyMevpzn2rmroMwGw7R/D7+o/8ArfhQBTtpsMD1Jyce3pn86vNIHwe4yD15P51j&#10;q22QKTyenGOnPJ/wPSrRJwGBwOe/T0x/9cflxQBpRKrMFXk9OvP4/T0r9If2F/iW2ia0PD08gCBv&#10;lA6Y6EDjH6+tfmfbzozhTJgDjOBx9fSvVfhn4suPB/iqx1O3lMYikXcFP8Pqe2Dn8+vsAf1PCNbi&#10;ESLyCAenasu7sgVPy/5HTvXKfB/xVa+LvB9ldxyLI6xqCeuRjOfyr1GWAnOaAPK7/Ti2Rtznr6dK&#10;4jVNHQg/LjHY+vr717dc2YbLEZ/rmuVvtPBByOT9aAPmvV9DC7vl9P8AP+Ned6hpTxuWxxyK+n9S&#10;0gsDlQc/pn/Pf615drGhY3Njlv6f55oA8LlgaHLYK4Iwc/TP9cZq3p941teQSAkFWC8HoBwc1v6j&#10;pxjHC+vGc8d88diK5G4t9ufXA75OR3/zzQB95fDi9XVtFi8xzLKi7WbGBwc/j6VU8Z6fbXFncQsg&#10;fbkZbjAPsevWuH+CestLavayjAwR7bkGRxzyQa9hvtPF/JLKEaaKVFPTAOR2P1/CgD8F/wBozwcY&#10;9Qu44oVHlSNmQDAOD+I6Zyc++MV+bms2IsNRuLdhwrHHPZuc1++H7T/glgZL9rdYonQgjj7yggkj&#10;p06nnuT7/iN8SNIOn6uWdSAMrz6dRxwBwePwoA8rkZCcgEAZ69qYD7cn3z0pSM5J4ppJHU9fb880&#10;ASgHBz1Bx/8AWr6j/ZV8cr4L+KOnXDOyxXTeS3OACxyD+fpXywp6huAOf8/pW/4e1KXS9Wtr6I7W&#10;gkDZ9MHI9eM0Af2UeA9aj1/wzZ6ijAmRF3fXufau028DPIHtXx5+x349j8YfDyzYOCDGrDrwRlTx&#10;1/GvsjAOPf8Az/nNAEJQfhx+lUnt89Bn+Vau0AZ7UGPK4Pb/AAoA5G6tODgYxz9fX/8AVXI39iD2&#10;4PfpXp0tuGBP/wBcY5+tYV7Yg/Ntz/jQB4XrGk7lOBg/4VB4Ks7q2vZrSCXGGWTI4IAIOD9OfY16&#10;NqVgxyQM9Pc9eR27VxitNperJNGm4SrtbPfBwfxI5HagD1nUraCzllg3iR1k3DuNjjI/DtXy98Yd&#10;HvLvSrr7PGGAV2w3AZSAGXPXgdh+dfSSTXFz9neYZwrJwefkI254rgfiRAkWnOXCQrLFcx/Merbc&#10;rnB5z0wO/agD+cz9ofRZtM8Tq+QTJlG2jhcZxznv/IV8/wAp8q1GwAEqwzj+WcV9w/tO+FpIUXU5&#10;YGWVHViH4xu4P8+hr4ev2VVIzubkDk9SP0HrQByUzZckdhyWHX/P+cVPpz4b5RuPsO3TpUEqB90h&#10;OMgY9/cDPvz+dNtmeInYcAfrycn1x9KAOu0u/a01CGePkwuCOgOM9fr3r+m39jrxhB4m+HVsN+59&#10;iducqozn/Pav5dBIV+VTzuP449eT9Opr9z/+CcPjcy6Aulytl4pmjYZ/h2jGD/TH4UAfsQqZ7del&#10;OC8timRMHGTxU4Qfz/H0oAbj09f84phjyDwT69qtBPU8c9s9vT/69KY8duPp780AYs9vuBJ6VzF/&#10;Z7t3H6/kK7qSPdnjJ9f8O1Y93b5BI4/w9aAPHdW0wlSwxk/rivHPEeieZvdVycdecY9/p1r6X1Cy&#10;LZ47en6eprzXWtLDoWCYIz/LjtQB8TeLPD+1myMYyMAf5HtX0T+zRcyw+baKGAWV2A7njJGa5vxR&#10;oQlD7kyPXr9M/j/jXR/ApXstent1TjzUJycAB1xkDjOP8+tAH2BrmEY72+UFZFA5OG4Ix2/OvFvF&#10;kPmW86xrzJH+uePr7f8A1692v4DP5Lvhg8RDHsSpx789zXk3iVkRRBkKNgI6kkL1HsenH8xQB/PH&#10;+1bphtvHcd3sZN8LLhh83yN1+nXjtmvkMqGyCc44/E9D/n+tfoN+23b+T4j0+78p0UPNHuc/eDDI&#10;47rnp2/Gvz6Zvmx69cjIGeMkcH8+hoAtxFQi4OenYfifrj/63FS2pUXIBOQfQZ+uR/j3pgR0Hzcg&#10;c88fkPT/AD6GoLWcLdLkZAYdOAM8D/PY0AfcH7MF/DD8R9JcdZcAcH7zcdO3vX9HvhaT7R4fsZSe&#10;TGv4YGP8/wAq/mG+BWrx2XjHR5o3CNHdRgt0yu7GffHc/l7/ANNnw9kWfwxalRgrkevOeP0/+vQB&#10;2YTgDpj+dBQjOfb/APXVoLnn+WKZsLYx2+nSgDNmiBB4zXM39pkNnp/n/PrXcGLPOOn61j3dspUj&#10;GR06fkKAPHdZschgqg55x0rw/wAT6UGDvt6D0P0+nevp3U7TAYHqc5+vpXlWuaaGRty4x3xnv/n+&#10;dAHhPw6slt/FMvmBigEQIBwM7+M4+nT86+r/ALba2moOrBQ8RGAP9rHB7dOea8C8LWItvEFymeJG&#10;QDAHcggD1/P+Veytol3d6/8Aaw52SZyMdCgAXd7e3PrxQB391KJEEm3K4cgDnBx3JxxXyF8cLZJL&#10;L96mQJJJV7gYTkDOD0PT2r66uUlREWUgv84657Anjp+NfM/xdtJLuGNVKE72PTggL079xzj/AOtQ&#10;B8UQ6Kr6akOwq3yp7Zbr+QFP0fQTBcWzxkby87JgZJK4AAPfA7e+K9MgsRaaS1y6qrornBIIEmSc&#10;kH0XArj7S31B9SbbK2I90qkLj+HnAOMZOM9unegCt4h0R106PaShC5OewIxnHrnuK3/2b43XxlEd&#10;pIKMpYjuG6579uPeug8aaTOdKggXcESGGNuxDDltwxnPrzWh8EtIisPFa54d0JHU4IPPP064/wAa&#10;AP1Gs0H2eLBPKj8OMVa8vGcdscfnTbFB9liYDB2D9elWtmTjHA+vfjrzzQBRkjyM9RzXPX9vu6jr&#10;/n/69da0Wfp/Ksq8gG36+3+f8+lAHkWsWe5S2MHnpXhnirTC6uQMg84xxnPT096+mtTtVZSe/wDn&#10;NeQ+JdPDBvlwfxHb6enb6UAfCHjjRsuxA/yf59frXzpqFv8AZ7opjGMY/T1xX3F420UFJCF689Rw&#10;cEdcfka+S/E+m+RcneOD0zz6Y6/zoA3/AALfsJBufYFRvmAwB9B654/nX6h/BqJh4UsAgwUswdzH&#10;nJO5jn8fxOa/JrwtLcQzOsRwWXAzjIBIGM4/xr9d/hxbf2b4QVBwYrNCOMdMfKfz6Dj9KAN+OxLa&#10;jK0kythgMKc8nnGfTH41b1woliVAYncD8ox19SfSovD8CyXkhl5DPuAzznGf/rVreK2SHT2xtB2k&#10;9c4wO/0+lAHzjbtDLctIqDzA8vA6Fs8c+o559a57xVaHUImWIZC7QOM49B7dMn3rqrWO3W3xGfmZ&#10;d303dfrkfrUc8CTHapJc459D3/TgUAeaPojwabK8gyCpyvXnPbpx3r5O1y3nGri1sosNMyrGyqPm&#10;Zj83XnhcjIz+dfd2r23+hP5S4Yn5V5xzwOe2K+OfGMDQa20OnBYjFdfLIc7kjQDPJ5+ZyRwORn0o&#10;A+3/AIO6ZHD4SiZPvlBuySWJPr/OtDxLaAq+BkYOf8/Suh+F2mtaeE4425cBQeTjp0/pVjxDafIT&#10;jr0/Lr0HagD4p8d6aQz5XIIJyf0H9PTpXyB4rtfKujnrz+Q6D1+vFfffjfTEYMcZwfb8SDjp09K+&#10;NfGmnFWkZBjcM9PQ9CaAOZ8K3flzJHjaTgHJBzj3/HmvrfwTelvLwcjA6ds//X/+tXxTojtDd+W/&#10;y5ORyOxzn8fyz+NfVHgS7wY/mwfl4JHT1z2Pb8vegD7U8MTqyqv/AOrp/WvZNMlztJ4B/T8PpXz3&#10;4TuAyA5HYH/AmvdNIl3KpBwR/j0//VQB6bZnKjFZXiu6W10mUnofw6ZzVzT2zGA3b15rzb4wasNN&#10;8P3Dg4MULn6kgqB/n396APm/wtpqaz4tvNYaXdvd3UDn5VO1en06V9W6JAYbWJOhA5//AF/jXzl8&#10;LdKitLOJmJy2F3Y6nqRjGcdetfUGj2qTrGoBLjAPfPPHA46DmgCz4mvTY6GfKy5K4xx1PufSviPV&#10;b8E3Mtw4zc3JVR/sqMEZ/Ovpr4vayuk6W5kk2IiM3PbsOOtfCmq64Joo7aF8tGofp1Y8cc457/40&#10;AepwXVu2nySOud67COi4PrnivLNU1WL7YUUgDdtbnGPQ57+gH1rTk1YR6Qm5wA4z6Yx7jn8a8itN&#10;W+26urSPgFi7AdwvCj0Gc/4UAfQdvIptlV0wCcNuwPljUnOf8a8WS/aXWkMoy7b5jg5/1rEgk8Z+&#10;XH5mu/ubmWPQJynyB7cRgjr5kp2jJPsc/qBgV4rpt4s3iO6eJtyRyGNOc/LCBHxxyfl/nQB9e+DZ&#10;f3KKenHHHYZ5r6F0Q/ICfbv74r5p8GPgR4Iz78+3OMivo3QZSVRlPp3z/ntQB6pp/IXPOB1/ziun&#10;hX5RxXK6cwYL27f5NdbAvygAZz/n/OaAHEYABGPw/pWVep8pB5HvW7txnjP+R3rNu4xsJ7mgDzTV&#10;Y+DxgfTpXh/i2PbG7DgkH65H+c/1r3vVkwrMe4NeLeLIcxt6gnHT9c/T/wCtQB8b+NYTiTB5GcfT&#10;HH17/jXzdfR4vTtJJyDz+px+NfUnjWAlW2+5Pbkfr19v5181X8X+nBATk4OcDHJIHXn170Adkl3J&#10;ZaOqqcFVL8HqSMKPeuq+EminU9SNyYS75GGb1zz/ADNebXt2blRZIcGZgoAGPlB4x14r69+D/h2e&#10;GGJwmFGDwO/YZ6fp9SaAPpzwjoLsqRIgUJgZz1z+HtXpPiS6tfD2iPJIQFhjZ2J/2RnnJwBVnwdp&#10;DRW0TSDG3LH15/z/AJ5rxL9obxAbTR304ShHujswp5Kry3p6UAfIXifX/wC3tcYkkrKxP+63c8ew&#10;/wA5rYbeILRHl5zuZRxlcdDnv715TZXRn1Y3AOBM59euMYHXoOO9eg/bBMx8t8hVKj/gPB9+o69K&#10;AL+pTgaf5H8b/Nx6IOPoOx/Kve/2fvCkkRiv54ipbNwQRgjf91f1r5+S3fUtWttKQ4Nw0UXy9lPJ&#10;49wCefTnAPP6GfDzQ49M0UzoAvmnC9sIvCjH0Gf50AaGqjAPPHP4V434lXETrjGeew+or2jVlJ3c&#10;f1/z/nNeM+JhhXbOT2yPzoA8F1zCs4x+uOB6H61wbL+/CqfzGOnp1/D2rv8AXwQxzwB69s/4+386&#10;4cAibA4Oc/j0/wAaAPTvCUTAqCMDJH4dR/h+dfQegRklOfrge3NeG+FIAyqBwdwPTrj06f59a9+0&#10;JBheMZ9uh/WgD0fT4gFGe3H88f8A166W1Ric1iWSjCqTj/P9f8966O3HYc/19qALIX/OOc0u3gmp&#10;VHTIpSuOo6UAc5rt8lhYyXEhwADj6ngCvx4/aM8e/wDCSeLJLGD54tPJUnsXP3j+Ar9F/wBoDxvD&#10;4X8L3cqvh0XCgHku33R+Ge30r8bdRXUNa1AyIN0tzISckk/Mec9+/NAF34f+D7rxh4niCRExK4HC&#10;8da/ZD4ReCoNA0y3iVMBFXt+P/66+VP2evhhdaVaw3F3GDK+DnnvjkD8+tfoJapDo2klycMB9cGg&#10;DzP4veL7fQdFe1V8Szfu1H16k+mK+ItLi855tRussT83zc89gP8AJrqPix4rXXfEpSJ2eKJzGVJ7&#10;juPbrn8q4+7ulstNitVPzyZz6gdgP84oALFTe3jyA5G7g9snv/h64rrUsG1nWbTSYifLhxJNjuqn&#10;gH0ziuY0CEQ28kzHkDzDkjkHk49Sc/zNfRXwb8Jz6ldPq94mTduJPULFHwqjtz+OfagD6V8C6Euk&#10;aLDlNkko3MB2z2/AYruVXj2pkKIgCKMAcemMcVZAyRx0/lQBHjPbOaTbnNTBPb+lG3kDHJoAzrof&#10;IePx7VxOqv8AKcnP9K7O9OEP8+P6/WvPdXlIDeo+vvQB5f4imAVmY8fnnmvE9RYvMzD5h+fPoK9Q&#10;8SXB8wqDtHJH/wBbt/n8/Krs7psE5H6/ge/rQBBaRkygjr0xj8/zz/nFepeHLX5VOe4H4fpmvO9M&#10;TMo3DOcevPA5OePX/wDVXs/hy2wECjIOfT/6/wCPagD0vSIAAqgYJP8AntXfWMQVB3/CuW0qA/L7&#10;/wCfSu1t12qFxwPp29qAJnKxxln4AH5V8Bftb/Gqy8K6JPpVtLm5lRl2gjuCORmvq74oeNLLwnoF&#10;zdXEoQKh5JxzjIzX89Px1+JVz4/8X3d5v8yEsVTnIAztHGT9c+/SgDyjVtRbVNQmvpSxaZi3XnLH&#10;69vevbfgl4Au/E2tRO0TOjMOxOPU9P8APtXj3hzw3Nrd/FDCC5YgcDgZOMd+Pr7V+x37NfwhXQdM&#10;gv7uLYxUEZB446e1AH0h8NfCNv4W0GFPLCEKOgx9Tz61xPjvxU95fLp1qcgMR9SOpP0rvfHviyDw&#10;7pZggYCQjC44wD1P0FfPHh55NWvJdWuuRllTPGR3I479KAOkATS9LEactJux3+9znHvnj2ryHxaX&#10;xFZnme7OWUdQv8IP1xz6CvU7uc3EhlkOIogT16Afz+lcdo+iz65q0t+6nM7fus9FiXq3fAx0J9qA&#10;H+D9Ej0bTlvpVUIufLHPzSHqeT0A4BrbhjaWYuTgueT1znvz3q7qbo8yWlqMQW/yoM4zjv8AieSa&#10;0NLtsspAx/hQB2fh6z3MCB1/yMf417To9qVA4z0/D3rhfD9k20Fhj8K9a0q3KIGxz/npQB0VlCQA&#10;TwTit4IeOc/1+tVLaIhema08AZHr2/z0oAgwcDvn9f8APekC8e5/SrGMjj6+lIR6cH/ODQBXx0UD&#10;H/1qaV/z/wDXq1tHYe9VpiFBwf8AP1oAxL+barY9DXnWsXGFcjg/rmuw1W4IDEH8fT/P0ryvXrva&#10;re/P68j3/SgDzjxLdncwU5HevO3DM4zxlv8AOa6DV7jz5jHnPXtnnvjjrWXbxl8E/wCfx7j6+1AF&#10;/SrbLDAwCffp/SvXtCsvLAY8AAfr6n3rjNEs90qKoyP0x/8AWFXvHvjfTvAXh2e+uZVjZFOMnqfX&#10;t0/X1oA4L9oH4y6Z8PvDU8azYunXAUH8h9T+lfhD8Q/iBqHi7Wbm9uXZxIxwCenp/j17V6P8cfi1&#10;qXj7Xrm4aYm2LExjPBHvyc+9fOttaPdz7AOuCTz6+n+f50Aa2iaY+p3KgDcSw+uR1xjP619s/CT4&#10;Wl2hu54xsHsR34H9K8/+FHw7l1C6ilkThucEAe44A71+h2g6BDpVmkECZY4HC8kkdcnH+fpQBXtN&#10;FjtbdYoiFWPoQT268/8A1q8o+IGutaqdOtXwx+Vvb2H58+30r3XxBdjStLkZcFwuMdyewyK+SvEq&#10;3LzFpMyTzH6eo5oAz/C2j3Ou65Dp9pGXeVwAOxzyc+w71+tXwn8CWfhTQol2gkfMz4+8/c/QdK+Z&#10;P2afhBNA8ev6lB5buPl3ckL69+TX3PfyxWUAgjwqoDj2A/8ArUAc5rmoLtZOgGf8mvCtcvhPIVAB&#10;H8x3+nSu78Q6moVgv0/A9+a8qum82UnGSMfQfp9f/wBXQAqxwsxIUYI/Pp+ddfpFhuICjIH6/T6e&#10;lYtjbFzwcnjtnp616h4f00cbgO3/AOvP0oA6vQ9P24JGD9BgV6hptltCnGPwrE0iwwAcYH6131pB&#10;tAVRxQBat4cAZGDVzZjgHH+Ht/hUiRhVGeB/n/PSpCPfOaAK5TIPb8f1poXkDODVgDOMil245A/z&#10;+HSgCAJ09vzP/wCukYALz/U1PjBPaq0rBQQeh/CgCjdSbVPb681xOp3m0t25/wA/zrf1K427tp/z&#10;34rzLW9QEcZbPr3/AM9v896AOa13UAoPOMZPWvHtVvTNLnPAz6DI/wA9K6HXtTdpWTPPP9eleZaj&#10;qO6QqW9ST0/xoAklmXpnAHU9cfhjn+VfOPxr+Num+DNOawspB9qdSBtI9PT19aT4vfGDTvBekSIj&#10;g3LIdozyCRwe2enH9K/Jrx148v8AxLqM93dSsWc8c5x14P8AL0oAZ438ZXviTVJ7y4lZ97E/Mc9f&#10;b2riNO0671O6CIhJPYDB/D/PrTtO02fVJ1jRNwbGQAc/j7ntX3L8DvgbPqksV5dwfJ8p6HH1P4UA&#10;TfBD4L3WpTQXF5FhWYHv0Hp6V+t3w88DWHh+yhRY8OMA47cDp/XArmvAfgWw0C0iCQgOAB93GPTP&#10;+fzr3rT4Ut4xLL8ioOfYf5/yKANiJobK2M0nAUE49u1ZenRT+INRLkYgXp6f54rnLnVJvEOpJpdj&#10;zEDyRwD25+le9eGPDyadaIuz52A/E460AaNrYhYktYVwFHbt/wDWrp7SxFqhwPmPU/5/KrNraCIA&#10;tyx7n2q4Vz16j9TQBAUB59PamsQAeM/j+dWCB16e3eqNxLtBNAFG6nCLjPr3ritUv9oODkf19K09&#10;TvtuQTzz0/z/AFrzPWdRAyvTrjt3oAx9a1Pbkg8dPpmvK7+9a4diByP8jj9K09Xv2kcqpzyfx+tc&#10;8IizjPU+v/6/8MUANhhLyFV4/wA8/Sul03TzIy4XJP8A+s/T/GoLCwJwCM/rj616Pomk5UcYz2/r&#10;06+/6cUAX9H0soAdvX8K9I07T9gBx07dz/8AqqHTbABR8vpjjgiuztbYKAAOP6UALbWoXPGc+3at&#10;NYwMDHT+lSxxBevJqbaR2oAiKgjkZB/z/wDWo8vBHfH9am2gkDHX6/ypCpz0+vH+eKAISpAJz7ci&#10;jb+A5/X15qXauSSMj/PenbR+NAEGD94dR7UbRyR1/rUuO460xiMZ9KAI37nH/wCv8aybq4CArVm6&#10;uFQHnIH61xepagFD84H5Yz0oAq6nqG0EA4PPPTBrxHxr44sNCtJLm6l2BAcAt16/596g+I3xH0rw&#10;vYS3V1OoYAnHp+v6V+U3xd+Od14kubjdcGKzX143egP8v6UAdp8XvjY+tvOkM5Sziz83Az7Dkfh+&#10;tfn/AOPPiQb5pLaFmEAxn39M/kDWD4y8dT6q5ijcpCmcDkZ9z27cf0rxHUL6W4c7GIIxxjt+vXvQ&#10;BJq+syXUoC9CSQMgZ4H4Y9PrVnw34S1PX7kKiM5f09O/9K2vBngfUPEV/EsUO5dw6549z7/j9BX6&#10;Q/CD4KJYQwz3MOAAMfTOT2/l/jQBwfwe+BEkaRXN1ABjB6cc/wCf655r7Z0LwlpuhRos4CYwMcZB&#10;9B+f/wCqtVhpvhmzWKIDf0CqDycf/X9f8a1vA3hnV/HGrpgssA+++MADPReOv6UAeneAvDkur3Q+&#10;yqQg4LDlR6ge/r719q+GPDUOl2yHYAQOlZ3gXwNZ6BYRqkQUgAD2x1J9f89K9PSIRgBev8v5UAQJ&#10;EBgmpwvHByf8P89KmZPT/P8AOmkfl9P8/wAqAI9vHPT6UbcY4z1qcDoe9N24/wAcUAQYPcYFOUcb&#10;h0qYDP0ppXjjp/8AXoAhJ+U+v8+Kru4Xjpj8KnkcrznnnvmsO8u9oIzj/PWgCO8u1UHBx/8Ar/Ou&#10;Ov8AUFDHJ/T0pdR1DOTnp7/zrgtT1FixCtkc9+vNADNS1LcSoOMfrn/9VcpNceYwLHIJ7/5zSTzN&#10;Ix5yP6E8f5//AFVFHEzE9v1/P/61ACiLdjIyRxj39q0ba1JwcYA/SprazZjjsegHoMZ/HNdXp2ml&#10;u2fz/HJ7UAQ2Gnk7c8g8+/POK7qw00ALxj8/0zU1hpuwjI5H45/p6V1dta7QOMe2KAGWtoFwcYA/&#10;mPWteOMAfd5H+f8AOakjjC446/5/yam254HT+lAEWOMen8v89qbs4+nep9oIKntx6e+fSkKjqf6U&#10;AQFRgeg/Cm449/p09KsY7nk/ln/PvTSORxx/n/P/ANagCHH5U7bjp14qUKMAk9vrmgDGRjj+v5UA&#10;QHOM/rRtJ69PpUxTtnH+fWqlzdRW0bPIwAA+nA/KgBzMFBZuAK878X+PNI8NWkktzOqbBk5YDHXm&#10;vN/in8btE8FafNNNcoHVTjkdhX4n/tC/tcat4iu7nT9HuWSAMV3fjz359OOn1oA+lv2jf2xYrSSf&#10;S9Am3SDcu5SOMZGcg+tfj/4/+JereJ76e81Cd3kkZuCTj3ArkPEPie41Gd5JpDI7MWJJ5yTk+vXt&#10;xXIbZ9QmURoWLc4HPX8OcmgCKS9munUyDJIx+fp2rrPDPg3UdanjiiQsGI7fn6/57V6P8PPhDq/i&#10;a7iYxMA3qp5yccfrX6sfA/8AZgt7QW9xcwAEBSTg5/HgZGKAPmj4M/sx3+ovBcXVtkEDJYcEHHFf&#10;qV4A+C2jeFrWMrCplA5OOhHp+NeyeG/AumaFbrDbwgMABn/DHTpXZTC002Pzp2AwOh7e+PWgDn7T&#10;Rreyi3zKEQc/SqF1fTX7fY9OGEBwWxwPXHH4VJLJd63MQCUtzx3G4fzrq9L0iONVCJgD+YHBoA//&#10;0vy2udLlhmJxuGT9T1/wrDvLOUOj43AHsPr+Zr1qW3gniEhJJbnk89/T+eOfaubm05VZu/f/AOt3&#10;49cUAeeJaPGR1JGevb+v519Sfs6fGG/8B+IbaKSRvKLBSCxGRkfn/n0rwa7sI42V85Bzk475wMDk&#10;YFUmja1dLmMkFOmDzkfj+XXNAH9Pvw98YWXi7QbbUrZw/mop/P1FejBAVr8XP2SP2gptKu4fD+rz&#10;EwMVG4kcdMH8OMjgCv2T0rUbbUrRJ7dw6sAQfrQBpY247nmnDJIz8uKdjOeeB78U5RnrxjP+f8ig&#10;CRSQMZ4HY+tWUl/vHtVRunA/T3py5/yP50AXhGCOR/n/AB96rSWvJOOOP8//AF6kRyD14/z/AJ71&#10;cDLIM9cfh+J/z+VAGDLa5ycYP+FZU1ntYfLx+uf88V2LQrggfr+g/CqUltyVxn3/AKCgDhprBWHT&#10;JHt1+lc3qGmCeFk6kfjkHr/SvTZrQcrjp+OPT/P6Vj3FoepGQPbpj/PNAHiiQQxq+nXALIR9cjt/&#10;XOK+C/2mvhZHqNvJqFjEOcsuB0Ye3viv0l17SGG25iT51yRx19RXnHifQE17TZYZUUq6/Lke35UA&#10;fzbeJtAudPmZHQqQSMdfrn6np/WvMNSsxtMvRlHI/Dr656cdK/RL9o74YT6FdXNxar5ZORIMEDAI&#10;wQO+fb618GalYth0YliN3BPQAf5HH4+4B5qWOcAnA/zipPNbAGfT+f8An/8AVTriJ4JSrD+v51ER&#10;g4HXt/n+dAF63D79oODn0qdtyPnOSOAeOh9/aqaEqxbB/P2qUBmUeh4zgfh+X+eaAPp39mX4t3vw&#10;48cW8rzFbeYhW+Y/gcc9utf0pfDTxva+MvD1tqVu4O9FJwc9u/TGM96/kbgElrKs0bAMp6j2561+&#10;wv7Ef7QojSDwzqsu1wAuCfTgH2z6fpQB+2kUynA9OnXArQRu/p7fp+Ncbp+oR3EaTIwZXGQfUVvQ&#10;XXTPQg9+Pw/lQBsgcEdfw/LIqTC4Kk5H+efrVWOb16D/ADmralSTzkH3/wDre9ADscYHP+fSgJn5&#10;TyB74/P8am2+vf8AHn1pwXHqf8T/AJ4xQBXZOS2RmlCc8d/0x/TpVkDHP19vf/P8qTYMc9evr+GM&#10;UAYGsWPnWxkUZdMn3I7iudspI7yxm02ccxYGSeqnpj+teglQwIIyG/X8vr/kVwN/Y/2ffm4C5UHd&#10;gd1PY9vpQB8WfH/4Zy6xYzX1rEC+CQQP4x/Q/wAq/G34k+HLmJ3hdCjQOwHqAT8w+gP4/rX9LmvW&#10;VrqdhLC0eElXg/h+np/Svx//AGkfhzZ6XrU9/bQmOB8uQM5Pr7YHt9fagD8m7qzEU252+YEeuAfY&#10;/SujtI1ubUA5JPr6kY59faug8W6RDDeFIEAQYAI7rnrk9653Tp2izEwwM+3Pt9BnigDBurMwOXI3&#10;KMg+/wDn8KvWBR0IUZJ6ZHv/AI+taV5H50R5wQCeh9eCPTp3+tYNrKLSUqx5GSBkhRnoPWgDXkwf&#10;3nIKDGfTPP8AP/61fpD+x/8AFCMMug3b4CYABPVc4GPcZx+Rr87ym5Bsy5YA8YB//VXc/DjxLc+D&#10;/FdrqyPtRHAYZx35z+mO3NAH9Bk9gJY/MTkMMjtkEdfxzXM3dgCxOMEntz0rT+E/iO08Y+D7S+jk&#10;WRynsfl6g+3H611t/pgBLYxnH+cA0AePz2rRsQ3B/p7EelU8sCGJxyDz2/oRj/8AWa7u+0zB+Ue/&#10;rz/nvXLzWuHOTgHpnnBHQZ/X8qAJbG/miIGSAMj2P+feuysNU243kjGOD9MV5yFeM46ZJ9s9/Q9K&#10;tW160J+Y8jr6jnt6dM0Ae8adqu7aeuT/ACPXPFb9zMs9oX6mP5v8f/r14vpmqEYLE7RyOfTrx2rv&#10;bLUgf3e/+X6/5/GgD2bwreRX1gbUru2AFd3QenHv0zXFfE7wjD4g0G6tbgDewO1cc9P4eO/rUHg/&#10;WTp+riB+A7bcn+6fujH417DrFlFPCDEMiQFT9ccH/OKAP5l/jn4FuvDmsTW2xUVZmKYPO09Mnv3/&#10;AD6ivmhphFOYydxbkcY2nuB69Oa/Zf8Aa8+G0MCvd20O7eG8w4zt9Djpx+f061+Oes2b2N1LE6MX&#10;iYjJHUf1+n5UAY2qJa2cIki/1jk5z37jHpis9blJIGyOVAJ59f5dRWbq1wzKXYk7M8fX68Z7cD8a&#10;zrOQknknp+XXmgDSWZY52wOTnkZPUcDH+f61tWk3lHzGkwVIwSO3/wCuuWlmw2xzk9foB1/yf/r1&#10;dtpscKSDj1yDnoCD/n3oA/d39gv4sf2rpMegXku+SI+WwLchRyDj8a/VkJ5gDA88+/pX8v37LfxK&#10;n8EfEO0d5fKgndVb8eASB1wfxr+mHwXrkHiDQrbUIG3BlwelAGzNbAjp+lYV5ZBgeOK7Ix7hx9el&#10;U5rfI4HJB/yP8aAPML6wBBI4Ga4PVNHD5BGcc/rzXt1zZ5ypGD9O/p371yt/p4bPAI69On0oA+a9&#10;Y0TIfjHB/wDr/kK8z1PSmid8HG3k49/89f0r6m1PSdyk7frwec9OcivLta0QYfC4PUD0H0zQBzXw&#10;71OWz1JEZ9iggnnHKdSPfbX2TbXaS2ash3gLx2HPTH418S20D6deeaFwUIPcj3xnH1GO3419deCp&#10;vt2lqAd7AFeAOnVfYZoA8N+O/h1te0WdY4hJjJLHjGV6r1/+vX4KfH3wlLb6ldqEPmKfm4252ng8&#10;dMf561/S34s0hbvRblZcKpjJ46r64HQmvxX/AGl/Av2a+vb2ePaiuT8xOWDnBwOB3z0zQB+Q8iBW&#10;Kg8dPp71EcFQRyff/DFbOt2rWeoT2rLgRuyj6DocDp/npWO6kdh256UAC8dhjrz2xU0LlJARg/4V&#10;Vjxzz0x+P+f84qztww5wR1/PoO3+fwoA/bL/AIJsfE3bFJ4ZvJ+beUbdx7SHGPfofwr9y0AYev59&#10;PrX8n37H3jo+D/inpyyv5cV24ib0BY8ZxxjOPx/Gv6o/CGqxaxodpexvu3p1x6devNAHSBBnrgD6&#10;0FAOO/T/APXU6r68ClVD17kjp/LB/nQBT8sEDPGc+npVSa3BGMcHtWuI/QDFMaMd+AP6/WgDh76x&#10;BzkZHP8A9avPdesfKMM6jJRiM/7w9PrivaLi3BU4GP8APauN1nT/ADLWVAuSOfy/z+tAGNo4lewE&#10;s58sIykjJ/jGCG+p5FYPiF7bURHKEMvk7sDA+U4IJGe/NdXo7+ZbTW7qEDxhucFgYjkY/wDrVmTJ&#10;AYijnGdwyR1PXIHbjvQB+TH7XnhOe6sbuYYxJHnC5JOCTkk+nfFfkLe2jSzBQ+xQx3En1z2/Div6&#10;Hf2ivDUOo+HJbuJSxiXcDjnB4OB149P/AK9fz++MrI6frl/pzAIIZpAM8k4P6dfp6UAeeXiqV3K2&#10;ccZP145/z2rPRmDNzyCAMEdPf2+lW70Lkqx6dBnIwfXPf6f/AF6oQBt53NwPryM+uD+vagDSiUbQ&#10;Sdo6Z+mMD15r9Iv2A/GR0XxZNpXmALK6S8/rX5ryKxk2DJB+bv8AXpx/nmvob9m7xA/hr4maWCcR&#10;3LhGO7HDdz64xmgD+snTbsTwxyqchwCPx5Fb6YK9f/11498PdZGp+GbC4B6IF65zj3HH5Z9K9XtJ&#10;Q2MHP1/mfpQBpBOuRnP9OwqQoBnnJ/rn0pyEEfLxjv1/WpcDP149aAKzJxwOR6f4VUmiLKcjB/z+&#10;dauPX9f8/rTWQHqOtAHF3lqCDkAj/PSuJ1TT8hmxnP8AhXrE8GR6n+orlr+z68DFAHz1r2kh1ckc&#10;Ht/I/wCfxrmPBcL6Z4oMoOwMI29iFfB+nXivb9X0/cj5WvLpNPWDWImRcmRJE+9geozQB9UzMGtY&#10;TFGCV80cnjBB28/yrzfXrQhIz0fBxjB+96Z9PbFeg2ThtNikBDFkQgKMhWC/MAP844ri9fW4vXAh&#10;PlhSuGbnOBypA6fXpQB+Jf7eWhRxWsV/5Z82K7AyT1Qrjgc49v071+V7MscxGDgE89eB0/8ArV+z&#10;n7eOlM3hu/mByYdjsFBwCpwSCfX04xzX4t3j+WzbeAPQ8kjjOPw6ZxQBtPKzRMxOM4PrnJ4/Md6w&#10;lnKz4UsBz/8AXqSO6Oxs8AfKRjB9v8ayPNHnkE4HPfOCeuT+Gf0oA99+Gt75OsW90GwySI46AAhv&#10;84/Ov6lfgpqI1HwlDKDkEKw7ghlr+TjwVebb5A543Kv6f5z/AD9f6hP2VdZXVfAlg+eHtYSM84IA&#10;X2/l/jQB9VhRgHP+NSBQPb+tOUDHH0zTxk4z9KAIyg9Kp3MIZcdOPpWgR2PWmMgZSG7/AMsUAcVf&#10;2ud2Pc/r/nFcBq1gHVlYZ3Hnn24r167g3ZxXF6nZkqcDj8+aAPBbGwMHiCZhgANEQTwOT1B4+mK9&#10;VW/KaqLa3be6TYYjsoHIx6njArirqzjXWnSYkiVoV6HrnPH09Pwr1210sGc3CDyySsmeAT0B/wA9&#10;sGgBNVhmFsrIQgG4ntnIwM/h6mvlv4k3MjhLaBfO/esCCcKMrnI/KvrPVlQAhgAMEqev48/jwe1f&#10;K3xKExuLcQhmzMwI9mU7SOmDuA9qAPFNUhjh00vqDfuUfcRjkYGWGO4PTnrSeCra11yVZjFhGleJ&#10;dx5A++Dj8OO1a3iXRL280wWWAS4MbOWztEK5OTwOW6H171leAls/DCzX88LXVzbu0mwsQN3lfOVP&#10;OMDsM84oA9L8b6NBHp/2qVvkch++0g8dB79PyPWuR+GEP2XxRFIHBKbwRz2PJ/8Ardq7eTUj4osH&#10;E8SxQeRBPFxhhEWHykDrjjJ/Kud8GIYfFsaImAPtDN2BJYcqT1HHPTHGKAP0Q04YsoM9kH8qu7R3&#10;5zj1rP0lt1hb54JRePXitbaOuP0oAiIII7f5zVSaLcp75/r1rQ29iOKjZcg8dc+/YflQBxOoW3ys&#10;x6HP615jrVkXRh2Ge2fXP9K9ovoQVbIzn+tef6paAqwUc/T8u4oA+WvFemGSNxt5GCO/b37V8leN&#10;tIAD5X5CenT8fXj9M8V96eI9ODKxxgg++ep9uP1r5b8eaOMOWQsCSSBjt2BB/wD1/lkA+bfDVpKd&#10;YggjG5HuIlYcH5S3v2Hev128JIkfhlhK+EkQKD1I288fj2r8uvB+mSf8JZaREoM3KEZzj5Oce3rx&#10;7V+n9nCbXw8qiXBIjbOMfMR27n/PFAHdaNAkhkkhi2h2B3Mc52Lzj6nr9K5jxrI8VhN5owTGxH1x&#10;gAdfp/Wum8PxMlpGqliNhOG75P5/nXGfEe8FpYN8wJ8vGPZiAD7flQB4e11PbW8O5VRhGgMajo/f&#10;PsO/51v2TxsjtGMgDpnj/wDXXAa5eLiGOSXleeD64DHHHQfn0xXV6PNvsgQcBsDPPcZAH+Jx3oA2&#10;btPMheJxuAAxtOeD1x7gf1r5p8YaNJH4kWJIUVhLGuOC/lxkOzZ5J+b5B0/Xj6Ujl85ZVJweACO5&#10;JwBjPp6159L4fN54usrlThPOETZ7xxDf0ODzIfb9aAPqjwRZSQ+Go2lGHc7mxwAcdPwqlrlsHRxj&#10;jJ+vQ12fhq3MXh+2AOSRnPqT37VkatATu44/z1/l/nFAHzF4wssq7kYA78+vOfX3r448faflpDjl&#10;QfxJ/wA4/KvvjxXZho3Ucf8A6vwr5A8e6YVWU9O/Xj1xk5/HkfX0APj1GFtqIOcPkc/T+VfRPgS7&#10;wkbbsng/XPBx+Y/wr5+8QWgt74/MAARj0/X+n6V6Z4BvCdm4/MMfj7YP+e2KAPu7wddLsGDkevTJ&#10;6ivobRJQUAPT8fXpXyr4JvQVRFyRx+nfvz+v14r6X8PS5ROcD/H/ADz+lAHsGnsCgGcY/SvBPjZq&#10;aSiLTX5F3NHEe/yr8x4PYdP/ANde36fIETcSDtB/LFfMvj3UDdeKLa2jAd1Vm+YZCl3xnv0UUAeh&#10;eC9OtDZ2/kIyg5Iz1PPBx1r3fRYY4AcAIFxj6DqQfrXnHhWBFiEjvudAOPQDgY/LNepQ2yW1lJMx&#10;yAmckYx7Y6/5/CgD5B/aQ1gMDZwDeZWC9fTt+dfCOraxJb3qW0gAG08k4wCeB+H869//AGgfEjv4&#10;iiskcMVk3YByuQOAeO36V8KeJPEcsuvykEeUhQZJAIVTkD6n2/nQB7N4h8UsNNFurMZDhAo6jd2x&#10;xyOT/wDWri/DbXUU0F/IoT7RIQhkbOUjbaBj3J4+ntXBXOr397IPszbXPQjszd/XgVd0nUbiTUbe&#10;2DfaBI2UXHyKEOASeoOc4yfSgD6p1jU/L0F5H6JKZMZztSJDgf8AfXT614b4PmLXDOxy0jMc9Scn&#10;JJ57mvQ/FEnkeE7hZH+cRxwL3xkhiD74HX868q8Kzf6SuTyPlxxjJ6g8+mMfn3FAH2x4IuMRREDP&#10;HPrjrg+n419NeHnYqvJOOn9MV8oeBpN0UQBzkAf/AKjzj16V9R+GHGxGBJDAf54z/n1oA9j0xs43&#10;DII+mK7a1A2DHFcNpRGwDPPH4c+mP8+ldtafd4PA/T2xQBdxVC6XcpH+f8+lagUduenr/h+lVLhc&#10;qeMj9aAPOtWQcjrnvxXjPiWMbGyAcZ6/0r2/VkAXCjOf6/rXjniWI7Tjrzz7/wCefzoA+RPG8eFk&#10;JHUH8hzXzJqKslxLKBvzj88YAx+v519V+OQWSQ+xyOueOvA/z696+UdTkYXvkJwS27r7cZ/D/wDX&#10;QB0Hg/RZNa15IUOI4lVTgdzwCPrz+tfo/wCBdHg0q0gtYVLEAZbp/nmvl74I+FVMUV6sSl5cuxb7&#10;wwRgfr9K+1vDtjNLcgOcchenbt0oA9XhDWOlG4lbAYcY9K/N748+NEvPEV2scmU09TF65dxyfY/5&#10;xX3x8RfEFt4e8My3BOVt4i7Z/wBnpgfX+lfit8T/ABZPPM7hsSXshmYnvubp05zx9KAOn8LXX2h2&#10;vpZAq26luOzNwR9a9B0y4aScDqgX5sdwDkjPavCfD14YtIO58STN0z/CO5/x6+9ez+E2a4hecggO&#10;RCvP8JGTkdPT/wCsKAPoj4S6JLrXiB9RlGTbYjQ45M0vBP8AwFe3bmv0Jhs1srCK2QYEaKvbt3r5&#10;2/Z/8Hiw0u3vJ1y8264fju3CfpX03drhDxk0AcDquTuGCQePTJ7V4x4lUxmZMEMCR1zg9D7fj+Iz&#10;Xs+rkgN059/X2/L0rxfxNtCuq5H9cUAeEa6MMWXJJIzjocH1Pb1rikVzcAEkbj+OP15+nau01vLM&#10;+OAD1HHX1Of88+9cvDFuuQuc5bGOPyP/AOqgD1/wjD8iLxkHOR/L8fWvfNDTG3jGf09q8R8Jx4Ef&#10;GPbp3HX8PWvedDXlAMZ49u35UAegWK/KOM57e1dDCCFB/wA81jWS/KFz09f5/wCf8a6CJRwMZAoA&#10;nVDx3FVb6dLS3ed+ij9f61oAAgnHT+ntXhfxu8dQeEPDFzdO+3YpGfc8LxQB8FftLeNLjxH4iTQ4&#10;XPkQktJ0OW4xgewrzX4S+CP+Eh1xXeJigIwccADpz7V5xeazeeIdXuHyzy3LtlgOcN6evft0zX6F&#10;/AHwXFp1hBNImHcDnkk+tAH0h4D8LwaZZxjHAAH0wB1rkPjV41i8N6PJBBJtlf8AdIB3Y9SO/vXt&#10;Ykj03TXmxwFPHH4Y/SvzL/aB8cnWvEC6fbtmOwZlPvK2OOv8Pr70AeZWt6NQ1SeWRvMReQTnnnJN&#10;XrzVDd3a5B2ooOP7xPA5IrmdFuIrTT3upWG4gqMn+EHk/jjH8u4NTRZ31S/KqcK53DsBtx7c8UAe&#10;1aPpl1rd1a6JZv5YuXCM4ydqAZkOO2Og55Jr9D/h7oiaXpKlU2CQKqjGMIo+X/69fLHwW8MC+nTV&#10;dvFz+7j/ANmJeGYf73rX3LaQrDEsaLhVGBx04oAtInI5qwF4I9c0IuOB1/SptowOcn2/SgCErk0j&#10;A4PPA9qnI9Khl+UHmgDntQbCkdMf5xXmutuQr4P+fXmvQNUk2gkj/P8An2ryvX5cBs8f19hQB474&#10;hlDzPgkgE/lXATje54yOevB4rstbl3zOe4PYdvp68da44YaQL2GP8+9AG5pEAMoz0z3PX3r3DQrc&#10;/JgYA9j+leW+H7fL/MTz6nof/r+te4aNBtCZ6/17UAdxpcPyq5HX+lbt3dJY2rzynAUGqdhGEQeg&#10;/Gvmv9o34s23gXwxctHJtmK7VxjknsPy/wD1dwD4Y/bU+ObXEj+E9LmwSfn2t2+tfmVpttcahekh&#10;WcyHGOuecjnPr/kV0viXWdR8b65NqMzmR52Jyc4APp+o7fWvfPg78Lp9Y1G3keIlD65OR+p/l6+l&#10;AHun7N3wfjkuYtW1KLeRtOCo4PB/TP49a/TOXUbHwro6JhU2KO4GOP8A61cl8P8AwfZeGdJRnQJs&#10;X07DHX/Pb8K8b+LXju2M76bA+VTPmFScAZ4B6de/XigDj/F3im78U6qQH+WVyPUiMHjH1Peu0siL&#10;PTorZRtPA9/QV4n4Ndr66N1Id2Gwc8jpwB09vbmvcrYrFHLeTjdHEowo/iY8KPw60AJNavezRaOn&#10;AcGW4bsEH8P+e9dn9ni0fTfkG2W5XAwMFY16Cl8N6K6RG7vhkt+9mOfUZC/jwSMj8qztcuzd3Bkb&#10;hR7EjA44oAwtmWC56HOPXrXZ6HbbmHGSPT6Vy9vFvYdsemfTr6/5zXp3h20yAVB7duv+f84NAHoe&#10;h2uAB6V6Zp0AKjsP89a5bSbUAA4znr7/AP1u/rXoFjCFA75oA04Y9o/zxVkA59DzQqgDpipdvPqD&#10;QBGFJJ46UmMj6VMVA6cZ9KbjpzQBXbjPP41kXkhAODiteXKg/wD665W/nKhj0x/n/P8AKgDkdZuR&#10;8ykgf5zXjHiO+YbsnJPr7ev+f616Lr15hXPOf/1/jXiet3RklZcdPw+uD09aAOZnYyMR0O4jpxyO&#10;46Vo6bbeY4AOAenHqPpWaqhnCgggd+K7PTFitYvtUxwq9m9Rz70Abct5Z+HNKk1C7faEUtzx+Ga/&#10;Iv8AaZ+O154x1KfRtOlP2WJivyng46j26V7x+038d/JSXwxos2zKkSMOwOcnOMdB+X51+YmpzSX0&#10;jljvMvXqTk9Oehxxk9qAMRYpdRmC9QR9cA9gO3+fSvdPh38O5tUvIjswmVxxz1yMj/6/5Vm/D3wN&#10;NrF5EGG4tjJPfPv/AFr9G/h18OrbRbZLiSPBVc+mPp6//XoAs+BPBEPhy0WRxhwuRkDjjv3Ne0aV&#10;phMK3cvGc7c9gep9fzqLSbB9RuuBiKLGRz19M11WvTxW8Mem2/LBcvxxkep9qAPBPHd6oSWRgRFG&#10;BtPA/H8awvg/8NL/AMdeJBq1+ubaNvlBAIbBHH4dff6deqbw1deN9ei0q2UG3Q/Ow6t/nn1r75+H&#10;fgbT/B2jRJFEEcKO3U/p1/8A1UAbelaPaeG9KjtbdQCihc4H+feuN1y/ADKx5+tdfq96DuAOccV4&#10;9r15y2DknPuODQBxWsXnmSMF5I/l3xXPxxtKcEAk/Tp9PX8fSrMzeY5IGSMf5z/P0rRsLY7+BnJ7&#10;dP6//X9+aANrR7F3ZQeccdPfn/69eyaHp21U49ugx7Vy2h6cBtyOfw/wr1nSrMKowOfpQBtafahc&#10;fh/n2rq7eLaBniqtlb7SOP8A9dbAXAGPbtQAwcDPTtS4x/8AW9qlK+2Ov+fekCj64oAiA5BPX/Pe&#10;lxjPHPNSYPf/APX9KQgfSgCBjtHXpWJeTBQWzgD9R/jWjdSbVPOMD09a47VLsRqRn/P1oAwNYviu&#10;QG4/x615BruqEKQD+P14/Ouo17UcZy3Hrz+HX+tfP/jHxLFaI26TDk9O5+vOf5etAGP4i1yK33Ju&#10;wx/L618yfEz4rWfhPS5J3fdOQ2xc9fc+g9qq/ET4lW2iW0t7dS4dshVP3ifb/Z9P61+Z3xG8f6r4&#10;q1B7m5kbYWO3GcYHYD9efbmgCt8QvHeo+LdVmvbqXIOcDOAB1GPz9PSvM7PSbnVLgRwrv39O4+nY&#10;Z9al0+0n1G7WFCSxPb3P+eP1r7j+CHwVk1F4rm6hOw7Tj1x/j+NAFP4H/AmfUGivbqM7CRuOOD/n&#10;j8fU1+pvgzwrp3h+yjijQAqBk4Hpxx/KsTw74b0/w7ZR2luighRzt6H68ZxXZ2t0F+YA8EYGOvTH&#10;4j/PTkA9BsSine/AH6D1J/z6VyXiPxjJf3UXh/RMySynblcn88fzNec+NPiAunJ/YmlkyXc5CYU/&#10;MS3pxx/P2r3X4E/Cy6VU13XV3XMqhmyPu7uQo/z69uKAPVfhl4FGmWKXl4u6eQAnjqfQfSvdYbZY&#10;8ccD2/z/AJFNtrXyAqIu0KMADt7VogYycf8A1qAIdppCvY1PjAHHrzUUhABP+ePegCnI4RSP85rn&#10;NQuwAVz9Kv3tyFBIPr/9b1rgNVv1AODwM9Pp70AZOq34AbceATXk2t6mWYgEkHgfr/L/ACa2Nb1M&#10;4YZySTXnVxLJM5J6Z69v8+tAFaQlySxz1+uPT/69aVnaknIxnOf61HaWzMQ3X1+n0967bSdKDuhx&#10;kj17/lj/AD3oAu6Ppm7BI4/xr1DSNM2oDjIH8qq6Tpm0K2AAOTxXf2dptAAGB9MY/wA/5FAE1lag&#10;Y5x+ddDDDs6f56UltCFwSMEf5/z/ACq4FwOuPfFAEZXqO/8AkU7bn3p+OB6ijbk9Mf4CgCMjtQBj&#10;5TzmnkZyenv0o25OKAIynHHFCjA44BqU0xuCcdTQBGxPfj/PFZl3MEzkjirFxMFHBzXIapqMcQJJ&#10;wBntQBX1LUFjDEn+v+fyr5l+LPxd0nwXpk8s8yiYDgd8nsMd6x/jV8ctF8DabO7Tg3HKhevJHB4/&#10;pX4zfFj42an4mvp7u+uNyFm2RhuB9QOvXPagDuPjD8cr/wAT3MtxeTmO3QnYgbJbPqO49fyr4p8U&#10;eMp76Vvn4wcDoAQawvEHiae+kMskm49F54AH8j+fQVxCJdanOiJzvzx/n1/CgB11dT3s4hjOfw/L&#10;8a9V8BfC/VNfu0do2IY5wOvTnr+ldl8Lvg3f65dxSzw7g2OMHgAjqOh/z7V+pHwv+CtppEEVxNEN&#10;ygevHr/n/wDXQB5f8KvgvDpFvHLLHgjnoO3rn0/MmvoPU76w8K2CW9tguR8oXjJIOfoPX9RXVeI9&#10;V0rwpp7IoXec7VyMnpj0/HH/AOvynwb4O1/4r+IeA0dorDzHGcAZ+6vqT69qANLwT4T1r4ka0H+b&#10;7Nv+dsfoO3tkV+mvw6+G9h4V0+JVjAcKOMdPUnPU+9SfDT4YaV4L0uCCGEK6KAPwHqa9fVQuB6UA&#10;QxxhcDtzn/8AVUu0H8O3tTwMdvX60uB36/TtQBHtx9RSYPPNSYBx7/5xSYz7/wCfWgBnrx0oCjtT&#10;wvt/Sk5wR6d/QUAMOB3qtLIFXipJZMZNYF5eBQcHmgBL272qcHOK4rUdR65br6/zo1PUyAVB/lgm&#10;uA1DUCQecsf1x196ADUtSLEqDnJ+uf8A69clNO0knXknr249/wBKfNKXJxyevf8ATvUaw5dfl5PA&#10;zj9B9aAGwwu55OO/X8P5H/8AVWzaWmSOOvTj/wCvUlpZscb16+vP07112m6aWxuHc/8A16AIrDTT&#10;Iwz1P/667mw0wAcDn/PUVPYacFx8vPFdVb2mBwPzoAit7XYBxWrHHtwO4z/k1IiAAYGalCgdOQf6&#10;0AN2gYHpxSkZNSbeeff/AD+tIc/h/n6UAQ4zk9f8+lJjBxn/AOvU2OPX29vrSFRQBHjI69P6U3aW&#10;5HGPfrUpXqR6+/5UoHfvQBFjjGP896YTjGTwPx/zzUkjBFLN0HH4V5v4t8d6X4dtZZridUCAnk46&#10;f/WoA6fVtbtNMgaWVwuPU18GfHn9qjRPBtvPbW1wrzrkbQ3p+B96+bv2iv2w47R7jTNCuCSMrlSe&#10;vPHH4f071+Qfj/4m6r4hvJ7q+nZy7FslugPpn3H4+9AHqfxm/aE8QeO9SnMtwyW7H5U3Hpjt6dM/&#10;Tr6V8jX+szXkzMGLFiD9SKzby8nv5flJO48846jH0/z+Fd54O8Aan4gvI444GcucDHPX1oA5bSdF&#10;vNVuVjgUuSw45JAI4/z+Xevs34O/s73us3NvPdRFyccben68euK+gPgh+zBLNLDLdWxbJz0z1wee&#10;e2R/h6frF8Nvg5pvhuyhVrdA6qM4GeQOvNAHiPwh/ZzsNGtYLm5hCsijqo49vfH5V9laV4ftdNjW&#10;GBFRFxXSxWltYwjeQqr0H0/WuO1jXnlY2mnjJ4yc8de+P8+9AE+qapbacvlx/PK3GB1zj/OTXMR2&#10;F3qcomvySDyF5IHp14zWhYaU0jmWb53OeT/h+ddxYaYMD5f8+/8AjQBk6fpIBG0f0+tdxZaYAAcY&#10;+oq5Z2G0DaOfp/SukgtlAHAAH+fegD//0/zZsNXVoljk2qD69uuMGq13M5uU8shgT0H0/wAj61wn&#10;h2/+0KjSyZIBwpHIHH+NdRcYyhQEZ4JJH5HGf8P5UAacqJdRZYZI9cdemO+P51kQKzJ5Eq4Yfn9Q&#10;cen61r2t4AApc5AUcKB09O31/nWbdyhZQ8Q69ehznr3/AMj1xQBf0i+v9Cv0urQeWUOeuMjPfpjp&#10;/wDqr9pP2V/jvF4k02HRtTk/0iMAAlvvAe3avxNnm3qTvwCBnuOe/wDnFd78K/H994I8Q219azeU&#10;FcE98Y5yf6/pzQB/TzbyLOgkQ7gfft2qwF6dgc187fAn4raf4/8AD1vIkqmcL8wzyD27819HIC3Q&#10;9enH+RQBEF3Y4xz3p4U9zwfy/L2qxsI+Y+59/wAf8/WniMD5cZBoAr7Rxnn/ADxTgWTr1/P6f596&#10;kMecZGP5ce3P50hUnJ7c9wPagB6yZ7d8VMCDg5P65+lV1Q45HQ+vX3H+f5VOCwJ55/Ht6f4UANeB&#10;WzxkGqMtoMZPT/PStZTnK9z7evvTwgJIPUZ460Ache6d58LREYJ7+n+TXkuoWkmlTsCuUfPy46Hu&#10;P6ivoOSAMfWuI8U6L9ptjNGOR7en4UAfCHx3+HUHijTZLlIwZYlOQRwwJ7981+MPxK8Cnw5rE0So&#10;VAUkbu2QeM+3+e1f0QX2mSXkMscyAMuVO7sT7f8A1q/Pf9pD4PpdWNxqVnDhzkHC4z644P5flxmg&#10;D8adZsVkiZ8D1HHTHoPSuHZCrlW4I/Svcdf0K60q5ls3XyynZuc4yO//ANevK9VsTHIZFySOpwPq&#10;D7fT6nFAGZtAGcgdPXmnQTKBsYcdcZ9B/wDXp1upf5WbP4Z47/T60k1uQAU5HPHQ/XHPagDRdQ1u&#10;dvTBPoDnt+Fdf4B8ZX/hHxBbapbSFGiYE4OCQeO3p1xXJ2QV4yjMSSOCADjHHXpz71DIpimO1jzj&#10;9enOTnH60Af0q/s4fGKx8feF7WPzVM6IOC2WPavrS0vlPGc//qr+dH9lT4wXXgzxFBpt1IVhlKgd&#10;sHOSPYV+7XhfxPBrWmwalbvkSKG9f8+vegD3O2uQMEHn3rat5x0zkcfj7AV5vZ6mDgM2R9en6/lX&#10;S298GwVPUf5/P/61AHZRurjHf39R71aXHI6kZPX3rnre6XPzHP8An9BWxFOGxjv/AE/p/wDWoAuY&#10;ySOmc0uOP8ikVl69cZ6k8GpwvTjr+ff/AD/nFAEG3oSOtZeqWguYCQPnTpxzjGCPyrbC5BGOv1qM&#10;xgjBH+fwoA8wSZmjksX+Ux5Kdzjt+XSvjb9oTwW2v6NdfZo2ebazDsBx0HqDyCPWvtfXLVrG9W5i&#10;XIGWwO4J5z7VzfibRFv7Iyom5CoOSOoPcfyNAH8zvjDRL3S9Wm0+8QrIh6kHJHsOa8tlLpcbpMAA&#10;8A8nPb6YAxzX6b/tPfB77BqUusWoZon67BwB2/r0r86PEOmTWxHlEAFcH2x37D8Px9KAMVH822do&#10;jjAHGR+OOOwrnyTneTlunbjj8sf54ragieNHVvlJGTjn0wc+h/z6VmLsZ3RwQW/2fz46jHXH/wBa&#10;gC1Z6huUqTgJ0Gevpit5GZsZO0rgHv24IOPbH0riVRoZjuPyk49yOw4z19jXQWV4pyr8A9OeR2xj&#10;r/n3oA/Uf9jL4zJbyxeF799oRtqgtkFSfT2r9Z3skniBQghhwcV/M18OfGMvg/xbY6vA5iRJBuGO&#10;q9CCf5DOPzr+jj4MeL7Txx4Msb6KTe4UZPc9s/mMUAS32khwwUZA/wAPWuMvdKCucjAPBPTPpXu1&#10;1p4JO4dM+nuPauTv9J4PGD9P8/59aAPCLyx8vHBOP6CsOaFoySDk89fzP+fzr1bUdJILAL0z29f8&#10;a5C6sfLUgDke3B5/z/8AWoA52C5depwB6YPfk+/1PvXWafqfIGeQR36//q/zmuTmgKkswPPPt7/5&#10;z+NMjlZfmPJHfj88/wCPvQB6xHqASeK6UkYwpI7enNfTuhQy6xpySpNvcbT7EY5r4ohvBJGYmOSQ&#10;MH3z6f8A1/619J/BjxJ5qtYTzchtvI6dMH/P4UAcb8dfAX/CS+Hrm3OCdjcEd8Hv15649RX4A/F7&#10;wo3h7W7gHHnhmDN1HB7fXHtX9PPi3S1vYpbdgQJ0Y9MnPQ8+lfjB+1R8MbPT9VmuY4t4n3AegZST&#10;jgDr6CgD8dtSVY96O2NnRuPmHoPTH4VkWF7b26MJDgjjj07flgV3Pi22jWT/AFYQR5A4xhewI74N&#10;eaSW0rbpIgWQclvXnOcdfyoAkmu9z/KcEjHBxyf/ANQpLW68ttudvbPp71ltJxychunTj0/lTY2x&#10;hsYIH+ffNAHoGha7NY6hBcxHa0Thh7e+R9O3Sv6RP2Ivi7b+M/BFpYzSgzxKEYZycjI6Yz0r+Y6C&#10;Zt2AeuBjP8v8P/1V+jv7C3xafwl45t9EuJdkF7IoXnA3Ej/63tQB/Syqqw46HtjNKyBt3c9//rVn&#10;aHfx6np0N5A2UkX6ZPr3/Stvb68Y/r6UAYk8AP0+voaw7uyBBH+f85rs2iB75P8An86oy2x53Dn8&#10;6APLr/Tsg/h0HWuC1TSRIjNjj+XNe5XlkDkkZP04rkL7Ts7sAYP169RQB85apon7wsRz6n0716X8&#10;PdRmtcaeBvODnJ43J2PfvmrWp6QGycdev/68dOPesTR3bStVjlAVQGVxn1+63P09qAPbL+3lu4Sr&#10;qAjoeSPlGRzj+lfm9+1L4UhexuLxm82ZwQSfmHHH/wBfvX6Yx3kdxaoudwAb8j05H+fWvmv4z+HL&#10;fW9OvIHiZwefQAnoR9KAP5f/AIpWD2fiGbcAevPQZ7dsZrzNVkcbvT8c19lftGeBpdH1Oc7eQxJ7&#10;49c8/wAuP6/J0cI2MCc5wcZ7/wBOe/8A+ugDDVNj8dQf88/jWiE3jcwHIHJ9T7UxocYKrgDIJPYf&#10;p0rUtI45E2g429ScdhxQBpeFdQn0XWLbU4W2vbyK457q3B68E1/VL+yR4+g8b/Dyyud+TJGJMZ3Y&#10;6bh+fev5R44RHOypwD+hPT+Xvxn61+3f/BNn4lboX8MXUuDASFyc5Vjx39f6/WgD9uNncjOcf/Wp&#10;6qRyeRTIWDKD1B5//VVkD8qAGhOmRz9cdeOaZ5fbGKsfQc/547fypMYzx+dAFF4gfujIOO3pWTc2&#10;4dWGOorpGGM8f1696rSxBgSBzQB5VpUK29+kUhIIdon/AOBAgHqf/r1WurBrWWRBjcnG5vQdx6mt&#10;fVrdrXUXKjAcq/H61PqMEU0sVy7/ACMFbB4BB9e/H+RQB8/fE/Q49Y0O6t23yM6uMAZILDIP51/O&#10;t8d9CksPHt2samJJ/mJx3XgkA/T8P0r+nnxDp/nWE8UL4KqwHGMFORj6ZPavwX/bY8DXPh/xXbX0&#10;UTFd8gzngh/nHufw9zz0oA/N2/haJwzHeXGQfocDg4wfpWcHVXDKcMcHjoff8a6O8eGVz9o6xjAU&#10;d+vX0z/9c1hyJGGKoSA2ccDB9AT+h/lQA+KQplj8xOCP6iuk8KatPo/iCx1OE4MEiuPbHofzwM1y&#10;y8c4wSDnvjPt/n2Fb1jEssitwueRjseePbnk+1AH9Q37Nfitdd8B2shfcVVGGT0DDP8AWvqywusk&#10;EHjn9f8APpX5S/sN+LXvtAgsZZM7YDGvPXY3HrkjPA//AFV+mmm3mFU5wB/n8aAPT7aUsBn6/p61&#10;qLz7/jxXJWVxvxk8j/P+NdRbPvUZ5BxQBZ2tx3pCuAeMj8qkAwP8inbfxFAFaWMNz0NY11ACCCM9&#10;vTNdCUPXv/8Ar+lV5IiQfWgDzfUbEcnGB+hFeW6/YYuLVwODIVP/AAJcdevXFe93lsOcj19q848T&#10;Wnl23mhc7JEbp/tdTQB1fhmdpfDsAUBShCOxzjOMHB7+n+TVHUYjBby7hyDu+h6cmm+FRJJplzAs&#10;u4Ru6gDkDnd7CtvVVNzFLDEobzAHXPfjoMf57UAfmp+2bpB1DwXqMSRF8wOA2PlVl5H1Pt+Nfz03&#10;xZWRGHRee2O/J/HkV/Td+07ZNqHg+4UcmWKQHIORkYyMHoe/61/Mn4lha21ae2JwY5HTGMdD+Q9B&#10;igCirkwFgMHj8OOCfU96pbiJW3DAPv155/OnQyLsAZgABz1GBnPXv9KhwOWPAPQ+mfXqfz/pQB6D&#10;4OuAt/gDc5xwPUHufX/Oa/pJ/Yj1n7V4I0uFjyIGjOTnlD24r+a7wg7fbCkZwFxxk8gH8/8APWv3&#10;l/YG8RJJp8Wng7jBO6jsPnGeAf1/nQB+uKHd26/nUoHtyKqWsm5eK0F+716f5/z/AJyARlevt04p&#10;SoIP5VKFA5zz9Px/rTtuCecEfp9KAKEsW4HPfNc1e2hYHjNdi6e+cfhn1FZd3CGHAx/n/PX86APn&#10;vWVe31pigYkSREBeeD/gfWvWLJkZlRzlxGFznOPw/rXBeLImjvpfLAJPljJOByen+HX+ld7pkfkK&#10;ZpCudg6rk5A4IH86AIdYmgjztIBGBuxk8+36V8z/ABIubixVbmzi82RbhVO4/eBUgD25OfXj3r6d&#10;1OMyh5WXBIHXAbgdfTH+PWvmP4oWt1cO0OnMqvJdR7mbnG5D83px/gPegDy++vbtdO1G1um3vbND&#10;CrEdRLyST9ckn2z0rz/w3PPN9qN1OAkkjW5Vfuh5O46/wj/63New6pp9nb2X2C9dpXdkkkYHG7y8&#10;BQcnv3J71j6fobu1v9ihitE3S3EqBct5jAKhDHA4H15J57UAWfCcUg06yAJVPIlQhvvMqHcnzdRz&#10;+XT2rR8OadMniWC9kIKvCw2H7yscY/DGeo9Olb2jW9rpdrHaSjzZ4V+YHBKeYRkDtxx0NFjbeXrk&#10;Mu8yA71ZuAOOScdT6dfT2oA+ytDl36fbMTjKA+34fhXQBcj6/j61xvh+UGwtsjJCD+X+efSu0hO4&#10;ZzwP85oAXbwQOBQVzkdqsYPHHTPP+BpuzgZ6fj/n0oAyLuElSMdRXH6hbZDAdfx/z+degzxgg8/5&#10;Nc1fwEhlPTj8/WgDwrxBYBw3GMHn+p/SvnPxvpYaNz0APTnnPUZ6fh0619d63YqQ23p+Qrwnxbpg&#10;khdSOf5jtj24oA+Y/A2iTS+NLBkChTI5Uue6p0xycc9a+9Zhcx6ZZb05ZQenA29ePb/Cvlv4b2MJ&#10;8fDehd4YnZew5OD+Y9DivtDV7WJYrFQoQeWBjP8Af5PFAE2mSpBCqly5CheOgzzg56V458Wbh5Lc&#10;xMwR5CiD3Yn9P5Zr3PT0jjiGFBxySevt7V8rfHbVZoWgjaTy4nm2kL1Jwcc9vfHb060AeHa/fSJq&#10;cUSJgOpXBIP+rOBx7nvXpulXUVvpCzk7gNpHPHTB685yOPc/SvmLUPEcd9cW6REh4t0YJOcgMOPx&#10;/XpXr1tqyJpStI2ANuRjHCYz19zz9O3YA9g0e9WWKW5mbOG3BR2OPlHrx6VNpNp9r8UK8xIFvC/X&#10;kEsevbqQPwrifCGpreROpJKkg7c/eycAZHt0r13w9YrL4hlihTCJAvlnPq3JHb+v5kUAfTem2/l6&#10;PaoP+eY/yKxNVgypbGQefrXbwxBLSJMcKij9K53Uosk+gP8Ak9aAPDPElp5iPgZ684/nXyj4707K&#10;yMoGMEc55xnrnp/+qvtLXrY4fjIOc/TP+f8AGvmfxzYI6TnbknO3HQ9uvXpQB+efi+yaOcrkZGSf&#10;Tg96b4PvfKmSNmDYxjr3PBH+eevrXb+P9OKvISu0gZXnr/P+leV6DN9nvhEDgk8g4wcdSBn6Yx+F&#10;AH3F4CvNqIp5xgfUkf1619U+G7j5VyeTjPqP8f8AJr4s8B3wMUYDZBIOPTtj9Ogr658KzrJGj5x0&#10;7/09uKAPbmuvI06Vx12kfmfzrwDTbAa14wu7xx8kUmwE8ZEY5z1J5/WvWdXv0ttKVnGQcsfXaozw&#10;M81518P47m5thdhAd++RnYYyXc8Y/H/69AH0F4ZsYoYASozlQfxOcZro/FNzJb6DPJEQCFJ4549O&#10;3XtWP4f3PmM8qGyfQjHb8axfizrH9m+GZ8vgKp+71+UenHWgD8iPi7rs914tupHOcFpRgZIJ4Uc/&#10;r7V8fa/fzw35Qv8APIcnnk84PH4cV9AeIZL3WNe1O7XIDSMoP0649R9K8RXRJtV8SERjIjfJPQhV&#10;OAMd/b/GgD0DQ9NmGmm6lwHbK9OeR1/oBWd4UivbvxVDbKWAeRVHfheePTkEn8PTFe53uhR6f4eK&#10;BgcKP9nDEcep5PUV5f8ADywnHie7mAKxQI4zgYLDk5J7nIAP60Ae2eO93/CN2UKsSbiSSZgeM/wj&#10;/Oa8j8OTNBeBScHce+MA4/E/j7e1e0+O4VWytYgCpggRV5JwdvPP1PUflXhGknytSx0OeO+B6/56&#10;0AfZvgSdWEXJOFAP5dc19XeFZyURf6d/Wvjr4fzbfKycjA64z/n6V9ceFJA0SN6cfzx+OKAPcdKk&#10;J2hvQc8fzrvbMEgdv6V55pZzjnkf19vx716JZkqoz14//V+VAGsBkYxyM1UuE+U54z9ODWigG0YG&#10;f8+/FVrhPl4HH+cUAcBq8Z2k44Gfzrx7xLH+7dhzj25PsK9w1RRhywzj8j/jxXjfiNBsct/+ugD5&#10;A+IxEVs5Xgf0Pb+lfJlrbf2xq+x3J82TbxjgdyPoBX038YbyO2haMnBbjGfXrnn9Px9q84+Evhu2&#10;v9U+0sm/y1CocZILfe57Y9h3oA+vfhhpwstNUxQ+XGwUKAMYx0J7jNfTfhvTJnzO/wAiKNx4xk/5&#10;FedeGdGhjihtRk5I78D8R/hXtUskOk6LJNnnaR+AoA+Lv2r/ABuum6ONFgciS9baQO6Drn6/1xX5&#10;HeK9Vl1HWIoFbKQuFAB7j9cDtX1l+0F40uPE/je5UNvhtN0aqc43njp7etfEGrlotRuJWP7yM4A9&#10;W9Pz9/x9QD0e21Qs9vCrYQjLdOQg5IGfbpX198NtFfU30zSEGGmYNIc8/vDkkAdwv4Zr4f8ABUE9&#10;3fCVyCFK7M4/Ue3X/wDVX6i/szeH/wC2tZOqvGTFEBHHnoGZuecd+uKAP0K8CaOmmaNGqjqFVfZV&#10;GAPxrortf3ZB4rTt7YW8KQL0QAD6Vn3n3Wx+nagDz3WRwc/5Ga8Q8TEFXzx29Sce3p717hrRGG4z&#10;n9Of8K8O8SkYkyeDn69ew/pQB4ZrKnc2ecnr7D06Y6/lziufgTdcrjkgjLfQ9j+Haui1fmQ5OBx9&#10;T/8AXPp6dKw9OjLXSY4JJPUEn146/T8aAPb/AArE5VM9eO3bP+fpXuujJjYOp6flXjXhWLCoT1GD&#10;/wDX/wAivcdFjOV9eKAO5shkDmt2IdP8OlZdoo2gDr+fcd+K2YhwMccf5/yKAC7nW1t3ncgBVJ/I&#10;etfmH+1J45h1W9Hh4Sgorb5BnjjPH0r7v+K3iu28N+H7i4kfbsQt29On4n1r8lL6STxhr1zeFTLL&#10;LIw9eW9PTr0oAvfB3QLbXfEglkt2aKHgHHykAdc45yf51+p3gjRrVLaBbeLaEXtxj6+teE/BzwAN&#10;MsYT5IR2ALcc88+3avriCBNF05pzhVVSc46cUAeKfHTxxH4J8LzzIRmNdqqD95m6AD1r8jdY8RTa&#10;nq/lO+ZXdixyfvPyT7ge9e//ALVvxKfU9efSYp90FiDK2CeX5AA9+f8AOK+KdB1N5b+W/lbJjA2n&#10;sWPU8noB+v6AHq/iTWo7S0jsYHy3Ccfmfpz+Pauw+GNjNqsscVv80s8iwp6hSeST36Zr5X1DXp9X&#10;1sWcW4hG2geuevSv0g/Zu8Fj5LxxvMS7Yzgfel5ZvY44A/HNAH3J8MfDsOkaVCIlAjjRYo/91Ryf&#10;qTnNe1wpjA649/8A9Vc7o1skFvHDGMKoAA6f09q6uNf4emPxoAeF9v06c0/HGMYpwX/P+c0u30Gf&#10;woAZ1ytVJ/lXr09/Wr55HXpWXeN8p7H9aAON1STOVHGf8+teSeIZyFft/j/kV6fq7fKQOM/h9a8W&#10;8R3PzN82cZ/+vQB5bqcuXfvnI9ufT/P8xWJCpaQsR1xWnfsWkbHO48f5GP8APHNMsI1kkBxxnrwe&#10;n1/zxQB6D4at9zZx0+n+T6/rXtujwbVXI5z+debeHbQRqvGSePw/X6V65p4SGDe5wAMk9P1oAPEG&#10;uW+gaRLeTuFCqzenQYFfhn+1D8Ur34geK7jTrNybK1favzfKT68DueK+2f2tfjT/AGLp7+HdLnxd&#10;Tgj5TkgAH/8AV/8Arr8pH+031yWQeZPK53euc856cenNAFzwD4audS1SKLy8ZPP9RX64fBX4f2Wi&#10;6fFcSxgOwz/Xr718x/s/fDBo0j1LUoshhkAjH1//AFf4V9uatr2m+GdKIZhHsTAHH+eM0AV/il48&#10;t/DekPbwP84U8A8nA9DX54a94ol1vUjFkl53EjYPHJ4H5VqfFP4if2jfSyTT74oVZmAOcseAM57f&#10;j9eK8x+H1tLqd0b66JJchgM47/KOaAPrTwPp/kWKRHBJ2nr/ABEZxx27/rXvuhaONQvo0Yb4LXDY&#10;7STN0B7cda838B6ZLcW63CJyxCRr/fc8Enrx+H419SaPpUOjWAbGSgIH+0+OW59xx7UAYmsulhZL&#10;ZRtknlzjqxFeXzN5ku9Rx79PXp9K7HXrnzJSO5JyeOn+f8iuOCiUjIzk++fx55/rQBqaZbh3UjnO&#10;a9k8PWj4BJzwK830W0JZMDgdT+nr1r27QrdRsUDOMevXFAHaaXb4ABHp27V2lvFhef0rH0+E4BI9&#10;66OJSB9PwoAkCk9ev+fepNuB6f55pQAO/H5/yp20/n+lAEe05prDHzVLjtmo5DtG4jA+v6fWgDMv&#10;JNqn2rgtYudo646966zUJsKc9/r+Oa8u12925weefegDhPEV8F384P8AhXk125lkJPG48e3+f5E1&#10;1mv3ZkZlzk9Ofc1xTMSxAPPb09Onf8cYoAtWkCySBmOAD82c4FeG/Hr4yWfgrRJLGydTcSAqoDdO&#10;O49u/wD9eu28f+ObDwP4eubqSTDhWwe+7HQDPUmvx5+JnjrUfGusS311IXDM21STgDP49Afb8KAM&#10;fWvEdx4h1CW8upN7ysW5579PzP8AKtzwj4OutbvEATeTzkj8yBxj3Ncz4S8N3Op3kSqu/fjPJ/H6&#10;fj+Ffo38IPhglmkd7cJgAenTnqOn40AdJ8J/hfFo1tHcXCKDtHUZ59uhHqOte9XDQmWLTbLDO554&#10;6YIyT0qe/uLbRrLyoyAwUAKPYcd+vrU/gzSmcnVb0ZdjnnsvUAe/rQB19jYxaRo4JGWfnp+Of8BX&#10;K6la3EpEES5uL3AIzyqknHNd7KpkU3k4zFDwF/vN2ArsfAfgubUb3+0b9MuSWPQgA44B9aAND4U/&#10;Di20S2S8uEyw557nv1r2PUpljUqBgD+tbBSK0gEMQwFHYdMD8q4PWbwgttPI6c/h/n8MUAchrl35&#10;YOWwPw4FeOavd+Y7jOSf8/T8811niC/LMRuxn36/SvPJ2eV92cntz3Pv/n8eKACOMyyLjnJ/LnjN&#10;dvo1huZOOpHQVzum2xaUL69Mf1/+vXrGg6d91tvX/wCtzigDqdF0/G3jgYyK9IsLXCrkfTjArF0i&#10;zCBR3P8AntXcWcOFHH/1/wAKALkEW0Cp8du1O29sYH86cVz06/pQAzBzjrijHvT8D8PSjg470AR4&#10;GPaq8jhUPODzVhuB14/Ksa7uAoPYc/SgDL1C62A815prV6FDEtgAH/62PTvXQ6xf7QRnj/GvC/Gv&#10;im30u1eeWQDAOBnkkeh989/6DIByvjvxbbaZGzyN8xHA/wA/59q+E/iL8Sre2Se+u5sRpk8HknGQ&#10;B/Wm/FL4pC5muLp7jZDGCDj+XXr7+9fnJ8R/iLe+IL0hJCLdCdo7Edx3GSOn+cgGp468eS+Jr97q&#10;4fEYyqL6KfQdvrXkzwTapMsUCEnnt0P+fwrIhW+1OZI4VyHIGMnqfX8u2a+yfgl8Gr3VriC4nhOD&#10;g884wPw/DvQBZ+CfwRn1K4huriMncQemeMj6fX8q/S3w/oeneEdMSCJVV9o5wcjj0PHan+GfD2m+&#10;DdJCpGvmhev4dv8ADiuU1nWZr24ZIOrMAMYyTwCBzzjp/wDWoA6ibWVlcqhzj5cZ6/X1rn/FHi06&#10;DZlU+eeXAVRyc/h9Oc//AF6pPImi2hvLw/vTkqvp7+3p/kV13wi+FeqfEXW18R63EfsavmJCOo6B&#10;u2PbigDpvgJ8Gr/xDqKeMvEyFpJTmNWz8vPB571+kOl6ZDptsltAuAgx+VUvDvh+10Kwjs7eMIEH&#10;b/D2rpBwBjjHtQA0gDrSfrT8CmtwD27UARt8q/WsW8uAAwHarl1MACAfWuO1O98sHnGPxoAz9V1A&#10;IrMTg/n/AEryvWdTwGAbHXv29/zrX1jU9u75se3AzXlep30krlc8Z7H25x/n0oAzru6aaQnJBOe+&#10;ePQ+1V4IXk5I6Hpjr65p0cTOxyOv6/r71v2FiWxgE49uP/r+vagCzpen+Yy59+34gfn0r1DSNMVV&#10;GF5P5+9U9G0vAQ44/lXpem6eFAJGMe2aALGn2OxFJFdRb2+0e/5UltB046f56VqKgUdOfp0NAAqg&#10;DFJgVJtx35oAx/n+lADAuPfPvSkdR3/Sn4H1P9aMZPrQBGRnBxyaMds9aeQR70jAc0ARnAz6VTnm&#10;2jGcGpJ5hGP8/wCf0rkNZ1aKzid5HwFGee1AEGq6nHAjMzYA5POB9TXxB8ff2itH8C6bPbWswlvZ&#10;AQiBhuJPQ1zv7Rn7Tml+DLWfTdLnV71hgKrZIPbI/pX4o/EP4n6l4i1Ce/1C5M88hOSWzjjAA+n8&#10;qAOn+KXxc1PxPqU97qMxkkdjsRj8q5/wzXy7q+uz3MrSSuS5ycZ785/wxTNU1V2JIY75GBJGfTkD&#10;Pf1//VWZpmk6hrN2kaDIJAGc8cfn78UAQ6dZ3mrTLEi5ZsjgZr6u+FHwcu9Yuoi1uxBI7dM9/eu1&#10;+C3wIutSngmlgJzzgjP49P8AI79q/WL4Y/CDT9CtopJYlLIvcZA7n0/xoA4L4V/By10Wyhnniw4A&#10;7c4/H06gV614n1Ow8MaeUjAL4+VR/Fj+nvXeeINUsvD1gcYzjCr0J9h/n8+leM6H4R134p68Fwy2&#10;II8xwTjbnlV/KgDzbw14H8Q/FrxISweOwDDe+OCO6oeOuMH65r9Ofhp8MNJ8D6VDBbQrGyrjhRx7&#10;+/PXNangL4eaT4Q0+K3tYVQoBwAOPr716ZtwPQ/SgCNVCjj8O1KBj6ZqQAH3pu0+mKAG49v1o4ye&#10;fbpTyMnp0ooAjxg8/SlPHf8A+t+NOxkdMUh9fT/PrQAw46j/AD1qrLKFHsKdNOqA7TzXO316Fzg/&#10;rj/6/wCtADb2+ABXPP8An/6/5VxGpakBnB4GT9fU07UtTADNnPf/AOvXA6hqJY4B4HU/5NABqGoE&#10;5wTk8f8A1/8APFcvcTGVt+cHA/CkluGdsZpI0Zs7ucD16UARonmHkZz78HJ4B+h6Vu2do3Qjqf8A&#10;OOlFpabu2Tnp+QP4j612en6YGwSOn1/Mcc5oAi0/TuRkda77TtMVVBx1+v506w05EAOMn/PH+f0r&#10;q7e2xjjAH+FADba1VQABxWkse3hfT2qVUHp+lSbfbNAEKj8DS849M1IQcnB4/ClGe3X6/rQBHjJz&#10;jr+lLgYp4AIHPJ9un5UHP0/z/nvQAwjjngH/ADmkPTmlPbjn0pp5HP8AOgBnHB6D/wCtVS5u4rZG&#10;eUgY+lZusa7aaZA8kzhQoyc9v8/Wvgv4/ftU6L4Ntbi2t7seeAQApywOPQfpQB7z8VvjjoHguwll&#10;ublQVXoCM8dMZ/zxX4p/H79rXV/Fdzd2OkTtHASy8N9fbv8A/XrwL4wfH7W/HF1LLc3Tm3f+Hdz6&#10;569ent+lfJWra9JOzqrli/qMjHQj6/lQBt+IPFtzqErzySF2cnLEj09uv9e9cH5V7qMxjRSxbGMe&#10;57/5xWtpeg6jrU6rDEz7j/dPRu3/AOrt+v3B8Fv2b73WbiCW5gaTdtP3SAAP8/8A1hQB4Z8MPghq&#10;XiO6hkliYoWHY8ntxX64/A39lm2tkgutRhwCA20r1zjua+hPhD+z5pfh+1glntlDju3JHHA6Dr6Y&#10;r7K0fw/bWECJGgVEA7D/AD+VAHIeFPAGm6HboltEq7QOgxXaXl3aaRAWkYKR0HequueI7PSlMMB3&#10;Sen9MV5rMbzV5jJdMQpOQvTBz7UAWL/Wb3WHMcWY4e3v9Ku6dpSAgKuOnb9T+PvV/TtJAwyrx07/&#10;AErudP0xY+QMH+n1/wAaAKdhpYGDjOfb3rrLewUADHpVu2tAi9M49q2I4gOcfTH60AV4rdVAzx/S&#10;rgGOnJHtTwDgccflRg5/xoA//9T8W7C7exuixzgFsj/P9MV6dZ6kl3FknaGGB16++RUnxd+HV94N&#10;125QpiIyHqD03Hp/nn2rzDStUnt5kQuSpPf1PYD29+KAPRZ7xYHAjJOef15PX3q1bzxSoFc4JON3&#10;9PrWHdhZ7fehJfA4znjqM9vXNYlrfvD8rOCwJHpnH+PrQB1t3PsYsTgEDIPHbt7e2Kxv7RUylgzY&#10;Hoehzzjv2qJruKWMsoJJH6Gsb7QgfBIJyc8+nv7d/wAKAPuz9mL47XPgfxFa2U07GGWRQ2W28E8j&#10;nuDX77+B/GFh4r0mC+tH3iRVbrk+vWv5PNOnltZkuIpCHDBh68Hnj/PSv1f/AGPP2hmtLiDw7q9x&#10;hHO0FjnB/L8+PpxmgD9owB64J/z/APqqQADGAARjPHUgcVl6PqEGp2iXUDblcAjHfNa+3OMDr/nr&#10;QAwqQANuSOen+e9Aj43dh+f161Lt55/znvilxk7R1+n+fyoAgCY6f0/KnBc4A4Jz7VNt46Yz+vH8&#10;6Au7p/iP8+tAEZHfOM+3vUisccH+uaUKdvvRgcen4c+lAEgw3tn6VFJAkiFDypFPBwQfTH4VMp/X&#10;FAHhfjPRrmxma7gHy4+bjjb6/hXjev6APEFjPDLxlSoYAFgMfz75r7G1iwj1GzdGTJA/P1HtXhs+&#10;nCwnNiqHBOVJ9M/0NAH4S/tBfCafRdVubtUcxu5YFl6nnj/P618SahAjs8LR569RgfX2r+hz9oH4&#10;dWfibQZpIIA0pBJPTBGeQP8ADv8AjX4jfEHwHdaDqM8bwsiljjsuRjOB+ec9O1AHy8YZLacsQQpP&#10;r2yOK0/sgmi3jpz1+h447+h/lW1qFpJk8cZ5wBj/APV3P6VBBlf3ZGAxGR7kdh2zQBmWiBCUAwCC&#10;R27856dKvzW6lN2CCR9M/wCeasS2zoflGM55/of8/wD1rxTzY8ycbR1xzx+OKAItIuHsbyOeN9ro&#10;wbI4P4mv2A/ZR+Ni6vp0Wj383zqAnJz14yAfy/Ovx7eNopFkI4P44yP8jpXrfww8Z3fhLW7e9i+S&#10;JiN/bOf89cdOtAH9HFhqeQjI3BA/M+ldhY6lvCtn9a+R/hH8RLfxZokMiy5mjVc5P5HHXn/Jr3u1&#10;vCpHJIOPb6464oA9ltL8HHofeugtrr/a4Pb/AD+teT2GpYxk/X8PbHB/zmuqttQ5UMck/j0/H8aA&#10;PTLe5yQvrWnHIG6HP41w1peZwQcit+2ugSMHjr/+r/8AX60AdD1Ge/0pxAOccYqnHOG+8cY9xVtW&#10;HTqOPfpQBl6vYC7tHXGWXkfh2rgmleSJtKIIxyuPQ9q9V2g4HqTj/wCvXn+vWDWl0LqDv8wx6fxU&#10;AfM3xg+HkXiLQbnT9jZMbAYHTj161+IvxP8ABK6DrF1pzBg4Yjp3B64/w/rX9Hurot1ZedFj94uR&#10;3PT07V+YH7S/wbnlmfXLJSvmkZbHXk4HB/z9TQB+Pl3C9vdvESSWyPYY5wMnt/8Aqrmbh8XJYkEN&#10;7Y6dOM5657165428NT6ddFps7eMdePbHTtk14xd4LOijJGc8Z9cen0PXtQAl1MrqBjJPXqeRTUmM&#10;ZBDYXrnI4x1/P+lZ8suEwwIA7H39e1UnuWj4I4GAOcZ9/bp+P40AdlFf52fxMTgY5/yRX64fsG/G&#10;wRzDwnqj4YEqm5ifl7E5/OvxitL1i6kcN25Gf8/ga9i+FXxAufBXi+z1iB9gRl3dfu5wRj+uf5UA&#10;f1n+RFcwpJF8yNz6Z49f0rIu7AHHHTP0PH9K4L9n/wAf2nj/AMDWN6kgdymTg++MD+te2z2gIPGS&#10;f8560AeSX2lh+Nv+Ge3/AOquE1LR8ZwOp/P2A717tdWPJ4/CuTvdNVlI2dB6e3b/APXQB88X2mNG&#10;TlemR649PwrmprXaxDDB5PP6fh1r3TUtI3Z+XI9Mdf8AP9a4DUtKKEvtwR36ce/6UAcCspjYYHK9&#10;+ldj4J8SDQNfiunO5H4Ye+SMehrnLy2eMlsFhnj/APVzjHWsh28lkkxkp36gfmffrxQB+iN3q8er&#10;6cHsxltobJOSB618o/HnwBba/wCHL3MWZ0G5cDlWxwc/hyfSvWvhX4hS80mO1VlARdjH1B65+h/+&#10;tXf67oq6rYvCYt5AK5bjI7Z/z+VAH8rPxj8JvoeqTq8W0uTnjkKTzwOpB/xr5re+a3t5LNEwRuDE&#10;9c9vrnqM1+yn7WPwmSwvbqeSAor7nUIMZB4IyPzAPTvX49+KNL/s29kx8qltvIPXHb/PX2oA4zyZ&#10;DGZVHyjr36+v4VGhIzk469K2JLxVsRaooGVw3Tk4xkVi5GPz/wA96ALcUgHbceg7c9ev4elegfD/&#10;AMTy+GPEmn6tC3zWsyv1x0IP6V5wmeOw+mcn/PvV6JxvDcg5Bz649aAP62/2VfihZ/EDwBp1zHIC&#10;xiHGc4OORn2NfWSjJ44+nav59v8AgnX8Z/7M1f8A4RC/n+QndHkjvgYGeT/j2Nf0B2My3Nuk6HIk&#10;Ab8/egCfYWz/AC9aY0Q5B4qyF6Dr+FKV9sYzQBkzW+5TgZrAvLHcenB55H4V2RQ857/rVOe2DA4H&#10;P0oA8vvtO4ORx/npXCajpywsLjGNjfoeDXtt1ZbiVIwfp69K5XUdM3xuoGN2R7D6UAM8LOt7ZrG6&#10;4IzG2en1/wDrGsXxZp0V5YvA6hAvykd/bJqXwzdrp189qwwZRu9gyHbz3PXP/wBaug1HSJr6d7k5&#10;bcD1PB9R6/jQB+IH7V3w8gN5dX9jE0okLbpDnYAeDnPv055r8mtQtjY3c1vlfkYqcHIP0PH/AOqv&#10;6Of2mfh1LqWgXLxHcEY8Zwqo4yCSPcnGfTrX8/fxI0QaJ4hnto8EBid3bOccY4/PJoA83ijQKVHO&#10;Gwfr6/1q7ZrtB2jcDnoc8en4evvUcWWA+XPGScYz/nt/Sp4EbOMZHGMD+v8A+qgBtwGV/kB4PQH+&#10;ftxX2L+x348Pg/4oWdrNKYre9Pl9QOTyoJ7ntivkSaFjFtUYwOpORyeuOp9xXTeE9Un0bWbTVYX2&#10;PayI6kexzg89+lAH9h3hLWk1jRLS8Q5DoufrjmuzQggdz6d6+N/2VfHieLvANnI0m9jFGw/EDOf8&#10;+nrX1zbT8AE4oA1B1pQowBnP9Kap3Hr1x71Moz1/z6UAN2jtxTfL4ye3rU3P5daMdcjA/wA/hzQB&#10;wviu2fy4pIjgnK+4OODntWVHavJo0U7NuMR2tx2J5/Kuz1218/TnxyyfN+XXisbR4d1ncwMcoCGG&#10;eykHP64oA4yaBpcoQQMgbunXg/n71+WP7ePg2R/Dh1mxt9xjjDMzEYLwvg/MeuVPSv1Pu5WZwxXc&#10;X5PHUDgE/ln8q+QP2q9Autd8FTKynYDJGx25AWUDBOenK4oA/m4vLFz5lyy4RmwfqecY9/WufuEi&#10;TO4ZJzwCTjmu71uKS21CWxmfHkyFG57p0z+IH+TXMXsMTguoJOOSfXtn/PFAHP7yeFGCARnPYev9&#10;f1q9Dem3QsACfl79vX/PSqRV9xRxg/zGOf8AOfyqTasmISSBgD3/AD6e9AH6bfsOeN2sNQNi7/6u&#10;4RzzjCuCG/n+Zr9utI1IOevBOR7g9DX83X7M3iVNE8ZxwhlAu4igJ5O9MkHj07ev0xX73eF/EcV5&#10;YWF0j7xPBG+QODgYPHPp/k0AfUGmXaHHP5c5z/hXZWVzuAYdO9eM6NqgkCfNkN75/KvRdPvMheeR&#10;QB6FEwdcjmrIHT396xLScHHGa242yOmaADaAPp17/hTGX2qyozj5eT7/AOetG0AenHr+tAGTcwZB&#10;46e/+fSuF8QWYk06fcuSq7gMdweD/WvS3jA6AYrA1WzE1rPGOC8bDp0yP50AcB4OlkkmurVAMAbh&#10;043ADkdvXrXSvbtCoV5MkKFwDn7vX8653wnAI9WkiY7RPGvy4xkrxkfzwfw6V2lzbC3K+QpcvkM3&#10;qDwD+FAHyr8dbU3HhSeG3XcTlTjuM8gD8K/lx+IumHTPG2t2JXBgvZwB14D9evUd/Wv6tfiZZtJ4&#10;eu/MXzXjV24Ix1yMjv24+tfy/wDx+sTp/wAVfEULAYe5kmAxwAxzgDrjnjj8qAPDmcAFVOCSOe59&#10;TngDPSo3ZsHBwBz/AJP+fSo7hgrFQMY54xUKtuI6AdOB7f55oA7Pwu7LeAA4AK859T6/pX7JfsMe&#10;Io7HU5bCFvlW4hkzwCd3ykZ9efr61+K+jS+VNtYg5Ix1/oT+Vfp9+xvqf2fxS6K4xLEGOTwMOv6/&#10;TmgD+iixuNxHOQef8K6KM5I/z+FedaPdiWGJ88OidPTFdzaTFgOOv4/y/rQBqAA89v50u04x1/X6&#10;ClXGMgdP8/T9KlC9M8gflQBHs4O08AVTlj6L2zWlj0HTimNGDzj+ff0oA8B8e27C4lw23d5XJPT5&#10;h2rqrFYYESRi0jlM5PbjgCqPj6JQ8zkfdjQ/keQT/n2qZ7O5kVTCRsWNW59No5HvQBoTymWEAjIC&#10;88gjgdcHGK+aviXepbyycbMXEClgctjknpx+XXivoaVfs0AglcuShbOD3H45r5l+KLebcPnJAmt2&#10;5Pyn0B9O54wKAOcvpYJ73BG5vusWyRkHOMfTvW3bS+WERRnOA20dM5zn8OP1rzPV9Vjtr2KAS5Zw&#10;TtHdM9See54PWuph1LZYC4L8ALk8fkc9efxNAGnLdQSysyuQEYZAPUL19O9WbO6VdVW2V/khBAPr&#10;uG5uvPGQMDPSuKsdUWYtGjqEd8FupyMMcfnjjNbVmqrqETYLO+8SNyehzuA6DOff8KAPsrw9cZsL&#10;VR08sf17H0rvrZ8qMHp2/CvIvDd2Gs7fngIM+3+NemWM+Vz+n+f50AdQoLD3+nen7eP8/wCe1Qwt&#10;uXrnrVnAHNAELqCDx/X+vNYd7CNp9v0romXtiqNzHkEH/P8AjQB5nq1tuU57/wAvf+VeO+JLIMjk&#10;j1xX0BqVvuBG3r+NeW69aDY+0YP+f5etAHz14NsvsnjSe5gBUyRFT+Yx1x7dM19PXsjlrRWBJ2gF&#10;SewAHHpzXinhG0jn8SXLiInGyLJPzZz2GOB/SvatQVIL8IRnapVVA6kdeeaAOosIl8hjIy5Jx0yc&#10;euexr4V/aL1VIbu3STLmK4EuB12Z5IPYjofqPWvteFpILR2ZwmEJHOCN30r80v2mtZik8T21ohd2&#10;VAPlGOW5OR36D0GcHtQB4LeXX2bUpZ4SCjEyx54++2VAz1Izk13R8QEWMcaykq+EDMOduMkjpXmd&#10;0iwxebc/LtUFQWySc4xgDg54rJuNY8uJWlkwUQsVGMhn68npgYwfxFAH2T8NdRaSIuiHfIhdWxux&#10;tGBn6DPXvX1L4BtZG1F5ZTyscahc7gMnqOw65NfEXwn1R5IwFkyI1Z8nOfmPQjuPUivuf4VSfa5y&#10;FIKboFXAAGOScfz/AC75oA+qTFiJR/dArAv4QfoK6ojIPY/z96xb6Pg9zQB5VrVuGD/jmvAPGFgC&#10;hOOBnP0z2r6Y1aAYIxk8f5NeI+KrMtC/YH2zx0x/+qgD8/8A4i6cB5rcqcHHHWvmiQG21DgfxdM9&#10;O+f8K+1/iFYcTswxjPHqOmOOK+ONdtzBek4IO459wew+nYcfWgD3/wCH+osI0AbceBx+mK+yvB14&#10;PKVSCoP5kn/CvgTwHeYKYPpzn35r7X8D3fyINxY5HPTP157f/roA9T8X3dw+mS29uNzmMIo9XlYD&#10;A9Diu+8D+Gxa6bEoDO7hRkjgCNRnP1JxXj9/qfnavBbAFw0pfjkBYV6n8cccV9DaBc3Rhhgjj2AR&#10;L1yB85z37jufWgDsdH0+6jxxgOSx5xgDv/hXzp+0jrM9j4bnt4mUzTMI1PQqp5I/L9K+nYZJSm9p&#10;M4G3gYHvyfyr4M/aU1R7qeGzjfJTzGwDnAwFGcfXtjrjrQB8WafoynTZLyQ7vNZmzxxuPbJ5+vrX&#10;GeFfDyy6+8o5Z33dO+eB2xjr9a95hsNuiCNuFZMYPrjJHP0/+vWZ4Y04W9ySV5XPXAIY8Z9iT/T3&#10;oAk8V2x/s4W6HAJDEDgnjHXvjrXJfC/w5aTXckoQzSTSiIEng87mz+HU9Otdx4jxNE0ch2j7i5OS&#10;GPYjtn16dq674SaGDNFdSKpMfnTkDqDnauffGD9M55oA574jWqma4aQYVc7cDpgcdOwH4Yr5oXZH&#10;qAxwAcev5/jX1p8QIQUmKrkFj68/Q44Gcf56fKF/iHUQw4APfpj1zx3oA+k/AEz4gYsQCM46gZHr&#10;/KvsjwpIPKjwckL+X+eMV8P/AA9l3CLkNx1/THbH9BX2b4OmDxoQeAvp2z/k0AfQmiupCZPB9uRx&#10;1r0uy5AB6HHPrXmOiE4THsO3PTNek2BBUY4P9fbNAHSrggADg/56VDPjacip4ugPpTZh8hA9v8g0&#10;AcTqi8EDgCvIPESLsbPAH6Z/zivZNUX5SM9P1P8AkV4r4zlFvYXEuOQrEZxQB+evxcvWvPEEenM3&#10;BYvk9lHr3r234K+HbYabaSonLguTgYAJ4x+HFfL+pxXHijxxK6Sb1dxGm3ngcEHrnmv0A8C6NHpm&#10;ko6KURFCjdkHjjpQB7PocSxufJXcThV+p/r61g/GrxQvhjwdqV878wQuF5xyF6jFdn4ahI2SOQBE&#10;C31bt6dua+GP2z/GUkVlbeF7ZyPtrgSYODsHrx0oA+AdZv7q+ln1C6OSd0z+5PIHb6DHNfPN2Zr6&#10;9lYn5TIccHqD6njnvmvfNdDWulOh4LgAZHJzxjPfj8vpXmC6YtvaGR93y5GAOSD3Gc4Hv/8AroA7&#10;D4c6d5s4Td5cRG447DPJI59MV+3f7M/goaR4Xs7kpsaXdcEY6eZ9wH3x19K/Gv4F+HbjxX440zSk&#10;TAMi59lyCxI9cA9/wr+hrwRpSaZoNuiLjeoxxj5R8o74FAHWbSRjp+lZF9wrd+lbZGOc8fyrGvzg&#10;HjGaAPN9awM/5/GvEPExXkkFvw/WvbtZByfb/P8An/61eG+JTyxz0z0znGe3WgDxTWByTkc5/wA+&#10;59aztLQfawWAGT/nJ/WtPVziR9wIHXtx7/8A66paKv8ApQHUdM4BzzzzQB734YQ4XPUY/L14/lXt&#10;mjryv+ck9K8f8LxnyowTzn1/n/ntXtekIRhsZ6e2f1oA7S1XKr6/y6VpO6wxNK3AUHJz+NVLbAUH&#10;PGOnr61yPxB8RQaDoU88rBAqknpyB29+cUAfHn7RviOTXrgeHbViS5Dtgnpk4H6c15z8J/BCNqiM&#10;Ysqg5+Xgtkfrx9Ky7nVW1vW7nUZjzK5VQOep7H6dPfHFfV/ws8Pra2iSGLDvycjoDgmgD27wpoos&#10;oUJHC9selcX8dfHkHg/wpdSrgMAVHPG4g4/xr2a3C2dgZpW4C5r8pf2tfiYur6ufDNq4KRNukAPR&#10;j6/TP1oA+Dfij4xk1C/ubqUtJLfyZY56Lngc/jwP61yNvcvY6M7/AN9cD69DkDPTvVW+hbWte2qd&#10;6IcdQQCMc4/z79KPGLGw0tIoxjPbHOPQ+5oAb8N7V9Z8VxRxnzAhDScZzkgAD61+73wT8Jf8I/4f&#10;ghkTbKFBbgA5I5H1AwCa/Kz9kX4cy6hrSaveRFvMKTYI7Kfl57c88/iM1+2Ph20FtbogHAH07+2O&#10;9AHoNgmFGBwa31Hr/n61mWSfKB7fT/GtiP8Az/hQA4DA+lLjsOafgZzRgnvzQBESevc1g3zYyT+l&#10;brnAJH61zGpyqqlR1PWgDg9ZmKoffP1rw7xHNl2APTPr/kV63rs4CsM+vf8AKvDNemJlZQcH0xz+&#10;P49sUAcdO2WJJ/TA6DB/z/8AXrZ0ZA8wzgAkd+4rDkBaU89T2Hf8QP8AH9K7XQLbcVYEEkj69KAP&#10;V9BtvkQgYxj6/T+eKqfE3xxZeCvC11fXEix+VGx5OCeDgfj2ras5VsLFrifgKM+nP86/Lj9q74tT&#10;eIdYfwlpkpMMbAy98kdu3/6+OMUAfOnjvxHdfEHxPcandSbkeRtoz0XPAA/z29K9P+EvwtGuahBc&#10;SR/u89Mf57j/ADivOvAXhx9Ru4VZS+89+TyRgfqP19K/Vj4KfDaK1sYLmSLEhxnrgZ6AdPzoA7bw&#10;X8Php+lxRxDYiKM+2Bivl79onUodNWXTrabdMV4APOfz+vtX3r421rT/AAb4clmkYKUT6enXr71+&#10;N/xh8bTX9/f61c5KkkRITjtwfTH86APnLxNfC91FNPQghPmlwM7mB4z0r3n4YadLfSwW8Ay8zgZ5&#10;yAPvHPYD19u1fKelNLfagZGJMkr7jjIAz1Nfpt+zv4Ca7jtr2VeZkC8dkPXj35/D86APqn4aeFfJ&#10;gS727EChIe/y/wAT/XtXe6/cLDGIouFT5R/+rr2rrobSLRtNSJAFIXaPZR0A9K8t8RXW53VTyxPt&#10;ntx+ZoA4O/mDseef8+lZ0CbmPGCc5pbkl3OeM9Og/wA5rT0233ldwGcgccd+Aev+eKAO/wBAtCQm&#10;4YPtzj15r2LRbbYANuBxXB6DZnYpIyf5D/PWvWdKtmUDjj39O3vQB01lEFHHQAVsKPxxVe3QBARw&#10;OKvKoAB/n79vagAwO3HrS/rj8Kdg80gA7cGgBmBz2qhdSARkEf59K0HwF/8Ar1zt/PtDZ7dutAHN&#10;avdbEbDde1ePeIL3AbPbn8MGu+1u72gjODz9favEPEV9lnAbBGf8cUAcjq10CXkJwo+n51wOueJL&#10;fRbGW9unC7Ru5xwAck9aXxDr0dqjs7YVPwLN2A/TPtXwV8cvifc3wl0bTXOwH96wOcnPQAdqAPPf&#10;jb8XZvF2oy2tq+LSJiqhT146/ma+ddOsbjU75IVHDseBk/hg/U5qwtlNqV2flO5m55PXvX1V8HPh&#10;Z9ovYruaL+IMAfccUAekfBP4TDbFdXSADgnIzwMYC/lX2aHtNCtFjj2qI1Izke3TjoKg0y3s/DWm&#10;LGgVAq8ev4n1zzxXl2ueIJ9SvhBC2CxxjHQA/ePH4AUAdfYed4i1SMyZ8mMkt15PYehr3XT7crEl&#10;rFwW78ZGOp49B0rzXwfYLbWwfbgsOOpJB6n15+p9uK9z0Pw/PdhLHkPPgzMoPyoeig+poAt+GtAk&#10;127gwmLSBiIww++2OWP9K+k7DToNKtBFGBnvx3/yKr+GtAg0i0QqgRtuAPQY4FXbycKCD1PHtQBj&#10;andbVIryTXtQChiDjP8AnrXY63fhIiFPP4YrxbXb/flM8c8Hvnv7fj+nYA5XULkzTHPuT/8AW/xq&#10;jBD5j7gcH8cZ/nTMmRjzyCe2c89T/nFb2m2LSMqMOTj1xz9O/wCP5UAdBomneYyyEflk+9exaRY4&#10;UDAwMfn3xXM6Fp2FUYznGT69q9S0qz2qBjB4oA2NPtcYJ5z3ro40AA9f8KgtYdoHHFX1UY79vagB&#10;QvbH+e1Lj8KACOB16U7r0/woAjK5PJ/pRgc5H+TTie3T9agdwo6UAVbqQKpxx/jXG6reiJGB4IrY&#10;v7gKvJx/9bvXk/ijXoLCCS5nbaiZznA/xoA5jxd4lttMtZLmdgirz6Zr8z/jJ8X21W5uLS2l2QxZ&#10;3NngYAyB9ccfnWz+0B8cje3EmjaXNhRuDFScAd8/y4r82vGHjp7h3tYJSIwx3ZGWJ/8Ar0AS/ELx&#10;tPqkptomZYE6DI5yeh+teEi0n1C6EcfUkcfXpx0H9a12a41abyIlJJPt68Y9DzX1h8Ffgpd63cQT&#10;zxMc4JG3g+nOc46HNAFH4I/BWXXbiGa4iyoYdu2O9fqR4S8H6T4N0tPLRQ4Qc9Mev5f/AF61vBHw&#10;90zwnpkQVArKAegHJ78ccVU8R3zMpSLIUcZwOeM9+x4xQBxvijWLi8la3gJCn+739v8APb1qzonh&#10;k28P9r6n94/MF6ba67wX4SN2x1K9XI/hzwBiu+Hh658YalHo9gu22BAZue3YfT8KAPNvCXw5vviP&#10;4iSV0ZdNgbjjh8evt/Ov0e8JeE7Dwzp0VpbRhSi44A7dqpeCPBen+F9NitbeMKyjnivQQAo/z2oA&#10;Zt96QgZqXIHI4phGevT6daAGsBzVOeVUHXmrEr7B/wDWrmr+72gkHFAFLULwKDtODzn/AOtXnGs6&#10;jgNg4Pb/AD/OtPV9R2qecdfX/wCtXlesamWyASx9vf0oAytX1HzWbnJP+Ncuf3rdcE8cfnzUksnm&#10;uTy2T+AHfjtkf5PWr9rbeY2GGT/nggd/889KAH2Nn5jjC8jGP8+n9K9D0fTNwVj0OPoapaTppkIZ&#10;x1/xr1HSdPAReMAf57UAXNM04KqcYP05H0rtLO1AGeoqKztcAYHFb8MW0UAIiBRjH+f8mpcE9elP&#10;K4+lGMnNADRx17envQV98f54p+Ox7/0oxjPORQA3bjk9aQjGBnH9aeRk9aQ/SgBnSqs8gjBycmpJ&#10;ZAgyTmuH8R+IbPSrWW5upBGiKTkngUALrutw2MDTSuFUA98dq/NL9pP9qiy8Pw3OhaDMst4wZMq2&#10;VTjqffNcP+0/+1xDaLc+H/C1wGkwVaRTwBg5wePz/Svx38V+N73U7yeaeVpGlY7mJBJ55yePfpQB&#10;u+O/Hl/r15c3lzP580p3FiSSD3/lXht5eyTSkKTliPw9hjr3H51LeXkk2VUnLemO3T0/z6V0vg3w&#10;bfa/qEaJE5LEDAHYDjn296AKPhzwlf67cxqqk7mAwBgAfX8f61+gfwS/Z5+23EE0sWAcZyOMev51&#10;3fwR/Z7uLgwSzQEDI5IBxn/P+etfqN4E+HFh4etIkiiA2jv2OOcD9KAOS+Hfwo07w5aRExAug9AO&#10;2OPSvSdavbXRbFpSMEDhQMZNdTqVxBpVv5rDnBwP856VwuieFtS8d6mJrgMlkDk89fYD0oA4PQ/C&#10;WtfEjWA0wZLDdljg8jPQc/r9a+1/CPgrTPC+nxWtpEo2KB09BWn4d8NWGg2aW1rEFCDHH+fauoAx&#10;xj/P60AMCgDpyKXHPvUhB+gFNzj6/wCelADSD0HbNKR3pw/LNIR+IoAb0696b+vtTyM9TzTCwGM9&#10;qAEPAx/n6VUmnCA9iKSacKPSuav74fMPr7UAOvr7bnnnHH/664XUtUGcbun5U3U9TUAjPXp6Hj8P&#10;8/rwV/qec4PT/J/zmgB1/qBbPcfr/nrXMTSPIfmPHpz/AJ/CmyzvIwU849f6/wCf8adDC5OcZHrj&#10;igBsUZdwM8fy/Otuzs89s+35U+ztN5Bxyf5fX/P867nTNKJx8uM/1oAg0zSy2NwIB56f1rvdP09Q&#10;Bkcf0qewsVQDjA4rp7e32g8fz6fSgCO3tQvbA4/EVpJFgdOnb0qRUwBxUoHYUAMUH0x/nrRin4ye&#10;aQg8+tADMHvxRjFPI+ppOgNADCOR2/oPSkYdxTzjPBzj/PFU7u6jtoy0jgCgCV3Cjc3GPyFedeL/&#10;AB7pXhqylnup1j2DuQO2ea8x+K3xv0TwXp80s1yqFAepAzj8DX4o/tBftZar4ovLnT9Jn8qAkgkN&#10;jPHH+e/TrQB9N/tEftiR2/2jS9Cly53LlW6Y6celfj38QPihq3ifUZ7y8uDI8jHOSePUEfyrh/FH&#10;i+6v55HkmLu5JZuee/8Ak+vbvXAQxXeqT7YgSWP4f5+v/wCsAu3Oo3N9LhCeO3v6fpXofgf4car4&#10;kuYjGhKyEdBkc9T/AJ6V6B8LvgjqXiO4heSB8MRkleD+HGR71+vfwR/Znt9Jhtrq9gAcbW6cj8T7&#10;f/XzQB87fBD9l5rjyLi6gxu5+ZfTsfz/AK1+qfw7+FOk+GLaJEhAcAdgf1/r6V2vhvwnp+h28cFr&#10;EAUAA/yK9A8y00uAz3TAHGQD3/wFAFyzsre1gMkmI0THsPw/+tXI674tLE2emjPbPb/PtWLqviG8&#10;1eUwWxKRD9fbn/8AX/Oo7HS84yuc4+p/z+FAGbbWM1xIJ5T5rt3Jz/8Aq/Ku3sNK7kYA/H+tX9P0&#10;o54Gcfh/nH+fSuys9PEYG4ZwaAKdjpqqBgYxXS21qF28YHt25qxDb4xxgDtV5UwMDgfzoAasYXAA&#10;yT3qZVpwGDzS9Md6AE259zxTcEnpUgwR6UuMGgD/1db9qX4JR+IDc3VvaYOGIKgZ+pI4r8W/FPhS&#10;98M6rLa3iEFGPXHNf1Z3+g2nijSGinRXcjDZ/wA8g1+P/wC1f+z7PazzajaWxVAWb5egz36fpQB+&#10;XlrqM7DynOSRgdOnXBP0/Ws3Um2OOTuOf5d8Gr17ptxpdyY3BAU49fy44+mf5GoLkLMvmKMZ/wD1&#10;8dPp/XtQBXgv3CGNugyDn/D+v1pvnt5pcHI5J/yf19ayZg0IIxzj8vpgn+lRxXHzKW5Hf6Dp1oA7&#10;6wvQVHmHBz/9fv8AWu18KeJbrw/q0Gp2b7GhYc9jz2rx6G6bByPmOPX/ACeP/wBVaEE/mEHJAPuB&#10;z60Af0Xfsl/tEW3jDSLfSdRnUzoFUZIyxwOCM81+icMqTorocg4I9Pyr+TP4NfE/V/h94ks7+1uG&#10;SMSLlR068fyr+jz4AfGDTfiF4ctpop1MhRdyg85+mfWgD6XA/I/09adt6bv50iMCASeP5jFSg9PX&#10;8/XFAEW3nvn8OKULnHHPP+cVKeM9AfT/ADzRs56cH0oAZtB6Dn69KTbg+uf17VOF4470bPyPp7f5&#10;/wDr0AV8YI9+9OA/U96n2H7x49e3/wCr6U4AjAzjt9fT/CgCNeQD69u+SK4HxXovmIZ4OGHIwM/M&#10;P6Yr0EY7Hr7c/TFRzQpPE0TjIYUAfMep2Q1O0eJ03k8FfQ98+1fnZ+0J8IknWa7EGD6AHA9/0HSv&#10;1M1nTZNMvHb7sTnDdOPfFebeLvCll4j06aCVDIQDtIHt0/z69KAP5rfFvhw6dcvuRiASrZxwfX8f&#10;evN2jdWLFNqgj8ST6e4r9B/j/wDDtvD+oTFoCqHORjA69Pf9ff2+E9SsQkjKVLIrHHb0x0Gc+vT3&#10;6UANhQXMW1RyB3HT/wCufb8Kja2ILpnJIHIxg8nrx/L+taVgQFwTtI65x+n/ANf8qk2B5xuJyO+R&#10;+GOO30/rQBQeD5AxTc57Yx+Oe5p9kroRkCMtn0546ZroRbbhyvB9x+YNU5rURuMfKDn6kdx149O3&#10;50AfXH7PPxNuPDOowWc0oaEkLhjgEE/5xX62+HNXttZsIrqBgQ654OQP1z/hzX8/ei6i9jMk0T4I&#10;Ibgjk+3/AOqv0w/Zv+Li3iQ6PezfMowu7jOO359M9fegD7+SRogcHoc59c/pzW7aX7BfmJ44/PrX&#10;P27LNEJU5RgMd/y7/WraZHbAP8/846/40Ad7Z6iVYENwePX/AD/WumtNRVh1AI/p1/WvJYbmWMkA&#10;4/z+v4Vv2WocjnGf85P0oA9ctb5Wxzyf5dq34LkNznjr6V5Xa3+SNpzyPTn8q6mz1Dd/Hzj+fX1o&#10;A7yGbI+XioNStEvLUpgbhyv1rMgvOAW9u/8An+la0cwIwT9O+fcigDy6HzFuHsJAFBJZR3BPBUdK&#10;88+IfgmLX9Ilhuxwikr3xjqP89K9c8S2TwyfbrbIIw3HGSOozTB/xMNPEhTII6emRg+vT1/OgD+f&#10;r43eDJrPU7qBomEWWYdsNnk9Onp3r4Y1TSTZXUmVOB37H09/8/jX7/ftEfDBbi2m1GO1V2HQ49T3&#10;+nT0r8dPH3gxbe6kdl2YJ+UdvUH+X9aAPmC82CQ/j17j/wCtWJcKu/LcYyOh59yfb3zXS6pF5F08&#10;K8hd3AxyMY+n0wR9a5u6U8NgrgY5Of8AD37fSgCl5rROCvBA/OrUd55bhhweD1/I+9UpM7WOc449&#10;f/r/AJVV3FSR0x/nrQB+z/8AwTx+O8mm3C+DNTuRtDfu9xHQnoOea/eezaK8to7iM7ldQQQfWv4w&#10;vhX46vfAni6y1q1cqI5FDYOOM5JJ/wA/jX9Wn7MXxVsfiN4CsLuOUO/lqGIOeccn9eg/UUAfQ89p&#10;knIyKwLrT85OOv8AkjNd28QI6D09KoTW+QeMqf8A9dAHlF7poYHI6j/9dcTqWko5JIyTmvbrmxDZ&#10;IGM5/H+Qrlb3Tjk8Z/8ArUAfPGp6RyWI59vbj/69cNeWDKSrLn6d+mf8/pX0XqWllgcj65GQf5fn&#10;XneqaO4LuBnv04/z7UAZ/wAMtVfTtS+zOcCTpu6BvQDuM19i2pkkt0uC+/d17AcYJ/GvhiOCewvE&#10;uIjtZHDD2289Pp3r7L8DamNY0SLewJMYA56/X+RoA+Yf2mvA0Wv+HZ3CjMR37sc8D5hx1z6e1fz9&#10;fGPwadPuriJkZcltpcAZOflI79DX9Tvi3Q11LTZo2UuxBVl7Y7H/AD/9evxF/ax+F0umXM88MWYw&#10;cgIpxsb7p/A8GgD8ZZ1Kgqeo49PqaqAYPUE11viXTJLHUXJX5JOe4xzyPw6cfnXLspxnH1/+tzQA&#10;+JVGCx4+p6f5z2qQsBjaMfXpUIxtbB5/PnP+f0pu4glhQB7T8E/HN14F8c6drkL7AkqBzngqWGSf&#10;TAz+tf1mfAjx5Z+OPBVhfwSB90StkEcZHGep71/GpBM8cyPkg8e/+Ffvf/wTd+Nn23TV8KX91maB&#10;ggVmySuBjj2/wxQB+14AOB0/DoKcecAcEZ/+tSRSLJGpTkGpDzigCPAyeM4/WkaPnAGf5/jU+3p7&#10;e57daUgE9KAMua33EgjGf88VjXNocEsAT/KurZM+x/D+dUpoc5oA8V1iwey1FJ4h91w3sVbhgfav&#10;SLaFjYBmdSODwOxHGPwrO8R6aZIBIq5KHB+jCp/DM0t5pv2ZyAVDL/wJfwPpQB4z8TdEtNb0y6sC&#10;TGkqY3cc4x2ORj8K/ns/ac8DR6Lqs7W0eEhY5PXAHBz2571/SZ4qhgkjdViEhZQTu6A+mPp+tfkT&#10;+134O0+6tLy6RlBLf6oDLcjk+noOcmgD8Y0iCJgnB6n0/H/PTNWfs+MAH7vX3/pV+8szb3LwOCpj&#10;JUKxweMc46dP8faqpjMYGclccnPTuPXP8qAJWCyKQfmPYccY9v8APeoFPkOGU8HpkjqD3HHX61OW&#10;bYc4JwPwz2HrkHr26VWTAkz6du2OgHf8+vSgD9lv+CenxN22I8P30w32z7fTKORj9SK/Zqxuwwxn&#10;k/5PWv5ef2W/GUnhP4h2yySCOC9Kxt16ggr+o789+o4/o/8AB2vJqmi2V8pz5ka57/Njkf5NAHtl&#10;tLwB3rTQgge9cfZ3YYDDfN/XFdJbzhsZOaANMD0PA/lzzSqnPTP/ANekRsnj/OPw96lG08jv/KgC&#10;tcQ+bC8WOWWuE0+eK3vktp3I87fFg8ZPY16KQSef/wBVeYa5bm31Pzs48phIPY+ozQBCNJnu5g4c&#10;RrhwoP8AeQ8jHHbv7V5d8Z/DDX3gzV0SPept1lXdx9w5bP4Z4/WvcLq4t7O6aeXDgtuUEnBEq4wB&#10;3P4etcT40vZdY0yW0vExayw+VIijLYc4znqB24oA/lj+NOhWuh+NtXOzDTSiaKP0Vx82QD269foO&#10;teLSYYM6rgE5+hBOB1wfavtb9snwdPoXjdL2SJUZzJE4HJJjHGTz2HT8favjNraJYtpzkDpnjB9R&#10;1zxQByjrmYMQAxx/n/PSo5lkCfuwPrjOOavzwv5pRhn39+3Tk8/55pZ4sQkKMAHBPY/5/TnNAHQ/&#10;DyV9M1+w1UOUaCVWyPr6/wCT+tfuz8IfERuPClvIz5EEhXJ4yGAYAfme9fz9WVzc284MQxhvlz65&#10;yQP/AK9frp+zj4wOq+GjbGTl4UYZ/vxnB5zznvQB+m3h7XAVU7wV6n/GvZNK1AMow2fx618geFdc&#10;yqLkYIHfPSvfPD+rblXLZP6GgD6CsLosAc+neurtZ9+MdRXlGlXu5Qc+nt/9fvXcWNyMA55Hp+go&#10;A7VOQMdf84qbH45rOtpgQAeQRx26+9aagNxnOfagBhXJx6ceuMVUliypH+TWhjJ4PP8AKmMoI9+f&#10;zPpQB4taeXZeJYZZW4XzAQOMFWOB+Oa9DuRHMpeR9iRP7Dd6fSuG1iBLXxBbyyAYF0VyzYGHTgY7&#10;gntzmvQJGeSEuidVHYhTnnBGM/57UAeMeM7WOSzv4NwCqDgDgcr79e1fzLfteaQ1n8YrsxDIvI0I&#10;9yxIJx78frX9Rvia2UmdNu4sMrkc+4A7flmv52P28NKXR/iLpmrNGFEqupCj0bg5/wAPXkdqAPz0&#10;1nR2sLaCdgR5rMB9F6dvesLycQnJAORkfXpXV63qf9sCGFE2KjPge3YmuWlUIChOSMA57YP9KALl&#10;i2LhGA3cjB47dfT07+lfeX7MGpS6d410z5yqTK8Y6nJAyM/iOMelfBlpgXALcAEZ/wAec9M19W/A&#10;u9XTfGOj3KvkrcBQe3zHnjPcEf1oA/pm8D6q134f025Jz5kCZx9MHvXrmm3AYAZ6/wCFfMHws1UX&#10;HhPTW3HKKyY4zhWOMj6fhx7V73pl0DgZoA9OgcHGR1/CryrxnFYFjOCFz1/z9K34yCvTj/PNADsH&#10;0wKQgEj1FS7eRRjPWgDx34kRN5E+OP3K9Of4u1XNBdQI2JLN5SYB6g7fT09Qam8eqnly7lLZh6dO&#10;h9azdMvYDHbtEQxC/wDLMgkYAGfT8vegDW1KDzlGzhDHwx4wfp1/OvkL41SwWWf3rEiWFdrfKG3f&#10;3eOwr66ubmWJD5pVcKSFHPH4nivin9oW8TyfLYbt7xbSOSMHJ5OMemB2/GgDwbVtTWS5sJowEgdW&#10;UtjDBUYDnr1/+vXVy6xFLpMMQJLyjknuc5Htnjp7ZrwXxL4g3fYVDAM+cjuFB4yOfYE1vR6xjSll&#10;GRtUuQeobG0cc4yOff1oA6+z1gxXETwZMkwDcdvm5yPfr7V614cn+1Xdu16+0iR8LnLFWXJx7dhj&#10;vmvmnw1qp/tgCZlUxLIFYknOB355+n4cV7t4a1JJLqyaEgKyr83dWIOSuOccYz+PTNAH2F4ZuwLO&#10;2WM8KnsP0/nXqulXWVAzwPx/z6V8+eFr8NbwFXzlOfcZ4PTv1NezaRc9OwP+FAHqtm4wBmtRenH+&#10;Nczp84IGa6WNtyj0HvQA7GPxqGRAy4x1/nVnHrQy8YI6/wAqAOXvIMocjBFeba5AoV8DHHJx3r1y&#10;6j65HWuB16JUidscBc/l6UAeV/DfTGl1Se6JJU3G4N/CQMk4OAT2GBXY6lC02uSSbGI7k9ixwcDr&#10;zx26VX+Hyyea8s52Bi8ij1PTAJ7c+ldPA8V1qU8kbbyCIz3PQZOaAKV1EkdlM5H8JIH16YyPSvy5&#10;+OXmX/xGEFtGJJUlCbjzyE53DpgdMV+qviFc6dLFGMKcAKPYcY/z+Ffl38Q9NuZvHElyZMuLmfaG&#10;wQwAGfl9evX+lAHgHiW0ljtgpJUksWbHGSeSBk8AdPx9q8nCSXlxtX5iHUnPQHPTHTgZP4/hXu3j&#10;e2mj0+NGViQ2cf3lznt+Hf8ACvMtP0ydwZWQB5GYj2Udyfr/AFoA9h8Aak1jKjxMjlQWy3zAcYCn&#10;sMnPT3r9HP2eWnvraK6ni2CWbeB2yOCR7Eivyg8Navb2F1EwmVzeFY0xyq7iVUN25J46cV+t/wCz&#10;Rvl8PRTsuB9omUewhAQEc565PT3oA+th/n2//XWdeQlhu9K1AAenH9agnTIJ64oA881K3BzXkviS&#10;1yjL2Ge/5f417dqcZzwM9a8w12LKMCvB68dPr/nigD4x+INhvDjGQBx7+g/XJr4i8a2ZhuGPUevA&#10;IwckfrX6NeObBWhcbcjBOeB+H+RXwz8Q9PAlfjBAw3GMY/zxznPegDivBd2ElRT8pQ//AKvr7Yr7&#10;T8A6hiEPJyFXf65wM8/418H6DN5N8Fycj0wBj+X+etfXHg2/xpTjA/eKFGTn72Ow/ICgD6M8IW82&#10;p6k82N+xFQA/3pX3H+lfTulw3CykynAABQD8F5A9untXhXwltztnvZflDS4XJGRtAUAda+iYIna5&#10;PPCfXoOv50AbU0cUNhPOy7QASM8DjsR9a/Ov4x3UWo+Kr2KIjy4fKgOMDDY3vz9R7/rX3R4uuGs9&#10;HKNIys2DweSp6j2r86vEV0uparc3JO9J7mWUfTOxOueAM/p60AZUsTfYhGDglQFOed5PHPtyfSql&#10;rGkPmNnaD+P3enP6fWta6ZIoVMZyFDDj16HHp+WK5wz/ACEg7RgKec89xkDj69qAMjVriNiXlYkB&#10;9xwMgkcAH6/54r6W+G2jRW+jvOq7PKhSM+pZhvJPvz0+lfPcNst7d2lqE+ae4TIHI2qeQc57cDn3&#10;7V9meFtMS28Ou4GDO5b9en/1z/8AWoA+efiDZgmVAOeQPX/HNfG/iVDBekYOdxHPoOuP6/pX3L4+&#10;tmIlPcZHpn19PX/PSvi7xnb+VdDA4J4/zjn1/OgDv/h5PiWJVHHr9OfX2/nX2v4NbCRqD29a+DfA&#10;U214gGGT7E4GOP8AGvt7wTKDFF+nbpnrzQB9P6I4ZYz3x9Olenac+VGP8j9K8o0CTMaAHoB0z3x2&#10;r1TTDuXIHH8vwoA66E5UZOT6e/1pZV+Q+/602H7g5x+HSppAdvHJHv8A560AcbqQBQgdv6c18t/G&#10;vXItF0CeRzyqMcY/iAwB+Jr6p1MFVY+n61+cv7SmtTajfQaFanBuJMN/uJ14Geufy/QA81+D2iy3&#10;GpPqUqqxQnBI+YMeTjjr71+gGi2SXFvFEw3HAPTn8fxr5/8AhB4NXTtOtHuh+9kXewPGMnI49h6/&#10;nxX1toVrCzBlwqZwv5c5oAuyrFo+jtMBhnDH6YHAJ7fnX4zfG3xBe+Mfidd3MpJtrVtka9QVBwfb&#10;JIPJ/L1/Vn47eLI/Cng68nRlVhGVX5sfM4ODz9BX4yW92t1ey3czGR5HOST1BPIz/nigDnfEkSXD&#10;C2bLIo3HHv0x+lcTrUMAQWbysmzOQp+YnsMeh/8A1V3l/ieXzHHII4Az3zzjsP8AOa4W+mie6+y2&#10;6ebJIeCOhZsbfzPbr3xzQB9ufsQ+BI7zXptcWFgkWIEJGfmOGc5x1Ht05r9obeFIYkiTgIoA+gGO&#10;tfGv7IvgE+G/BdlNdRBJjGJJMdPMcc819pLQAxunJx/n+tYWoHIb3rfboeKwNQzg+vNAHmmuYUE5&#10;4rwzxJ829s4GB/8AW/CvcNfACsQcf09Mf/qrwnxIMb/4cf5HPNAHjmqnDEEcf59PT/Jp3h9A9yu3&#10;IPv9e/5VBqeCTj5iccdvpnv3rR8NoBcgkZIx79en060AfQXhyHCIvQHjAHX/AD+texaSvyrxkk/5&#10;4ryfw8mACBj/AD6fWvYtIQgKOuT2HFAHVROsSFm6DPXt+NfEn7QfjR726j8M2bF3lbc2MH5ewI7e&#10;tfV/i3W49F0aWeVwgCkk9MDv/nFfB9tLBrniO68QXpyR0z3z9wAdsDn/AAoAu+AvBMJuoDMgDjDs&#10;ffvmvubwlpcEUEQVMYHPsRXhfgjR2Y/advGBz6j9TX0to9t9htTLLwAuc/SgDifjH4ws/BvhC9vZ&#10;ZAhjjLfVv4e9fhb421xtbvL3WHfe8xMmWzn5j3HQcV9xftjfEdtRuY/B2nTbmLZmA7A4wPfA5r8/&#10;L+F5Als7HDMD0/hHTIyRgkUAZXhfRwhe8lG0/eYjP4fn3/KuY1uwbXvEdtpaDmQjd6KPQ59fevYL&#10;aGK104IF2jBZiT1bHGR6Drj9O9WfhL4SPiXxeblo8tPKy7j93y0+8QMfh+dAH33+zj4Jg0Hw5Bch&#10;NjTgEAjkKpwo9s5zX21o0GAoX8q8g8GabHZWkMEShERQo47AcfpXuOkxgKMHIH6fjQB1VqmFHFaa&#10;Dj6VVgX5R6fzq8ik9/0oAAMDk8f5zSgenX64p2O2P6Ujdf8ACgCpOcKc9q4vVJSEY9R/nBzXYXLD&#10;aTnpyK4DWZCAf19aAPMNfnxvwcHv/n37V4vqzguSfXvyfbj9K9N8QzKd6sM5H4j6H1ryPUHDMzf3&#10;ufz/AEoAz4VZ5ge56Y579D1/ya9V8NWi4BIycfyrzWwTfKvHX69+3p/n1r0mXUINB0h7qdguFJyT&#10;gAep9h70AcB8e/idb+CPC88dvIv2qZTHGueSx7jvgZ61+TCQTeIdWkvrljLNO5LHr94859favU/j&#10;Z8QL3x74qleBz9ltiUi9Bg9f8OnvXX/BbwKmr6lG88XmfMCffHqf8/jQB7x8CfhYn+jXtzFlvlY5&#10;5AzjoPzr9INKtrPQNJ81uPLUn64rjPAHhKDTLKM+VsCKO3QAdDXK/Gz4gWnhnR5LOB1E7gKq56kn&#10;p1/PNAHy/wDHX4kXOu6idJtpcwKx3kHGcDp6eufpX5sfEzUbjUdVNmj5ih64PBb1/Ad6+k/E+ozf&#10;ZZtQnffKSxHPBds9u/Yfzr5lmsZtR1EDbueRs5IP4DHfP4/lQBo/CzwY+ta1boImkaQqOB2J7D1J&#10;z+tft98HvA0Phzw/btKgDKi8+2OBXyL+zF8HgksWsXkOXQDbkDlm56+gGMn8M9a/SJ4o9PsltUAA&#10;RQO/YDmgDjtcu1CtivEtbuDJKcc4OPx9fwr0rX7kbXOeR9Pw/wAa8h1CYvI2eDk89c+3b0oAx8bn&#10;yBgZPuPbiu20OzJMbgen48/SuXtE82X5Tn8Ov0r1bw9ZgbMjBAH/ANf/AOvQB6DodsFUbRkivTNP&#10;gO1cjGB/kVyej2+FXaCK9As48KCwwaALqKox7ev0qwvI+npSKM9P8/jVhcY5H/16AISDnp/n3pTU&#10;pHv/AJ96hc4yTx3/AMn2oAq3L7V9M/5/CuK1O42qeee9dHfShVIzx/npXm2s3oVSM/r/ADFAHDeI&#10;b8hXzwDkf4mvnXxfr0NpFIu8AkHPsPXH9Oa9C8ba/HYW8ssjchW//V7k+tfAPxU+JMVtDcO8o2A4&#10;6/fIzhf88UAc58XfiemnWsiWzgzSKwVeuBg5Y+hr4luNXl1S4YyNukk9vfOfpVTxN4jvvEeqvPKS&#10;5dsjnoOw9h9K9C+Hnw/v9dvkkMTFWIPXoSfxP40AdN8OPAVzq11FKIiwLg8jLZ6nt7c+tfo34H8G&#10;QeG9PSeVADtBPtxxkfzqP4afDa20CwinliAcDg9ceuff3q7438QCwjaKJwiglevX8vp/OgDkPHXi&#10;oQxyojggcY9+wGPr1rhvCMb6ldieZ+f48evZR6cc5ry7xBr39rakLeCUuiHJPqc+n9fSvdvhrolx&#10;qs1vp0BIaXDytjlUHUfU9uv9aAPpzwDpk188VwibgGCRj+8wHLfRefavrvwf4YSxgEsoySd5J43M&#10;ep+ntXL/AA48FJZW8VzLHs2Dao/uoOOB7/n155r27akUQVBgDtxQBSuX2JgHpjn2ridWu9oZQef/&#10;ANWK6LULhVz2AzXmmtX3B5wOP59eaAOO17UMbgD0/Hr615Hfz+fMWY9PyHtiuk12+LsyA4BJ79Pb&#10;P+f61yYHmyAAcg9+efX8e/r060APtYC7gkc5+g969C0PTt7DAxnPf64rndKszJKhwD+HbHp+PavX&#10;tF07BQnAPt7UAdLo9jyCowP8K9BsrfG0gYrK0622hcjJrrII8KD/AE/KgCaNAFzVjgYAoUdD2GO9&#10;O/lzzQAxQe3J+lL1zx0pc/KMdRSE8Zzgn/OKAIWJXPtWRdzhQeeO/wDn8au3UqqPQ/l9a4jWtRS3&#10;iZncADryBQBh6/rMNrE7O2AoPX+Vfmd+0p8eRZ+boOjTAykEsQfujkc4P+fSu7/aV+P9r4ZspNJ0&#10;mUPezbgMH7uOMkf0r8Z/HnxAu9Tu5necyTSsS7EnrnkZyfX8u9AD/F3jCS9knRZeZCdzZ+Yk9fz7&#10;V5DdLJf3AjjGST0HOAegz3z9P61HF9q1KcoisSeOT1z+fvivqD4PfB681y8imkgbBI/hwAT+mT/n&#10;NAE/wV+Dd7rl2lxLASGI+8PXByOD9K/Wz4dfD6y8J6ajeX8+0c9P8eOOf/rVU+GPw2s/C2mRvImG&#10;Tn/DH0r06a7ZmMEZwBjJB6DHNAGbq94FhLMeB7+nQe/TpXF6No7+I9VHB8lDk8enqeR6f/qq9fG5&#10;1u/GmWGSGbDFPY8kf/W5r3Pw54Vh0ayW2iXMz4yRnk+nNAGVDpElwIdI0tM7sKxx0BPtxX0Z4I8D&#10;2Xhy1DbN0rgZJ5/Ojwd4Ti02MXdxGPNfB7cV6OFA/D/P8v8APoAJsCj14pfXP4elLjk56Gl6e369&#10;KAG+gJ59Kid8Aeg/OnuQOf0rKupwM+vuaAKt3cgA5PArgdUvwFO0/nWpqeobcjdnH4j+nevLNa1N&#10;QG54HqcZ49fXrQBk6xqZO75sZzgdvoa8+uZfOkbJx1+uM/0qe9vDPIxDden+c+//AOuqUQZ2GOM4&#10;yepGencdP85oAmt7dnYZ56dev1H/ANauz0rTjIRuHA9P8n8Ko6Zp3nODjPTt1x3x/hXqGk6ZtC4X&#10;aOPT8+negC/pGmjAJHA7fhXoVjagKFA6Yz/9aqunWaqq8cfT8/WuqtoMEdgKAHwQ7QOOntVzaBkY&#10;pwA24H+RSgDjjpn/ACaAGYHNHBOe35ZpxOQfT6dfek9f8/jQAuB1700DnNOA6Dp/L+VI2PXGKAGe&#10;p6Edv/r1XlkCAknAFOmlCAsegry3xv460vwvp0t7fzrGqAn5jgfn2oAueLfF2n6BYS3d3KsaxjJy&#10;QOg/lX40/tSfte3F+954d8LzgRAMjyDv2IBz9RmuK/af/a31HxPPc6H4aujFaAsHcE4bHbOc+3+N&#10;fmLr2tXN7IXkk5O4/MT37ZPX8aAJPEvi671SZ5Z5dzSZPJ/U/j/+rvXnfnTXsmzOSe3HJ7g/nVhg&#10;91MEU8kD+LGfbj6j/GvdPhd8JrzxJeQPJCzJx16decj8evtxQBy3gX4c6p4kv0jWFirkHjPIPqTn&#10;p2/Gv1K+CH7OscItp7m2xjBJI6/kOcZxXoHwZ+BVjpQilngBPy/w4+vX+fX16V+hHhLwhbaeiLGm&#10;NvfHQenSgDO8FeBLPR7ZI4YtoQD8PYcDrXoN9Jb6ZDu/iHQd81tXDw6bCAoy/wDCOPTrWNpHh+98&#10;R3ZuLzK26k+3foDzQBzeleGb7xdeia6ytsD1yRn6V9CaNodnpFslvaoFCDA/n/Wren6dbWEAigQK&#10;F6VpDj+LNADAvTFP29zwKX07Z96CMe2KAEK5A5xjtTSPfp/On4OMkYH+e1B64/8A1UARjt7f54oH&#10;ck9Pyp+efypjtg5J4oAYTjoNuaoz3Aj702ecLnmuW1C/VAQG5H8vwoAff32MqTj+lcLqmpqFPzcf&#10;1/z0pmo6meQDj1/z3/zxXCahqBcnJznJx1z6UANvtSd1bLcn6dv8/lXNySmXDLyP8elSSuWJ5wP1&#10;PTP+c1JFHuYKBj+f+fpQBXhtyxC+v4/5/n0rorKy8wrgZz161LYWLTMDt5PrXd6ZpnA3LyP89P8A&#10;GgCHTNMPBK9e/HP0rvbHT9oHFS2FgqBdoyeK6WG3AUcUAR29sFAJHP8AWtFExgYp6pjpTwBnrQAm&#10;3g0Hr9aeeOvX+WO1JgYOaAGYwOvFHBz6GnE9R+fOKacdx0/L/wCtQAnHBA/T/PtTSQOaR3Cgsxxj&#10;37CvOPGHj3SfDtpJPdTrGI1LElsYwOe/agDqNX12x0qAyzyKMDuR2/8ArV8F/Hz9qjSPCFpPBa3K&#10;vOobAB7DrjnrXzP+0X+2QlqbvTNCmLuAV3K3Xr2zwDX5EeOvijq/iW+uLvULlpWl7EnAyeCP8/kK&#10;APZfi/8AHnxD46vppbm5xExwAD+I55H+eK+Odc1+4uXZd24sc+3B7c+1U9S1e5vjsySDxx/9b8a7&#10;HwV8NtZ8VXsRigZkdlHPHH+e9AHG6N4a1HXrsQwozljyR25x7/Wvuv4K/s13OqSW81zAx3HPzDpg&#10;9wRn6V7t8Fv2coYPKe6t8sMZyM8Dtnnp7+lfp58P/hzYaDZQ5hCBB6cnHvQB5/8ACT4FaT4btYJp&#10;IcFBgA49OvTivquwtILZVgtUwF4zioYFUqEiG1B6d6jutWSz/cWa75unHQev+T+lAG3c6laaQgdj&#10;ulIyF6/y964q6lvNXmMtyxCnnb7Z706K1muZjNO3mSHHJxj8PautsNLbh9uMew70AZ+n6UCVOOn9&#10;TXc2Olrx8vT/ACAav2GmbVDdO3411NvZ7QFxgfzoAoWtgqD5Vxn+vtW5FbKgPGc/h09KsRQhRjof&#10;85qxtA60AQqgAOO9SACn4xg0Y9vT6mgBpGPfpSelOxxg9PpSYI98/pmgA+gpSeMUox25oGep5/Kg&#10;D//W/TOxVtLvg7ZMTdc8ZGen8qz/AIq+B9P8b6E9skCyCRScgAn16+9dvc6f5gKEc89uhHcU3TLt&#10;7FzZXKZifufX/P8A+qgD+dT9oz4E6n4T1meWOAiMF/w7/wCGK+JfLnhk8m4TG3I+bjOO2f61/Uj8&#10;e/hFYeMNCnnjt1lnVT0XqCOh/wDrV+C3xl+Fd74cuZIZUFsYsjG3r7E/T/PFAHyXeQ8kjJUjOcD8&#10;j1/GsnJQtjgnt06f5612D2yKGhJBzx1/Dn8elcxeQCB3RjwMe/15/l0oArrMzNz09OeB/nir8Mm0&#10;jByvPbJP9fwrFZyMkHI5/LP/ANf/AOv62YJyHHzYJ9ufb8qAOrjuiiiRCcjuB29v/r19p/suftC6&#10;p8PvEdva3UxNrKwUhieR6deOv86+DoZznIJG7nn+f484/rWzYX0tnJHOjEEN1GOMd/WgD+vnwB45&#10;sfF+iW+o2UqyCRVOR0Oa9KjlDEL35r8Kv2M/2l2sLu28MazMVjYqg3Ecc4yOeP69K/avSdZt9Rtk&#10;uoHysig8H1Ht/n6UAdsjKcDPJqxjJ46/l+JrEinyB6GtSKTPv+JAoAsgcDuP1/OmqAR0p6kEE55/&#10;MCnhQO/+ecUAMAGBgZHT8cUgHoSc1Lg9O4/pTv0/p/n/AD3oAhCYzg88UAbgT2P6+tT45x16U0Lj&#10;p36f40Ac34h0iO/tH3LkjPbtXi9zHJY5tQdrL0Prn/P8q+jdgbk9/wAP1rzXxRogjlW9jQEryPy5&#10;GDQB8Q/HX4Vx+LdEluRDiVQTgAeh6d8Gvxd+JfgWfw/eXNpMm3Yzbc9PbP8AMd/yr+li/sLXWbPy&#10;CvyuPbjjkf09a/Nn9pz4IwR2k+p2EWScsSBg5BOQBz/n8qAPxmt7Vo7nzd3P88jv16evFbE8UORL&#10;kl+BzyPy9fpxV7xHo11pN1IkieWAW5HPGe/+H6ViwyO8OyTOQcgd/XP/ANagDcstrlXYYOPU5Pt6&#10;cf4UXkaqwY5AHGfXBz+nasu2maGYljjHfHr6H/61bMn74jeSCM5x05HPHT8qAMNZRE2zJzx7d/6e&#10;teleAvF83hzVoZ7Y7FViT6jHQ+teYalFs5UEKQOvOf8AP+FRWVzCMxzHOeBgdMdie2O569ulAH72&#10;fA34iWXjLQYk80eYoUYzzz2/wr3p4u/XBP17jgf57V+LP7PPxTm8J69FHcSlIpnUMCcd8DHb2r9n&#10;PDOrW3iHSoNRgbPmAE49ff8Anz/WgBxQZ6dc/wA+fwpY2ZSSpOR+Yz/nvWnLbsvTGPpyMevWqTRH&#10;8P19v8/4UAXre+MRXPT+Z/z6V1FlqRyOcn/6/tXAZZWHPOOvr9KtQ3TR4+YADA4/r9e+aAPYrLUM&#10;gbjg/wA/pXSW95kDbwRXj1jqTcKTnHpXWWeolsLnB4/CgD0K6AvLUxHk449cjpXIaRf/AGG6msZV&#10;AVySuf7wHzDvWra6gCOWx+FYWvQFJUuoPvE56dCKAOT8cwW2qafc2syeZGyEjI6p3Gcdu1fkL8eP&#10;AqWstzcW8eI26kD15BB9wea/boadbajpiTkb2P3u+D3+mc/418efHj4dRXmjzz2ts0wVeiqMA9jg&#10;9enPp2oA/ni8VaAbS8eZBjHTj+E4yT/+qvM9RiALMMEL3Gf8mvtn4oeEpoppmngCSof4j0/XkV8i&#10;eKLN7V5YzxnnIA/L8+vT6YoA4dgpAXPBFVXTBIbt+fJq0VODt4B4qBskkYyT7/nQBWDlX+U46f5F&#10;frN/wTz/AGhJ/DGup4O1S4xA7DZuJOf8/wBe1fksVAJ5/wAmut8E+Kr3wh4itNbsXKS27g5HGRnk&#10;HrxxQB/bro9/DqWnwXkDblkUHjn6c/4VpOg57AV8Q/safGqD4lfD/T/PmDXEcSgjPJwv09vavuID&#10;d0/p/KgDKlt1OSoJ/r2rFurEMDjg84/+vXXNGAD6H1qrLCpHTPJ7UAeYX2mA7hjB7fj/APqri77S&#10;shlxnP8ATNe1XNluBNcve6ecHAx79O3f6UAfPWp6IQQVXJB4zXVeALzULS8FhAdoJDDeTwp64GMd&#10;ea6rUNMVlJx/XrXKrbT6bdx3UBw0bdvQ9f8AHpQB9K3GnNHAqu28OOTxnpx1/Kvhb9pTwJJqGiz3&#10;aW4lZcjpz5ZHXHqDg/rX2roGrpqVgiM25xlcn+8Pb9c/lXKeOtLs9UspY7tDIXUqVxnG4cn/AB6U&#10;Afyg/GTwzNY6pco6MuxnYDAAAHBwK8OOisdPa6LYAUt2zn0/xr9UP2pvhodOv7u6SIJvLZ4+bcD1&#10;56gjBr8vdYa5sZjaOTsA/wCAnPT/APV/9agDkvJaLIJ68fjxmoDwxPXp/Ktu5tWW2M54zjj/ADzW&#10;IRg88Y9vagB7H3yfrxivqD9ln4m3Hw7+JOmX6zbIJZkjkBOBhiK+X1AIOeT+f0+lX9PuHtLuOaJt&#10;jqwIK/eGDxQB/av8MvFNv4q8M2mpQOJA6A8e/I55r0gr+v58mvym/wCCfPxqTxT4OtdHvJcz2y+W&#10;4JyeOhP86/VaOTcq+h/z2oAk2jjLf570pGTx069fWn4xx1/zzTgPXr/nigCMrnOen+HPWoWiBBA5&#10;P1q3jrg/5/Cm4HXv/QUAY97aLPDJERwyn/63696880q4Gn6s9s7YST50Ho6/eHv7ivW2TcCMYzXl&#10;Piu3i067jvgpAidXBHucHnqB60ATajaC43ZI8uQZTjnn0/Wviz9oTwBp1/4d1CVrczSmMuoABY8Y&#10;OcjgV91wLatCty7dS20YHAIzivJ/H2nS3dpcHyUAZAcsd3Xhh+PPFAH8svxK0e40jxHcWk8Rickj&#10;acdR1Arz5oQAWBAJ56jpnn/JFfdH7XfghdF8TT3dvAIkBMnyAkA555zjp26+2K+IGwACy4Oc5Hv+&#10;fvQBR8kBXK8jJ56k96p7sMGIIPGc5xyeRx/nNaz7MHByCAcc/n7d/wAD+WRcsQQrEHqcDrjPUdh/&#10;nmgDsPC2sDS9VtNQgO2SF1c+p2sOv+f6V/Qx+zR8R7XxN4RtIlmUyeWsgA7BhhgfcH/Pev5uLOTy&#10;3BLDrn0/XI61+q/7EPjxLaUabM5DRt5ZyeNrjggY4+bH1oA/bXTtQDKCpxj9a7azugwGDjp+GfWv&#10;CNG1U8DdjPHoDn8D6/5616Vpt9naQSAfQ/pQB6jBKGAHXNaiEN06fhiuNs7sHaf89fpXSwzhsc5/&#10;z0oA0gAR6GuI8VWm4pKowXUqcck4rtlI4x9OnT2rH1yIyWolUZaIgjgHHrQBwExW5t7a6kbLvEB6&#10;/cP8xVHUjCbYqTjfG2SODkemR/Ktqxglksp4ki5iZjnPZ+cA8fpTIbS2eAzTw+d5J/i6DI6ge1AH&#10;4s/t2+FIrq2bXLaDb5W2Y+rZXBbPQD269+a/JG7YSyEkAAjHHoO+Ca/ob/bF8OW3iLwxc2piYyKJ&#10;gu3C/I65Vs87sHt0+lfz43lm1pK8JBZ4iyHIGeD3HqD/AEoA5u4kAf5AGJ59e3P/ANfFQv5csOM5&#10;wcD8vU4qRwWjyvUHBwOnHp7VVVih2SLuBPTHHJ6j1NAEEUBEzMRgZyMdR9c/zr7t/Zf1yKxhhtZD&#10;jE7RdOqyDjHbqenFfDDSbXL56HIHOM/rnNfQXwW16SDWjZqNwnw/+66Y6fXpjrQB+rvh/Vmtp2jJ&#10;ACscden+PNfQ3hzXCUVi+F757Z7f/Wr5HsLhplhu8581Y3zjsy88d/rj1r1Pw5rjQbUz0H16djjp&#10;7/pQB9q6Jq4dVyeePX1r1DTb3KjqT79xXy74d1tSqc9cZ/8Arfj6V7Ro2qfdAPB6Z49KAPbrK44C&#10;5689a6W3lyvPNecabeBlCj09e9dpZzjAOelAHQAZ4IxSgZ+oqKJ9yjnr/nNWAM470AeU+MrcR3hu&#10;G4CPDIOAcBWGe3pXoRXzbEsi9VVhnoa5LxvGpjJYcNE388//AKq6fR5WudLtcPjfEozxwccenWgD&#10;jPE1gYnExUtuDHbnH3u/H9a/A7/go54deFbHVJXUSRXMqYTgrxxn34r+hDX4WaOJQNwZWU7j2PcH&#10;vz9K/F3/AIKLeFpp/A95qjjcIpojux8gJJU8cY9DzQB+FMTBWCNjcDgZ5x7VXvVwR75JA9M/n/hS&#10;yjymbccnb1BHXjkk+3+etQvITnDcHb3x06/Tr3oAlgUrGHA79eefUfh/Kvavh/r62eqWihtjrPER&#10;jk8t17dvp6d68fh2lGO04OPvYOf/ANX/AOqut8I+VHqUTOwLll2j198/1/KgD+jr4Fa353hKNXfm&#10;OQ9/76hgfpz/AEr6v0m/DgNu5x/+uvzo/Z98Qmbw669D5dvJj8AOe3XnH5V9teHNTEiod2Rx3/Dp&#10;+FAH0Lp1yWA28nj/AArsraUkYzxzzmvKdHvRhVJ6f16dq7+wnzgE9aAOrU5980uBgrjFQxPkcGrP&#10;Pfqf8+1AHlHxJjZrG4KHBEBI49DkcVzvhWyWPyoSeY40Ug+4yCAPUnNdX8RFi/s65aU4T7NIW+gz&#10;9PrWB4SgWWK3miG5GgjdT6hk+U+/vn/9YBqapEmxNq4UxYycE5yfoa+H/wBpmZbXSHm3cRvCeByM&#10;nHX8f8TX3tqdoC8KuS5YFSB8qjI9v896+Ff2rYILXwjezRukcqrEcjlso3ryOAPx6UAfnXqt7JK6&#10;Twuz/ZlfDj7p39c59+Pwp0XiKSTT3EZYrIyR/iCSAO/JH/665K/1cLayQNvZWIIB6jAyT7/U1y0G&#10;skQxWq/LuYyE9Tlee/bj09fSgD1Dw5rU5vJbovtPmyH/AL5GD/h/SvpfwLevJc24L4wzAN64Q9R2&#10;xng18aeG7tYCGJIYjJVcbsM3J5z1x3P4V9LeAdXhGrW37zhZGDbfmyGGO+Oc/l70Afanhq+W2W2h&#10;B/h+nf1OK930HUN4QN0OK+SNG1bE9sshJOwDcxyThj09j9K+hPDN/wCYUXPPH19qAPofTbjjGckf&#10;5/8A1V2NpJuX6Z/z3rzDSLkkAf547+9d9ZTggNng/wCe9AHRAccc+9OAGM9v84piEcc9fepQMnHU&#10;nnNAFKdNy+p7VxPiBPLsZ5CMbVPoDmu/kBI6VxXilCulXDH+6B+Z/wDrUAeP+FVu5b+eGQ/Iinbj&#10;+Ibdxznp9B/Wup0iOSW4DBSolUsFHfaRnPHfvWP4Ut7nz7uUfulPmfNnB6AE5PQemPwr0jQ7SCDT&#10;raXcN7RnLAk855yT3/nQBzHiS/e10w52qpb+L0HWvzf8QwNfeJJrsZZBJLIMcYZmOBk9eOf/ANQr&#10;9CvFyx29grOcgGSQ88ngnoMn8K+BDCHukctyFy3J+8ckjP8AL0oA4HxnYRzWKNg4zjPBxgAfz9ea&#10;8pfSGg06SVQS+zauRnJPXj9M/jXvnim3SVFgQKVI2jqAcHn8z6+1cvqen7tInbZtzEccjIx1/P3/&#10;AEJoA+RLWBv7cd2LRxp5ciqWA3hH6Acnmv2+/ZsESeF7JYVKoYzL82M7pOSM/j1r8YrrSrWHWDbQ&#10;y7JJQqIRxh89COo9vXiv2j/Z0tYrPwhZ+UekCDHTaQSMA+nHpQB9URnIHbildQQfXv8AlUVsQyj0&#10;/wA+9WSvBHWgDlb2PfkDqM153rUP3iR1/Dp1r1S8hAJ75rg9WhGDxk//AFqAPmfxjZFw4A6Z/Hiv&#10;iX4j6eA8pYAk/rnk5P8AKv0F8U2nmK4XnH4fiK+OviJpqbZMAMJFxnr06e/17/TuAfEXmNa6oeWX&#10;pxx2J4+npX1V8OZBew2cLS4DyK2OuVAycj17flXzFr1oYNRd2659f/rj8v519O/BW3W51OwjkBIR&#10;QxHUDe2Af8/hQB+ingLS7PStHjMKlncq/TPLc479/WvZdKtZCHeZChJwM9ef5CuS8HxLHY2jSBVD&#10;s7EZ7A4XOP516PbSq4DbehJ9uOnWgDwn4265Fomkyzxrl4Ym7cZb5V+vPNfni0zpsjdsShRjOTwf&#10;8c19dftJ6kfstxaw8NM8MTDHy+vBPv1/n2r4wv7pJr6QqcpuKjBx93oCf/rdqANy7lUxKASee5OD&#10;6duOnpXPT3AIEajO5s/48/41NeXBWMKDknA46c/UfyrkoL5JZTIqn8OuAev5jj8KAPVPBFu+peJL&#10;OKNC4gR3OPu9COfYdsV91x2H2PQrWBhgiMH0yWHT3r5N+CVk1/q97MqYVTHCreuTlgcY68V9ua5D&#10;tQL0wAPy/wA+lAHyb46tx5cx6Hk9f/renNfFPjiBVuJGK4Xceenc88fp+FfeXjiEbJSBxz7dyeeP&#10;zr4n8f2uJJHHTcfzA/H/ADwetAHM+B58XCZOMEj8+/8Anmvt7wNcHyodvOePT6g/0/GvhHwjJtvR&#10;k8qfbPvzz2HpX214AlLxRck9ie/5en86APrPw/LhE5yDjt+X5V65pZ+UDGSf84rxrw0wKx8+gHGD&#10;x6/5/OvXtJOQvbj6dufrQB3tv0A7cflUzjKnHJ9Kr2nKDP8An8OatsAQTQBwfiacWlhPcE8Ip/li&#10;vzM1/d4y+JlxboQIraUQ7sk8ZDPj6k45+nvX378Yddh0Lw7czyEARxvIeTyAOPzNfHHwd8OLLc3O&#10;tXIBnlbGcZJeQ7jkewIz+nNAH0F4esGtVaRTwMDOBwPbtXr+gbY4wcHCAsT9epFcjp1gMxQElsH0&#10;4wPXvzXoF46aZoryOAgcY9Memc+nrQB+f/7X3juIxw+G7VwZXJlkOTuH8KA9q+B7d1ihMikkhFwf&#10;Vj1Of8/rXa/HLxqfFfxC1G/WbfAGaOPb93Yh2jj3xmvLheLHGiOCAqg9x1/HGOn+cUASTzHydxzj&#10;cSTnqOeh7Zq18MfCtz4r+JOk6esZeNrqOUgfd2IQWyT2AH41kSXXnJsgizuBGW9/c+nt6V9k/sie&#10;F/7W8SS6yEDRIVt4WwDhScvjqPqfrzzQB+rnw60hdH8M2kQXaXUH047CvQME9Rx6+tULCIQwJCow&#10;qAKPyxxWrgEAetAED421z2o4Abv7/wBK6R+hx/KuZ1Ekhl9KAPLtd4DEjAH614T4j539yDz9Aa9z&#10;11iQx74/l0xXgviIli/8QH68/n70AeSaj/rXyMLnGPTj/PNbHhsBZlYDgEdO4+p4rG1E/vDg56D8&#10;j09/wrpvCkIMgGDy2P8AP50AfQXhsEhOPf6f5zXr2mhUQMDgDnJ4xXl/h2L5EUnkH0rs9X1H+y9H&#10;knJ+bB5J4x3J+lAHzT+0l4/ltLNNEsJMzXhICjqI15J49enNeRfDCxubqaJLmFpfNPmEMc4Ge4pm&#10;pvF408Wy6nfN5kSkhF9I0zjHuevPOK+lPh34QAZZ1QIZOR14XOcZoA918HaCEtI2lVVA+bjtx0Pr&#10;xTfih4oTwl4Xu7zcA0aZGT7cDHHeu20y1WytQ8j9F5/AV+eP7X/xMmig/wCEbsJSskxDPjng8AH0&#10;zQB8OeMtcvfFfifUdZu33/aZMKc5wP4iB/LmuOVY7q/Ddg3THYcAj24yKseYscRkc/MQU6Hkkc9S&#10;MYp+lohkMhBGSRkdvTB/+t70AS6mslxDFp0RzLcuq+p29x/n8a+vPgT4St7G2+3KuQf3Ubf3lXl2&#10;9eTxXzn4W0mXWdY86FcujJaQ+0zkZPX+FSST1z9K+/PBGmW9jBBaWq7YoVWNeOoHU/icmgD3fw9C&#10;did89/8APvXrOlIQgA5x+vH9K860GL5VwMD8P8Pxr1HTI8AbuSOelAHQRrgAZ5H0q8q++T79OKgQ&#10;dOfpVpefegBv4f5/yaY3THb6/pUuCPqfw+tRS5Cf/qFAGJfPtBOOP89q821uYjdk8f413upSlVOD&#10;7/WvKNfnIBA680AeU+IJyWbnJBxyf5fjXmt2A8mTnj6d/r3rsNenAc7Scc5/HoP8/wCNcOxRnwOm&#10;R7Z/zmgDoNEhEk3mufkjG7PPr1r53/aO+Jj2tiPDWmy7ZrhTvIP3UxwBj1xXsPivxPZ+EvD89zM+&#10;HRMtgjPPRfr355r4CvLy68Xa1Pq97ud5m4Geg7AD6dv8gAw/BvhK817U0REbDH5iOevP59s1+qPw&#10;Q+F8GiadBJLHmU9+OMdO1eMfA/4db5hfzx5DYOCOv+fy6V+h2i6dBpVgJDgFR1+nrQBX8QahbeG9&#10;GlmY4CKT1x0HFflv8Q/GE/i7xRcXBfNvCSqA9M45PPp619EftG/E+QJJoGny/O52tyc8jjj27/8A&#10;16+LLhzZ2RkLEyuG69eepz7f0xQBx/iWf+0LiPToMeXGSD9R6HuD29ce1dd8MvhyNY1a2dhueZtq&#10;Z5IUH7x/z+VYWk6TLPcKzL80vf0UdSfr9OnvX6N/AD4cJHbx6pcQeWzjKjrhAeAO+TQB7x8OPCVt&#10;4b0SJEUgIoC5HUY5P51qaxdeWDg8V11+wgiEMYwEGMZ6V5dr13t3buRz3x/SgDznXrsu5HQ5HTnP&#10;+f8APevN7htznnOc/h/+qul1afc7HOBnpz9BXNKoaQZOfUD69PX9elAGtpFrvkVQCDnsP/117ZoN&#10;mVRFBwfyH+favOfD1md6uuAD/wDq617holsAqdP1oA6vS7cAKvp+VdhCm1een0rJ0+3IwccVvohH&#10;GM5oAkQDn/P51LjK0gGPxp23oM+tADcY6Dmqdw+Mgcf1q4/y559PesW+lwCoPB4oA5zVZ8AgHg9a&#10;8b8S6ktvE8srYVck16HrV4FBwcAe9fCfx/8AinBoVi9jayb5X+UKp5J9PyFAHjfxq+KEfnS2NvMo&#10;ADevyqOrcfp/LrX51eM/Ec3iK7KAt5CcIvt1Jz3J/wDrcV2XjDWbrU3meaUs0x3SMT/47jsP/wBd&#10;cf4c8OS6vfLEilt2OR7ds9ulADfCPhCbVr+NVQFSRk+oz/Sv0n+Evw7t9Kt455IVyuDnHJ9frzXN&#10;fCf4LsqwXMyAABScjGO/TJ/z6V9P6j9l8LWBhUhSBjHTH55/zjmgDK8TeJYdGsjbWxAf7vsBj/Dp&#10;718V/EjxdLIzxM53yN/D/CMdcD9Pxr0bxr4o2+beTt5gPAGeo6fT/PbFfLWtXU91OZ3Ad3bgZ6ZO&#10;Mc9/p+PSgDc8LwyX2pRwxDfIxAI5JJPQDpkmv1p/Z9+FA0/TYLy/XMr/ADyHH8R7D6dK+S/2WPgv&#10;c65qNv4h1OLbEG/dLjqc8uf1wD9elfr/AKLpFvpFjHbQIFCLjgcf5NAF22toraEKg4GP8mqt5LtD&#10;DpWhMwVeuSK5TU7pUBJPOO1AHPavegKVJ/z615Dr2pbcjPB/mR6V1et3u0MS2Mf57V4/q96HkODj&#10;j2HPbj/PagDDu5mklKqcgnp9adaQl3B9WH45qsmJHH59/Xj/AOtXV6TZGVxgdx/nmgDpvD+nEbSw&#10;44/wr2DSrIBFwOa5nQ7AADjpx7mvTNOtflAIA/AfyoA1LKAD8O1bSr0HT/P/ANeo4IgoHFXMHv8A&#10;5J60ANHv/n6UN3x1OP8A69PweOeBTSAOfWgCM9BkdMVBM4UdP8mpnfb25rDv7oRgkkDGf1oAzNTv&#10;REhcnA/kBXwj+0j8d7TwTo8tvZyhryUYVfqcZxnge9d5+0D8btK8AaHM8kwMxDBUBzvb0HHA557D&#10;ivwp+K3xP1bxjrM9/fTszyMT1yAvZT2x2/oKAOV+IvxE1PxBqM95czmaeZmLMxPygehye3p7V4ek&#10;E9/OEz5m7B4756jn8qtTyPd3O1CWLfnzX0r8GvhRc69eQv5W4OR29Txz7f59gCf4P/CKfWrqKeWE&#10;mMEEEjP8/XNfq/8ADP4b6d4bs43MYBRRk44GB/PPSpvht8MLHwzp6OyAONuTgccdAfT1r0DUNRSJ&#10;haWx6HHuT6jp396AL93fKx+z24+VeOvP49q4fWdZEEi6RYDNzMfmYdh/9ao9e1+HQrF/mzcydB6F&#10;uME5681tfCjwdc69crrV8uTKfkz6E8+mP8+tAHefD7wvJZWwmdd9y5+8ecfjjr7V9P8Ahvw2kIS7&#10;uVywxgEDr61J4d8MwWkKAqMJ+prv1VFA2jAoAjVQO3t1xTiCe9OH1zn3peCD2oAbjOfX+ppjAfTp&#10;+lPJ25Genv8A41TuJgFPPSgCvczBAf8APauR1O92ofmxn/I/yKu6heBQTnHpXnGsakuSc4IyPf3o&#10;AzdY1MguM/4D1rynU79pGZQeDyfz5rS1bUPNLqGznPbGPfj/AOt+Ncqf3p55J9+D9KAIVTcC2CAe&#10;PfnrW/p9kXcLjr65/SoLS03FQB6f/X/l3r0bRtJyVyMdOo/U4x/hQBo6NpO0DI6gfp/hXpWnWGwD&#10;j/PeodNsFVOnp2/z6V2FpbYILDI/z/8AroAmtbbaoGOPatZUxgYpkabeg5H51Y96AG8Hv065pMDj&#10;PTnmnevGDS9fqM96AG/1/SkPsKccntimk8+v+fSgBpJA6VXllCruJwKdPOsSlieB/hXz18XfjLoH&#10;w/0ie9v7lYjGpIyfagDZ+JnxP0bwRo9zf6hcLGsak4Y4/L1+gr8Jf2lP2sdZ8c31xpWlTNFYKxGF&#10;PLAE88euf/115/8AtD/tOa58SNWntorhlsY2banQEY6n1+n9a+Ir3UWllLO+4kkc4x7AfTr+vJoA&#10;0L/WJbuZ5Jm3tnqTk9f6CsErcagyQxHcztgd89OPX61Jpun3mq3Igt8sT7dv89Px7V9k/B74E3Wq&#10;3UFzewtgYPY9Tk5Pt/PvQB5p8LfgjqGv3kdxPExUjuPXrwa/V/4S/BK00KGHzYtrAAY47AV2Pw6+&#10;Gun6BbQhYgXwOg9B1J/z3r6t8LeHi21tvynvjt6Af0oAs+EfCUdui7Vx05weMDoPavVW8nToVRB8&#10;3Ye57mpo0hsIAkajdjgY/U1e03RZbyYXNyPkyMA9eKAMjS9CuNWuDdXWRHn9Aegr1GzsorWJY4lC&#10;Ae1S28KQoEUYA/Qf0qyoHbjtQAmPy/z2pOe/Uc1Iccf5/wAKQrx9P880AM5I/wA/rQucYBwacMDg&#10;H1pe38/zoAaQQvTpSAAYyKUkY6569Ov51C7hQc9qAFYhBk8fjWXdXOARmmXF6MlO/wCVcre6gBn5&#10;uB/n/OKAHahfhQRnBOa4LU9UODjkj9c96bqepkkndn8fxrhr29Lk84I9O3+fTNADr+/MhIzx/n1r&#10;CcvJ8xOfbHTmnFmkYnPB/r/9b0qxFCW/H69aAIobcueeT/nGDXQ2Gm7yGYcd+fT/ABq1Yac7MNw4&#10;9/rx0wBXe6bpeMcZ24/z+P0oAradpYAUkf5zXcWNgFwMcj+VT2llsUZGK6CCEAdOTjmgCOC2C9vQ&#10;VopHtA9R2pVQKMd/pUuOR1xQBGO3Y9/rTiADnv8Azoxzml56dTQA3jnPak/l/nmlx6DgfnSFgOWH&#10;X3oAaTj6CqdzdRW6l5SFx6//AF6ztW1u10qFpJ3AA96+D/j7+1Jo/hC1mtrW4DzAHheo688fT/H1&#10;oA9y+Kvxx0TwXp08slwoZAflzzn+dfiz8ff2sNY8VXM2naZP5cHzA4J6E9jz+npXz18ZPj74h8b6&#10;hK9xdMtuc4X+Eg5wfXv26Y69c/JGq+IZ7mQ7HwWPuTxzwc4/z+FAHQeJvFl1qEsjSTbmbqcn3/P/&#10;ADzXD29ve6lcGKFWcnA/DsT/AErf8PeFdU8Q3SJCjEE8HGOuOfr+XavvT4Pfs6tOILm+g3MQDz25&#10;PAoA+f8A4W/AbUPEV0kt4jKhYZ75HTn61+pvwq+A+m6JbW4EGZBjsM/UV6r4G+GVjpEEdtaQKWAG&#10;fT+XvX0ho+j2mkW4dyC/58/rQBQ8MeEdP0aBHZFJXp6jP+cV3sbIUy21UTn8B61i/aA2JH6HtnPT&#10;0/SpVWa8A3cRdl/mTzzQBblv5plMNodingv3PsKnsNNJ+YDknk+taVjpbMVOOD0rt7DSF4yOfzz7&#10;mgDKsNJA2jbnoB7iu1tNNVQM/wBKv2tkq44wT7fyrcitwMcc+w9KAIILVUA4x7VoLGBj2p6rgZ7U&#10;7AxzwPrQAAY+lHp/nrR6e/pSgY+hoATrijAPtj9adg4646n2pPbrQA39fw60YA/xqTA9OlMPGaAE&#10;788Z/KlAxz/n60ZH40oHHXBoA//X/Y+WzHPGT9KwNS08zQs6DDpznHbtXoklsGPrmqMtkNpGOD/n&#10;igDzGz1g3MT6ZdJ86DAJ7g9q+GP2kPgtbeOIbr7LbGN41JDhc7h6E+vNff2taOIj9vgTlfTt/wDW&#10;/wDrVnSaPba7p7xoAGIIPHQ+/r/n6UAfyj/EPwXfeENbubN1IWNyB1/E4/lXkt5FHJnBywB7nn8P&#10;51+3n7Wf7Pss7XGsWFsqyhWLMF98k8D/AAr8Z9c0WfTNSltblSPmI246YP5fSgDzp02btgLDnt09&#10;6pGQ5G35dvTn06cV113DHHbtIykkcYP+Pcev5Vx0gZXIxwM+n/66AL0Up+8RgDjj/Pf8atQz4PzM&#10;O59h0rKVjjAOBnn8/SpUdl+YEn/OO/r/AJ9aAPTPC3iW60HVbbULFyjQMrd+cHPP+f8AGv3f/ZI/&#10;aPt/FmmQaHqswE8ahfmbkngYr+ey3mBUckEHkdeMev8A9evZ/hX8SdT8Ba9b6raytGkbAtjOeDz1&#10;x0H9fc0Af1iW2o7lBBBUj19q3be95HPH19f8a+LfgH8a9P8AiB4btW89WnCrkA9T3I5r6itdRXcF&#10;U4z6D2788UAekx3OQPUVejnBwvf/AD0riLe+AAGetbUV2vAz19PWgDqFYOAc5qXbk+h/w6/zrHiu&#10;ORz1960Y5g3fH60AT4yBz0/zilAyR2P9Kau3jI61KOgx/LHegBm3d0HH1qtd2i3ULRsOT09j+tXM&#10;UvGD3P8AgaAPEbuGTSr9opOI5W9DgH+ma5Dxp4Y0/wAS6TLb3SbgVJHt/wDW6mvc/Emjpf2pdF5A&#10;/p27/wCHvXmMTLCrW1zzKnUeo6A/jQB+LPx2+D8WnzXivbCGJi23HUEnhgent2r8/tR0yTSroxSp&#10;yhxjPHH+P5V/RT8b/hva+IdCmulXMoAIVR165z3x/Wvxc+LHgOXTL+6yMFSOSvX3x1yP8PegD53n&#10;hQwiZCMjB6Edeue/51nW9/MAIcYByPfrx1q2N1tKYpRknHb+Edz2Hp3rnNRKwSMwHBycZ475/Xtj&#10;+dAG/dypNCSpHIx06/h/WuSWQWs5ALD1wTwO/wCfrWrbXSTIiuCfqeT6c8d/WsLUiqHgcYyR179P&#10;8PyoA7nS9Ye2kjugSShGDzgemBnr6/nX65fsi/GddWtY/D+oSgsgC9ecdAT1+n5HtX4uabeSSARs&#10;cqfT1x+H417F8J/H+oeC/FFnfQSbVjdc5J5XOCD/AJ96AP6W2s0lQMB8pGf8MGsqezKk4GMY4x/n&#10;pXMfBTx/YfEHwna3UEoeXy13AHPOOQenT2r1i4sDjgcH1x07/wCTQB5nNbbTyCB364/OqpTbzjIG&#10;PboPX+vSuvu7AplSMe+B/nisWe3CNxyeeD+YoAzVkZBwMDv2/H6Vs2t6wYZOT/h74rJkhIP1Hpx7&#10;ntTASMdxx3/z/nvQB6HaamSQOg4z/wDW9q3nmF3bmBj1HB6c+v8AKvLILray88f57/WuhstRzjJw&#10;T05/zmgDuPCmpCG6fTLohVkOBnruH+NW/FWjxXNu8Pl745QRyDjOK89vboQzxXqNgFh07H+gPSvZ&#10;hdwavo8U0TfMuDjjkg/5/wAmgD8cf2iPhhJaajcTrCRExJJK/KPf6f8A6q/KD4n+H7u2uZY2jPyZ&#10;PAxgZ5H9cf0r+l/4w+Al8Q6PcPLFkFCOnKrzyO+Rn+Vfir8cvAE1jNLC8Z/dZ3t79AffPoKAPzTM&#10;bhvnGSMZGf8AP5VDOro7CQbSP/rV0ev2T2WoywMNoB4BJ4H6fl/KuemPXcKAKLDuvXIP+FR5KnOM&#10;f5//AF1bB7dRVZ1wT2xmgD9Hf2Df2gbn4f8AjGHw1qEu2xuSAjZOF55B59Dmv6f/AAvrFvr2j22o&#10;Wzh1lQHOR1xnP41/Dzoeq3WjX8Go2bmOW3bcCvHSv6gP2Dfj1b/EDwLZ6beXIa7tlWNgWy3A/nx1&#10;oA/SvGM5FRtGOO1SKc4xz+NPK5wAOB+H4UAZjwAkkjOKzLmzVx04OK6UoMZ/yKrtDliD0FAHnd7p&#10;4OeM1yd7ppycLwc//XzXrdzaBjwuD7ntXOXViCDkf5P+TQBw3hVprTUxBJJsR8K2eu4dMfUV6jrU&#10;UQjGRkS8duvavO76zNpLHeRjBXj8R9016HaXTa3payPH5ZGCcnuOvHagD8/f2kPhEuvWFxfQgb2V&#10;huYkncenAH8u9fz9/FrwhPo2rThkIKMeQOw46fXp3xX9aPi3R7G90uW0ADyldy8ZJI7V+EX7WXwl&#10;ubLWLnVIoM29yWb5RwpP3umMY9vz6UAflA/nSqMHcBwRnof04PGKzJU9Ofp+fX2zXTXlo9ldvA3V&#10;GILDOCen159v51Rntx5RIAIH4/Tj68UAY8S7jzwB+Htj/GpADle3zc8dxxwacg2uQwznIz16/jVj&#10;Yq9Bggk54B/wx9KAPtT9jT4t3Pw6+IdtA85S1vmCPk/Keepyeua/qO8FeIofEGg2moRMHDoOmOuK&#10;/i18P6nLpWo219bna8DhxxjHP1/X/wCuK/pi/Yl+MUHjLwXaWlzODOihSM5+Yfz9v/rUAfpFHIDj&#10;nP8An3qxyR6fWsOC4DYK/wCfyrVhcHnt6UAWgMnpxxSgEfj+dA7/AMzThnr/AJFADfT3zXMeJrBb&#10;uxLZxjIJ9AemK6nbjJqC5hE8DxEZBB7/AJUAeXaM6+SUnO54CAVPp0yB7UzxRZLc2LRow+QYPHX/&#10;ABz14qSzR4tdkg27BKuDkZ+oNdFLpygMrNuJxgn6dB/SgD8kv2sPAy32hT3rxbiqN95egAwfp7f/&#10;AFq/EPUkNrNKkg2GKRk6dMdz+Ff1HfGXwYNd8O3lr5KuQjD5xkYA4+XOPbr15r+cT43+FZ/C/jK6&#10;haIRrIWA2jC5XjIz+fH60AeLRy7s7iARnoAeM8f1qheE4DvgZ9f5U2RyGMYBIU9icDJ556/n/wDX&#10;qOd2cHk84wOePc+tAFSKYqxPAB6jvnFfSX7PXi5/DvjKEeZ5cU6+WcnjcCNufX09fyr5dlmmQlic&#10;/MecdMj9PUnr/XovDWqXOm6lDeQyZdHDKR145OOR3/KgD+lzwV4tGp6bZXQYZljBOPUY79McZ9s1&#10;7ro+qgqMHPTkn8q/Nn4EeO21Xw/BG0m7KiVe5AI+bpj6/h9a+zPD2uF9rbsk4HXp7kD/APXQB9Sa&#10;dfhgvPX3/lXZWl30HUA14Zo2rbgDnnPI6dBXo1hfgjrQB6fbT7sc9P8APP61ZuI/PtpI+u5f6VzF&#10;lcrjg9feuit5dwznP4YxQByWlzRtctaksTNGRx0yn6+1WbdSheLPByDjpjtzUEUQtNXDN8oSXP8A&#10;wF+v1x1NXtTi+z3CvGxwSRxgZ9PzoA+b/jL4dttT8NXVrHCZZDFKvy4zlMnr6kc4FfzW/FTSP7C8&#10;VarpyxMCzsy89FY5GMjPt9a/qK8Z29/JbXMVrFvBw2f94bTkn0Br+ef9sDwjPo3j+Sdk4uYypwcj&#10;crHJ3cfkKAPh+RfMZmUbS2Tg5PJA5z1/r1qsUMZKkHKkZ/L888/pV9kkgkKyrjB6dB0z/wDq9/ri&#10;s5pMI3Qk57k59RQBEycg5yBn1/zxiu4+H2qf2dr1tPnpIO/QEgVwTTH+I8/TOOOPw/zmrVpK8cqM&#10;oAGQR1GMe/b14/xoA/YXwDdf2hoVsVbeybuh6L1H6V6JDJJBMFAOcDqf1/HNfOH7N2tyaxYLBIxI&#10;cAjPPTGc/wA85z1zX1JqFhJC3yDJ/LhuM9ffp/OgDv8AwvrrII0kfAGTn6dfrX0B4f1cOFUt0/Xm&#10;vjWyvHt5Bxj155P4cD2r2zwrru5U3N0x9Bn1/wAPyoA+v9I1IEBc5xj8v8nrXoun3e4AsePrXzzo&#10;Oqhwp3c4Gf8AH+ter6XfjC4Jz/Mf/XoA9dtp8nrkGthGDAdjXEWF0rKOf8//AF66i2mBwPSgDH8U&#10;26z28TNyQWHpnI6VkeHLm4msLZEf5I5ERgBxjaQQT7V0+ugNp5duRGwP681xfg1gPPtUT5knOe5+&#10;9wSO3H6UAdXqKMbRDImWjOfxBx+VfmL+3forar8NtbiVmfNvJIo2/KpTLcAd+Ovbmv1Q1ONBZj5c&#10;ZPf1+nXmvhn9qLSFvvAOqRyqW822nj4GT9w8cf5/SgD+VS8t2E+1+SrZI9j0x/hWbPCxc/LtBAOO&#10;M49Tj6fSu81iyjtJZU2nKSYIJxgnr7kfl/WuSmi8xnYjA/IDBxzyf1/SgCxbLhCCM4xxj8s9M1p6&#10;XIg1BIvu/MG444znA/pWdZbiFVyQeOpPIPerts0Udyku0de4PUdv8/nQB+vn7O+u7PDttHuBDWxB&#10;Pf8AdtwCf5GvvPwdrvmRxhyAcA/4f57d6/KT9nnxNmy06B3wC08fXjkZBI/H8a+7/BPiAMURXKke&#10;v+fU0AfdOi6gxAP+RXqGl3hYDnIHH+fwr5t8OaurIoLZz0/z/OvZ9Kv9wBBzn+fagD2O0lDYAPat&#10;hT29feuN0+5DKPUYrqoJA4/zzQBw3j5EazIkAIMMoOeRgr0x1xzms7wWYFsLRcEH7OoA9Agxxn1r&#10;c8aqrWZyMjy5OOuOPSuZ0OBILKxZUwFhGBn35x7HoOaAOl12J5ERl5BIZucdAcHI7Z6ivhH9p9wP&#10;Bd9GHRnkjQKqrlWbfkjPrgf0r73khEluiugcIpUAHOec57Yr43/aX0WO68HX/mHAKI3pwrjgkcnB&#10;9D2FAH46fY73U/NEQ3mKLnA4XceSR/s+9cBrUU+nXxgQ7gE3ZHHHTHtn+uK+n7OGGz066sLWL557&#10;NF34Jy+794D2Gc8ZB7V4N4isBHqfmSDIDbR15WPpkDtnk++KALOjRtAsTZ2nBIJ74HT2I7dcV7V4&#10;A1MW1/a7AMjCtnngA4DdPqT615xZ6ewsDKybdilwpHOM4A/mfyrsvCEUQ1pPtXQJjYxAJOfkIx3y&#10;ckZ9qAPpzTdZZLqxGeArKR1HDnHvivpjwjqe5FBbJGOn5HmviX+0vJn09zISSrAgD1I46/1+tfR3&#10;gfWUIQbsEY4HGM9D/XmgD7P0K8/dqcgkAfl/9evTNMnDAHPBx3rwLw3qPmKh3Dn3z+Oa9e0e63KD&#10;nOf60Aem2zqyDnOK0FGR/nFYVnLkDJ6+9bsZBH+f5UAKy9fbvXKeJ1C6bIRyc9xxXW9uef5/WuR8&#10;WgmyijTgySL+I/GgDz3QbSSaS5ZwdiRLGcH1bJwT7da7JpIilvbQABArP1ySoGFBHvXO6cjR6S7g&#10;bnnmCkbuyAk5PHY1JpzFYxkhXALcfeGTwPw4oA5D4jzRWmku7EKEt5GGeTnHp1HXivhqO4Eyxzxq&#10;ABH1OBhievGema+zvjDdR23h2+YvgJbnrxjJ718Ry34BRYyFQqAGAJPKjjPT8ccH86AG3UaSyEYy&#10;CMHHYD8O5qvqNurWJjZMjAXjlu/JHt/hStfIqttQliD0B6L1JH6D3qeebzU2kEvIFG0cbfTk5oA+&#10;bdY0KF9atJAuHkuAeSMApgL/AI47/Sv1t+CR8vw2i5BwQgI6cDnjFfmvqunrdavpzMPISS5J+UAn&#10;938oGe3c1+lXwjX7P4ZiHILOSRgdv8j/ADxQB9F2jjAB61qA56dc/wBK57T5Scfn7/SuhTkcZOaA&#10;KF5HuU88nt/kVxOrw/Kx6j9DXoUyjb6/5/WuP1OElTxxQB4Z4jtsBx0H5j/GvlL4hWI2P8vXd0/z&#10;zwK+yvEFsCr5GeP1r5o8c2JKyAZII9uPoc/5FAH50+NLN49Q2g4JYfhn0/pX1V+zrpAvr6WaOH/U&#10;4CsSeNigD/0LpxXhPjLTP+JomE6Nnt0HOR6jP9etfbH7NWgXEmko6xFBNtlO0cncTgHPHYfXP0oA&#10;+y9DtBaxRwpj5IwpwO+Omfx5rqLiT7Hau4GBGo7dTmqdvbpaN5S/M7sM8568k1B4luJYdFnmPyY3&#10;YPrjj/GgD88f2hvFIuvENtYRDzCsjXEoPTCLgcZ5H9OlfM9rqDTXIVQDv+bIGRwc8/n1rsvi7rok&#10;8b3kynIgjChtw+U5yQR/nr+NeJaRq0lxcb2ARtrEjcWGc8Y4H5HmgDr9e1ZoIimdpO059OOvbFY2&#10;h3sM7Z5CuQAM4A54HtzXnHjTxCBKIskl+ueAOw9ffPPvXSeFmKwh2wHdfc5b1+uO3+QAfpf+zVoC&#10;Np1vqJHN1JNLuySSEO0ZPpx/nFfSutxjByMA59+a4D9nzQ3sPCFmXQrstU6+snzHH4GvT9aTKEfj&#10;/nt+VAHzF41t1KS7s55/TkYr4n+IcBAl5AH5ccf1r7x8YwLslyMHn8vw9O1fFHxHt1JkwcZ5HT/P&#10;pgk/nQB886UzrfIYH2YLZB65J/z9K+2vh5cZEajkD+vJHv6c18TaefK1M7uOT09v/wBXNfXnw5uQ&#10;VjZTwAM9cjGegHqOPz60AfavhpjtQjJA/rzXsuksMLnkgfljp+deGeGJmMcTZ6gcdOa9t0c9OcHv&#10;/wDq60AeiWhwg9PX1/8A1VfYYU+g/lWZZ9BxVm/uFtbOWdjgIuaAPiX9pjXJrhLfQ7Qgm9mCt3xH&#10;Cdzfm2AK6D4Y+F00vRraIHfKF3Oyjq7gE5PXjNeL+L7l/FfxQMG8tb2TCIdwCv7xz+J4/Ad6+nfD&#10;x8q0TLnhuMenv9BQB1GmAQ3ByC38PH15rhPj341j8MeBdRv87SkDKuf77/KPyr1TQ0jkUShM4LMW&#10;xj8s1+b37cPxCiT7J4Ts3yZGNzOoJ4RRhMj6+v8AjQB+el/drJfOXfcWI4z15yRnPX1qKSZpWAQ5&#10;BwvI49PXvgcVx8F+j3BbAJUbscgjrjnnqfete1umndipyUyD0GOeTnB/+vQB0izMwEKMTnIHYnPc&#10;fhwK/Yr9lTwamh+G7VmTDRR7j/vSdc9OcV+TfgLTJtc8Y6TpCx+ZG0iyy/7i5OD/AJ+tfvF8MNI/&#10;snw7axsMPIN59s9PyFAHsdtgKOcgcfhWgFHGf/1kVStwBjPb9a0RwAetAEEg444rlNUbKPk5rq5c&#10;beB61yOqH5W7Z/zmgDyrX2UI+OOD+nB/OvB/EDHzWI4xyMD+Yr3LxBja3PGDjnPXua8D8QMPMftj&#10;vnkj+X/6qAPM7wENjGASeO/PT1H0rtvCkLAo7cDP1+n+FcVdEPId3A4/+sD/AJ7V6H4TRQVYkbR2&#10;xgf/AF/8aAPe9BACAkcD8enrXBfF3xCf7OfToG2+b8vGemea7KG8TT9OedsA4wvPGex/D0r5tl8Q&#10;HxP4uZEVpII5GUen7s9/x/w70Abvg7wdCs0Vsq/PLhpMDJ9QM4/z+NfZHhXQ4LSBMDkAfXArzLwN&#10;pcrH7TKgTzOvrx79Pyr3+wgWKDdydo+gxQBznjrX7Lwt4cur+6kCJDGzsc9FUc/yr8J/ij43uPGn&#10;iy+1mUg7pi6r6KDhfy61+g37Y3xR/svRR4bsziW/zu5xiJeoznjcew9K/KNZSzyTytkkkg9znpj6&#10;Z/8Ar0Aa01wNoXfgD7uP1/PnH/1q2LZ3MUaxIS3G1R1LHAAz9a4c3v77cp3FcAYH8WeRn39fXGPS&#10;vXfh1pr6pqyzFC6WahgMffnc4ReenJyf0oA+hPhb4Vt9LiWU/M9oDGGwTvnmG6Vv+AglQe1fWPhK&#10;04GBgcdun6/yryXR9PXTo4NOiJbyAQ3P3nJy56d2P5AdMV7n4Ug27PU4H+f8/lQB69okOAFUZJxX&#10;pdhH8nPUf5/pXD6PEcBumP8AIr0GyXCLnpQBpoPy/wA96trjHsO/8+KiQHr0NTD36n/OaAEx3PGf&#10;w6+1VLhsZ5q43GfQVmXbYBIOOtAHI6rLwSDgD9eteP8AiG4A3ZPJz/8Aqr07W5iqHnkeuenJ/wAK&#10;8S8S3B5Hfn6fj7UAeY6xJvJOS23P/wBf8vSuZWaO1D3LDO37oPUt2GP51oanOBkYyT6+oOcn8T/h&#10;XhPxF8bppNjJb2hBlcmND6seCSBzx60AeUfFXxZeeIdaTRrd99rC2X25+Z8n68f/AF+2K6v4VfDq&#10;58Q3kUksOII2HY8n3/z61xPgrw3dareGZl3PJ82cdSxySR36nsP1xX6O/CLwWbGziV4ghJB6dRQB&#10;6n4D8GxaXaxoiBQvXjpUHxZ8d2PgvQZGdwHAIUdyf8BXqd3d22haY8rkAqp9u1fk/wDtBfEyXxR4&#10;ouNMtZCYIflGO57kfr/k0Aecarrlz4o1yfVbqXcjsWBPfcev49B7Vjz51C7CZxGoGfXA7VXtcW1p&#10;FCucuoznk/L3/Tgfy6V1eg6Fc3RjjjT95MwwuDkkngf40Aen/CTwC/iPV4vPDeSnztjsoPyqPY/y&#10;r9T/AA1o0GgaPHCiBG288fp9K8d+B3w6h8O6NDJcpul2hnJH3pD1HQdP6V75fTBVKjgf57UAcrrF&#10;0ADnnrXjPiG8JZ+cEe/T6V6PrdzwcnrXievXZLuucY/zwKAOPvJCzNkYBxzyf89s9ajsoSzgY5ye&#10;emc//XqGY7mKnt39RwQPXvXR6Na+ZIAFzjHb1/z2NAHeeH7IKq7hgHj8D0/GvYtItjtXI6Vxmh2m&#10;ACR6dB1xXqGl2+McZ6fp60Ab1rDsUY/ya0lGBk81FCoUDHINXMdPTrx1oAaBzSZBznk+op+B1Pb9&#10;PrTGwOoz+dAFedwAefX/APXXH6rc4BLNgDP4V0N7KEU5PHr715T4w1y30mwmvJ3AEfrjnrQB5D8W&#10;PH9n4V0ee7nkCuFJ+nrzX45eO/H914p1WXVLtyASfKUk4VSMA845/wA969I/aN+ME3jDXptJsps2&#10;Vs5DbTw7jOQfUD/69fI7ST3UoiTLOTjuPqTn/OcUAarwXOsagltbDKuR82Dj14H9K+zPg58K4kMN&#10;zKhJG3k+3f8Aw/8Ar1w/wc+Gs1/dRXVzESCSTxjGfw/+v+FfoZ4e0Wy0GxVVGNq88Ht+Y7c+nWgC&#10;wtxB4Z0wsABsTuO//wBf86+e/EviG51i5knmkKRjkZ9R3+grrfHfiY30r6baj5cfMemF/X8K8Z12&#10;5MEJjiOJHUDAP3VA6cd/UHtQB5P4pu2vXAY7Ykbp/XH8j9Kt/CP4Z6l8SvE9vEYmSzWTL45wqtyM&#10;+tc/NbX/AIn8QQeHdIQySzyKrFexz646DPPrX7C/s5/Bi18CeHbZ54h55G5mPOWIHOcfX0/CgD2D&#10;4Z+ArDwdo0FrDEI3VQMYAxgYGMYr09iAD/KlUBVG0YI+lVbiTANAGfezAKT2rz7Vr4HK5wBmui1G&#10;7VQecH/PNeVa9qGN20/h6f5PegDkvEeok5RTg15tM4ZgM5J/UcD19vpWtqd+ZXcZyPr6enT/AD+V&#10;Y8abnCg5H06j/wCv/nGTQBdsLXc4AGQT9evQ16poGn5I49OPTn/Oa5XRrHc6Oq/e/T05r2LR7AqB&#10;ngn/AD+H4UAdFplkFCr1IrtrSEDHGCazLC2AwcdPzzXSwR7QKAJVXGOKfgDPNKB+FB4zmgBOuKjY&#10;4IOeR+nvUnGOKpzShFOfr1zQBTvLjy1LHgD8K+Z/jX8XdJ8AaDdXt1OodFOBnBJxwB+X4eldf8WP&#10;iZpPgfRLjUb6dYvLViM+uPTOcntX4AftF/H/AFPx9rk+yci0QlYozkjHPOPU0Ac18bfjNrHxC16a&#10;6nk+QFliQE7VBPP9K+dLn7Rcn5QSSPXg+xPP/wCus5Zrm7l835izk9ckc9Mc/h2wO9fRXwt+F+o+&#10;JtQtzLAShPygjqM9+OetAGd8JvhFd+J9SWSWFiAR/D1z19fSv10+Ffwp03whp0M8sW2TAPTgZx+P&#10;+RVv4R/CXTPCenR3dzEvmBQcke3+cfXgV23ifxNBaqbO1OCBgY9B7dPw4oATWNf8pGtbbjA7c8f4&#10;Vyd3qVto9mdRvG5A+VSRkk8D3P4Vzz6jBbWz6tqL/uwSQW7kc9P5cV5R/aOtfFPxONH0VGNsjAMQ&#10;OFHrxxn+ntzQB6N4J0XUPiX4oNxcBjaQuM46E9gPw61+kXgvwfb6LYwRKgQooGAOg64/xrkPg/8A&#10;DC18HaJbxvEBNt3N/vEfz+te9pEqKFUcDjp3oAasewBQOBUvPHHJowT14NA56D178UANK4Of50rD&#10;pntTgPU4xUMrEDOeP60AQTSgZwa529vAvLHGauXt0Fzz0rgdW1IAMAefx7etAFDWNTxlQc9f/rV5&#10;VrGp7iV3c5/z/ntWhrOqABhnp+ntXnl3M0xzngfp/wDq/X8hQBFJK0jEdM5/z+VWre3aU7iDg9R+&#10;v51DBCXJY9/b0rtNI0xpGD9T/nAP60AWtG0othmHX8/z7V6tpOmbQDjB6fUGqWkaaIwBjnp1/H/P&#10;NegWNoEA4x/9agCzZ2oVQCM/4VvRQ4xmmW8O0Dv9c1dB49Cf50AIEx9fWlwP8/4Uv4frSjPfkCgB&#10;u003ac8f4U9s4/p1ppOMigBue2ff61VuZ0hQuTgflTbq7S2iMjttCj0FfGXx/wD2kvD3w60q4X7S&#10;rThTtUNyTjt39KAOj+Ofx/8AD3w10S5u7q4XzlU7UBGSw9Bniv5+/j5+0V4j+Jmqzu85W2DHZGpO&#10;APfsTxn/AArj/jd8ePEHxF1ae7u7ltnUJk4A7Ac4x0//AFGvmh7qa4JXlmJPr+h/zzke9AFq8uZZ&#10;3MhbcWY9vm+gGD+dWdC8P3+tXccaISCecDg546H/ADiun8LeCdS1+6iigjLAnB49BjB/XNfor8HP&#10;gHDZxwXN9CBjBJZepOOn5UAcB8G/gMS8V1eQEKQGGQAPcn8/1+tfo54N8HafolvFFFFhl46ZAIP9&#10;e1JpumWGjQCK3jy2OOOOOmP/ANX/ANf1jwnoc+qSrIwxECCx9PYHv7k0Adj4Y8Pm5dSw4Xrx0+n6&#10;17ZZ2sVlAIolyxx9azdMsRaxJBCuWA7dR/8AXrv9K0cIwlnGWPUH/PWgCvp2jGYie5HB5xXZwwhB&#10;sA4FSRR7McYqXGByOR+NACbfSl2njP8AKnY9qXt060ANxgjjrR9P85pe5o44A4xQAhAAFIeMe/qf&#10;wpSwz6/57VXeRVBxx/n60AI7he/BrHu7sAnnJ/lTbu7VUOG5/LpXH6jqQGRngfyoAkv9RCZOcEn+&#10;nTNcFqOqbsjPBzUep6nnPP5/0ribq88w8HJHv6elAEt3eNJkZ68/nWUT5mW9Prz/AJ+lNyz4zyfp&#10;/n/P4Vo28BJGB/P/AD/npQAy3tQw5Gcc/wD6sfSuo07TC56cD/PNTabpzMQSMn/PH9a7/TtLUYG3&#10;OeenegCvp2lgKDjPv/Wu0srFVxxkipbWzVQOOPx61uRQ7QOOv+etADIosAZ5/wAM1aClcf57+tSb&#10;T26f57UuPyoAbz+BpemfQelPAOfX/wDXQOmf8igBuMHI5P5Uhz/n2pTnqDz9KoXd3DbIZJW24/p6&#10;UATtKFBLHGK828Y/EDS/DdrLJPMq7VJOSPT36V5b8V/jnoXgzT5nnulRkB43AH/H9K/FH9oX9rXV&#10;fEt1PZ6XctFCePlbJI98HNAH1H+0T+2SttJPpWiTqWGVJU59RX5I+PfifqfiS6mu9QnLu+cZz+HO&#10;ePavM9d8YXWoTSO0plLHOc9Tznnv7dKwLDTtR1y5CRBpC3bBOfwx79qAKV/qN1qMxWD5vMwMY+vB&#10;r1f4ffCDUfE06STwyBXPQDGOefX8q9q+En7Pt9q9wk11ESgwRkYznqOmP8eTX6ZfD74RaX4ftkYW&#10;yiRcYwMc/wD16APFfhF+z1pukQpdXkOWXaeeeOuOQD0H619reF/BkMKrBZoEiXGTjH+cV1WgeEnl&#10;ZS4EcK/zwOfTmu3uru10mMWdou6UD8vcnt14FADbaztNFgIU5lk4/wDr/wD16DK9w6qnzH+X1qna&#10;WdzeyebKTg8knv64Hb169MV2djpgUBVXHTtzx7/5xQBSs9NZipbk9Pw74HWuy0/SS2DjPNaOnaVw&#10;Nwyf6j6DnFdvYacqhcr+tAGfYaWqqPlyT/kV1ltZooHFWbe224454/l/nvWlGgHfn1oAijhVRx+l&#10;TbfxAH/66k4IPrQR6d6AE5B9CP8AOaQD26UpB/w9qOh/yKADAHI6c9PWlGCeuPwpQQeOn9P/ANdJ&#10;jjp1oAOv4/54pvT5R/nFO7H2ppx24oAXGOOvWkOADgUZ/D6UxmGOT0oACRzUbSKPrUMswXJzx9el&#10;ZFzfoue1AH//0P3ByDz/AJFMManhuR/hTjn14P8A+qgDn0x/n3NAFWS2WVSrDIavOtTjudAujPED&#10;5T9fcV6lju3OPpx+n5VR1LTob62eGVRyPbrQB88eLfDK+MLGRmXzEdSNvHPrnNfiv+0/8AINEvpt&#10;VtEKBs5BGO/8h29a/ePTo5tK1GSzuUxbluOeB9Ov414z8fvhZZ+NNBlS2gV5iDjA6gigD+XPUbWK&#10;Cd7d/nK8HHQHHfPPHr+nNedX9oyzswTCg/556f5/CvtT45/BTU/BWsz3awskRY+nAx1x149f5V8p&#10;6lbTMhidSMdu5GO30+n0AoA4ILz8wyP/ANXIqQZ2BVHPPXpn/wCtViZPLXBGCOc/07c0tsis+1iQ&#10;PrwPqaAEiuAMZHI/P8K1oblsF1Y5DfXjHJ/z/jWTNalTvBBHHPOP8/4UyOUR/eODz/8AroA+xv2c&#10;/jfqPw48S2sUk/8AoruoKluACecfnX78fDz4gaf4x0i31KzlVi4GR749OK/lVt7h4mEynac5HTr6&#10;9MV+iH7Kf7RFz4d1KHRNUnJiJAG5sD0/P0/l3oA/fO1v+hB6/wCTXQ2+oAkAtn8v5V4l4a8TW2t2&#10;cV5auGWRQRg9eM/Su3hvWA5OB/ntQB6pbXwOPmyPzrZjuTgYPX8vx+leX2uo5xznH9fqa6K31Acc&#10;5I+n6/l/+qgD0GG5yQeoPv8AyrRSVT35rira/HHPPb/P8q2YLkHDA56DP4fpQB0K8/X8aeq8Yxz+&#10;n+eKoRTqQOf8MVeilGBxQA9ow42kcHtj2/WvJPF+iy2khvbQZZecYIyvp+FevZBz7f59KpX9il9b&#10;NEw5PIPvQB4VFFDqdi0MuMPmvzs/aT+Dy4m1OyiYq2QcDgd/bGa/SO+sX0q9MGNschPf+L/9XIrj&#10;fG/hEeKNJeykUFSp4wDnsPp/Q/qAfzaeM/Ds+kXbfIQoyN3XnoQfpXkWowGVHbaxK57dscdOfxr9&#10;Hv2jfhfL4cvpUn3tE2WHBPQcH8eh6V+e2swSRTPEoOFJ9uowB7DqaAPPYrtoZWiPAPryKku5zOhw&#10;MHjOO+O49elZ+rQPBKJgu0En6jHGCP61mrdMGw3IbOevI6/40AaNvd/Z3MYO0E857Y9K24rwrKsj&#10;FsAnH1/rwQPzrjJGYseefp7Vdt51wMk4H+enYe1AH6k/sWfHqfwzrkWgX82IJ9oBZuOT39M1+7+m&#10;TQavYRXsBysgB4/x/wA/1r+P/wAPeJ73RNRhvrSUo8TBuvofXPP45r+iX9iv48W/j7wvBo+oz5u4&#10;fl5PUDpz0/yKAPtO700kN8vBHeuYu9Mx0GCO38v17165LZbgCvI9h6dKwrvTNwOVyD69vXNAHkE9&#10;kwB4x798+g/+vWVLAVONuR09P8fevTbzTerEc+/r/wDXrmrqwIzuGc5/z/hQBxj5jbBBwSOen+RU&#10;8FwVICnGD646+tX57Y85GCP19Ky2hYE7TgDHT6fzoA1ZJ1uIDBIODx06fl0rd8F+IXgvf7PnY4c9&#10;fRj6D37n6VxO4q3Xntx1qrNJLY3KX0R2sDz29v1//XQB9DeI7aW7tzER8jjofTHQ/Wvzj+Pvw7bz&#10;J2toN4VeeOdh6fUj8a/SjQpo9d0FJUffIV656MK8b+I/h6TUrOSFIslgVJA55656npQB/NP8YfAc&#10;ml6hdzsgABBGMc/5/wD118zXG0Arj5s8nFfsZ+0L8MZ1jnkaLDpwSOc8DB5//V9K/JnxdpEul6lJ&#10;G68ZIHy+h9f/AK1AHFtnnHb/ADxTRyeT/wDqqUA52j/GoQMMSegP+cGgA3KoPHP1/wDr19mfscfH&#10;a6+FHxDtYri4IsLtwrA52jsT+tfGbLn5qW1me1uUmhJVkIYY9vegD+4X4eeKrXxb4ftNTtZFkWWN&#10;WBGCcEZH416CARnP5+1fjb/wTr/aETxJ4btPDGp3GZ4FWPDNluMfj9K/Y+GRZUVgc7hn6jtQA/AH&#10;AFG30HJp4zwc/wCRTsZz3/T/AOtQBTkhDdscis2a3BHIzj6Gtwr6dfyqKSLIPf8A+vQBw9/YLLE8&#10;YH3gcYHT05Fcvos1xa37WzsQrYP0YcEc+teoTWqnqM59q4PX7CWCUXcA5B3emSPWgDRv7eMxmBRg&#10;AEqT1PcV8JftNfDmDxDot7OmThC+QOvrjA9K+6EuUvoEldsdOOmARyK53xboFrqOkzJHEsjOrAZ5&#10;BPsPxoA/ks+KPhO50LVZcxYRGKnj36/l6V5OsW5CgGMHHfr7cV+pf7VXwqbRdTuJTa4ik/jBxwem&#10;R7HvX5jXdpLaSvBIu1hjnr+IGf6/X0oA5owBWLEcjg5Hf19atIg8sMo5PHp0POO3HarMwT5sZ5xn&#10;Jxk989e/Wo1b5gvTbwQeo/n+FAESgqcquBweoOfevvz9iP4v3fgvxtbaFPLsguDwCejZzx68f1r4&#10;KRfvBjx0wBggHrz+tdF4S1ufw3rtpqcMux7aVXGDz1z+lAH9jHh/XYdRsLe8ibIlRSCDxyK7O2u8&#10;8Z5/znFfBn7LfxVtPGvguzCzh5RGpxnn3yOcc+tfZFjfbsc89KAPRo5gQc/59KvKQe1cra3QboeB&#10;/n61t283AB/yaANIAfX+VIVz3/ShWyMH/wCtT8E55oA818T2s1reLdWwwwYMc9Cp6itLT2eTy7iU&#10;li/Gc9cDg1r+I7TzrMSAZKnH4VzOj3ZlhMEhwYzg5OfmX/H2oA53xlbxyboGVgkgJ4wPr9Rz3/rX&#10;4N/tz/D230bUDrdjAwV5N7E55yMHHbj096/oE1uzNzCLjHzrnJ6dufevz+/a9+G1l4k8Ey3sgy8S&#10;sR3JyDj+n+eaAP5v74CMF1IySPXGBxwOPfPrVVmbb7+vfn3/AErf17TnsryezfhoJGT9eD19PwzX&#10;OH5EBbjPbtwen58UAYs2Efbjn69z/wDrqezkcOFTg8+vOP8APNVrgqcOoxx6579Cf6VVQ7WLZx70&#10;AfoZ+zD47ktZ4tOlkAER24zgleR7f561+oWga8QBuORwAQetfgr8JfEB0TxBA4chXOG5GQOx6fj1&#10;r9iPh9ri6ppUE8ZyWUfgfQ/lQB9n6BrQOwk9cdf8Pzr17SNULKByM4/Kvj/RtWaFlD9Rxxjr2Htn&#10;PP417R4f1zcFBfp3z2PT9e1AH03p9+oQZOf85zXY2l1nGT+teIaPqiuBluuB/wDq+mK9C0+/3Ac4&#10;B/OgDY8Q3S2rxXGwyM/bPBxxz371oy3iXOmwXE0e47SpwMbWXGCKwNdP2mwDYyYzn1wD19ar6BfX&#10;FxbSwuQDEVIyBkY4JA9/XmgBfEMFzdQIsURJcMjH16dvavxg/bx8DyWtgdYjjzNbnJ9Ashxk/wCf&#10;6V+5uYBby+fLtCE7mPX6/wD6q/On9sjwxY+IvB+qpbReaXgZQ7DP7wZwR0A69vagD+cTVWnkmkuJ&#10;RgDk8YwOgPX/ADzWLI+7BHAHtn8BzXSahp90LiSKXIEW5eDkfJ2xk9Pfn3rmT94rtJxgdhg9u3f9&#10;KAIJcM20YGT83/6/z/SrcZG9CDvJOB349+/rWVJP8w5wCfT3GMnPT2+vWpElCDBGR+XHfB68daAP&#10;0D/ZT8Txwapb6dtHMhQ9c/MowcfXvX6g6hohurGOYpkMnXPbpj2r8LPgZ4oOj+MrZA5Adht5HJVu&#10;O3p6dQM1/QR4O2a74QtbrbuzGPXByB2/nQB87ahZvbzHA4OTx/n0q7omp/Zbhsk4GOMn8K9C8SaA&#10;yl9v+Oc+vevKJ4ntZGC8bvfgcc+nJ9TQB9KeGteyVG7IOPbHbgV7noeq70TB4P1r4h8Pa19ndY3f&#10;bnjnJFfRPhjW/MjjYHOP88DNAH1Lpl9uABPGa7yzuAVHPpXhOj6l5gQ9vp/n2r07TL0HAJxn/OP8&#10;+9AHcagfP0yePPO0nv25+tcT4Qm26lewocuJA3XGAwyP/rV1kcolhkQHJZWH6H/PSvPvDjvB4mlB&#10;GA8KkcY+ZDigD2aWIiBtwBJJOT/hXzd8a9MguPD9zu+cfMSMcHKngngD/wDVX0zCVkzu5DL0zwcj&#10;17V4J8X4optEvI5BkmHeozwNuT/PrmgD+Sj4mWC6b4x1exA2C2u5kXI6Yc4B/wA44+leZshbe+cd&#10;M++T6dec9K+hv2kNNNl8XvEYZNqzXHnAYxjeDn07+1fPxKs5C/NkD/A8fjxQAyHCjC9Qfr+Z9vSn&#10;srnG37oI68c+w/8Ar+lSKiRqGBBIBPXnP06Y9uev0psQUY3cY4xjkeuMdP8AD2FAH1Z8BNTNk4WQ&#10;g+RMjZ6DDDaefX/61fenhfWfs915DHkMef1wfb+Vfml8K5jb3cqqcgqrAHnG1sjHr/Kvuqyu/LvR&#10;ICQHxz65GR0/LB/SgD738G+IFkijydpO0HgjoOo6/jX0doepBwvPX35Ga+APBmvndHl8euD6D6fm&#10;a+t/DOriRUKtkMP6/wCRQB9RaXd5A55rubO4yOleLaLfbyDnk16Xp93uHB6Y5/CgCfxWSYImPTa4&#10;ODg8isjQ47eSxso9p/iQcdQvTPb15q34nlzYxE+jj8McCszwjcxSaZalw3yOVznnOTg4/wAaAOxu&#10;5RDaJhcFlPHoR6/1r5H+PkXn+EdTlk+crbqflU7RtYE/M3TPQ4r6zv7qyiiHd3J46k8d8V8ofHFb&#10;2+8OXaxD92bdlYnsM84HH5/XigD829G0y5uHlYRsAA3zEHjuOvucCvMde8Nv/aYBi4QMTz1wc49u&#10;cc//AFq+mPDOnTCAW94cyxRtFJlgQxU5BGPXjn8K5nXNDQ6g6QxEpIY/bqe/9aAPM7jw8Bo8kdw3&#10;lIsaDI6jvzxzj0/CvO9NuVt/EkSW0Qch14djtPv7fj3xX1DqOjxvo0ski4zwQMnAJwu4e/qOK8Wt&#10;9Nt7HU1urSBAzMwY4zgMe/6mgDX1a4ltIrBmISRGkU47DI69fXrXsXw/1tAY1dgCMDqenbj+deF6&#10;+Xks4HZw5ikYfL2AxjOO34/hWt4R1MR3Kxykg5z6AdB09PX29KAP0Z8JapuSLJ49sHnvz6V77od2&#10;Aq8/4D0/z3r4z8CasJIohu3H6/iK+ofD135iIufmHbqPc/lQB7zps5YL39662Bgy8DH9K810q6HA&#10;bj6d/pXfWrjA5oA1+ccmuW8SsqxW5fgB93qR05/xrqBjAwc59a5TxOQfKU4OFduR0x69KAOBtJml&#10;0eJQMAzSM2489eo+tXLcRRqREMkL2HHzEHOPT61fEEMOk2KFdylSxGOMHPftzVqGMTQhY48AKPbv&#10;gDOOntQB82/HSec6FqERBxJGkQHVsPx26V8TavfvCUiiACHCeykcDPuCf0FfXX7Sl1NZaBcssg2i&#10;a3QbeMMSTyc/59cV+f8A4g8RyxahcWUsOw7yMDgOE53A9fmJ+lAHrWn3I8lncbj931wO55NWbScy&#10;zlfvBOOecY964/Tr95NO3ZwDz7g9Tj2z9M/rVnSr2GadllbgAksTnGDkHn+VAG3JAbnXdOi2YcBv&#10;lUdX649B+NffHw/dI9FtkQZU8/r/APrr4a0e7iOuWjY8x4tzHC56DHTpz619peCplj0uyTd/yzB7&#10;d+v5Z4x70AfQOmSZVTnk/X9fwrr4G4HP0rz7SZsoOeTj65/Cu4s2ygB6f4+lAF5xlc9M1z1/EGBy&#10;MA/p9K6Trken+c1kXsZKk4zQB5LrsPByOvtz6V87+NLPKy4GcDH/AOr/ADivqDWoWwx7c54rwfxb&#10;bb43UDjH5UAfBnivR/tGqSBU6DaehGGJH4en/wBavu74I6ZfadoPkn5QrdFOcAAc9OvtXyT4i06S&#10;TXoIVHPnKeBwQvtwev8AKv0E+GWlGLQoU4wUXPOTgA9T7n+VAHoemI7XJl3k4XOT0x7+9cr8T9Ta&#10;x8OyhnBGCSMnsM8V3EFqdrMvQjAI78/57V82ftJeIItF8I3shOSkTYGcDLcD/IoA/J34heJ3v9a1&#10;m+jbAkmCj5cHp0we56157puoeRbTvuxxtGT1I7j05GM/zrn9f1We5Uyr8oDyM3U5LNwcZHAH+cVy&#10;EGqLFaFVcHJbnJ6DrjH5D/8AXQBNqd/Pqms4yXQso4zyB+R9K938AI2sapZaQiEvdTJHtHTLsBg/&#10;1/H1r5vscqRcyggsS2T/AHR19vpmvrT9lrSW8QfEPS4pULJbym6OOQNvTOMY7daAP2++H2mR2Phi&#10;IIuAdqDHpGAvA/Cl1mMnI9fwrrdEtTaaBaQMvITJ+rEk1g6vF8pY8f8A6u/9KAPnfxbAwjfjkZHH&#10;16/418XfEaFN054xyMkHsPUd8/nxivubxbCpjkyMg+/X+dfGvxJtivmhsYOeM54/z+HXigD47U+X&#10;qDEHJBwOeR+n5V9VfDS4IWNDzkD/APX/AD/z0+VtQ/damwbAIb0Hr36f5719G/DW5/1XBwRgc4Oc&#10;c9u/fOMUAfdXhSbKIFGOBXvGjtkD3r5z8IykKik9cdPrn/P/AOuvoTR3yo44I/zx/wDXoA9Msjx6&#10;n+XvXKfEXW4dF0GeWV9oRDIeeyjOM10unkYHOSMdq+ZP2hfEJeyXRrcjfduITzj92OXP49MUAeGf&#10;DnS4ry8udbvZTLNPKx2jnG47jz+PPtX05YSpGsESjk/1rifBvh+007SbeJSpfbvbAycn1+ua9U8O&#10;aQZ50JHAYYyOpxnr7UAdFPMmn6HLcXDBRtOeT2HP8q/nx/aN+IP/AAl/xB1fU7dz5RlNvDznCRDG&#10;e/U5r9sf2lfGP/CF/DjVr6KTypFhaFDj/lpJ8q4+mf0r+crxLftNfmTbvLckt2buQPXPegC5Y3WL&#10;eRsgGQhfche3Prmuj0jcysygnfjB6DHTOT+fFcGkzMfL3Zxj5ugyev8An/8AVXoGjRyeXGkQ3vJj&#10;AGTgHsR/nn6UAfbX7KngtNS1xtblBPmSLDGQAQEUbmP1J47981+zGjQrFDHFHwqDaPw6V8G/sreE&#10;30jQrW4nXBjjx0Aw78tj37V98aWchc85/n/n9KAOytyAB6D+VXV4+oqlbdia0O3Pf6fyoArTYweO&#10;lcZqvCvnpXZ3BGD6GuK1bO1z3HSgDyTXnAVyR0z39q8F19lJbtg/Tg17f4lkCq5c8cn+XT/P614N&#10;rcmWbn6n3/z7UAeeykGcLjJyf07D1z/n39b8JouUCg8McHu3vXksinzgy/MQ2Bjn8+/tXrvhp1sb&#10;RrqTlU+778nHI/yKANjxxrE0Vj/Z9k2JW+UE54Pc49B/OuU8DeE4bRo1jybi4blmIyqf0zWiht9a&#10;1BA4Z1G7djjGOpz1x25r1jwRoMU902oNEcfdQf7IHXt64FAHqPh2wESJGp4GB/8ArrpfFGqw6Boc&#10;11O+xVU7j6AD8PStzTLOKCJWEYUAZ/yea+J/2xfiZ/wj/hWTR7Cf/Sr9vJULyQuCWOB7cc+tAH5n&#10;fHf4l3PjXxhd3sj5g3FY15ysSk4xyeT1NeMRSym1aeQbdw3Anrkjp6dOn6Vi6rctd3DyzPlpSB77&#10;VOeT69f8Kq6hqAb9xEdwbpz2B4zkH144oA3LB2nuztySmDn1Y8c59Opr7z+EXhSPS9MS7nT5wBcN&#10;/wBdpMhFx7da+Q/hL4fl13WosAGG3bzHIHULzgnp7f0zX6P22mjSdNhsWXDsBLLx/EwyF/AfzoAv&#10;aXCrTBiCecdfz+vP+eK918NQfdJHJI+mK8h0OEtcJuOT+XP488V7x4fgGB15+nb/ADmgD0/SYQQh&#10;7AV3VsMAADj2/WuU0uPgc+n/ANf/AD/9auwhU8e9AF1QccdKnXGPp+dRrk9+KkHA9f64oAY2cc//&#10;AFv0rA1GXarc8f56VuTEAc1yepyjn1/T/CgDgNcusK3pz69QeteF+I7rLEseo/T8a9Y8QXHyMcZI&#10;/wA8187+L9SS3VmZsEAk+gweeP6UAeYeLvECadbklsHB25PTHU/QDpXyNfagPFWvea5xBG21OvOO&#10;h5+v4V1Pj7xK2qTPa2znEvy4HZAePz7+1dJ8KvhZc65eRSyZ2BgW75A5H4UAe9/B3wWLspKqgoNp&#10;7HJ9On6Gvvvw9pcOmWi/LjaO/wBK434d+BodFsokCABAO3Wtz4h+KbPwvoc9xMwBjQk5IGMf4npQ&#10;B87/ALSfxUPh/R5NOs5Ak85KjnlUB+Zv8K/Ma3mfUb2W+mYkuxb3Izxzn+ddJ8VfG93418QTyzS5&#10;Rui88KMYB4+h/wDrGub0+MLbqoUhzz1Pfp/nmgDu9Dsnv7gTBcqu1V7Y9PyHX/61faHwQ+HEuqX8&#10;Gr3aZRCRFx1I6sc+nOK8D+GvhKTWL62062BJYjcRjjgZJPP+HbnNfqp8PPCdr4b0a3jjTaQoA+nc&#10;/XvzQB19nZxadaR20IwsYx16+9YGrXG0Eg4A/Tiumum8sHnn/P0rz7WblcHPfI6UAeeeILsgOM5A&#10;z35rx/VLoszjP5H+ea7rxBcn5lJxjPT29umK8xu5GZz6/wAv89+tAEMSeZJswcHH+c8DrXpXhzT8&#10;hG28HrXEaZB5khLDO0g9D/nt/wDWr2Pw/athFboMHOO9AHeaPabQo6Z9K9CsocIAea57TLbaoGMH&#10;jtjHHX+tdjbxlQPX3oAtoCMeg/Spx06UxQfXNSgfr6UAJ+FVp3CA/wCe9TsQM55/qaybyYKpI+vU&#10;0Ac3rV6sMbyOeF569a/ML9qr43NZxP4Z0icC4uBhiD/q0PoR/Eef8mvqD9oP4u2PgfQbhw4kuCGW&#10;OMH7zntn271+IPi3WtS17UrjVNQnMk9wzFj659s9ulAHIahNc3U23Jclju5JwM5z16mvbvhj8PZt&#10;XuYJbmIgHDHP5Dk5PHp696wfh34NOu30TTJvDnpjvke/c1+kHgT4fWelWSMsXz479v8A9fagDe8G&#10;+FrLRbKNIIgpCj8Pp9DVPxp4pGmQtZRHLuMEd+vQda6LxDrcXh6wLEhSBgDpnA+vTr/9avmxr651&#10;y+l1C6YhCx2E+h6t2GPSgC7LcGGGW8c5lbIHOckjPT0rzPXZ3OHDB5bltqepJ6sfp2Fd1dOLnd5h&#10;2wRKckcYQZIx7tmvTfgl8KLjx14gTX9TgxaowEKEEgAe3t/nFAHov7LvwFistvijWId1zO24FgPl&#10;XPX2J4r9Hbe3jt4liiG1VAHA9Kz9D0a20WwisrZQFQdhjOOp/wDrVsngcDr0oAiduDkHI9uPpWDf&#10;XGMgGtK6lC5/zx+NcZqt2EDEn1/SgDmtavtoY5/X9K8b1+/aTcuevb/PtXW6/f43c5z+fv8Azrya&#10;/uWmkODkHPp6HHNAGfI4Zsnn9OR+PWtfTbQzSDGcMf8AI/Wsu2iMjYPIz3J59zXomiWRYgkcf5xQ&#10;B1Gh6djYcHjr2616tptmMAYxn+QrntHsiQvHA/SvQrK32gcYzQBo2sIVFP8A+qtNRwMf/XqOKPC9&#10;amAwPSgAx/KkOe3el9MdKaxwM0AQyuFU9se/NeWfEHxxp3hHSZ9Qvp1jEak5Y9APWug8X+J7Hw7p&#10;st5cyKioD19hyT+ua/EX9qP9oe88ZajP4f0WfFlEcMf75xz2xjg459STzQB5p+09+0NqfxA1mTTt&#10;Ol26dCzKgBI3HuWP8u3NfBt1FLd3Id2+Z27nrnn/AD7V2WoMhcsW8xz78nPXOP0z+Ndl4B8CXfiT&#10;UoV8okZX+HqPp1/z34NAFj4X/DO58QXsW2PcSR15zz0Nfrj8HfhJp/hTTo7y6jxKBnJ4wOuf14/G&#10;sz4K/B+x8PWEd9dx/OQp547d+f8APtXoHxB8d22hWrWVkwBHy8Y/L+uf/wBdAFnxv43tdMh+xWjg&#10;kg4Hr9ePyNeGLqr3SyXt0/yA7j9QOAK88uNauNYvJZWkLOeOuNo9PXn6Vyvi/wAS3dx5XhrQA01z&#10;cMEwmWJ+nH+ePpQBb8SeKNY8ca/B4T8NoZjuCYXoD0JP0x3r9Mf2ePgXY+CNFhu71fNu5QHdm7se&#10;vbp6e1eZfssfs7ReGbQeI9ciL6hc7Wdn/hOOg6DqecV+hEFulvEI4hgKAPy6UAPijWNAqjAFS+3/&#10;AOqlAxSc0AH04puOv+fal/z6UjHA68fWgBjMACWNY91dAAr6/wCc1PdTYB965DUr0AEA4/GgCjqu&#10;pqmQDyefXP4e1eW6zqhAYE88/wD1vrWnrGqhdxBwDnivLNSvmncruJ3Z9/p6fpmgCrd3jTyNnt14&#10;7e/+FUUQyNnGM9P8elEaFivGSfx4/n/nit7T7JpiMDp+J9sf5NAFvStOMjDK9M9P89q9S0nTAAvG&#10;P0xn8KoaLpW1Vzwev+Ar0jTrADbgZxn6fjQBa0+xCgZGK6q2tgACf89zUdrbgKB3rVQYHp3oAVVA&#10;HSl6GndB+tA6CgBMjjHNIcYNHGeTgUjY79OaAGknpVC+v4bSIyyNgDNRanqVtp8LzTuEVRnnFfmd&#10;+1J+11pvg62udF0O5V7zBHynpnpx1x/k0Adn+0t+1bo3w/0u5srCdJbwghUDdCfXB4A6mvwG+LHx&#10;i8R+P9Xub7U7kuCTtBJ4B7D+dYvj74jaz4x1KbUdRnaR5Gzkse55yP8AP0ryiO2lu5REilgMjpjI&#10;Ptx1/wA5oAqOZruTy48uc9QM8n/PPpXsHgD4aX2vXMP7guGPP0z6/nXV/DH4R6jrt3E0sJIc56ck&#10;H14/T+dfqL8Mfg/pvh2whluIAGUAnnv6HjnHIoA4j4T/AARs9HhjuryEnp94DnH4f5719OwpBYxC&#10;CFQoTsvc+wrP1HWLayVYIh7Kox1xgf8A66teGtLu/EN0CgYJnDuc8YxwB3J70Adp4d8PnVZxIQSD&#10;y5xwBzwOxzX074d0AWtvFBBHgDoB6/561n+EfCv2WKONI9oAA24x+P6V7bpmmJbIOMt60AQaXo8c&#10;ADsNznH4V1MUQVcAdP8APFEcQUD/ADmrIHp09KAAdvX+VGMYxyehp3Ymj14oAZntSkE4waX6mnD/&#10;AD3oAYBikJxnjH605j19/eqU0wUHnmgAkmVc85rDvLvapGcHFMvL5QGz+pIritT1McjPr/8AroAm&#10;1HVdhI3c81wGpaqOctn8ah1LU85G7kc/1/z/APWrjbm8aVz7dOlAEt1emUnGcfiMVmqpZgTyfalU&#10;ZJA6f55/w5rTtbUyttHQ/nigBLe2ZyABnnt3z+fpXZaZpZPJBzU2l6UxHI4/n/8AWr0Gw03GOMgf&#10;rQBX0/TAoAxx3JxXY2dmFA46f55qS0swoHAwK2Yoto/zxigBscO3H+P4VZ2kjAPP/wBal29R/n+l&#10;OAI6dBQA0joBz+tLkjkinHpzwR7Uzn+X40AGcd//ANdIzgKMmo3kCAsTgCvNfGXxA0rw1ZSz3M6x&#10;iMHJJA7UAdXrOvWmlW7SzuAFHfjFfAfx/wD2qNK8HW89rbTqbjadoyRznH/6q+a/2iv2wsNc6V4f&#10;nEhAI3Dnke/8xX5EePviLqfiO+e+v7h53Yk9ehznoAP/AK9AHqnxf/aA8ReN764luLgiInhQTyvP&#10;bOeo5r5J1jXLi+maJixLN1Pv+PI4NVZWutTn8qAYLYOfY9h/jXtHw8+EF/4kuomngbBIP3c5+h56&#10;9aAPO/CfgnVPEN0nlxNtZup6du3+Nfod8Ff2dndoru6tzuyPvY4455r3f4O/s8W9ikE91DgjBx/+&#10;vp6/Wvt7QfCtvp8K21rFkqOOBzj/AD1//VQB594T+H2n6HbRw20YLjv/AI8dPevbdG8LpGFubsYV&#10;eQP8/TvXSafo0FigubsgFOfpWRqOpXGqyfZrBcRDqenfB64oAdqGqCM/ZLAAkcEgZx9B/OoLDR2m&#10;JecElucevqTmtXTNGEW1sZdupI745x/hXd6dpJc52/LxQBl6fpmcADGMD6Cu3sNI6ZXGeP8AP+Fa&#10;Vlparjj/AArrLazChc8EenWgCpZ6eqY45HNb8MATGR+n9aljhCgADp2qyF9e3T/PNADVQLjA4pwH&#10;5Hv709QQeTgD9KXGM56H/P8An/OQBvt/n/69IMY+tPPvTTj/AD6UAIPbmgD3oHt7dP60uCe4oABg&#10;DrwP1xQSce9IeOo6f5/Cmk0AOznnH+fyqPOOvGKGbGcnp/nmqM9ztGc0AWXlArPnuwuec4/r61Qu&#10;r4LnBx/ietcre6soVlzwP89aANe81JBnDc/Xr7VyN9rAwTn17n/PHrWHeawOefc8/n9cf5zXF3up&#10;mTJz+tAH/9H9wSOvr/n+VPA7Y5x1/nTgMZyM/h/nFL3GOCP89P8AP4UAM5ye49/SnDj/AD/nrSgY&#10;/H8KaR3PX/P0+lAHPa9pIvIGeEfvVHFcPpc11M76bqHLDIU+oxxXrDL69+P8/wD6q5HX9IMii8th&#10;h069vx70AfBf7T3wdtvElpPdrb7mKMuR7g8Ht1r8Jfir8OL7wdq8qvGwTJABGMY649q/qY1KGPxF&#10;ZS2UoAfG1hjvj9a/Nj9p74A/2rbPfWcAYgHnGenXj6UAfhBJZpLC5ZScd8Dj8DXJSwGElcktk5zx&#10;n0r3zxp4NuvDl9JbyxlUQkc9SoPbOeeen4+leX6nYZX5V9fwwOo5Ht/kUAYVuonhJPbgdP1/zisu&#10;4h2NkdM/TOf89O9X7OR4JAGPGTknHB9uOf8ACk1OJCyuDknrjB+hPHvQBmI5XBBx/hnpWhp2p3Wm&#10;XsV5bOUeJgwK+uexGOf0rLbqT0HH/wCrNPViGDjk/rke/wClAH7DfsrftGNdRW2i6xc4YHHzAfmO&#10;f5+1fqro2rQ6napPE4YOAc4HccV/K74P8U3/AIZ1a3vrWUgqwJweOw+vucfj6V+1P7NPx5g1mytr&#10;C/n+faAuT9Mg9ecH60Afowk2zDHqP09sf5Fa0V2RjJweOw/zzWBZ3KXkCTQncjrkHI9Para9cnkd&#10;vyoA7C11DJB7/wCev/1q37e9ORzgcY+v6V5vHIV5yDj+vT/61asN4yDp+vbuPbvQB6lBfbhlTwPS&#10;tqC5B+8eBXmNtqGBycZ/Ct22vyCDnrjj/OKAPREnB6857/0qyrAjGMfj6VyNvehsHPHpWxBc5xlu&#10;R/KgDN8TaRHfWxkVfnXnr09+K84s76UF7adMumFx6/T/AAr2neHUo43A5z1PWvKfFGlvYTm7gBx1&#10;xjqPfmgD5l/aF+HVr4p8LTTrbb50BYFeTtwfT3wRX4hfE/4bXOkzTu8RGwlSMH7p/wDr1/RRcia7&#10;hMd0A0L5x3A/D+lfCf7RHwr8y3lvbO2BjcEsAo75JPbp6dM9KAPwY8RWM+xzsIAAUkjv2OfevO3V&#10;kZh1IxX1r8QfCdxZ3Etsi7dmQM8cZJGR1+h/Xjj5a1axeyuWjbkHoenT8f8APSgDL3nJIGT3qaKQ&#10;c4GM1UcnuAcc96mViDg89PSgC4JNvKnH6819Q/s2/GnUvhp4ysbmG4Mds7hXXI2YB64PT69q+Uy5&#10;znpmpreZoplmQkMD1zj9e1AH9mfwm8d6b8QfC1pqtnIH3qM4IOPUZFek3FkNhyOP61+Dv/BPr9pZ&#10;tOuYvBmvXJCFgsZZ/wAs5Jr989OuodTsorq3YOsigj8aAORudPDA4HJ/EVzV3po5ymcf16V6rNbA&#10;rkjH8+OKxrmxDDpz/j19eaAPG7zTMk/KVHtxXNT2WCQRzXst3pik5Az+HTHpXLXmlNg5H+FAHlbW&#10;xBPGRj8v6/pVOeASRtGRwen1A7eneu2vNPx2x/h2wP61hXdoy9B049fT0/p/jQBP4C1y40u7/s1m&#10;OxzwOnfqM9fevYNSsmu0XgMJByc4Ge4r5+ZDa3SXMRwVOePbt17/AOfSvoTw5qA1nTBGhzsAI9zj&#10;nNAHxz8b/hcNZt5pIRkBeQOCQO3uPevxF+OXw3m0rUbtDH8iNuH4d8/p/wDrFf0yeItI+2QSxSgE&#10;gEY78+vtX5c/tNfCdDb3GpIgUkkYUcDPQgfU4oA/BCS3Mc0iMu0KT+HPTH9KqMvduv5V6p498NXG&#10;k6tcbgVAc5zj+QHevM5FHzDrjn/PGc80AVAcjn/9VRlWyOP/ANf1qxg5yODTNufx/p0oA+if2b/i&#10;rqHwt8dWGpwTtHC0qBueOSAcjvX9aPwS+I+n/ELwlY6paTLKZY0OQRjlRnGPQ1/FlaSGNhk9O+cH&#10;jnqO1ft//wAE6/2jDavH4K1q4+ZNoj35HZcDGec/nQB+/gAx1/TP5UpB/H+VVbK5iu7WO4iOUkUH&#10;8wPervtj0oAZS4LEjGP8/wBaXrnvmnDPf+VAELRqRzWLqmn/AGm1aMDnsK3yARxzn9f84pjRqR7c&#10;54x+NAHk+lbYbuTT5BkfeUZ7Hrj3FdDNbbYWgB+Ydz3BHSs7xFp0lldrfWw+4dx4/h/iFacMiSok&#10;vLqmFI65B6E/40AfAH7UvwtbXtCubqOIyMqng/3eo/LrX8+vxH0FtH1aWKVMOjYb6jpj0+tf1k+N&#10;9Mh1KxuLKeLzBghgQcYPc1/P5+1x8Ll0HxDcXNnGqQOxfbg7sL0II7UAfnc0XmsSq4Jwck+nqKoy&#10;RhWO04J69/x/zxXRPDh+CMAD2BwPX8/r0rPnUj5uhJ4II4x6n/PtQBV8veCznIB/4CQexPakK4JA&#10;OSPx9/yqxEzOgXIP49eOccj3pHYZB6Zx7fXAOaAP0T/Ym+LF14b1xNDnlKKCCqluCCeR+v8AX3r9&#10;3tG16K8giuYX3JKAy478ev8AnHev5SPAfie58L+IbTVbZzuhYZ5HQnnv+v8ASv6BPgF8TLfxX4Ut&#10;lEoLRqGX5sbg3p9CP5+lAH3jYaiDjnJH6etdZaXYb5c4P8q8S0vVgwB3ZHGP/r47V3ljqIbAZs49&#10;6APT4LgHAY5zx1rRRwRmuLtLvOBnj/P9a6G2nBxg+n+eaANKeJZ4Xibowx6da8thU2mtGCThJQc+&#10;zLXqavn26VwHimP7DcpqCpkKwY4HPOAT+RoA2ri1whSQ8ZwfcHo1fPnxR8PJqug3um3MZk+Uqo/A&#10;4Jr6Wtbo3tmkzDgqQff0I+tch4k05bq2cbN2Rjp94YyOvr0oA/lL/aS8EP4T8cXaPCIorvcwA5GQ&#10;fTtn068+tfLd3kAqB06Z6cfy9a/Zr9vD4Tm10+TXYI1DxHeu372MjIPr71+NWqNtbb1zz7YHOD7f&#10;nmgDCkfcm4dT16ZHrn+lZ3fg/wAqv7iQVAAA756euO/+fWqG7k57/SgDZ0e8NvdpI5wFx+HsB/Wv&#10;1Y/Zz8Xpqtsmnu+7AU8HPPJAHbAr8j0YBgwGCT09MA+n+fWvr39mjxa+ka7DZyPmObAGTjAB4xx1&#10;oA/X3Ei4wevQ46j6d66jQ9YaB1jLlcEEHr279MViWCJqGlQXyAOCo9OfxH+f61v30LEAYA54P9P6&#10;dMUAfRuha22Ey3P4euDXruk6oWA2tkn8frXyLourmFlUtkADvnrjv/nsK9m0LWgAAX53Y4/XP9f6&#10;0AfRi3QntHRjyVPT9P1qh4Sk36hLG+cyjafx7D8a53S9SEigE8nH48flU2kXTWmtMo4CsDn/AGT/&#10;APqoA9WlhwHhKhgflOfr1P8A9evm34yaPFf6JOhiUgB1bcDj9D/WvpuaJDK7uSQwB55HPp615P45&#10;s01CCe2iXG9Sw5ztY9/SgD+Vb4w6Tc+HvHOr6FbKURJ5CCRg/Mcnj+VeIvbspIJyGx8pPvjnFfeH&#10;7bvhFdB8fwahFj/TFZJGXuynj6ZHpXwbKzbxhunBLA8YyQTx/KgDPnVYnK5z24PPH/1+uKjWUqQX&#10;TKHPtnn68U+55YvvwRjj0/8A1D1/lVTJPLtjt+Xtx+dAHXeENSbT9btrtSMpID6+nX/P9a/o5/Zf&#10;1Ya/8PbTf8zlO/U47H8K/mntCyyxlWxhhgfXn2zjue1fu9+wR4nkufD1vptw24pweTwP0/8A1e/N&#10;AH2f4l0FXV2CE5/Lnscfzr568TaI0DsyIUUHsPX0Pp/jX2/rGlrJE3y9euPT/P8A9avDvE+ghvMI&#10;XnHU8fXP+fzoA+Tzm3mB3EEducdf69ea9O8K+ICjIkjYHOTgAg569fYfrXOa7ozW7ncMYHH9B346&#10;nj865y0ma1udrEgD+HH9SPz/AJ0AfaXh3V/MVRv5OPYZr2LSNSBAG7jgf48/zr468J6/lUUy8nP/&#10;ANbnsMdvwr6F0LV0kVDngY/zn9f60AfRFhe7gDnriuJt7r7N4stt54ZpY+c45OeKm0u/zsBPp6dK&#10;5rV5jDr0F0X2xR3SlzjJ2uvGPxAyaAPpa3nV9gQfd/DOOP1rzHxvYQ3lld2Lqqx7HB69G/8A1mvR&#10;NPnTyMR5LJjJ9cjrXG+KLVGM3mEg7FOBx1OBnFAH8wn7bmixad8Xbm5gXCXkKvkHIyjMDg9MZPH5&#10;Zr4kwNwH3M98ZII79elfpx/wUF0FLDxhp+pRpsXMsPC4GAcgj8c8+/pX5qSkiYsxwA3p7df8/wAu&#10;KAKkayZYt85P+cmpo2G7bjJODz06dKY5DHaR14PfGTnt9f8APFCKy4JGCT6jjg5Hv/SgD1H4f3rQ&#10;69DhsKcqfTn/AD9PyxX6CaYn2vT7a6By7Rrkk85HH5+pr83PDMskWo2soOEaQfe+oz39+c9a/UH4&#10;f2ian4XifglAQdp4B/Ac470AaXh/UHtbpUyQPwGPr+dfV3gzxAZBCA+QQP8AP9Ca+N7mOWwutv3Q&#10;MZweenX/ACenWvWvBniFlmRTKRkD9eoHr7j1zQB+hPhzVlkVQW9B/n/61ewaTe5x82fxHU18m+Et&#10;bysXORwPx/DH5etfQeh6grqMHr+P5UAd54jn3WEQHclcnscY5rO8LXKw6NEIU3O0kh9BkAqMfQ1D&#10;qk/m2cAY/wDLRf1//X+tT+HoJH0mKNHVGS5bGADkYOcD2zk5FAHTyw/6Ek7kM2e5wfT9DXgHxYjz&#10;4bvY2QMGgbv15GefXtXvBgZoU+Z5AzbuSAAc9hyOa8a+KFmBpNwrFnJgnGAcdBkZx/nj8gD4OjsL&#10;64nlSMkI8MZ2r1+dhnkd89/wrQutLmkv4C6HBz8xOOAQB/XpXoXhbSJzFBeTnZKIWjYHAyBja2T6&#10;HrV5tI8+/V2YupfOOyqo4B9ie/8AhQBxtzoi3mkeUyAIdqKW5C7OSG9eenFeA65plslzD5QBV3Y+&#10;mcHaAPTkZr7C1O2W30VIYgA2MnaMnn0/Wvmi/wDDszOZ5Fw7fOMtgEAnjH8/5UAeWzab/oLowwUk&#10;Pf8ADOOefT9a421nNnfEHgKc8849R/j+de42+kwyRTxxAElgePQrnrzmvH/EVg1lckqCASefTnH+&#10;fx4oA+jvh/4j+WFFIDHGBnAx719f+ENUJVDu9een1FfnF4I1RopYvnwASP8AD/PrX2h4J1ppY41D&#10;E4xn345z6/lQB9i6Ndkkc5z/AI9K9L0+fgZOR+A6V4P4fu2ZF9vfv+ea9f0q43IOcZx+NAHoEL5G&#10;M46fjXAeNtQayZmBAIhIHcgsf612drJlQO/5c15x44tTqE8sJOxAEyQfQ5x/n+VAEEWqTXFrYlwA&#10;phXccc8E8Ht0wK6S1vFlhGFDP3OOD34P6VVn02OOK3ghREVEQ9/vEc9Px/wpwXyoisaDC89Djjj2&#10;oA+Kv2otZisreA3Em8XN35bKpGR8rAE+gH86/NW+1hry+tYpUJlhAj3k5Jx93p17/mK+2/2wtXxY&#10;LZltiXDMe3059x1zn+dfnVeTeXdm4hJDuFA56OV5Iwewzn8OpoA95bW0ttERQcgjj3Hfj8Ku+D9V&#10;W+mPljg/JnjGeuD/AJ9K8F1PxCsOlqu8qoG4f7oOM+/sSa7X4X64J5FRhkn73qCQeR34AxwaAPqr&#10;QZHh1FG2rG0VvOV3HJy3ABx2FfX3hW5EdtbRg52Rp7D7v/16+NtBu4md3IGVt9me/Xoe/Pb/APXX&#10;1D4avgJihOCmF+nHAx/P8MUAfTOiTEgZbn/GvRrB9yrz/T8f0rxzQrpiijOR06kDGOnXmvUtLmyo&#10;wOOP896AOvj5wO3SqV0gwcnrVmFtwBxnH4UydMqff2/TFAHnmsQ5UnHavGPFFsJI5MDkf5HNe+an&#10;DuVscYB7D0ryPxFbfJJkZA7/ANaAPkDUNJa88SCADJCnhSTkucDnsR1Ffc/hayOnaZAqpgxRogLf&#10;e6ZP/wCuvmHQbS2ufFzIF3HeG3Htt64znBzgDrj8a+wkiXyQsZ3Eqp6c4x/9cUAbVtOEttzDI5YH&#10;GOBx096/N79tvxbb2nhq4gVsO7qgA6Z5yOOlfovKHWzd3JJ2D2PPXNfjR+3Bq891qVvokTYErFmG&#10;OTl9nXp/DxkcdqAPz21e8nFsSXICrtAAH3vU+vHPtxXJ6FLJe3EUDMch8FeDmuz1zTpLXTBPKgAA&#10;zznO715PbGP/AK1N8AaUGlRlTkMTkc54/wAmgCTWIpLaFLZMo7Ar2GGPOT24xk1+hv7BXhdrzVtS&#10;1eV2lZIYoVOOB5j89Opwvf8A/V8Ea6sUl0ElXK/M2Bz0GOPQZz/nmv18/YF8MPF4Vi1SWHZ9ruDI&#10;PlI+SIADPP8An9KAP0pkiWOJIlGAgC/gP/1VxeqLw2e4/wA49q72dePp71xOrIQpHBP/ANf8qAPC&#10;/FERaN/TnHHTGea+QPiJbgLIhH8P5/UY/wDr/Wvs/wAS24KMcYB4/wAf8eK+T/iFBuR3BwegH9D/&#10;AJ+tAHwN4mLRaicDox5z09s/jXtfw1uQWTnIwMZ54xznvXkfjCLZflu+Tn29hXoPw4n2sgIwVI7g&#10;89u/Iz/k0AffvgyVmjUHqMY/Af5619EaG52rzx+HQe9fMvgp90MR6YAyO/5/19BX0noTfd5weD07&#10;Y/yKAPSxcra2b3LHG1TXxF43mbxV8Qo7GMl4bEAOwxwzHc2f0FfU/i3V49N0VwxxhTI3+6gyQT71&#10;81/D3w5LqN1ca/qYzJduXyzHPPJGOnpjPNAHtGm2PlW+M7Ny44wPfj6CvU/DqQ29orgHgHqemOpx&#10;2ri7K1+0XMVqqHCgtkn/AOv/APqru9RVNH0PefkYJzxnHHvQB+VP7fnxAuZG0vwdbTErcsbiQbuo&#10;HC9OuOtfkjqMgaRjIcZ5BHOQOvP15r6e/aH8av47+LGr6nblpba0laGDecjavHHXjr/SvlXWg7Xn&#10;lKOD8voCff1yfy44oAEZ96Buo579COhH+fSvcvhTBqmv+J9P0yND5SMu47eo+8eSOpNeK20KI6Ln&#10;BOFz9fw/M/kM19y/sx6B9u1AXYycThEwAML/ABHpnn3z6CgD9XvhVpK6RoFnABguMn6n/IxX0Npo&#10;JUZ715P4ZjEcMSINoAxjsO3tXrOm4OO3T/61AHX23bj9a0AMYA6VStug/wD1VoqOtAGfdHg5FcLr&#10;DhUbI9a7i7OM88fjXBaw3yMPr7UAeNeJJD83+fyrwfX3GXUngd+/vxXuHiN8hjnOf0rwfW3Ysw5I&#10;P+cen+e9AHJwxeZcooHf14zngf8A1q9CvL021lDaqNg+UnuNxP4+veuKsdi3LTOMCIbz9M5GSalg&#10;aXW9aigBICSLlVHVm7Ht8o5oA9h8PWQa0d4Ml5fkH8R29cD6nrj1r6U8IaTJZ2yeYMNgflXl/g3R&#10;42kHlD9zAQq5PXHGTgfiTX0PptoFK7m5AH/6qAF1u/TS9IluWGCFOPT61+Df7SXxGl8Y+Or11lJs&#10;7A+VGByN+eTX6oftQfEdvCPhK4htZQLiceXGo5yxxkjp09+K/CXxDqDSSEv88rNvdmPVj3Pr/XHU&#10;c0AcwzvNIWxnLFcYzj8fw/zxWdIpWUs52k4CjPOO+Bz3roLGF5YzI/CnnPTj/wCv/n1ra8C+HpfG&#10;Hi+00lUJgiPnSnA2qikZGOn+PagD7T/Zt8DJp2jpqV5CQXzNLvz9wZ8tfxPJ9819F3crySPJIcux&#10;JbsM1c0DSE8PeGLe2C4kuQJG9lH3Fx9P8az2b5wQBgk9z/n8qAOs8ORAsmeB6/yr3zQIsKuRgfSv&#10;HPC9qyhOODj2/H8q920KHIVSMEY9aAPQNMTp2/8Ar9q6iIdulYthHheBnH+Nb0QIxxx/OgCyoGKf&#10;nuaP4Rjk0jDgn0/pQBTun+UjuK4TWZ2XcM5H+cV2F6+FJzivOdbmwp7H/PFAHl/iW88qOR2PA7/T&#10;1r4U+MHjRYZjYQS48wMWx/d6Dj3NfSfxb8WRaLp8ru5GFZjg/XH51+ct7PqHi/WzNIcBpOV7AZ4X&#10;/PH5UAaPhXSn1vUhcSozHdnHXvgD8OMfn61+kXwg8JQ6fZxNKm0vgnA/If8A1q8B+EvgARtGdm4q&#10;Nx9z6d+lffXhLQjBCm8YCe2Me3+TQB20c1vpuntLINgRc/kP/rV+YH7VXxakv72Xw5p0pCphpNuO&#10;eThe/wBcGvs/48/Eiz8D+G513hZWQ7R+Hb8TX4s+MfEFzrGo3N9du0r3DFu3r/IUAZljI93eSPcA&#10;kFgze/AwOP5V6P4ciNzOkrjAQnOe57Y+grzvSYWUAZ5dhwM9T0PX/PFfV/wE8Bz+LfEMStDvsLR1&#10;MzYzvfsvvk4J7etAH2z+zp8OTZ6fFqV7G3mzhXO4/cTqq+gJ6mvs3aI0CgYABA/Csjwzoseh6ZFa&#10;ooDbRuwOPoPTHatS5fapxQBh38pGQO/59P0rzDW7ofNk/wD68c122sXBAOD+fevIPEF2QrYOSB7f&#10;jzQB51rl0WlZeoPPv+f+ea5JuXGRgEn8Pr9avX8oZzu5/wA/rVe3jEj8nJH9enpQB1ugWmXBxyef&#10;z/z1r2vRbT7u0cDnr19vevO9AswAMDGf8/54r2bR4MBSRyMf/rNAHVafHhRxg/SujjUBeenFZ1pE&#10;AB3rVUAADHT1oAeoP4UvbNHP50cAZoAgmk2g45xXj3xH8bad4V0e5vr2dYhGhZiSOFHJP+A9a9E1&#10;3U4dNtpLiVgAoPXj8B0r8Wf2tvjzN4h1C58J6PcH7PC3711b5XYdRwTwP5igD58+Nfxll8d+Kri5&#10;klJtoWKwpngJ68dz1NeaeGdHuvE2oJHEjFCRwOnPP45xXK6J4dm1zUwy7pS7ntnjpz3GOoz+vb9I&#10;vgx8IobC3guLmEK3Dc9sdMdqAN/4S/CmLS7OC4khG4gHJ4PQYx/n3r6D1W8tdB095nYIFXv146//&#10;AFq6aNbTRrA5AG1eB0/DPevj/wCKvxBe8uTYWj7iCehGM46H1oA5jxH4lvfE2uSQq58iI7mwc8E/&#10;KB/jVpV2pHaQjOflwAPmJzgA9sdzXIaAhgR5XIZ5z19+5PTgCu/0axu765t7GxUveXp2RcfcQfec&#10;j3z1P4UAbnhTwjdeM9Zj0SxDG0R1FxIBw3qAe/t7V+ovgHwXYeFNKhtoIghVQPTA9hXnPwW+F1h4&#10;V0mGeSIGQDduI+ZnOCSc9QOgr6KAwOmPp2oABioJHwOeP8KnOADu/Ksm8n2jrj+n60AZeoXWxW5w&#10;a8y1u/factj8R/L0rqdWuwkbc4OD6149ruobQRnk/wCTQByut3ztIwzx/LA7Vx5PmMOMngEdOP8A&#10;Gp7mYyORu+9/L0pbS2ZyCR97B44P4fnxQBr6VaebKFx0/wD116/oungKvGCcdq5fQ9O5Xjr3r1rS&#10;7PaAQPrQB0GmWXlADGPoK6y3iwOmMVQs4SB05rZRQB0/rQA8DH1P9KU/596X9aTnp/nigBDx36Vz&#10;niDXLXR7KS6uZAioO59Kv6tqdvptq9zO4RFBPPHvX5NfteftQpZQ3Hhbw9cYlIKuyNjAx0/H8Pag&#10;Dgv2tP2mpdUnn8K+H7vEe4rI6MD/AMB4/U/hX5i6tqs1wWdmLsxHXjk56/nWVrOsXeqXMt1JIS0h&#10;JOScgnnr6/59a7b4f+BNU8TXsabGKsw6jOf078+/1oAk8DeA9R8T6ghaNnBYYGOMenA/Cv1L+Cvw&#10;ZtdFtYLy+hwwUHkHg1q/BL4K22i2kd7fJlwB1/wIr27xt4p0vwjpzRRFUZRgY+nH17UAc7498a2v&#10;hXSmgtHWNwvr0/z718KeJPF1zrmpO2/zHc9uwPX/AD+VM+JPxFutaunjWQ5OQB2HsQe5/SuM8P6X&#10;MU+0SbiXG7BHcdffNAHX+f8AY7dYLUtLcy4B2gZJIwAB619s/s1fs7ySXCeMfFcG66k+ZFbOEB9j&#10;3OOT71z37O/wJuPEeoR+JNdhItosGJHB5B/iII/Kv1E0fSLbSbNLO1QIiAADA/OgCxYWEFhAlvAm&#10;1U9Kv8+lAHtjFKP8fpQAAH0pvXnpTqTp070AMb6c1Rnm2qeeMfhU00u0HPGK5u9vQoPPWgCrqF7g&#10;HnB+teb61quN3zdc1d1fUsA4OCBXlOsaizs2CMnP5/nxQBQ1fUGkYhTk+x6Z9a5g7pWGTkn/AD+F&#10;Sys8rHqSSO3/AOurVtbMzAY5J/z+f6fjQBY0+2MhAA/+t2r0nRdKI2/Jk9z3x9f1NUND0r7r7Of8&#10;9a9U0zTgABjA4/P17UAWdN09UAGMfhXY2VtjnHWorO2249fx6VuwoFA/z+NADkRQo4/yKm4B9qbT&#10;hjoBQAvbik79qOg+v40xmHOTg0ABbA3Vg61rdrpVq9xdOECgk5P41R8SeJ7DQrKW7upVjWMZOTx0&#10;96/Gz9rP9szyHufDPhW4DuCyMytnAAOcYPYdf6UAd3+1h+2RDoCXXh3wzdKbnJVmUg4x6Ed6/Enx&#10;h4x1bxPfy6hqErTSuxyWPc/z6fyrB1/xVfa7fSXl5MzyzMzZJz15A5P41S0fT7zUpxFCuST8pyTz&#10;6k9eO2KAKVvZ3OoTBEXKvjHXj6fj/nFfVnwi+Ct74hukkntyQ2DyOgB716F8HPgFda1PFPcQkoPb&#10;jHHt69uma/Tfwb8PNH8H6cipEqsoHUZx9P8AP8qAOR8AfDDR/Cenxu8QDooJJ7nHf0xVzxX4vgsE&#10;NtajJwdq+vv9OOveovHPjqGyRrW2kBfoF9M8ZOCOMc+teX+FfDmpeONS86QN9nd9pYdXx/Cuc5Hu&#10;OnagDrvB2h6t4v1BZWDGEttdvXnovt7194+A/AUOm20UbR4KdByQvufU1B8O/h7baPbRrFEEKADj&#10;oox0HvX0FYaekACIuBQA7TtOjt0CoMe/+NdDFEF5xSxQhQP8KsZwPQUANwR1p4HYim45zQetACgD&#10;nNGPQYpfT86U/wC0eaAG849f/rUxmxn296VmGDnjFUJp9uSDwe1ACzzhR1rnb2+2A4OQP1qO9v8A&#10;aDzxzXEajqi5O5sH/PSgCfUtUxnngfz/AFrz3VNVznafX0/+tUWpaqTlQeo7evb/ACa5G4nMrZ6f&#10;1x19KAJLi6aUnnjt9PWqqoWJ7kY7UkYYkjHA/wD1+/8An8q2rOzaU8DpQAlnaOxHy5/D/P8A+r6V&#10;2+l6TnaSMg1LpulEhfl/z+VegafpwXb8oBH+fSgCPTtNWNUDDGP16evrXW2tqAOmKdbW20AAc1rx&#10;x4zxyPfFADY48YH/ANbAqyAMEDgf57U3Hqef69KeMAY6Y/HFABjB+lLmkzx70xmAHX/P+fegAb3q&#10;jdXkVqhkkYAAdzjp9aytZ8Q2WkwPLPIFAH06V8B/H39qjSfCVnPBbXAacBgqg9+nNAHvXxb+Oei+&#10;DNOmklu0jKg9SM+3HtX4qfH/APau1nxbcyWumXZjtkZhkcE/QV8+fGL4/wDiDxveXD3F0xiY8Dc2&#10;MduOn0ye3rXydq2vz3ZKR7mLd+vGenPf68+9AHXeI/Gc91LLLLIXkY5Yk5J69f1xx/WuLs7PUfEN&#10;0qwoX3cd8Z9Mj2rQ8L+DdZ8S3ieVCzbzg4B6H/631r9GPgf+zVPP5Vxc2+48HLKevTjj8j1oA8f+&#10;EP7P1xqskMt3bsRnng4J7e/4evH1/Uf4ZfBDTtCtYpHgA6Z49e/P4V6z4F+GOl+HLONEhUOO+Ov1&#10;Fe06Zo0k5yibUTAz0/KgDmNH8PAKILWPgcZxwB6fjXZLaWGgwGW4I34/E8Z//VWhf6jZaJAIIvmm&#10;IxgYyfX/ADxXIJa3Wq3Aur0kAE7UzwffpzQBBPNe65MCQY7Yc9MZ/wAK6LT9KRFCouB/M+9adjpe&#10;QAqgDj3/AM5rs7DSuFyME4+tAFCw0s5Hy8Cu2stOCIFYVctLALjjkV0MNuVAzwKAK1tZgHp1/StV&#10;YwowR071IiAAY4qTGB6/h/8AXoAZ0HPb/PanY6GhgfTr05pCMkZ7e9ADgoAGM4/zijHP0z+vakBP&#10;Ydf1/wD1U5v8/hQA0/y/pSDj6D2px789P89aaR2PNACdD70oxxzzxS8Ac1CzgDOcD0/yaAFY/r71&#10;XZ8Z5xUEtwEzk+tYl3fKOrdOvfvz/wDWoAv3F6qgnPFc5c6mgB+bGOO361kX+qjBBPBrib/VlUEB&#10;uvp3/rQB0Go61gk7vXB/+vXD6hrBweckZrGu9VJckHP+e/X0rmLm93Eseh9/T2z/AProA0rnUi4J&#10;ztU+/XvzWFPeMxIjOQD+f+f0qBt7kc9e3TP19antLF5H+UfePqMn3z+tAH//0v3KIzjnk+nem4Aw&#10;e361I2ccdv196cFA9ifegCMKTxnGP/r80gX2wetSLwP8/wAqXnGMZzQBFjjk/mO/emtGGUgjg8YH&#10;P1qfPXPT3pewyefzzQB5nrulrpsxvoF45z/Xj/61cXrmn2niLT2gMPmBx3HqPzr3a6tY7mFoXG4M&#10;Mc9q8purX+wL4h03QycfTPoO3rxQB+TX7T/7PsUen3eraZagOVY8Do2P/rV+O2r6Le6bdvZTxspD&#10;EHI+o9O3+elf1g+NPDUGv6bOs6KVlU5zz24xX4iftM/Aq70TULrUbKIuhJbKggDOe/Tv9eBQB+Y9&#10;7pbKysvReoJPX6fXvWY0ZKGM8MBj0/kPevQr21aCTynHTd16857Vyt1bmJi4XIBHTP5E5/SgDkZb&#10;Z0ZtwIPfOQfy/rTdmCO4OOcjHPQfyro3iE6DvnjnOcenf/PasiW2dJHQIVxkHsPqfagAiT5Q6gk9&#10;c8jn+Wetes/Df4h6l4R1WB4p2WMPz1AGDn+lea29srHawOcDj6e/+fyprwiFw6g49Md8jJ4x0xzm&#10;gD+hz9nP412fi/TILK6nHnAKvXrgcc19kqoZA6nOcc9PrX80XwW+KWpeDNbtpElIjVvXGfqfp1/w&#10;r99vgl8UNO8faDBIswafaPw9fpz0/rQB7S/BKrx049CP/wBVR7iOSvPp/LP+f51oNGcALzjvVSSP&#10;GOcA56cdR09vSgCWKZhjnIPP51rW96QNrHj68e9YJ+Q9M9vX8elOD8gZxj/OaAO4tL8qRg498/nX&#10;S218GHB/lx9a8ujuGU4PB56H+da1rf7QFz1H+H40AerQXxOCDj8ulTahDDf2rR9Gxx6g471wtpqR&#10;IGW4P+FdHbXwYBTwD6UAeezRfZ702t02I2Py5PQ+hrL8R+HbXXbCSB0yCpyCOOn9K7bxRp0d0guk&#10;6jB49f8APpWVp91FJCVfhkO1hj9ffPb8KAPx1/aR+CkujXs97bRBI5NzA++ent171+U/jrw9cW88&#10;jumGTOfbJ/XPb8K/qD+L/gbTvFugypLH5kqAlAM5/wAjivxQ+N3wzk0ya5ZYCu3P4jrkenPGe1AH&#10;5oyo6MVccj+dRoSOi49/p3rsvE2jvYXT8fLn8q5IZDbSKADaxHPJP5mnKuDwM4znvShgec8D/PtT&#10;gw4PUfl1659aAOr8GeK9T8Ja9baxpsjRvCwYgcAgc/0r+nT9in9ouy+Jng60srq4DXcSKhDYySAF&#10;J+ua/liAPG05/wA856V9U/sw/G7UfhP44sp1nZbR3Cyc8DJ6nHXj1+vGM0Af2ABRIobrmq01tnPG&#10;TXmPwe+JGlfEPwraatYyq4dRnB745FewbQQSBmgDlZ7JcnI49KwLvT1PbGf055r0GS3B+ntxzWbN&#10;aBgeMgfz7UAeUX2lnBAXPHXv65rlbvTMZ44Fey3diCD6fyP+Jrm7vTRycZH+e1AHil3YMoJYYx3/&#10;AJ1q+FdTm0u+WAnCOeB6/wB7j+VdVe6aGB4x1J61zE2ntDLuUcg7l+vb/DP6UAe4XNnBdQJcxDII&#10;5zj8K+c/if4OOtWM9sbZXjZT7njocHrivcfC2srcWgs2XsRz6jsM/pTdc8kW5aQYIz2zk0Afzh/t&#10;G/Ce40rVLx47cgK3JI424zkZxn/69fnfqlo1rPJCwIKk8HPH9OnJr+j/APaI8AxazaTX0NuXKKQT&#10;jqnXJPtX4X/Fzwd/ZOpzzIuCScnHVc9+57delAHz2w+TdjH+fWou4wM5/X/61WniILKTn+mKiZGA&#10;3kcD2/D8aAF5Xa/U/TpXqXwr8c6l4F8V2GuWMjJ5UgzjnjPfn2H6V5evK5PJHbr171ZtUYOCR1Ge&#10;O3/1/egD+wn9l74wWHxJ8DadOk4km8hN/wDvY5xX1iMN34NfzK/sG/H678F+J4PDF9O32WVsKGPG&#10;Og5/oPyr+kjw/rUOs6dDewMCJFB4Oc5oA6JRmn4wT6dMUi84p+CfegBAORSsvODS46f170p5wc4/&#10;OgDE1uyF5ZupXJQEgevHSuC0O7W1aTTpjhlyo7ZU9Ov416uQrAgjk+vvXmesadDZ6ot068D9Qef8&#10;MUAPvLFZ13SPkD5T6cdj3Nfnh+1p8LrfxDoFzcwWg3op2tgDkdOOp5r9KJollAkThH2kexPWvF/i&#10;h4fi1TRriGRC+VYqMdwOAfY0AfyjeLdCl0bV7i1lGArnbnjGPb0BwK4S4dpE7BByfr6H0NffP7Vf&#10;w1Gi6rLqthDiOQhvXGTyB2NfBV3Eyg+WcA4J9R/h9SaAKURKFix3k8Y9Pf0qKaTau3HXj/Hj69qg&#10;RmVtq8k5Bz9ODz6VLOoYBsgEd/ftigC3bM4C7Mqe59/T26cV+i37JfxRk0u/t9Hu5iohJUBjwUYY&#10;wOoOP5c/X847acgAMwGMe+Me3588/wA69E+Hvie68PeJrS/jOADtbHQ88jPSgD+k7Q9eDbCGBBwR&#10;g54J4/A16ppesbwp3ZA79evbHWvgj4Q+PxruhQO0gLx4HUcjt1yf07da+mtH11twLNkdv59P0oA+&#10;nLDUgwHOScflXZWd5nGDxXgelawG2/NkD9f/AK9eg6fqnIOfoM0AeuwXIOATxVPxBELjTnOMlP8A&#10;PNYdleqQOeD1/wDre9dAkyTQtExyHBH4UAYXgq58y3ks5yd0R49sdfrXR6tBDJAzLkhfTuDx+lee&#10;W11/ZWuBDwJT3zgsp5478V6Y8gkgzkAFeO+QentxQB8J/tL+AV8T+C9RgMAJjjc9M7lxyMnkcdDX&#10;8wnxB0e40TXr/S5VKG1lZQOvA6H8u/4V/YR4v09L+2mtJ+UlTbnuQeo/pX81H7avw4Pg7x295HF5&#10;dvdgqDyeR3JPOSO3QdqAPgzBzgnB5PPUY/zn/wCvVRx90Dn8/wA60TDzjp75/wA47+vNVZ1HDDIA&#10;9aAIA2CM8Y/yK7rwVr9xo+tWd5E+0QyK3UAcHrmuAweA3H+eKtW8xhkVl4Kn69896AP6J/gTrFt4&#10;p8Hwujq5MauvUk7gCQD+PNd1q+kmBzx8vWviT9hjx8l9EujTttZCEx6KRgduxPPXnn2r9N9Y0RZE&#10;LAZJ+6R7+h/yaAPAGUwyHB2g4/3Tz69f0rr9D1gxOsZb0zjsR/nmqmq6S0BPynaD2H8uOPx/xrl9&#10;zW8m5TkjPB4oA+n9A1olRvOB045HHPHf/JrtFvVGqQSK4UTLtJ6k+mK+adC13awQvj8+f89vavTn&#10;1RZo4pVkGI2zkZ4+g/n/AEoA+s01JJdLtpd5aQoEb2brzj+Zrmb4ROSzDcTweuFz15rT8JTw3WhY&#10;RQSy7wMAZBHUe/8AnpUi2yzIVwORnJ9jnpQB+Mv/AAUF8Ai78PPrqofMs2DhVUdMEH36d/6V+J97&#10;ujnZRwB6+o//AFV/T3+1t4WTxF4H1OzgtzKXhcZ9CVwDjHr7+lfzJ6/ay2l7LayDa8EjIw6EMvXO&#10;T6/rQBzVwnzFs5Bxk+uPXp09aroQcnqf16/yrTubceQAgzjgcHjk9s+o9f51jsxyBwSPr2oA1bOR&#10;kdWxhB6joP8APWv07/YT+IL2PiuDRWO1JdwUnng84PpX5awscHPAGc9efYDivqL9mnxMvh7x5pF4&#10;rYxMN3oQeCT+fSgD+qRIlv7CK4TBWRQc8d8ZzivPtd0hTG+4ZBB/HHqO1dx8PbtdW8KW06HcFUdP&#10;Qjgj61b1PTwVbIzj9M0AfHvivw6Pn+XPB/P6fSvA9WsGt5XyDgemMgd8V9y+ItGV942gg+3Xvx+d&#10;fOnirw84lOxACMHIAI/+tQB5Vo+pNZzDY3CYHXgg+lfQfhfXw6xgPkj8/wAutfNd5bvauxb5MH/P&#10;4+v+HNdR4c1o2sqBmwAeSMcY5z/n/wCvQB9yaDqnmIF3Ef59e3NWNcuGad2AyWRW56fIecD1ryHw&#10;tru9U3OM+304/Liu31jWBbRw3eCw2sCAM546D/61AH1z4bZJ7CKVQSJYY2BPB6dPwqr4pTMSbAF3&#10;Bhk9sDj8qwfh1qcl7oltK6MNg2KTxuXGRwefbGK6TxMQbRHYZIfp1xkc+1AH4Xf8FF/DhbRxq6RB&#10;XtrhDuz8xV8jhewr8aZeJGUoRg9+cA5H/wCqv6EP27vDf9oeA9SaONi6wGTI55jyRweMDrnt0x6f&#10;z3TKWIySSc+pwc9fU/5NADVUcMOM9fxPH+R3pm0+YUYHLHovPPY5+lWrdC0QVhweB26evbjsevWn&#10;+WyzMoPBORz7ck9fz70AbumJ5RXklw2ecc5x/n9K/U34Av8A2joIh2kl1Dc9iQc557mvy102NVfg&#10;Hj6d/Q+vvX6g/sn3CTxJCzZIAAX+XGeKAOw8YaS0MryKhJP0/EjGRx/hXG6PqD2t0MnGD+WK+o/H&#10;Hh5XMhUYz7f0Hbr1/Cvl7WbBrG6cgYIJOB7fh0/HNAH074I8Q+bsBbn5ce35cda+qPDWseYEUOSO&#10;Of5V+dHg7XHguEQNwMenOfXHpX1/4O13zNil+eB+negD6iu7tTZRNnhZFOfxro/CDxvpxbO8LM74&#10;POc9f/r/AMq8qOotNYLt670GB3yenuf/ANdekeFLYDTnQg5EzKQDlvmXjPYfyoA9OhtxLasWXJCj&#10;bznAPJ7ivJfiNaE20uAD8khPIH8PHuenpXpFpcPFZqvUMpVsHqQMZ9Oa828c3LJaM/yrtDjjP8Qw&#10;Onpn/CgD5i0uJRp8X2mQkupClfvDuykjjA4H8q00Cy58oqFJXB9cHBz1x3+lcomtWsthFGrAYRgf&#10;Lz1RsEe5z36HqK3dFaDCOMhVI47fvO/PTpxmgDSvwklr5USFgVbueNvHX8a8F8WvpuhWxa7A82KE&#10;FQxOcM3Qdfrj/wDVXvN63loFztABU89gcdevP5V88+N411HUjESWi3qm4/w46fX1456UAQ+GrVL+&#10;KaTGRIwK8YyvuPrwa8q8eaOIZHYDaATx0A9cf5/KvoXwHp0clwkYUYCkZ7DGe3X/APXn1NYHxD0I&#10;ESHacgEdiT/n+vWgD5D0e7ktr5UDEKTxnjn1H4//AF6+tvh9rfyx/PkkYPuc/wCP618j6zatZX28&#10;DaSeOfT/ADzjFer+Atc8tkTOCuOeev5jigD9H/C2qJKkRDckcjPU/wCTXtuj3fTafb0/CvkrwTrK&#10;yRJhsEDvjjnkZ/Svozw/eh0Vh0JBoA9vsJgQO/Hc/lzXEeI3lm1CVUA2GWNGJ6YPH61u6Zc5ABPX&#10;/GuR1h1OoOHDyF7mL5V44785x39KAOxu1ma+8hWyEzwvTgcDNWr6aNIhEByMAd+g6en51nzSE3Ms&#10;rsISZMZPzZVRzkfpVG6cPbzMZWVWBb7oGDj1/U5oA/KL9tWW5fW7C2UZEA3FUxyGYgK3TqR25r40&#10;+wSJaLcXEeNi/Lznczjk8en/ANavqj9rO5nn8c2kET5iTys7um758c/U9Oe1eG6nYf8AFPBGH3M7&#10;vdh6DnP8ycUAeCardPcqNpIQEKBjHCda9M+FtzPaRmSVlQkMyq3y7skYHrXA3lgPMEEA4Qckddzn&#10;5j2/H8q1rOSXS7lC4xhhxnkkHqD2/l2oA+2PCWoWs0TOsm+OUxxoejKdwyD3OetfRHhjUi97IwfB&#10;8xvfHYZ/GvjjwDqYkt7cOMhrpQT0AIIJB6Z9OB+le+eCdaE8zu5xmRuufXkH1759qAPuTw1dfKhJ&#10;yOMdf/rV7DpU3yhlOTx/k186+ErvdEgZskjv0/A+le3aPccKAeCfb/PpQB6haPlQavSL8vue1Ytj&#10;ICowcj+lbeQV9vrQBzGoICrD1/GvJ/FUfl2c7ngBSa9jv4+Oen+eteQeOMx6a6jkv8v+BoA8A8C6&#10;Zc3vie6dOQ21Qx7ZOW+nFfXem2MgIaR/mYElfQdF/Ic15R8J9Atzb3d85XdcSgjAx8o6c9f5V7hY&#10;wu9yZARiTHboADjP5UAVPEC/YtGlmDBSFYqT64wB+tfhV+0rqcmsfE67VmLC1Kx7SOPkUdAfQtz6&#10;8/Wv3A+Il5Fp2jM877UGNxxkgD5jx79K/BHx/qyeIvGl/q7gbrmaV88f6su2CBj06d8UAeJ+LITO&#10;iwY+QNyOg6dBn+VbfhXTY9P0/cowcfzB4z/SptXtzK8ZxnDFsD0Ocfhit6ziEViEP33+Y89z05HT&#10;+VAHGmz83UJN6AqDsPfr1I/Dn61+9X7Knh86L4G0uFk2mGzQn/el+b+Zr8QvD2kvqutW1rAN73lw&#10;i+nDMF9vXjkcdq/oX+EmnLp/hpVUYUbY1442oo6fif8APWgD0u4U7Semf85rjtTj3Zz1yfxrtZhu&#10;U4HP865PUVyD2oA8a8RR/JIccjPtyPT+dfKfxAi/dOVHODz04xj+vX1+tfW/iJSUceme1fLXj2Nj&#10;G+znGe5wB34+vT9aAPz88fxbbiTb03Nn/P8Ak5rY+HtztlRQeB1BHOOx7/T+VRfECHFzIeiKxA/L&#10;0rN8AyBbpEJAx+Hc9fX/ACaAP0G8CTFkhzgEjj68V9QeH5DhBnH/ANbj8K+TPh/MDFFnk8cd8HoP&#10;0r6e0i68q2a5Y4CLuPscfn1oA5T4s600kI0yBsvcSLD0z8q4Zz+PH+TXS+D7OG00iCFstKEBOemX&#10;7/5/+vXjurPda94zt7VWBW0A38DGWO9xz7Y5/CvetOthBbEHII+b0x6D+dAHoPh+GLzi6Qk7+Mk9&#10;VHQV5L+0r47t/B/w+1fUjIUlggdIxk8yyAheM84yOK9Y0GO7WEu52LGOewOeetfmZ+3p46jMVj4N&#10;tpiZZ5GuZlHZRkID69O9AH5fO7zmW/ucKzk/XOeSen4c1xMcDPeNLtGVY88NyT+XavQrqFVtyoUK&#10;CDnpzz7c89B1rlZ1+y2j3CAkKCfTr0x65/CgDCtbZ9Qv4rZF5MgRcfTkn06Cv1Z/Zm8LppmnxXZT&#10;BRVB4/jkwWz+HrX5j/DuG61nxNBE8QS3tRuPHJ7k8HqcV+yXwisDpuiWFrj53USydOGk5H1AHSgD&#10;648O/wCqXsPr6DtXq2m5+XI64ryrQBtVR0A+o+v0r1bTAVx7H2H+eKAOwtgOOOa0R7d+9Z1uDgY5&#10;/pWh0AOOBQBm3vQ9vf8A+tXnWssRGxrv70khu/8AnvXnGtuyo/bj/PSgDxnxNICjg8Y7n/PXNeEa&#10;04+fJyBk4xj/AD/9evafEkhLOOhGce3bnH+c14ZrD/vWGcA53NjOB1PFAGShYxrbwjdJKQePQ/dH&#10;tmvWfBvhtLYG/KB55WKRkDqT95s+/QfSuH8IaY+q3BvXTyhI2FJ7AA8juP8A69fT3hOyE0yR2agL&#10;CMK2MfU4/wARQB6T4Y0e203T4d42uw3c+p69fwroLzVRplpLe56DH+FS6XoCbxNcyNMVxjd2/CvI&#10;P2hvFtt4O8F393GQs6R7UB/vyHA6enWgD83f2m/iTdeKvE8ljbOfs1kxiXHRiMbj9eMD2zXwrf2b&#10;Xt8FIyVIJ4/EfjXrmt6g2oyyXVwdxcnnOOAe/XP9R35rmNKtA1w8jIuF/HkH16/Q0AYd5ZC1tBBH&#10;kFup/lX1P+yn8OFmkPiC7U4vW3A44EEPLcejNx+BxXhaaHceIdWsNEtY9811IqemN3UnJ6AAk1+p&#10;fw+8M2vhfwnE1svlgxrFEMcBEGDj/eIyTk0AM8QTNJIcDAHAwOB2AFcjEpeYLgkAjHp+fQmt3VnH&#10;muFGQv8ALP41lWSEzpk5A/x4/HPWgD1fw1CAEOBkfzPWvcdGhICYH+R15ryjw1CdqcAZxjjGOn+f&#10;8K9q0mE7V49PSgDs7NfkBHf/APVWvEpxx1rPtV2qPatNB2zg/wAqAJh9aY5wD608nFV52wDn/OKA&#10;MK/fAJzjFeQeKNSW3hlmc7VQE884r0zVZ9qNz618aftA+P4PC+gXLebtcqQoXGS5HA/x9qAPjr43&#10;eNpvEHiT+wLWXcikM+08deAfbnOPw5rofhr4HRlifyt0kh6kfxH36f16V4r4E8P6l4j1Y6xdAlp2&#10;LEsOSzHr/n34r9Gfhf4U+zLHiPIjwMkdcj07CgD0zwD4M+w26b0wwALfXsP1r2q/urfQNJkubk7Q&#10;ilj+pqXR7Fba3DOMHHp0+lfJX7T/AMTjoWkto1nMEnuFKgA+5GTj/P50AfEH7SnxVfxd4puLKCXN&#10;pYtg44DPnHH9fp3r5HUPqV6xZsANjkY6Dr/h+lXvEd89xdmR33SbtzHpuY5IP1HcY707S7XygjZw&#10;74LZ9PXnPftQB2ugadPd3MFnYx+ZcyuscKjqXY4GP89K/aj9nj4YW/g3wxarOm6ZBukboXmb7x+g&#10;zgfSviL9k/4Vvr+rL4uu4swQN5drkYy38b/8Bxx7/Tj9bbCzhsbSK1hGFjAH4+p+tAFps44rEvpQ&#10;ATnGf8a1pmAWuU1OcKDjnb7f56UAcdrd0QrY4H4eteJeIL4sxXdx+X616Pr95t3cgj3/AMT9eteJ&#10;6zc5mODnr3GP8/nQBgTsWk3Zz9OM88c8Z6mt3R7VZJATg56D6+vFYEW6STcOg/x/nXo3huxJkD9y&#10;AOv9aAPRNB09crxjJ/KvVtOt9oGBjH5VyWi2uAD3/wA/lXollDgLx/n3oA04EKgetWxximICBx0F&#10;SgYoADVO5mWGIuxxjr9KtscAnoK+bfj38W9K+Hnhm7u7qYK6oyqucMWI4UfzoA+bf2tf2g4/B+lz&#10;aNpU4N9OCqhT9xem4+/YV+MMdzqvivWG2bpZJnyW4555rf8AiL451v4l+J7q/unaV53wuSeBnIA9&#10;OvT2r6S+AXwnuJLyK/voN2MNyP0/+ufrQB33wR+B91iDU7uAA8HJ9epA7DvX3npeirpFoqhRGij+&#10;Q961/DdjBptnHEI1TA6djj8K4z4neNrbRNLlSJgrjP1NAHlPxU8ftZA2Nq+Cd2fZR1P/AOqvkSO4&#10;kv7g3cp5lOCPRAeT75pnirxPNq985dyxkY5x09hj+vf0p9hGylEiHmOc8Yzlvp0AH+fSgDt9HhM5&#10;dnBMEKgsuCScnCoMfxMQMCvvf4DfCiRCNe12PN3Ki7sj/VpnIjGO/r+FeN/An4X3GuX8F7cxk2lt&#10;ICmf+Wko6ufZecfoK/S7SNKt9Js0tYQAFxk46+5+tAGhBDHbxiOIYVeMDsBU2QM0o44qORgAe1AE&#10;E8gUEdPWuT1K62d8fqTWxe3AUHnr2rzvWb4R5UfTjFAHO65qOxGAbrn/APXXjOr35lY7jx1z/IH0&#10;zXS+INTU5UH15447c15xPKZGIJyT+v4/40AIgDOMfMCTn8enNdjoliXYZHI/p7f57Vz1hbtLMNvI&#10;PXn/AD3r1jw/YBQox1x60AdXolhhVyOtelafaBFGBjpWJpdrgKSOf8/Wu1tYcKOwP8+tAFqGIL9B&#10;Vscd6RV2/j+dOoAM89KpXl3FawvNIdqoMnn0qS4nWBDIxCgZ9uK+D/2oP2jdP8CaPPY6dMHvJFYI&#10;qnkn1I/Hv7CgDzv9rb9p2HwnpsuhaFPm8kyvBGV4PP8An61+GPiLxZqninUZb+9lMskrFtzHJyf6&#10;8nnpXfeMtf1TxvqsuqarOZTO56k9+2fQf597Hg74f3GsXUSohIZgM4z1Pcf5zwfegDM+HvgPUPEV&#10;/FGUyGIJ4zjHU89K/Wf4J/BKz0e1gu7qEBwAeO3fHXrx1+tZ/wAD/gjFpUMV5dRbSMHB57ducc96&#10;+pPEWvad4L0p2LKpC/KM4x+H40AVfF3ifT/BekMQQrqOg7fhX55fEr4h3euzyTySkxsSIl6df8/y&#10;rc+IfxAv/Et9JK8p8hCSAOc+g7V4xFaT61eK75KZ4XBHfgf0/wAmgDP0fSJdSuzc3MeVPqM5PYf/&#10;AKq+2vgZ8E7rxdfw6lqcWLGM52YPzYPBPsOtYvwW+EN14mvoJ5Yj9liIx/ttk8n6DPev1W8IeFbL&#10;w3p0dlbIoIHzYAGSPagDV8O+H7LQbGO0s4wgQAcDHT+QrpccZH0/z1pgGOc0/wChoAM9OaQ8Z4o5&#10;x0pCSDQA7Pp1qvLLtB5x+NPdsDnr/npWPd3IAOO39PSgCpfXeMnP864LVdTKg4P65+lX9V1EJkA5&#10;9/xryrWtTHI3Yxn88f5/+tQBQ1rVTuxu/P8Az/OuBnmaRzyTk/T64/8A1VNeTtK5bOB9P0x0+nvV&#10;SGMyN0z0659Pb+VAEkEO9ueOnbPfvXcaPpxaRX29/XPUVQ0rTmlcMRkH+Veq6NpnlgLjH8ie/SgC&#10;/pGmgBcrj8/89q76ytAoHGMVWsLPaBgV01vFgAt/kUASwwgKKtAH1x/gKAOOBS8cdxQBVWfMpi9K&#10;tE81CIkDmTHJ/r+dOZwuSeMZ9qAB2C5Ynge9cF4x8a6Z4YsJbu9nWMIuTnj6+1ZHj/4i6T4Q02a8&#10;vJ0iEa5JJA4/+t1r8H/2p/2uNU8XX9xoXhy52WpJVnDfeHcDpx6f0oA7T9q79su81S6u/DPhi62x&#10;KzLJIp9+g/A8c1+SWueIb3Vrp7i5cyO53Fjzkn39Dyf09q0L43WpyNPK5kYtuJOecnJJ5P0ra8L+&#10;A73V72KOKIvubkDnODzx+P4dqAMTwx4VvdfuogiMQ5+owT/niv0Z+Bn7PJvWguL63+QEMc9/U+3a&#10;u++A37PA8qC+v7fAG0ruGDjjp6V+i2j+HtM8OWCQQRqgVQM4x9T/AJ96AOZ8N+EdH8K2Cx28SoFA&#10;HpjA6ZOeTXmfxJ+IUGmwva2rjed2Mc9+v0Fa/wARvHK6ZAYoHAc5wuScAAZJ/wA/nXzRpGg6n8QN&#10;eESbpElf5mAPI75PYc+v4UAL4W0HV/HusqWDSRO2T6uR6ew9a/Sz4Y/C+y0GygHlIHQckDOM9lqD&#10;4U/Ciy8N2UTmHBAAyeCcfjx+Qr6TsbJIlGBgigB1jYpEoRVCqK34ogoxjmlhh28f5xVoAZ570AAB&#10;wO2KTj/P8qMU7GenSgBvJA9/8aU4HOcUv0FA4/8A1UAJ0pjOAevNJIwAz/Osy4uQuTn9e1ADri42&#10;5Gelc1f34jz834YqO+1AKDg88988GuA1LU/v/Nk89/50AT6nq2MgHjv+P+NcBf6n1yeTUGoam75U&#10;EH+X48VzM0hkJ7hvX+lAEk8pkY5OR+PT2qMRsSPXjr7/AI0LCzHOMngf/rrorHTzKRx/n1xz+tAE&#10;dhYPMwOMY/r2+td9pulj5flxj/P+c1PpelYALD/J+n4f0ru7DTQuOOnpQBHp+nbQBt457e3+NdXb&#10;220AAcU6CAKoXHT/APXWmse0DA5/zkUANSML7Gp8ZyP8ik6YA707uf8AOBQAmO//AOvNIMfT+VDE&#10;jjPX+Y9qoXl7FaoXlbAHvQBaklWMZJ6fyrzLxr8QdL8M2cs1xOE2DPJHavLPix8dND8F6fM73Kq6&#10;A4Gec/8A6q/E79oH9q7VvFt9NYaTcFLYMRnPLdOAaAPp79o39sUxNPpHh2cu5yu5T069O3+favyK&#10;8f8AxM1rxLePLf3LOzEnk4x9Pbv/AFrivEfiy4v52aaUybm5Oev1/H1/pmuc0rSdQ8QXaRQqWLsA&#10;OD+Y/wA9qAKrveanPsjBLN/LnH1r2j4efBnV/Ed1FuhYo5BHy+/XGc4wOma+gPgv+zbqetXEE99E&#10;WDANgjjvk5+n+Tmv1b+GHwG0vQIopGgG9QByo/l/kUAfOfwR/ZrtNOiglubYAgDt1OMnPOa+/fD/&#10;AIQ03QbRIoYgpIHTr09K6ay0y102NbezQFwMcfSuttbC2sIDe6m+COdp/rQBmaforSKbi6G2Ifhj&#10;/PvVTV9eWHOnaOmSOM9h9f8A6xqnq2v3WrObexJigHG7v9Af68VWsNMCgKo57n/H8/egCraWDyy+&#10;bckySnPJH8ueK7Ow0snGQT/ntVvTtMyRlev+f0rurDTEUAgZoApafpY44yO/euttbEKBxVm2tAuO&#10;P0rVjiAxgc/pQA2KALgY6VZAB75Ap4Xpn/8AX+lL7Y/X/PH+eaAG/hz/AJ9vwp38zQRj6/59KOP8&#10;/wAqAExkelBwelOPT1/z2pB6DmgBufb9f8+ho6cetKRx06d/XIpje4zn/PNAC9B83QU1mAHJpjv/&#10;AJ6VQnuQuc9P/rUAWpJQoxn1rJuL1V4zjHvWfdagq/T8P8iuUv8AVxH0PP8AQ9KANi71QqpOcfpX&#10;HX+tDnnAHr657/zrCv8AWDzlsE/41xl3qLMWxyD+J/z70Aa9/rDbjzn8Oh/+vXL3WoSMx+fr2z61&#10;mXN2zg8HJ6noPx//AF1RO6VwGJxn/J60ATzTtLnBxnHfnnP+f8mo44GfAGfX1Gfc/wCc1ct7R5Wx&#10;twPzPPpx3rrLHRckFgMf4de1AGHaaUz4JTOcY47/AE+ldtpmhAYYpj8cCugsNI2kfLx9Pbjv/k12&#10;dhpe1R8uM/57f1oA/9P90O/4fn60Y4PHX3/LNIpBPrTxg9O3+elADNvcUdf0qQ9D6c0g46HH+eKA&#10;DB/H/D2pu3GPfFPIGOOB/nFBHGen+e1ADOPwPtWRq+lxalAUZckdK2gPxB4pdpOfQ0AeQ+XHaMbK&#10;9OQchc/oM14P8XPhvpmt6JdJcRgiZTjjpxxX1R4l0JL+AzKMSJyMdfw968yZZLxWsb1MMOORwQO9&#10;AH85Hxw+EE/hfULme3gZYMnnHTP+fyxXyRfR+WjIcAk+gPtn6cV/SX8avgrYeItNnkECuHV8jaDx&#10;jsP6DrX4Y/GD4W3vg3W5ohGywFsrxgEc/l6f45oA8GsoV2g7NwA6euPfjrk4NF3Y20qlo1I54GM/&#10;r29q04dsQ2MQcduR9Mdv896aTGw2qxAODgDHOOef85oA5y1hBk3Ff6Y459+anmsN7blIwffjnHPt&#10;V4RMHkwM5Pr0Hr/n3rZtohIoySRnGBk5/wDrkf49qAOMWGSybIOGB69uR06c19kfs2/HjUfBGvW1&#10;vcz4gcgEE+v6dq+ZZ9MRlDgZPb65z/nnislY57C4EsHyMMHuM/X1x3OfwoA/qi8CeKdO8Z6Hb6la&#10;SCTzVUnHfPtXXvaMO2D/AEr8X/2Nf2jpNI1K28Ma3c4hkICljjBx3+v+etftrpk9rrNlFeWzB0dc&#10;jHYH3BNAHNPb4zxgfh1/w/SqrxspHHTHv34rrZ7FgSFGMd/84P8AKsuWzIJPoR25/n/k0AYBGFwT&#10;nOO4OfWpkkwRjqf8ev5VYaEDJIx+f0x/9f8A/VVYqBkdD06dMUAX4LwoRzgemR261u22onAGdp9+&#10;cCuPLEcg5PTp3z0/yanilOR7frngUAejpdpLGYnOQ39a4y/D2F9uU4Q4z7j1/T+tJb3hUjuDnp+n&#10;NS35W8tyoOXA9vTpQBeiaAIExvVxx345zXx/+0J8JYdWspNVsoAMjkDrzx0/GvpDR74ySmymOCPu&#10;n6djXSatp1vrWmSWbNkMCD9fQ5/yaAP5ofjB8Of7OvHzEVIJ+XBHGO/+ea+QNQs5bG5eFu2e/v3/&#10;AMK/db9oL4RNb/aXaHCMzMoGeGA6Zx3z9K/JPx/4Na3mlLRFHRiM4455/p3+nvQB4NuBBzyef88U&#10;bs49ae6FGIbqCe2P0qLPQg5z/nmgC6nzKM9R+HHc1JHM0Egljba45BB7joaqxyYOM9fw/Kp924ZB&#10;5A9vy/lQB+w3/BPn9qK50G+XwV4gusxOyiNmI+nT/P8AOv6GdF1O31ewivLdw4kGeOa/iB8KeJdQ&#10;8L6vBq1hK0bwMG4yvA7fpX9MP7Df7SVj4/8ACsGlX9wPtkAVNpPJx14J7YoA/TYjP1qF4gRg/wCc&#10;1LDIsqCRTkHGOakIz35/l/8AqoAypLYHnHWse4slOeMf411ZUfU/hVaSINkGgDzm800HII4/z3rl&#10;b7TVweOR/wDrr1ue0DbgR0x2/wAawLrTwcgjFAHlSrPp9yJYyQGII/3gf616RGLe+sRczYkJHzgD&#10;gelZF7p3mK0bLw314PrTtAuvIkaxuRw5KnjHOO3saAOB8aaBZ6tZTWwhyTkjjrx0/Gvxn/al+DkN&#10;q097awBVZSV4/McdeuPSv34utFhmhdEjBB6E4GP8K+PPjl8N4Nb0e5iNuGlCsOgzu7fgcnI9ffmg&#10;D+WXX9Jl0+8lt5EKhWxzx69PrWOsW+NSRn+g9vr/ADr65+Ovw2udH1K5lMJUK7cbQOAcHr3r5RfM&#10;MuGGSCRnBwf8PX3oAzwu0DHJ/r1x71aULxIWAJx+uO359P8AGnGMFgynIxn0z+PH40/BG1XG4dsZ&#10;4zjPQ/zoA6bw1r9x4f1SDU7CUpPAyspB/unp1HWv6aP2Jvj1aePvBNnZXVyHuYlCkZ+YYH8v17et&#10;fy9xRLG3ByM/r/j796+0v2SvjJffDTxpawTz7LaVxnn1PQ/yH50Af1iQzbh1q6rA4OODXlPgTxfa&#10;+J9BttStnDeYqnjkHjqc16JFODjsfrQBsZ4pTjGG7d6rRybh1qdSGAPXH+fagBx7ep/X8Kwdcsft&#10;FuXUZdP5Gt8Yx1xg/TkUjKGUjHH40AcLpc3nWz28/wB+PP1/CsHWrb7VZyqTk44P+P4VsXEf9m6n&#10;5j52g9+hH/1qtXlvFK4eM5U/MPQnocUAfmB+0z8JpNc8O37JCGWMGaPjopHOT6A+9fgj4t0s6Dqt&#10;zp85zIjkdOPfr19K/rY8feE7bWtMmglXeHVsjHBBHI/z6cV/PF+138Jm8H+Irq8tT+7c71xn7hPT&#10;r2x+XSgD8/ZmMWWIyDxjjB784pTJuYYOSOvTnj271LfKF7kBRzxhjn+fb0rNDMAcn26Z79D3+lAE&#10;izhGznaD+I/z/kVqW10VcOhwd309Dn65/wAiuecliSBgD3/WrUdxhQF6jI5zz6YI/P8AGgD9FP2a&#10;PiIbbZp93LgqduD3yDj8f/1V+muiax5tvFPG2d2T2z0/Tr+dfgB4F8T3GharFcxybASFPXse3P4V&#10;+vvwZ8cweI9It8sd7Lghm5yCc557gf56UAfaei64VCjOR07cfz969T0jWBKF+bn+dfMdpdyKQyHP&#10;vnuRxkY/zxXdaPrZicY5Az0Of6UAfUmm6mcAE+ncV3Nlf7sDPWvnrR9bWQABsD65z616JpmrZxzk&#10;D/P5/hQBveJvlnW7jHKEOO/IPP5iu6sr2O706J0OAR+Pt+A964S/nS4st5OSvPPfjBq54U1FWie0&#10;JwEJ29vp1zQA/WreadvlTCE4/wB7pgj86/KX9v8A+E8es+EZdctLYPPBh1I+9wOQev5AelfsHKyz&#10;RuFUFyu5d3PzDrxz/n1r51+NHhCLxR4X1GFxuDIxwADldpz1oA/kXu4hayOjcAMMfn05/H9KyZlU&#10;E46gHPp+mfxr2f4ueDrjwl451bR5FIWGZ2HbKE5XGPbj8OfWvIjCA/zdDnrxnj1weP0oAxh78gml&#10;O7HPQdvx5p7DEg7j3p8qhVIXv3H6cdqAPq39lH4gN4S8f2dsz4ium2HpxnByfav6QtCaLXPDtrff&#10;fLxjJ/2sc5FfyWeF9T/sbWLa/BO6GRTgZHI/qe3/AOrH9On7JnjSLxl8PrZ94cmNWHOedo3D8/X8&#10;eaAOu17Q1+bK/wD6+nSvG9Y0zycjHGe4689a+wdW0pZQfkz/AJ6dvTpXjviHQNwL7eOR+fY/559K&#10;APn6KVrZ1OcEds88Z9u/+eK7rTNbHktGxyAOnc8dD1xWFqmmSwSE4wB6+pPOOemBz7/nWHHNJbuE&#10;J456Z6Y5zyf60AfeXwa1c6hpUMBOCpeMjqckfLn0xXqwtvs7GJfmIOOp4B9f518p/s9+IIobufTn&#10;PzOFlQ5GS3OQfw9uuc19b6s+26FzuwkoDBc8ZPUY70AeJfFrQm1DwxewBN37tugwCCO56/TFfy6/&#10;G/wtF4a+JOr2EY2jzGlHB4Vu+T7jmv6yvEbQ3+nT25TIePvnB6/iK/nT/b08Gnw98QLbV7MYS7jZ&#10;ZNoHUMSAT+I/+tQB+fF7bPveFiCwweOnsD/+quRnQrIdw59v6GutmEhcrKGyCQwYHpiuevVSNjtz&#10;g+3fPFAFFDjG7kk+td74G1KWw1eCeB/LMbiQNgcYzXChTjJ5GfxrU0yZre5SReOvTOSM/rQB/WJ+&#10;yD4p/wCEo+HunyzSb3eBQR33LkHPv6j9a+qL6x3Kc96/Jr/gm941MmiPo1xOztasMBj0RuOOe3fp&#10;296/YqeAMucZB/woA8Y1fTDgjbk/5xXivifRA4kBX3/L/PrX1FqNj8p44IPb/P8AOvMtb0wSB1Iy&#10;PTHvQB8NeJ9CNu7Mwzye3TuM9v8APNeajfayq3THXHfnrX1z4o0EbXynyk9hjtg/57V84eINIaCZ&#10;hGMAk846en60AdL4U19oWTc/BwB09vpn617gNVWa2tp92SjAjr79v8/pXyFZXclrMgJ4HPTGfY/l&#10;z717DpGvMdO8vJyoB654z37H/OaAP0N+F85uNEhiQjCkcn1B5z6e4zXf63bvJaOijO1uccYxXiXw&#10;X1uWfStgAXLBxk9v4sD1Hr3r3uaRpYZV+9nnj+vPpQB8J/tP6TLrHgnULC2thIZLecFmBOMrxj/9&#10;dfzI6nZGzuZbZm2CGUpn0529K/q7+NEf2nw/eQrH5jKrdQT16Dr6de1fy1fErT5dO8Z6/YJgGK7m&#10;4z0w5xjuf84oA4NWWNiiHq2OnbJOTk56c/ypZVZSCDg8EkegPA//AFmneUIx03FjkeuD689uvSi4&#10;VVUMTxkY/P06/h+WKAOg03cQjoAAehPH6V9//sjamV8Qi1dt2Bx24yTjPqP5dK/P3SmXIDEk5GSc&#10;k47n0HvX2L+y/fJZeP7cGQETIVwOnHPPvx19/pQB+wnirQ0uLUMFByM/4Y/+t0r5F8aaA0MshA6Z&#10;PQ/mPf8A+vX6APY/bNHt5gBl4l9xnpn9OlfPfjjw2rxSNt4APbAHfPTqR0/T3APiSB3sbkLnGD04&#10;zjjp1z04/CvoTwR4h5SFiVJwfbr+f+cV4z4n037JO55AGB7Zxz+eM+tL4b1drWcbz0I646Hv/wDW&#10;oA+/7fVvN0rAkyQV6egPBz1r17wNrge3Pnz/ADmby3C9cjoTn64z+VfJOja95+nPErbmGOD7d/0z&#10;X1j4E0RbaznlIUNI4lO08EMuQQT6cZx3xQB7xpMMsunOpBAGV54zxx/+sV5b48hJhkE+AFkReeOM&#10;ZOM/p/8AWr1rw+HNrgPncD0GBxjGT/8AW564rzT4pRxDT53lIz+6OfQA89evTsO/tQB8UxSp/Z5k&#10;UKjq11H8vPIc4Oeg65Jra8N6hHLEkisMORkDuqdD+v0GK88/tN5ReIYdkUTzyc54Ykhee4wa0PDO&#10;pRNDGqgZjRhgdPTBGfX0oA7zUNWR1R/MGwmR2c9lH/1+K8xvdJhv53Z5MmAoX3HK8nccY74POP6V&#10;o6/eM1uYkIUk4GOAE6txVeLSjLYztJO0omAZtvTj0HYgcE0Adf8ADO3hk1GUQHKJKyjr9fqRz3/G&#10;uj8caN5sch2kgZzx09yPT0qr8J7CKDUlCd5MMwyQx25BzyOO9es+KtM81JEIyDn/ACPpQB+aXjnR&#10;zEZZFU5B/D2x+vSuF8M6ibO7RS+ACx6H0PHvnvX0v8RPD4jMrBMg5Gcfpx2FfKV9G+nXu4jaQffG&#10;O4oA+3vAWsj93lgQcZ9uRnrX1r4Y1JXRcnG4L+o6V+c/gDxARJFtYcAZ/PoB6/y+tfafg3VhMiFT&#10;gHHOc/X8uwoA+rtGutxH+Nc3dagkmsxwA5aSdXCgclUPJFR6LefKGJ6A/h6VztpELjX7NssVjY5+&#10;bGcnjOOn+fpQB6a1ys92VUAq7FlHUgZ6Z5+lJqcbNpEkzssYMbAsRxnJwMEj6CqsINrMFIwYs8Dr&#10;hjkEev8AOp9XctpEzEDLKRnGOp6nrQB+Sfx3tP7R+J00byb4bdVYPwQNqcZAGByelcJ4is4xo7Rx&#10;8ywL8wPPznkkZ/z0r1b4pMtz451nzQJUWcoMAABY1GMevOee9cHrhYwebt2u+09h83Q//rOOlAHh&#10;VnoJa5eQqei4Oep78+3tXAeIp7mwvWmtzjY6urcZzn7vPY5/zxX0ha2cUTvI4OVY8+w6kAcfXFeN&#10;eNraK3nNzGDlc5K47HnBPTjFAHoPw9vpo7WCac4LTGUbzkltpJ4PqRxXqvw81tnkUk4JYnGQcZ4x&#10;n/PvXgvgubytPinncklZmZj/ALKdx7V0vw+1Jo5kjzwGGPbJPB+p5/8ArUAfpp4F1LzI0+fIUf1y&#10;R/SvorRrgNjHfnr6ivjj4d3+5EGeDjAPv059P8O1fUvh28EqR88/y46/jQB7lpswZVGev9K6mNsj&#10;nn/PrXCaTOCoPY/hXaW7hvl7etAFe9UFTivBvihK8FjlCfkVpCAMk44A/PmvoG5GVJ9f8+1fPHxR&#10;3yMLRCoMuyIbueXbP/6qALvw5s9QtfDqRoQh8tM+uSATya9e0tTbrtLAlz78YHIx79a5Xw/Zmx0h&#10;EjbJKfxdiMZ74rrrJpAFwudob5sevftQB89ftFeIW0fwnq18ZCrxWkzKf9ph5aD65IPNfihOCbtz&#10;0ACr2PKjp+Zr9PP2xPE88PhiXTYXKLczQwsc/wAKneRjuOORX5co2ZXdzyZGJOBnnpn9PX29KAM6&#10;6UyzDdyE/Dr9P881YuZljRScKi57deOD+H5dKrsQ0pIyM8Ej/P4/0pLptyFQcFgOgB/AZ/r/AIUA&#10;er/AvSxqvxG0O2kyDbz7sHgnyzv5H1I7dK/fbwVAlv4eskUfeQNz/teo+mK/FP8AZT0ZtQ8fT6g6&#10;4FpEQvB+9KwHXscZz7V+4elxrBbRW6DAiRQOAOgFAGhMOK5jU1BUgjGf0rqpACpauW1ZTtO08n9a&#10;APJ9eQhX4z/P/CvmXxxFtSVeG9v659fSvqXXIyyHPX/PtXzZ43iXDsf4cjn+f+fyoA+AviJbDfLj&#10;rlh9D0Hr9K4HwTMovATwM8c8Hv8ApXqXxGjAkkzklicYGD6A8f4/pXknhaYDUNqsVB7Y7DP06e/6&#10;UAfe/wAP7hXjgHUqFz16j3719F3GoxWWjKJjgye+MKOp7cD2r5g+G8zGOEA4+7k4HPHc+teoeMdS&#10;muLc2Fr/AKwhYVxknLH5vXnAx7etAHZfDZodUu7nVntki+05bn5iQe5z69eK+h4IobhY4oML5hGD&#10;7A5x+teV+BNHXTtOiikj8skbsEdPQAegr16wtYzcoEXIXA9s5yRz+ZoA2b+KLTdHkctgt94k8D/9&#10;Vfz+/tEeKm8ZfFXWNSiJa3ilMMQzn5YvlB7984Fftl8f/Gdr4M+H2q38r7JIreRYzz/rJF2pjHcd&#10;R3r+e69umvdSmuHPmGV2cnv15Pfj6+1AGPfKSqrggZOO+RjI/L+dc1roaK3aEOBkDOBxnsB9a7hk&#10;V2TIGRljxnjpj/PGK5DWS5KpGOSc9MYP9cdsUAeh/Ajwqsl8sznL3UqoT/soQWx7ev4+lfrD4GCs&#10;I3A+U4/Ljj24r4Q+D2j/ANnW5l27DbwpGpJ58yXBbr7f55r708CqyxRKOTwMk5yBx6//AK6APpnQ&#10;ACqFeAO/pXqumjoMc5x+PvXlvh3aAg7j/OO1eq6b2/8ArUAdZbccE5/rV07iB7VSgxgdvw6Vebhe&#10;n+TQBiXxAUn0rzTXpGVW7g5/z/n8a9Hv2G1iOcfh+leXa+3ysAfXn+VAHh/iR9u8no2cdOv1/CvB&#10;NenYzCFThpm2cDOF7/pXtviefaGPTGeOv19P8a8u8Maemt6zLdSRZSJxDGcnqe/5fjQB6H4M015o&#10;GaJcKAIUPbA+839BX1L4R0JbC1RepOD7dOlee+G9JiM6W1jGES2wGx3PevfdHtfIAGOvU/yoA1Cy&#10;2Vo0rnGwZr8mv2uPiFLrPiP/AIRW0nZorc7pQMcuecfgK/Rv4seMbbwl4avL2Z9ohjL4/vHB2j8+&#10;a/FHXbq71/WLrVr5jI80jtnPXccjn8f8KAOGuoN6iMDIwB0529Bgf0/GrK2KW8GCoGDk9O3t7egr&#10;dgsWkYscjceTjPT6/wCfU067t5rlhbWyF5pWRIwP7zEY+nP/ANYYoA9Z/Z68Ey63r8uvyJwSILYk&#10;dN2PMYH2AAyOmcd6+9dbaGytEtYBtihUIoA6BeBgVy/wa8GQ+FvDES7cG3jEYP8AelYZkI/QVqeJ&#10;Jjk9qAPNdSYs54465z7U/R08y4A4PIx9eh4qjdtulI4x+H8/8RW/4dQtMH6Z75/rQB7b4bt9qIOv&#10;T9a9f0qNsL7/AE7V5toEWFRiMFscHsP8n/Oa9X0yMKoJ54oA6OFeBWggPc/piqsKg4x0/X9KuqAA&#10;KAHf5+lZl26gHJ7fkRWi+McjpWBfyhQSo/WgDz7xbq0WmWMtxKcYBxnHU8e341+Rfxj8VXXxE8d/&#10;2TYP5lnZvtJXG0y55b6dvqK+y/2oPiUvh/RJLKwkBu7gmGJc9WYcsT/s18dfCvwleXs5upImkLtu&#10;Y++Rwev9aAPffhT4PtbWG2hSMZOMHHqOp68nnvX3P4R8O29pAgWPnPPvmvNvhh4KNpDHcXQy3X/9&#10;Qx1r6OQRadaF24CjPp0oA4nx/wCKoPCmgz3Uh2BEJJyOOP51+J3xb8dal4y8R3Oo3M+YI92xeozn&#10;gf419fftU/FiS6uT4b0+QnnEmD68gD19c/lX5wa/eNu8lRux9fxyfX/PWgDm2G65AzkKOec8g/07&#10;1618MPBOpeOPEdpo9ku4XJG5s8JEPvkfgTj3x9K8usbWSeRIVBYuOfXaP8ff24r9cf2QPg//AGdp&#10;C+I9Tt/LuL8K4JHzLAPuLn/aPJHoaAPsL4U+BdO8G+G7OytIBGsUaqg9F9TnuTyT/wDXr1Y+vpTV&#10;QKoUcAe1I7DmgDPu5MKcDA/lXC6xchQcnn+ldVfy4B98+3NeYa7eKpK5xjPfNAHnniG+2k4PHPv+&#10;OK8nvpGllZhzn9fXB9fWut1y8LsxJ6+vf/CuIYh5V5zjvyPwoAu6ZB5kwAGc46DknP59q9n0Kx2h&#10;BjkY7fn6V51odv5kgc9eB0yf517joNqdq8c8fTHSgDsdKgK49K7S2UDHrWNYRBVOB19z/n9K6GEA&#10;dOn+e1AFkAYpfTH+FGMiqGo3sNjbvcSnaEBJzQBzXjDxPbeHtMmu5nVdik88Yx3r8NP2hviLq3xM&#10;8SXELSkabAxEagnDYP3vb+gr6Y/ap+Ok93ev4T0Sfg580oegz049e4r4u8MaDqHinUoolQkFh15z&#10;zgknt9OfrQAfCv4XNq2pJI0O5CR2zjpyeOtfp94I8H22h2MapGqHAHQD6/5/CsD4W/Dm00PTYnMQ&#10;MpC5bGCfavaL57XR7SSaV9ioM0Ac74j1630DTpJZHCMBx0r86vih8QLjWbqRw5KgsEA5z6kj6frX&#10;qHxd+Ib6pdSWMDkQJ1bOOM8kEfpXxhrOrG6unyfunA5H5A/4UAa1hMol+0znnqM9gefzzmvpb4Of&#10;D7UfGepxmZGhjkG527xw9gPd/wDH1r58+H/h688Wa1Bp8ELSxBhvCjhmz0xzn8eMD1r9sPgv8MrP&#10;wppEc7xgzv8AM7EYLPjgnvhR0/SgD07wL4SsfDGkwW9rF5W1AoXP3VHQf1J9e9d+ox0pqAAY/r1q&#10;UdP88UAN6c1SuZQBx2/rVqRgoJ9K5y+uQoY54H6UAYmqXmAeeR/npXlGv6jtDMTgnj8feup1jUFU&#10;HJxn0P6V4xruoeY5A6DP+f1oA5zUbsTSE5wBnr655rKiXzDtxye3pzTWYtIQTkH8j9eufatzS7Qy&#10;yDeOvH6/T07UAdHoenZZWxyf8/54r2PRrAKFOODjiuY0TTljUAAAnHOMY969T0yz+Vc9sYz/AJ9q&#10;ANqxtuAcYI/z/WujjQKP8Kq20WFHbH+fwq+vA/z3oABnv3/SmSyCNSzHAFK7rGhZjwK+afjr8adH&#10;+Hfh+4uZ51EgUhRkZLY4H49qAOR/aP8Aj7pfw68OXDxzK1wcqiggknHTGfzNfgj4+8ea18Qdfn1j&#10;WZ2kLk4GcKBngY/H35962vi78VNf+KfiKe/vZWNvvOyPOAB24z/n61ynhXwje6xdpFEuS7YIAPr2&#10;x9e1AE/hjw1d63fR2sCbkJXgDt6Z/nX6WfA/4NC0WK8uodp4bkHGR/jVP4G/A2O3WC+v4AeAeR15&#10;H4f59K+2LibS/CWlPIwWMRrz26d6AK2pajpvg/SmkdlQIvHrke3P5/1r4H+JvxDvfFWoSwRS5t4j&#10;z788DP1GPrXR/FP4j3nie+bTrKQiEnBx0H15/rXgtziJDEmcE8+pI9uPWgDKl3306wRMSoOO/OR1&#10;/wA9a+jfhF8K7jxJfRN5TC2VgCwB+Y88D+tYvwq+G1z4m1IIyERqf3r9cDPCgep6V+qvw48BWHhn&#10;ToI0gVGRQFXHQD1469zQBreAfA9j4Y02KCCNUcKo6dB/nr616iiAYAFRxRBFA7irPXp79aAF+lHa&#10;jgdKQ8/T0oAXuajYhc4NLwAeKz7mcLnBx/nmgCG5uducf5FcbqmoFQecdff9Kuajehc8/wBa811r&#10;VVXcc46+/wCtAGdrOqkKcEHP0/A/hXl1/evKxKHIPp0+tW9T1Eyuef6/T0rn8eY45/Lt/X/PpQAK&#10;pcjjIH5f598V0emWIlk55OeeOvTvVLT7SSZxkZPT+vPavT9G0jlcjk45I7/5NAGlo2lKig7ef616&#10;Rp1gIwGAxxVXTbBY1Hy4rr7aDjHQCgCa2gwBxxWkq8AU1UAA9aeM/wCeKAHUmfXvSmq8syQruc8D&#10;rQA6RxGuWOAK8M+Knxd0PwJpM93e3KRFFJwW9v8A61c18afjp4f+Hej3E93cqkiKcLkZPoAPev5/&#10;P2hf2kte+JesTxJcvHZDdtQE4I6DOeMnqccfrQB1/wC0t+1b4g+IGr3OlaReNFYByoAHLDPOfy49&#10;u3r8ISrNfzHJLmQg++ewI/SrMG+9m4UuWPfoOT/n/Ir3f4e/C+8168jYRsFJB+7z7evPHr+FAHL/&#10;AA/+Huo6/dxRmIlWP4nnjj8f85r9Svgl+zxY2sEV3e24JGMnHJ9vyAro/g58DLbS44Lq5h24wcMA&#10;PrknJ7c4r7R0yyg022WKFQFUD/OKAKFholjolokECBFQY9vTHv615r468ZQaVbsiuC5HC+noSfTv&#10;XReN/FkWkWr/ADZfadozjFfKsOn698Tdde2sgwtA43yjJ3HPQYPGevQigDmrDTNa+JGteVAjPCWw&#10;79jk9j06fn3r9DPhP8H9N8K6ekjw5lIBOQSSR3z/ACrV+Gfwr0vwtYwkQqZQoxwOD3J4r6AtLMKv&#10;HH+c0ALZ2QQABcAAY+nWughhCgcU2GEADjAFXlXj1oAANvelOfzpOoPGaO/XmgBeuBR1xzSZ4A6f&#10;0oJHTNABxUbyBe+KbJKqjnj/ADzWRcXQGecn/GgB91djHJyK5XUNQ2BsHBH+f1qO/wBRWMFicf56&#10;V57qergbiT1/HnvQBZ1PVgMkHrnjr+f6159qGpGZiqtwc+g/z+dQ32omVyoONvv/ADrCaTce5B9v&#10;8aAJHYyZxyP89qdFCWIXqf8APJ4NPjiyQvr+n5V0um6cZWDHgn8O9ADbDTN7AkdPz/w616Dpmk7S&#10;rFcGp9L0lVA+XHOeg/Wu5sbBVwAOntzQBHZ2IQDjnr9P89q6O2tdg6VJBbEDpxWgqADj/Dg0ANWM&#10;AdMVNjoMcUnQn/OaTPGO1ACn2/w/Go2baOTgCmySqgO48fSvM/G3xB0vwzYSXFzMqbR6gY/+vQB1&#10;ms+ILLSoHmndQFB64/rX59ftBftY6N4PsZ4LS5V5gCFAYcmvmL9pT9syOH7Romg3G6XlTtOOvB5H&#10;+HXp0r8gvHHxI1rxRqMlxe3MkrsT1bgAnkAe3v8ApQB7H8Wf2g/Efjq9uJLi7IgYngcjHTI6Z/ka&#10;+WNR1m5vJSqMSCR3/wA9/WiG2vtVc7BuJbHAA6nk49K95+GnwS1TxPdxPLEwjJ7+uf6UAeVeDvAO&#10;reJb9AkDMGYZPIx064/Sv0++A/7NCgW95d2gJ4zkfdz1APGfUmvbfgn+znY6RHDPNbrxjtzkYzX3&#10;1oHhnT9DtVREUBPYf5+goA5HwT8O9M8O2qL5SoVHp+gFenRJLcMLazTC9yB26cVPb202oNhRtiA6&#10;+3v6fzpdQ1y00hTZ6cN8pHJ9PQmgC+507w/D5sx8y4I4HXnHb/GuJvbu+1qUvNxEei+vuf8AP+NQ&#10;LHPeTGe6Yu7fUgeoH0/z6V01hpbMw3Dr+QoAo6fpucDb69u1dxp2jjjK9f69av6fpQ4449v559fS&#10;u1tLFEHAx/n8KAM+y01FA4wfp9a6SC0CgcY9anhtwoGB19utX1UAYAx/n3oAZHGFHHTj3FSgcA9c&#10;e2PpSkck9/8AP9aDj8vwzQAmD9f8ml57j/P0oJB6dPr6/wCfSjvkcf8A1qAFbnpTev0NLyOBwBTS&#10;e/r/AF9uaAFJPOe1ISOOevP/ANam5B4PeoWkCj0oAlZlHfHv6VVknUDr+ZqrNdKvAPBrDuNQUA5P&#10;HNAGhdXwUZBx+tcxe6qBkBv/ANRrG1DWAN2DjP8AP/P61xN/rPUZyT+n60AdBqGsHna/H+cVw+o6&#10;uDld2cfz+lY17qxJKA5xj6c//rrm5rpmc5PB+nQ/56UAad1qGf4ufz/SslrhpThTn39R39P61XUP&#10;KQSSfp/L9O/StG1spJSQAcHj/wCt/wDXoArRxNJt2fN7dvzx/wDrrftNKeUhscgjp+QP1NbmnaLg&#10;gMuc4H1x+Gf0rurDSAMfKPr060AYOm6KDgBMgflxXaWWlYwNuM1u2WmBRkjj6V0VvZhB93A+lAGZ&#10;aaaoUHGeP88Vvw24XC45/wA8VOkKrj0+lTqAAOKAP//U/buK4DqCpznv2/DpV5Zl4B4P+cV8z/Bv&#10;4vaV8QNBtruCUGUqu4Zzzjnive4r0cds+vb+lAHTK6nHOc96eOvPX/PNZEU6sBjof84q4kwx1x+N&#10;AFw8DPSgYpm4Hp0/z7U4EHnvQAoUjHOPr2pRnH/66AMHnj/PSnYGBxyaAGFQcjscdq5PxBpkflG5&#10;gRQy812GAMY4HpTJYllQq4yDxzz+NAHkqW9jqluUucGRR930+tfC37T/AOznZeLNMm1WxiVZYQzY&#10;x2x2/T8a+79W0ubRr/7bAMxuRu75GfTsak1Swi1/TSmA6uDwfp0NAH8mfjnwTqHhjWZrO7RozG7D&#10;aM4xng1z4t7ZlVRyeM8D09v1r9nP2p/2ckv7K51bTrcBwGYkDnPv+XSvx41rQ5dFvpbW4iKspI6Y&#10;Ax/nt9M0AcldwiNvUen4+vT3q1YuY2wRyeevU44HP+e9ROqtL83Q9uc/Trx69Kpuj2k/7tt2854/&#10;T0/r0oA613idQADkjr2/Dtx6VlX0QHDLjIPB49hxj8hUdlc+aM5O/rwO3t3GO9S3T+YmMZO09fT1&#10;/P8A+v2oAr6Vd3OianFfWcjJJEcjacEH6/yHrjiv2+/Y1/aLt9dsYPDGu3ObhVVV3Ny2MA447Z5r&#10;8OlMZIEh+fg/X2/+vXeeB/GWp+C9dtNU0+byvKYE4wOnJ/IUAf1gi3iuohLDyGA7cDvWZcWAyTjk&#10;ev8Anmvm/wDZc+Oum/E3wzbwTTqbuNQGB79On9RX2DJaCRd4GQf5d+KAPMZ7Ehj/AId+4x7frWTL&#10;akbsjjn8P/116bcWBbOB+n9awp7A8j1/pQBwDW+Og/rj/PeqzLgjIyckDvXVXFgeSBzz+WPb/Gsm&#10;W2K4yOfpj8eKAMhMrzn8QP8AD6VZWYjHOR/nt+dJJFgjHOO2O+ahZSCcjGP0/D8KAMHWoZYpReQE&#10;g5PTqD/Oup0C6a9jExbGOGGfr2+n8qy5VV0Mbcgg8Z6/4f1rJ0uVtO1PyZf9U5xx7n8Pz9frQBp/&#10;EPwdYeJNMk8wLJIAeeOPTH6V+PP7QHwrFnPNcwWyoeQ+e5yecfhkH3r9zGsIZoAYm3iQd+eO/wCV&#10;fLfxy+FcGr6fLOkWZGU7iB8zD0zx060AfzR+M/Dp064aROmT+f0rzdhknHy4619+/Gf4ZTaVcyWz&#10;RZRi5UgZ5z3I9fb/ABr4c1jSptNuChBKk9fX2PH+fzoAw/un6VaRwSR1yP8AOPf3qmxPTH50+OQh&#10;sAfoPzoAuFT0PIP4dq+if2dfjJrPwp8a2d7a3LJbtIodckDk5J9/yr52BYoTjOMdvw60sbmNlZeG&#10;GOen0oA/tA+BHxW0v4leELTVLSdZHkUbhno2ORX0AOwHav5n/wBgb9p2XwdrUPhHWbnFrM/y7j0y&#10;BjGfyr+j/wAN65a69pkF9auHWRQeDnqKAOgI59aRlB75BzUgA4OeD7f5xQMn6/5+lAFV4SciqE1u&#10;Gzgc1ske2KiaLcDnv/n8aAOSuLFWzxk1yGq6e0RF1FwR1xxnHf8AOvUZYAc8Z/8Ar1k3dksqlZBk&#10;PnP/ANegDK0fVobmyVH5dOvfvg5/rXL+MNMg1GJzsGCMN6euTiiOKXR9Tzn92Tg+m3sa6i9tXu4T&#10;5IyGHbvkZ70AfkF+0z8JrXV4Lu9tbTBTPmMBtznoR9a/Efxn4YuNE1aaOVNoB79B9McZya/q5+I/&#10;gubUtNmttil2RgB14PUE5r8Kf2k/ha2l6jdRW9v80YyW28BmGQR2xxzxQB+dvk54A5BPUdjz/jQ0&#10;e0qzL0xz6e3Tn0q3NbS287Rk7WBxjj735YxS7sjaBjJOPxH8qAIEC5JAIB+nc8dK3tNuJI5UuIm2&#10;urA7vfsAcisDaQQGGAfp0+h/z6Gr9q7QuSx464wfX+n+RQB+9H7CHx8bVdIj8L6td7pYdqjc3PI4&#10;r9arTUEkRXU5BAOfbtX8kvwZ+It74A8W2Gr20n7sON4zgHnqeO3pzX9KHwW+JFn418KWd5BMHcIu&#10;ffjrxigD6oguc456VpRSjGc/nXBWeoKR7fyrore6U85yB+vegDp1bIPNSg8Ht1rLhnyODk/1/Gr6&#10;SDHrmgDnfEdgt1al84IGDjisPTA8toY3f54Dxz1wec/UV3syLLEY2GQR/wDqrztYm07Vju5BOD/I&#10;UAX7m1iuIT5g4x6E545FfnT+1x8JtM8ZeHry5htAZrQM+7aAWAByM/nxzX6SyRS+YYsYRsFfx657&#10;V5x458N2upadcRTRKd6Ec98g8H1oA/j58c6P/ZGs3dkEKCNsLkYwvbr6+tebTHy/lByXz6c/Q9fa&#10;v0a/bS+ET+D/ABTLqFrBsjZi3Tgg9Bj2OM/yr85bsYlJYcpxn69ulAEQbIPrx369P8cU1ZcHZ0H+&#10;RSL8xO4EDtj371XdSGI4I/z09aANi3m8qQsj8D+77+vof85r7g/Zw+IhsdVgsZpMiRvXow6d+vv3&#10;r4OVjgjO4HBruvBWvyaPq9tMj7AHByARz/nPWgD+hfTJ0v7CK7iO4Mo6cc8+np6fhWpBK9uwAPTv&#10;x+fc/jXjP7P3jC18W+HYUjfcSoIB65Hbt9a9yu7No3LY4HQDtQBv6TrLxEfMSRkn2/xr1fR9bDAZ&#10;YgjHfv6187hmjPJI2kZyc4/z6f8A6q6jSdXaNwg5zyeAMf5H+c0AfVNlqAkj2Mcg8Y9Rj/D8an0G&#10;/wDsurlGbhiR17/4YryXRdc3AAtwMH1/z6107asbW7hulG4H/PPp60AfTUdsnlluFDYIz71xOraZ&#10;FcxTwSkGOQMoHsw/pXS6BepqWnxTH5jjaT9emP0q3d20ITO3JJIP19c8UAfzqftvfCy30zxxb61a&#10;QGKKV3jkbBwecgk9f8Pyr89Nd8Jrb8wjpkYIwvtzxj2/lX9CX7afgJtd0CaWytGmcAurDhUkUEjo&#10;M8gY/wAa/EPU7dGle3mGCuVOe2D3AH50AfJd5HJbyFJBg/QVDtLAMDgHrgf5/Ku28X6YsN6XiX5U&#10;Lcjp7cemf8+nDDeT/Pn8hQA9D5cgOSvX8Ppn0r9nv+CcHxNkiEvhm9m+WF0wDnlXyDX4wFRnOckH&#10;H/1/avqD9lj4g3Hgb4nabcbytvcukUg7YJwDz6f59KAP6urmzWWIPgEOOPyrgNY0gSFsjj3HT8a7&#10;rwNqkXiLwzaXsbB/kAODnr0/z+NWdS03kjBGMjntQB8q+IdCAZmKkAZ7dfUf56CvGtV094JSRgDk&#10;59P6fjX2JrWjh8ttz17fh/n1rxbxFoWc/J6+/wCf+NAHDfDC/XS/FVlPIxTEgVj/ALLZHX09fev0&#10;SuZ4bvSYZIfn8vBzyeAe34V+aS2U9hqAMYw2cj1GO5J4/U/Wvv74f6vHqXh+GO4l865mt2I6Y3L2&#10;wBQBpzwLPbKzHJGRj2I4zX5Kft7eDhd+GLrU4bbfLBtbeQOOcMR7kHA/Wv2Vg0V7jTzKBgSR5GP4&#10;W7j8K+D/ANp3wq/iDwxfQGPLtGwGBu9jk9ePQUAfzRX4hAd5CWeT7p9CODn3rmb233jeDwPbAPPr&#10;XeeLLV9N1W70tkCNBMVYAccHH+RXLTR/ujuQgjqBj8ORQByqr8+Mjqfw9asQnyp42PIGcH09MetO&#10;EZd1IXGe+Ox9T0prqNw3ADb65Gf8c0Afpl+wh8R5ND+IlppgJWK9Xaw9DnJPf04z6Zr+mjRbhdS0&#10;i3ul53oK/jc+B/i5vCvjXS9QUhTFOpLdjzzn1H/16/rj+CfiOHxL4Hsr6I7ldA3X+9zigDur20DK&#10;RjOf61weq6cDu4/z/n0r1meAMvT1/wAmuXv7QZII/Lr+lAHz5rukiRW4z69M89f89uK+efFnh9WD&#10;qEBOeDjp6Z+ua+x9W04kH5f65ryDxHo6yo+V55//AF8UAfCOtWZspyrD72D9R0OPU0ljqTW67N2M&#10;jpk89v69a9d8YeH1DFtgwDnoDgf/AF+nT9K8Uu7d4HI24yORj04/D/OaAPvP9nDWYrjTsk5KMMnq&#10;cZKkfnyfSvsq1heUFDnkY59uBnsfwr86P2c9QnjvTbBtqF8MvXcrrkEEf1x+NfoPp8k37rzHIHlq&#10;cd/f8+gxQB5N8R7NJdNuI41yxjz930JBGPr61/MZ+0P4bXRPjR4nt5k2AzGRd52j5+c89R1x7V/V&#10;B4oQmKdGZQD5i9CTjqASP/1V/OX+3boUGn/FP+2IV5vY2D5AClo225x6j+ooA+Ebp0lv3aMAKu1R&#10;t5xt7fqaJ1QrsIyQeccg4Hr9agijYTF2XYVP3sAdO+Pbjmr13EBCAOTt64yCf/rZ/wAKADRt3nKF&#10;cKQzE45IyM9B/n86+l/gxdxaR490i4Em5zNsY5wMMcE49Ox//VXy7o1r586BjtBYc/T16/z96+i/&#10;BcsdlqdpLa4Bjdcv0yAeT3//AFetAH9GPhBPtnhOzkcZIXByP51xXi3R90TkjBx6ZB9fyrtfhDKd&#10;Q8HwseSVVvwI49PUVr69piyI+Rk4oA/PTx14cUeYSmCM9vz+oJ6V85ziSxvC4zgHpn07fiB+vFfo&#10;F458O+Ysg2c8kYHX2PPFfGfjTQ5IJn2jIB/T2/P06UAdL4W19zD5Lvy/rnsTnH/1vev0P+GGqCfw&#10;/aSCTLyQtGzM3ft/LABr8ntAv2t7xImfaM45P5Z6++a/Sn4LpLdaZbTqCzG2jZgBwQSFU+npgj3N&#10;AH15oVw1raG383LyBTxgAHvgEnp65rivH4gOlyBw0rhRk8kA+/rXoej6QsFqAUUuVHAAPQ54P+Ar&#10;hviHZ3M+ky4GAVHGeuDz+VAH5oeKNTS0l1OJSYw8ksZH8IYgkAdehxzXNeCNdG9EkbcRv3AknlRw&#10;f59axvibqcllrWp220Ya4k5Zs9BtyR/jjNcH4L1ZYX+cZMu5efbk9Og74oA9d8U6qZr6CJJwhSUc&#10;DP3WPIPr3/yK9F0q9tItNhRZcYdnQnPKFuQOeQccZr5i1/WxLqCSjks4YBeSOOxPp9K9A0e+2xIs&#10;khiABdQD93jIHHqByaAPrn4TeW+pMq7ci4VsAcAt1x17CvoDxBYB43JHJ4/Ovl74CXiXWtXJgUhG&#10;aJieOGxg89evSvs7WbUEHjg5/HvQB8YePdF82GTCYb+Yz2FfC/jbS2tZ5GxkDJXjnPpn+n0r9OfG&#10;GlB4nVhlT178ds89unFfEvxE0IrI+1OQSRgdc8j2wP8ACgDxPwfqptLoRbuc549fQZr7U+H+tlgn&#10;zdQOe2M9/fHevgGFm03UR1G0jpnI54yPf/8AXX0/8O9cLNH8+cBfwz2J9qAP0I0HUCLbDMSCp7ZI&#10;469K6XwPF9r1KJ4ImcqGZm5PAGR7cHmvGtA1TzrB9h+byzjPb2HX3r6a+HNta21hGyPmRrYHcOFO&#10;TyQOccjuelAGuumymVjsIACru+g5ye3vWb4piWHSJI2wjbgMZ3H2wenPpWo10wnkVJGL7iDkdhjn&#10;HTmuU8XMIdHdizMxkXOB2zz/AJH4UAflX42aQ+LtXRSVIu5Y8sccsevrx7Vx1w3nkBm3q7fKeuFz&#10;/OtTVpTca/qN1MDk31zvJyzYVyASawI5UCRrjdkE4OM9Oe2O+MfX2oA1IowkTA9Sp29iPUf/AFq8&#10;w8WWcOoeeuFEbRI/t8p6/Q9T6ivRPPOzA+Uc4Ppk478Vzt/D5oDoAVIy5HZFHGM8enr7UAcTYJBa&#10;2P2eCP5EgnbPPO4AY98446Vi+EL1rW9jOCBnn2Ge/rx2NdTpls/2D7NKm6RLSQlvUyP69MgDHvXB&#10;qzadqIjYbQhI6ckZ/p0oA++/hxqwdYlD5zj8Me3fj0r7E8LXgZEG4Ej39R+nSvzr+GOrEMoY4AK9&#10;Bj6g/wCPPFfcHgzUN6xvnBwPp/n/AD0oA+o9FnG1R2P8q9Cs3OMN/wDrryLQrkskZxg/hxivTbCb&#10;KjHH6j8qAN6VQU4//XXzP42f7b4qsbQ4w9wznIJ4iAxgjoef85r6XaTbbu7dEBP5CvlnVDLqXjeC&#10;GME+TGW6cZdstk5HQAUAe5aZLb/Y4rdFyREGbP144/WuokWJbc7jnKk/5/8A1Vyeg24ZTJIME7UX&#10;J5AHJH4Vv6vOLfTrifPCIWGOMYH+NAH5SftmeIkkv9M0qH7sssk59BsG0Y7en5V8CGcsTg4BJJ7H&#10;/P8An1Ne9/tQ63Pe/EmW2mYuLK3Rdp6DzPmyBjvnJP8A9avmM3u9jggA8j/aHXp/n6UAbqykHCjp&#10;k4/z3/xpFdWcLkA5PPXPHX17/wA6wReYJJORy30A9f8ADrVm3kIdDgZIzk+nX/P+cgH6L/sZaS1x&#10;JNeFAftN2oz1+WMA/kc1+tdmcqM8cf5Ffnb+x3owtPC1jdNnLrLNz/tuQDj8M1+henvwvqP50Abj&#10;crz0rBvxlT3xW7kkdayL5dynnk0AeWa6pyVbqfy/xzXzr4ygLo+wDIyfx4/z/OvpHX0A3cZP+Hb/&#10;AOvXz74zjPlOwOOPzH86APgL4kw7TKQerNjtx2/WvBdBlWLUQu5gMnp/hX0r8S4PmlUAYGep/wAM&#10;Zr5ksx5WpqMYwR159f8AP+NAH3B8NrlVt0kkJJjBb22j1+teweGZYdU1uFbhmyR5m0er9yT7Dv7V&#10;87+Drh00lIo8gzssQH4/Nx/TtX0p8LdMurie51ExFEfCqcYHXj34HFAH1Zo1nAyRuU2qTwO4A9+D&#10;+Vd7othFGrXMhOeSfT3OB/8ArrhNP2q0Vsr5IVV47d2I79OMV2ep30Ol6C0gbDSLhT65oA/NP9u7&#10;x2XhsfC1lMS9w73Ey5yAi8IMD3yfyr8v4IGXDPlQ3tjH/wBf1/nXt/7Q/jR/FnxI1a7tGZoIJvIi&#10;+kRIBH489e/NeMRRtDEZJJN2Oo9269fT6dqAKzAsxZT94lct6de/8uta+g6La6hrFp54yqAzSBxx&#10;tUcAfXv1/WqNhD9pmRAcgknoO3Tr+tejeEtM3BnUFpb5lhU9OHbnt6D/AOvQB7j4TtTbW9hb58ue&#10;bNzIM9DIcKPwXHFfYPghSVj2nA4+mDj/AD718maK6y6qXTGxdqqByAq8L9MegxX154JXZEm09Md/&#10;T1H49eaAPo/QRhFzwcf5Feo6bnj/ADx/+uvMdBGVUkckDnPOa9O05Dwe/X8KAOrtxxV1yfL61Tgx&#10;gd6tu3ydKAOb1JsLn/OK8n8QS/IR0Ht/WvUtSYYJ/wA5rx3xLOI4pGY8AevtzQB87+Pb0gPDG2Gc&#10;7VByAST0Pp/k10XgXwo+l2sTtLl7YHJUcNK/Vsn0rgLi3n8R+LEZcG2snV3yertnA7n3/DpX094f&#10;0iK38qyJ81hgu3q/4/kKAO+8JaQlnaiSRPnbb39f8816dCyQQPO/ReaxdM08KF3c4/SqHjjX7Xw7&#10;oNxdzsESONnbtwOg/E0AfDX7V3joXVzF4WtmJyRJJg5x1wMe386+JWjVsbBtUkYycAAEdf8APSuy&#10;8XeIrnxP4kvNZvCXeaQkD9Bn6AY4+lcxI6I2ByB+ZH5+3+NAEAiztVOpySc9hn2r034NeGZdf8WR&#10;3bRb4rDD9M7pmICA+47V5yrDymcggsMcZH+PPOetffv7P3gn+x9GivrqLE8qi6kyOQ7fcU59FPT9&#10;KAPYLm1TSdKhsIgAIlycd2x8x+ua8c8QT5Zvm7/16dq9h8RXPBB/w5614XrcxYsDz+eTQBx0pJmI&#10;xkcevTvn/P613vhe1GV44BHXtzxXCKu+Tpgk+vbJPP1/wr1fwxb4Ctjjv+B96APY9AhwEyOD/SvT&#10;tPjwOa4bQ4sIvGAMce9eiWKnaP8AOKANeJcYyPTFWB6+tRJ0HrUwP4GgCKU4Hp9a818a63Fo2mT3&#10;bvswp6noAMk56cV6DdyrHGWY8DnP0r8//wBp7x/K9uPCelyg3N+SjbTykWeSR79M5HegD5L8QX+o&#10;fF34hT3kX73T7dikWc7doOSfQk4/LHavrz4e+FjaRQQW8QUD5mO0dfSvJfhl4SnsrWKOCMAzNjJG&#10;CB3Y/Xr/AI19u+E9JFpCkQA3dOnfuf8A61AHdeGtO+z2satkbfw6Vwfxo8e2/hHw7cOkgSUodvrn&#10;29+9eoXd5BoumSXMxChFzX5SftBePrjxd4mextZCbeD5c9QTz2/z6UAfN3jbW7nV7+71i6k3zStu&#10;XJJwc9MewxXi0yTXM7yO3HLHIxwOvOefwr0LXC0sotwdwQHJzxnHzH8Pf8OtY9pprX9zFptuPNlu&#10;GA2DJ69B9M/5FAHsv7Onwuk+IHjGOSeI/YbYpLJgdcH5UHse+O1fur4V0GDQdIisolCkAZA6A9MC&#10;vnH9mr4UWfgrwzbu8WJSBI5IxukYc/gOg9K+tAMdqAFJGM1RuXwODj+lXScDn61i30oAJ7D+ooA5&#10;vU7nYTzzXkPiK8RScnn6/wCfxrvNavNqnBwf079ua8Q8R3+cruwM/UjFAHEardeazDOD7c45/wD1&#10;jp0rLtQHlHPBPfv9Khu5GZxg7jx+Jxj/AD+la+kWpklQhcYPp+fP9KAPR/Ddke68E/nj3/WvbNHt&#10;tigYGRj8a4Dw/ZbQnHIx+Vet6Zb7MHGPx70AdDaxEc56fnWqo4HNVrdMYwM9qt8L1oAR3EalyeBX&#10;xP8AtNfG+DwdpEmn6fODdzgrGP8Aa9cd8f59K9z+LXxG0/wVoNzdzy7Ni/nx0A/lX4m+PPGOrfET&#10;xTcX9yGkDuRGuOiZ6AnocUAcjDHqfivV3mYvLPK+WZiTknP446/yr73+EHwtTTraG7u4huKgk9we&#10;vX69f1rh/gt8KWVk1C6h5fk+x9f8K+79L0iPT7VFChQoHt/+qgCC3SHTrYfKFVfyPFfLHxh+Ir7J&#10;NOs5Nh9vQ9sf416z8S/G6aDYTIpyxBAAPJ47ev51+e/i7xBcXsk1xMfmc/LnGckdfwoA858V6600&#10;ssAZid3zHqT9R6e/pXmlqj3V3FBAuZZpNsYzyB/EfT0/xzWxrc+3dJIcbs54HAJ6/p2r6h/Za+Dl&#10;14y12LxPfwN5CN+7ByABwf6fyoA+sv2V/gnHpGl22s6hF+9f5gWHzY9cHuc8Z5x71+iFrbpDEqIN&#10;oA/IVheH9Hg0ixis4FACADIHUiuoUYxx0oAcB07ZoJwPSlORzVaZ9qnJoAqXU2AR6VwurXoAIJwR&#10;W5qN1tBOeleW67qG3fk8D39e1AHLa9qDAEl8k5H+BPpXk17ctMzMTz2/+sK3Na1B5XIBwM/TPHJ9&#10;a5bqw5z0544Gee1AEtpD5jg45zxx26/mP8K9N8P6aThiucf48muV0SwMkoZgMHHT6/5717RolhtQ&#10;FhxjgfjQB0WkWAXHy9f8K9BsrfaBxgcdvbv/AJ71i6ZbYwcf4V10EYUA96ALCKFFIzBAWY8CnMcD&#10;0A968p+JHxC0vwZo899dzrEIlJJJHT/P50AYPxf+KmleBNBuby4mVHRT1P5dO5J4r8Dfjh8Yta+J&#10;viGeWe4cWSMdkYJ4APUjp7//AFq7D9oX4/an8R9cnsbWZhYxuAFyRnnv0r560PQL3XbmKKNM7iAS&#10;BjP8+/49e1ADPDPh671u9jjt495JwDjuf6V+knwP+CaQxw3N3DlhzkqPXt34+tZ/wL+CQi8i7uou&#10;cAn69evf/wDVX31Y6bY+F9N3kBNo69/bnv8AjQAnl6b4X0wzSbUVF56dq+L/AIufEW51qaXTdPci&#10;PODhse3HH+T0ra+LnxVlvp5NIsJRtBIbB446DGK+eBu5nnwXY55HTIoAy5lFvE7sfnfqWPQHr+dd&#10;B4F8JX/jHWorazi3ox6nkAc5Lew/w65FZelaDqHivV4tK02PzGdueTgjPrX6d/Bf4R2PhTS45JE3&#10;Stgs2PvE/wBBQB13wo+GeneFNNhRIV3jnOOSx6sf6CvoG3g2KOMVVs7fYBxwPStcDp2AoABx9ad6&#10;dzSfjQPX19aAF6D9Kaf0pxPHrVSaTAOeKAGTzBQR3+lcrf36Ip5/+vzVy+ugoJ/zzXnmsamBkZFA&#10;FHWNVAz83HP+TXk+r6m0jFc4PQ/59q0NZ1cliAeDj8s1w0shc56nv7H9P8+9ACM5kk+YnOex7+ua&#10;v2dq0zj3/POe/wDn+VVbaFp2Axx+teg6JpWSq47D9PoPWgDQ0TSd2Nwx2/zn1r1TS9PCgfL2H/1v&#10;89KpaVpyogwMkf546V3Nna4xxz1/KgCe0tunHNbaRqo4H4U2GMKBkc1P2/zxQAucfhSH160E+lUL&#10;2/hsoWklbaB6mgCS6uoraMvI23H6D1r49+Pn7RWh/DvSLhnuQJwpCqCMn/Oa4r9pD9qHRfh/ptzB&#10;b3KtdD5VXOeeOn9TX4E/Fj4weIviHrUt/f3LOrfcUZKqDnI9OnQ9/rzQB1Pxv+PXiD4la9PNNdsb&#10;YsQqbjjnjkcH1xXzlHb3WpThIlZySOWGcnPGefel0zTr3V7owwDec9QvI989q+6vgl8Dn1SaKZ4P&#10;lbbyeDj1NAHn/wAG/gfqniC8imngyrYbvgD2/wA+/PSv1t+GXwV0fw3YRu8CCQYySoJ44/Kut+Hf&#10;w30zwxp8SrEA6qB0xgkfjXrsWXxHEMDHTnt364oAr21jBZoqRqFUcenFc14n8QwaPbuzMFYAn2HH&#10;f+nNbPiDV7bRbV3ZwHUck9Oe9fPEOnax8SdV8qIOtgWwx6eZg9/9nvk0AcvFp+s/E/XEgti408Md&#10;zj/loc8jP933/nX278PPh1pnhexhhhgXzFH3toGB6Ve8D+CLDw9ZRQW8QDqqgtjHTsPQZ6V7BY2K&#10;oACO/wDnNAElpaBQMDit+C3wAaZBDjHt+tX+lAAFA7Yp2P8A9VKM9jTR6enpQA4k9O1J/jS9zTc+&#10;tAAcD1x78VXklCg80yWYA9fpWJd3gUHBx360AS3d2FHXpx9K4/UdTCBuf8T64qDUtUXBGcAe+f0r&#10;z3VNWJLNnn9CPX+dAE+qaucn5jj/AArgby+eUnBJ/pUd7emV8A5Gf8/4Vk/MxByTn1PQ9/r09KAH&#10;klm2nOM88Z7en/1qt28BkYf4cCi2t2kwAuc4/wDrcf5/Wuz0vStxXK8/559OaAK+maUWI4xn/H/J&#10;r0fTNJCY4BBqfTtK29F4Ptx7/wA+K7S0swuOOP1oAbZ2SIBkdhXQQ24XtzSwwgDnvz71dQKB/n+l&#10;ACqpA6c4/XvS8ED/ADzSlf6/hTCeTzigBzZA57Vn3d5FbRF5GwB1/KszWdftNKgeWdwoXJ9OnX1r&#10;4D/aA/aq0fwdZzxW06vKAdq7h1/D6UAfQHxY+OGh+C9OlknuVQqD/Fgnjt3r8P8A9oT9rXWfFc9x&#10;Y6VcSJbHdyrYzgeg69T/AFr58+MPx/8AEnj3UJ5r65IgbOEDdeew7+4NfLl1eTX8rRgliT/kDP1/&#10;GgC7r3iO81WZnnmMrueWJyckjB/oMdvcUeHvC2p63dpFGpcMV6DJOa9E+H/wt1DxJdJ+6dgSOg7H&#10;3x+fH41+onwX/ZotrERXmoQAZUHBA546jtQB8zfB/wDZwnvTFNqEJY/LzjIAHB5PH681+m3w0+Dm&#10;maJCgS3UEY/h+8P89/rXrXhrwbp2lRLFbRBQO4/OvQo0isgIoV3ue2M498UAPsLG00qFUjUbwMYG&#10;M/gMfTmty1tDKPtN+diLzjsPx74qjEsNkv2q+f5uo79R2/z/APWwr/ULrU3EQHlwjOFHGR7kUAae&#10;qeIGlU2GlHbEOC3r64x19v8A9dZVpY5IZvnY9zzn8ferFlp25s7eP8P8+tdvpuk8qcYxjtj+lAFL&#10;TdLyAdnPtXd6fpYGARzx14q9YacFCjByP6frXUW9oFA4oAr2tmF7Dn8v89K2YogBUscQUc/5/Kp8&#10;D8vagBFXBHGetPxxx2oA/wAnvQe+OKAArxyen9KbjkjPFOPT/Pakbtjn+n0oACOR3pPTnPvz+lLn&#10;1qNjwfT1oAViDnjFMZwMEdqjeZRn0H4Vn3F2qjrg++aALMkwXjP5cVk3N7gHnH6Vl3moqM4OM/p1&#10;rkdQ1ZRnnkUAbN9qoTviuO1DWQFK7sDn8q5/UNY25wc4rkLzU92ecAA9enT+n0oA2L/VySfmx1/z&#10;j+f/AOquTur4tn5xkZ/AdOM+/wD+oVQubs4PHPpx/npVFS8hAP4fU/4ZoAmd2kbr17/yp0MLOduM&#10;4/U9uat21g8jDjg+g546cnnPPWu103RchW6/4dqAMSw0dpCDgEH/APVnBrutP0cYXAre0/RwFGVx&#10;+Pf6V2NjparhiPp/nigDJsNHUBeM5/8Ar109rYKMELn/ADz/AJ960re0wo4yPoO4zWokXHSgCCG2&#10;A5x+n+FXFQD604Db1H+fWqV3fwWkTPK4UIPWgC2WVe+Mc89MVx/iDxdp+iW7yyygBQfw/wA+teM/&#10;Ev44aL4TtJWluFXaOPmA5xX5C/HX9rzUNaM9ho0pRclAQfbt0zwepP50Af/V+QP2cf2idV+H2tQW&#10;1xOxtWbBBY8egx/n9BX78fDn4naR430WG/sZ1dnTkbuV4/Gv5HbTV5rZ0kUkEehAyOxJ9v5V9+/s&#10;v/tM6l4L1e206/uWe3chcMflAB554z7f4UAf0fQakpI55P8AnrWzDeo2dx/X3r558DePtL8W6TDq&#10;enTB94z9MjkV6Xa6mVPznH6UAelx3ORgHke9XUn4GT/WuCt9RB744/z/AJxW1DfZx35oA6uOVSTg&#10;8ip9w4x/n8a52G7U981pRzZ70AaWfw9qX6c1VWUHjtU6kHnNAEF5apeQNEwyWHcdDXA28B0O4ZZ8&#10;mJyfoPevSfRhyf5Vl6pYJe25QjLDof6UAeX+JNCtPEFrLbvGJIpFOfQg8d6/F/8Aav8A2cpdK1CX&#10;XdJtsROfmK+vHHH1zmv25sftME7afOMKc7T04PbP+ea83+JXgfT/ABNps9leIJQ4446f56UAfyv3&#10;+lNp87w3MTb1I457/wCcVztywAKMCFI68fLz1H6819/ftHfAq58IX11fWcJERbIUAnH0wB/P6Yr4&#10;SvV+yFkkBLkjjb3Prj/PcUAczDc/Z5ipJUH145I4NXmv4d2UOSeME5BwPTNYmpia4UvjBHqOnTjN&#10;ZNtciPEbOSQeR9eePp1/+tQB0U1wsRyDuAI6dwcdT7dc1fs72JpBGE+UcZOefp9R1rm2nDQ7ccLj&#10;qMZ9ic1US4COrr8o9PU469ex796APtD9n/4yaj8MvFVteRyFbZ2+YBiOpHQcA9Pev6Ofg58S9H+I&#10;nhu2v7OdZGZQTghiD6EfjX8kOnX7uvynBA4+bpjjNfoT+yJ+0lqXgHxBBoerXObSUgYJ4G7tn16C&#10;gD+jaW0749/0rJnsAc7Vz/P8ar+CfFumeMNGg1KwlWRZF3cEdx0PpXXvbhu/GP8A9VAHnNxp5J+7&#10;n9OhrCutOO44GT0/z6V6pNZqe36Vh3FgCGOMg+vNAHlE9kyMeCT+XasmWEjgrk+n4f5/yK9Mu9PG&#10;SccdOOtc7dafg8Lz16Z60AcM0ZUkYwT+P1NZWoWwlQSxjDpyMdR612NzY8tkbj/9esuWDAI6gfjn&#10;r/nmgB/h/W5iDazvtCYwcen+PT61o6ov9sWsls+ckYJx0PTH6965KS2a3kEkRIJPIHse30ru9IPn&#10;24deHAGexIFAH55fHT4Tx3EEkgiK/e5I6H1P4elfj38WfAtxYXMytCdyMQeAeueQB7Y5/wDr1/Td&#10;498I23iHR5YiA7bT1A5PbA7V+RHx7+GLQzTs0GHTPO3hhkc/XjnP5UAfjLdW720phk4Yf561VH15&#10;r03x74dm03UHLRlcZzgDGM9SeO3Feasu09etAE0b7QQTjPb/ABNOznv/APW/Gqw74/WpwrNnngda&#10;ANvQdXu9E1S21KxcxywMGUqcHj3+vav6O/2Cf2o7fxnokHhnWblftduAoDMCx6dck8+n/wCqv5qW&#10;BDdeR/Kvbfgd8VtW+GPjOy1e0maKFZAWA+7169R+H40Af2s206XEayIdwODn61ZGefevk/8AZm+N&#10;emfFDwbZ3sM6yS7FDAdm2jgjJxya+rlOR1/rxQAvpn/GggHp3/8Ar0oIpemf59KAIccdPT0qF4uM&#10;4yKukfnx2/8A10wqO38v8/zoA4/XNLW4gMsa5dMfjWRo14xU2szfMhIX3H/1q9Bkj3ZBH5151rVm&#10;+nXgu4BgA546deaALOrWi3UJfZk4/wAMivgj9pH4UQeINHubm1tgZFUsPlHTuB68jNfodYul1Asp&#10;IAYfr+FcN4p0SLUrWWHYMPkc44NAH8lnxX8F3XhvWJhJEUXeQwx3BPftXkgzuU8gg+o59/yNfrh+&#10;1n8Gruxur27ig3o+7Bx7nJ6e3NflBfadLZXbwTDayccjoPXP+cYoAypQWLMBxxn1HrgZqCQlWJz8&#10;3Q8j8O/r/OrkmMFB1B5OPx56k5rImUn5gc54x05HfP1/lQBu2l4zEBeoY98c57DP5etfqF+xV8fp&#10;NHv4PC+o3BKH5U+bPpx78V+TFtdFJQM4Hbjv2+nP4V6J4S8Uz+G9TtNWs3MLxOHznrg8g+mfT359&#10;aAP63tG12G6hiuInDJIAQfWu2stRyRzz9RX55fs1/GW18ceGLVGmzMEHBPII7V9j6fq+4Lk5/wA9&#10;/wDGgD221vAcc47da2oboMBk/wBa8vstTGAM8D3xx7V01nqAOOcj/P8AKgDukm49P8KwtctxlLtF&#10;yRw3H+elSw3WQMnr0q5IFnhaJhwwIoAak0d1YJKpBliA6Hpgd6xtQg89CzjIPIGPX0/OsvTTLbau&#10;YJnIRyVx249T+VdPd2ogBDjKtkj0/wD1GgD8yf2yvhIvjHwjd3NtD5k8IY5Izhe4Gc9vTrxX82ni&#10;/Q7jQNXuNMvAyyRMcZGOPXoPX+WOK/sg8Z6TDq9lPamMbJQc5APXjgV/OT+2l8GJPCvim71W3iYR&#10;bid5HBU9MdenSgD85yQpHGAenP8AKo2/ln/61WJVYMMdR+GPqKgZlYdAO30NAArdiOv+c1YilMTo&#10;4OCPzHvVMY5Xpn3qUNhRg0Afon+x58Rmstfi0W5uCqORsXPGe4A96/Z9bOPVNNivLddyyqCCOvPW&#10;v5iPAfia68PeILXULZyhSRWyMgnB7EfqP8a/o1/Zs8bWvjnwTarvEjFAV78gcjr+lAF3UdOeJy8g&#10;2gdfb0P41hAtbnd1J468/wCfSve9W0EMjDoOnTp7j9a8p1PSZINwwSBj8MdvU0AO0vVWt32Ent37&#10;+/r15rvU1UzWoAbDA557DvXjTFoWO4YIB98+/fp6VrWWpOoZHJ59uPbr/njFAH2P8Oddaa08gT+Z&#10;gbfYY5FeyG+hnty5Gd459N3f6c18Z/C/XI11EWkp4LFsdj7H1/zivsSwW2uogYiu1hlQuOMdaAPJ&#10;vil4b/4SPwxeW8gy2xiPcgdM9vrX85Pxm8Kt4V8YXlo0ZjSSVnXcME88jjOSOhr+n7W7YiGVDysm&#10;T+fUcY+tfh9+2d8L7mx1F9aRCfKnIBVf+WcnIJJzQB+Vvi2wM9mW6gZ6Y9B0H+f148UlTD/KMZ9f&#10;yPvxivpDxBE5tfI65yMEc5549v8A69fPF+phnKMc7M8Ee9AFRsgHYcAZ46Zx0J/OtXR7xrC7S5Rt&#10;kkZDKR228j8eOKyY1y3AyR+RwPw6fzqxHw3yDJbkjkA+1AH9Tn7CvxHj8Y/DXToJZvMlSIRtyD8y&#10;9Ca+67y0EincPUfhX88//BN74q3GkeKn8J3VxiN8PGpPcdcev+Ff0XwMl5aRTx8q4B49DQB5jqem&#10;ghvk4P8AnnivMdc0hXDcdf8AP+RX0He2WckjFcJqmnbwVxkjPb1/OgD5Q1nRAs4k2YIr2P4U3Mtr&#10;bRWqHBhl2nHYHoT9c96g13RlkB3DJ9xmmeBx/Z2qS22D++Qke7J6+/vQB9bafPJBp7oQCyZI7duc&#10;/jXyj4+gm8R2uosyKUYsVwPkG7oMcHPrivo+/vHGml4i372IPkDsRzyfX0ryi50cwwPktK0m4nce&#10;jdsAdBxxQB/Mr+0j8Px4Y+JWptIv2e2u3SaIdMhgd3AxjBH+ea+YZWIOxPl2+/X8fcV+pX/BQDwf&#10;fpqdlr/2cqID5DbRgBGIwWP+90r8tpoUjdlbhgQD9D16enb+VAGTMgD+ZtyBzjPPT/61RygMPMaP&#10;JHXntmtBkPHv745Hqeneq80Y2qE75HQEAgf/AK6ANjwt+6v4ncBRE24Z4xt7k8dcetf1C/sIeOl8&#10;QfDvTrYvkxoY2yc5IPHfPTjFfyx2TfZCZAeQOQD1xx365r9of+CbPxOltb+fwxNP8q4kTJ7+mOPx&#10;4oA/oGZcqccDH+eayru3znArUtZFmgjlU8Mo/WiWPIPH/wBagDzzULDdwF9fwrzbWNNHz/L0PoOf&#10;avcLq3B5xnFcRqdjuB2/n2oA+W/E+h+ajfKCemfYc181+LNC8nMqrgEkbsZ5zxX3Trelhs5HX+de&#10;C+K9CLhzj+vrzigDzv4G3Ell4kjhDkGUK20exwfQdD/kV+mekuot4B0+Xb6ng8AnH41+Zfgm3k0r&#10;xHbTlsYZ1PHtx69T/Sv0r8KXsFxp0BlOSSMDPOWXJB9qAIPEscBVnwPmT5iehx/X0xX4U/8ABQvw&#10;8N1hqpXlZ3TJYcA4JwOoHTH4mv3l8S2yTRI4AAcH5c4z/jX5Kft8eG7W98C3dyw3NaP5425zxjPP&#10;Ufn169KAPwpFnMHaQcgEdOAd3p7Hr+tXJYisJDg7mGfx68+3r+Fbd7qFtGjWcEe5yFXJGAMcEn/6&#10;1Zs+TbLI/wB4r26Ef56j/CgDM0Ty2uTHM+FDHOPXOeCO/wBK938OMjXCPbrvQdxwOO5PbjnFeA6V&#10;Ap1DfKdoycg9SevH06Zr2vQQ4ETCQ43fdA6/jnj8OtAH9Dv7KurpqvgPTmLCQyWicg904P5V7/rF&#10;jndtHUelfFv7DWrS3Xg60t5nyYHkh554JOMnP+ccV9+6jbbkIx2/T8qAPmvxRpCy7yUyO/6kV8i/&#10;ELw5hZmCc844yexx+PavvzXtPyJMjJwe3A/z2r5x8ZaEJlkyNw/h69uvftQB+dM1mbDWYifurKvU&#10;YB5//V/9ev0//Z9urS78O6cWcK5skjKgknBk+Xj1H518HeMNBaC+WQLjDjoOD0/Af4Yr6+/Z1069&#10;Gk2Mhm2hWkHX0kyVIHp27flQB+gtiLaO3QoWKg4yeuBxkc47Z/GvP/H95bjTH8pNxRTyfUn19hmu&#10;z0ImWwTcC33iWI/vHj8T3ri/GtnM1ixzhBuU+nI4OP8AGgD8YvjTfLZeK9SiuCoBZyo3fN9T0B49&#10;DzXgmla4sMu5gRg4xnOMke+eleqftJuIvGc6bcB3K7ycnOADn8vbqa+coIjAm89ASx7ZA9O9AHpV&#10;74jRb4SxxeYWYgEnHQdsdK9C0zxIZ7UO8iROG2jHOcfQ546f/rr5ll1O4DoiYQgFj3+9wMYzg112&#10;l6lFbJGqhlxn5m/vY/r1x/8AXoA/S39m27L61eqQcho29FxnAGPb/wCvX6NajbBl5HUfj0r8pv2V&#10;r6Wfxe5eUPvt8sM8MQ3XA6Yxxx9cmv1xuId9qnHVQc446fpQB4N4m09ZI3G3g/T/APV+dfI/xE0I&#10;yQyuiZBJ9OmOn4c96+69cs1KnI55r5y8b6SHjkyoKkE/j7fX86APy+8WWElndO5XkH8QDxXReAtV&#10;NvLHG7EAMOvuen9Oa7P4kaFjzSONp7d++K8N0u5ew1HA4IbHfH5H/wDV1oA/Rjwh4iSG0MrnOIz3&#10;JzxxwfrX3N8Lml/sGKe8QxLFaBfm4++xI98mvzA+HeoXl/FLFAfMeOF5NqqN2FHPXPXOfb2r9UPC&#10;C240zybk4E9jaO3OTkjr60ASTH7XqkrRAlFcLk/dJx296wviE/k6CRsxuf1x0ye1deLQwGK4hQhA&#10;zbyT3I4OD0/pXCfFi5e18LSzMOEt5XIBwDhD3+nvQB+L+r6obm7uPKJRXkuec5/5atnB9+cVDYTi&#10;EJGw4QAded3p3z/nNc9q9ylnZjaNp3O64x90ktxzkn61U0XUjdJ5hONwBP8Ad9ME8+tAHZXF3yAT&#10;x0P1P1p8bStAY2IAKhMkdV7kfTvnj0rlLrUBvCg8jDAdc89z078Y/Sr9tLOkUhnckEKuPYfMT+Hr&#10;nnvQB12n6dE0EpQZZoVUjoACffOc1414rsja3vmKDgMc+3PQe/rX0l4Stft9pI4GfMSLPTjuAfw/&#10;ya8i+IeklJJdq4AOORjp056dscUAavw31QhkQPwmCfXjqCenHUjFfevgLVFZIlY5P1/XP61+ZPgj&#10;Ufsl5sZ8dOn/AOrn2Nfd/wAONVEiRNvzuwc/Udz29PbHvmgD7q8O3e5UIbOev4da9b0ycEIc8Gvn&#10;7wzdq0Ee05zj/wCv/nrXtGkThgoPb8aAOx1OYx6TO4OCVx/31XifhlrKXxFeXjHzJI43YDGTtU7P&#10;fHAAHrXpfiW9EOkhWOAct/3yCa4DwFbwra3d8wybkJj5cAKpJIP1PJ/WgD13TY/3Ub425XftIwQD&#10;2I/nmsjx1KLDw1PKTgkBRn/aPIresGGwEckYUcduuMn8a8e+OXiWHTPC8k7rlYxJJzwPkXp26kYo&#10;A/Bz4668+tfE3xDqXmlozOUXvxCAo4zjHA9hXkkd3uBXb8vDEfXt+vbirev3banqNzqM7fNdTSSZ&#10;6kkk55z7cVyD3knzsoyCfXp7ce35UAdZbzxgfM2SB26cnI55zxzV+xeWa5RYSxJBz+OP1xnj8q5K&#10;yuhHgMBgZ98dl/z/ACr0TwQseqeIdKtFAAkmC/hu3ZH1x3P6UAftb+zhpY0nwhbQ5zsgijB9ccnH&#10;FfXunOCBg5zzXzR8JV8rw1asBtEhZgPTB2j8q+idLkyoHXP8hQB2KE7Rx6Vn3gyDzwfersJ+T1/z&#10;3qtdDg0AeZ62OHzzg/zFeBeL1JidlXJwR/jn1619D60h2uR1479fXmvBfFkWYD/+v159KAPhn4j2&#10;+4yqCCBnp1APPcjvXygf3eqAE8E/r+nHbNfYHxJj27+MZ/HP6Z4Br5FljL6wiKMkuBye/wCvJ9fy&#10;6igD6e8AEymACTAgj3df45PXr2r9DvANokGlwWyop3LvbqMHr09PU/SvhL4VaT/aAtlYAm8l3YAz&#10;iOM4BBx+ODX6E+GoGhtgzZBkwEGMfn+H9aAPSdFsDNKZtgVSvYdz3z3rz74/eKbHwj4Iv9RllIOn&#10;wO+1f7xXag+ua9e0bMVsjyMFQKWIHIIHT+X4V+bv7c/j4/2TaeFLGUh9Rk86Tn/llGcL06c9jQB+&#10;XV882oXJlkQ7pGaQn1J9fbP4Vl3Re3iCc5OT279Ppjv/APXrYkjaONpEOWYqo47sDkHsfr+lc7Ok&#10;klz85yFPqe3H49OOc/jQBr6bMkVvKwyXdQoOfbkdK9/8CaU8dul9MdptYTLjr+9m4UD6AivFtC0+&#10;O6mtrONRmZvmPtnk98d8fnX1nptitt4fE+3D3cjP9Y4sohx79R+lADPDf/H8mCQcjvkHnnn+nfB7&#10;19g+CUUonc8HGf5fnXyL4cDNfqFGSGHpzz+f9K+v/BCfu1br0x649KAPonQcBVbp078fj/nNeoaa&#10;AcHsP6f4V5noa8DHB9On516dp+AAByf50AdRBwBgcmp5CNp545qCDoMfjU0zEIaAOS1RtqnPf/Hr&#10;Xz18RdTjsNMuZZW2AKec9R1Jr33VmwGU+3/1x+HWvif45a55xi0aB8y3UgjxnPGcsaAM34YzNNei&#10;8nKl5Ga5lYDJ2k4RCenXn6V9aeFdOvpFF1IuPMOWJOD7fjXzf8NtF+y2ouCm+Wfaef7qcKMY6d/1&#10;Jr688N212ECueCo+U9M9+etAHc2MbxxneeeD+H418WftTeNmtdKbw9byAzXxyQpGVjQ8f99H19K+&#10;yda1CLStLee4kCAKeTxgDk/lX48/FPxdP4r8V3eol8xu52LnpGpwuPr1oA81WWQEyS8EfNjHU9OO&#10;f881CGVmfIJOMY+v5/rTyo2qgB4+8MjGeoye/rzSqWBGTjbkt9fcUAd54A8Nt4n8V2lkQTbQfv5t&#10;o6qvbGP4jgcds1+pGi6cmkaHBCBteVQ7j+Qr5Q/Zi8DyNanW76PbJfuJDkYIt4z8uCegJwf1r7D1&#10;mTah29D+g9qAPLPE1wPm5554z+vtXierS75C3fPP4V6j4jnwDySee/XPv/npXkOovljuPHPfP8+p&#10;oArWSb5hxnn+XU4r23w1BsVBjJ/+v1rxzRYvNmXAzkn8f8Ote+eHYNoTIwTz15FAHqOkRggHtXd2&#10;y7V5OK5XS48IqkYI612FsBtHPJ/GgC7GMj3NSHp049aRQMf0qG7nS3hedzhUGT9BQB5t8S/Fdp4Y&#10;0O4u7mURKkbMzHHyqASf5cV+Xeim8+IXi+78Tai2IpXxGh52xjlQQen+NevftO+PbjX9Yi8F6ZLn&#10;cwkucH7qAnapx69SPYVF8K/BoxGsaZZtpPfA/wATQB9BeBPDFvHCkgQEfw8dq+gdJ0+GBfNdQAnQ&#10;1i+GfD32SCPeMAY2j0rQ8Z6/Z+GdFnuJ3ChVPHtQB84/tF/EuPR9Jk0mwkxPOCo2nkDHNfmfqlww&#10;LzuxaV89eeSOpzz9K9a+IniibxX4gudRkdmhRvlBzjGSen+f1rxa+YzMckbADxz685//AFUAcFdo&#10;EAdwQTkj257j+Wa+rv2UfhVJ4m8QnxVqEW+O2YRQgjPzjnccjnA6V826ToOo+MPElpoGnDMl1Jgn&#10;nG0c5PHYc5/Ov27+CHw/sPBHhS0tLaJVKKFBAwSf4mJ9Sc5oA9k0ywi06zitYRhUGK0/1FNUYFKT&#10;gdeRQBDM+xST+VcnqdwQrdsZ9+3pXQ3bgcZ49K4PWbry0IJwTnv7UAcDr96MNzXh+u3nmTEA/d9P&#10;frXoPiC8O1snOT2P868gv5t7kMf8/wCe9AFNV8yUen+en+f0xXpHhyx3bWxx+f8AP6+9cHp0BmmV&#10;cZ6e/Qdq9p8OWBAVgOfw/KgD0XQ7UKoyOfp+dejWEICiuZ0q3KoO3+FdvaoQoI/zigC7GpGP8iuX&#10;8XeJbTw5pc15dSKgRSfm4Axzzmt6+u4rK3eeU4CAmvy3/am+OEt3eyeEdFnJJO2Xaeg9Px6GgDyL&#10;44fF258f+IXsLWVmsYHK4/vHPB+np/jUfwp+H0mqXyX9zbkoemRnv1z/AJ7V5/4E8H3WvXaS7G8o&#10;HPK9T14/z61+kPw08FixsoYxEECqDnHI457UAdj4U0iGwtI0SIIEHOO3H+TUnjPxTa6FpcspcBlU&#10;n06f0rY8RahDoFkzZAIB4/zzXwd8SPG15rd7Laxynyxn6Y/z0oA4Txv4su/EGqSyvKwiBbaMnpk4&#10;P5fiK8Y1uYcyScquTjPTqBx65x0rrLyRjlQcDPPI5OeAB2xXCajaX2tajBommjdPcMF4GcZyC30H&#10;pQBT8CeANS+JniuDT4Iy1pFIDK38I5+7n2/rX7k/CvwFYeC9BtrC1jVCigcDHT6eteC/s3/Bux8I&#10;aHBeTwgzvg5IG4kjqTjP619qWkIAHHTH1oAvQR4UdxVr9D60xacelADGbGaxL64wMZwK0bmXYp9q&#10;47VLoKCc8f5x+NAGDrF+Bu5wAD3P+enSvGNe1Hqm7qf5V13iDU40RhuwSDXjmp3nmu7A5OOev688&#10;kUAZlzKXc56n8M1PZW5kcDHJ6fQenr9apRq0rAAEk/16DpXe6FpgLKSOfX6UAdP4f0zGMjOf69K9&#10;b0uzUKFUZx/+usHRbDaEBGD7YNei2VtsA4z+HSgDStLfaBx0/CtTOOvb/JFRxrtUcfWuW8V+J7Hw&#10;7pst3dSBBGpPJ9AaAMzx3440vwnpE9/ezrGIlJ5IB/PjpX4U/tOftEap4+1SbR9HuWFjGxDYON5z&#10;178enHvXpX7Tn7Quo+MNRn8N6DOwto2w7K2N30r4r0vw1caveqnls7vxkgnOeT/+v39KAOf8NeH7&#10;vWr9FVWZnbrj1659f8iv0P8Agn8E0JgubmIkrtzuHoRj+Z6e9Q/Bf4KgywXVzBkD2/Wv0Q8P6DY+&#10;HrBJGULsAPIHX36UAP0XR7Dw5YAuqoEH5cc18zfGT4oygtpGlSHeTtOD09vrmug+LfxUS0gfTtPf&#10;5xke3p/SvjO4vZb25M8zFnbLMcH/AD6YH+SAUVMkjtdTMXcHnPPJ9ff/APXV+GzutVuUsLVCZJCF&#10;AHHXoceoHartlYPMyxqm5iRtHOc9vXNfZPwV+EKxGPVtRi/enaxPYcDgcZzjGfagDqPgT8H7fQbV&#10;NRvoR57ryeOPYcfmRX2RY2iRoi4wABgYHbpxVLS7BIY1SJdqIOAK6mKEKoOOcUASxqFUD/PNT546&#10;f5FNH5Up4HoKAFPPSmfpmlP6io3fYCc0AJLIFBxz/hWBeXYUH2zUt5dBVO48fXpXE6pqIALA8f49&#10;P5UAVtX1QIpGceteT6zq+SRknr+f+fSr2t6tjJBwT/nNebX1y0zl88E9P5f5+tAENzM0zk9iT3/T&#10;rTIYTKRkdfw78Z9qZHGzkADP4df1/Wur0jTPMKnBbPTPHHr9f/r0AW9F0ssQSuQD/n+Ver6Rp21R&#10;gemT+HT+VU9H0wbVGOP8K9EsbPaOmPegCzY2YQDjH4V0cMWBz1FR28GBn17f0rQxjp/n0oAT9KDn&#10;t/KhjxXO63r1lpFq891KECgnJIA+poAtapq1tplu887hVXnJI7f0r82P2of2stN8HWU+maTdB7s/&#10;KArcjPHY8Y//AF1w/wC1P+17baHHdaF4fuN9wRt+X1Ppz+PtX4reLfFWueNNWe91GVpZJmJ5O4dc&#10;gd/0/KgDW8e/EDXfHuty6jqM7Sl2JUbiwHPA749P/rVyel+GrvU50jijL5I6DIwOmMfj/hXaeDfA&#10;d3rFwj+UZAxxlhx+fH0NfoP8Hv2eI5HivdQgAAwehGemeMcduBnGfxoA8r+Bf7P02qSRXt3b4jJz&#10;8wz35GffvX6neDvA+j+FrFEiiWMIvUL6f1q14e8N6Z4ZsUgt41QKMfLnJ/Ct23We/nCIMIOgGR0+&#10;n9aANiEvcuEiGEB9OP8APrRrGr2ui2jyu2wKMkk4/Ac/lRqGoWfh/T3mmcIABljjn6fT6V5HaWGq&#10;/EbVt8oaHTo2A2dN2OufXnsRx9aAMm3sNc+JWrgkNFpqtnGD8w7E/nwK+r/CXhGy0W0S1togCg5b&#10;HNWPC/hi00q1jt7SMIqY5459a9LsbPAFAC2NkFC7eMdv610cEGAMikggCj/PWr2B1/zmgBAMDHYc&#10;dKXBP+FL+lHqe/8An6UAJ/n3pw46UnTikLYzQAhOBk9KqTzhe9MmuFUHsP1x3rnry9253H1oAlu7&#10;zbnDYFcbqepbVb5scdj6VBqWq7cqG/wrzjVNVzuOfTvnOffn/PpQBb1PVwc4br9P1rhru8eVjluP&#10;89KhuLtpW+bp9e3+TVNVLEkcg4z9fXPtQA1RuYk849/wxWla2ZkYBQcHHP8AT/69SW9m07AjP164&#10;7d67rStIJI4z74z09etAEel6Oc7iP07V6JpumBQo2jt0/XJqXTtMwBuGO35iuvtbMKq4HtQA20sw&#10;mBjGP0FbkMIVen+FOigVR0q1t9BzQAAKOvbpQT6UdOn+fWqd1dxW0RkkYKBQBYkkWNTuOMV5n42+&#10;Iek+GbR5ridUwDzuA7f5715R8Wvjt4f8F6fPLPdKvlg45HJH/wCuvw8/aG/a61rxbeT2Gk3DQ2xJ&#10;GVJH9etAH1j+0h+2IkSzaX4eu8s25Syv0x2/L3r8i/HXxF1fxLdvc31yZt7bsbs8n69K4LV/E99q&#10;k7STOWkfqTyc+oz7+n8zWt4V8I6n4jvUhWNzkgYI78e34UAcylpf6vchERtx9OwPpkY4r6g+EPwA&#10;1TxLeRPdW7eWwyMg9PrX0h8Gf2aDdNDd39udp5OV7flX6K+F/Ami+EbOOK1gUPGoHTB/z+FAHnfw&#10;x+B+h+FrOKaeBRIqjjA4Hbg/5/WvpTTLFEKR2yBI1A9BwCMU2w02S6/fXPyRDoOuB+lbEtwgBt7Q&#10;YCjBb/6/egC0JRHm3tuT3POB/n9an+0pZL/z0mI4BOPxP9Ky1mZU2W+cjOW+vUj3q5bWjSfeG4nG&#10;Seefz7UAIfPvZRLcHcT0A6Aeg/rW9Y6Y0hGR0xx/n9KvafpbPsOMf5/+v/nFd7p2lgKMjGPy/A0A&#10;ZenaSBjK9Py/H9a7aysAoAx1/wA5q3aWKxjOMHjHFbkMG0ADt/nPSgCO3tVUZGBn2rRSMKOn+fpU&#10;ixjgnnipNpGewNADVGOvH4UpHHTGfejg5Hb/ACaXHGev86AEzzz0H9aaAM/5/OlIBxk579KDn8PX&#10;/DmgBueBx/T8KCcDnvTSQOAMev8AKq8kmM0ASs4AJP8An/PFUpbhVBH+TVSe8AzzzXOXmpKpYZx+&#10;HegDXuL7Gf8APvXL32qBfun/AD9ayL/VtoJzycVwuoauDnnBHT8aAN3UtYwGO/8ArXEXuquxOTkH&#10;/wDX+dY95qYYnLY9/p04rmnumkYqM5OPXuf8/wBKANO5v3Y9cA8+uPSstpHkfB/xOPXH+eKij3SM&#10;Gbk88c9fX3rYs9OklIHOOMY70AZ0ds8rcDJ/x5z+IrprDR2bB2cH6Y/ya6DTdEA4VcZ9uxHr/n3r&#10;ubDRsY7AY7etAGFYaIikMUweK7XTtIVQDsyR7Vt2mlYA4wBXQwWaqoz0A9KAM60sFwMrjpW3Fbhc&#10;cc1OkW0EAYH59uKnAGOvFACBMDAHFI8qxjLcAfp61m3+qW1jGXlcAivl/wCKn7QmgeD7Kd3uVyin&#10;hSCwPP0oA958S+ONM0KB5Zp1AXOSTwOtfnV8b/2vtN0KOey0+6Dzexz9DjPQdffpXwz8dP2wNV1m&#10;W5s9KuGSM985659/071+cniP4h6hqs7yXM7O7Ho2STkHOf8A9dAH0r8TPj7r3jK7lkvL9wm44UE8&#10;/X8u/evlrVdda4bqXAy3IOee/fP+PNcsby71CbapJBI5xkjj2/lXoXhb4eal4guIgYyQT6e/t1/+&#10;v1oA/9b8NVIQkEkLkjOOnFaFhqc9ncLLExAH49+3NZjFQ5zwBjrk5qvk/h049qAP0z/Zf/afv/DN&#10;7BompXLGFsKNzdfw9q/bXwp4z0/xFp0N9ZSB1lUHg9Ce3rX8lWnahNYzpNG7KVI5B9PTvnpX6Zfs&#10;v/tO3mlXVvomszZQ8AMeDgjH07ZPfv60AfvHBenAKtgn/Hn8a14NQ5HzcZ9e1eKeE/GNh4hsYLy0&#10;lDJKueMcE/5x/jXoEV03GDnPfGc/zoA9Hg1AEA5xWzb6gMDnOT/n8q8wivcZB6fTvn/69asF+N/X&#10;gZ+tAHqMN4p79Per0VwOOc/57153b6oGI5ragv8AI4PHH/16AO3SYHpUykHgdDXNQXYbHPP+fpWg&#10;lzkdc0ARatpq3CGaMfOvPcVzKXMF4htLgfvhxyOvp+NdsswI2tzmuQ1zTAsy39sMMhzx6etAHy98&#10;Z/hjbeJNPuYJ4A5wSMAd6/Db42/Ce58JaxcN9m8uMMccYzj8+nHSv6brq0ttZ03evMgGCOntX58/&#10;tJ/CJNetXvI4FaWPJbA5AxQB/PFrFtPErgruJ/AfT27V55cpIgLhAh+YH16+3X8v1r7D+J/w8uNB&#10;llklhYDcTnGOvXB9K+W9fsJ7eJ2CHHGR37YP9ePyoA48ajKANpx9P5/4Uw3sjZZSRwf/AKxrObuf&#10;T1/OhWIYg89un5UAdDY6jJGwLcDp1xnn+ddvYazLA6XNtKUkRgw2tjBH+H9K8sDMpO49K19PvJIh&#10;sK/fP0H88/jQB+3n7EX7VstjdweFvEl22DtRS7dTnqAe309a/dPRNYtdZso7u1cOjqCCMHPGa/il&#10;8P8Aii+8PapDqFi/lurBgQeuOe1fv3+xJ+1ZF4ksLbw5r9x/pA2oNxGTxwBwM9eKAP12aIY461Rl&#10;t89B6/4+1WrG7gvbdJoW3K4GCKtlMnJ6+tAHLT2XOAMk1gXGnjkkY7/j7137Q56jmqM1oCDjv9ec&#10;UAeXXWmgc46emO9c5Pp+M4H5fyr1u508c8c/l3rAudMBUgjH+eaAPJruxJXp0/rUOmTtZ3IAGVJ4&#10;Hv3H+Fd7e6auCcZrl7jTyhJxjp9cjp/Tt60AddiGWAOi7sjp745z1/CvnD4wfDO18RadLPFbqz7S&#10;eADnnn88V7xpWo/Z5PIuBgE46YAPr9K0L1ILgiJRkPkHgYHH9aAP5wPjt8LW0y6uUaAxDBHI5/Ef&#10;1zX5+avpcmn3DIy4AJ9uK/pf/aN+DEWt2k15ZxbpNh4A+8D79P0Nfhz8XPhzcaPqVxB5LAqTzjGM&#10;e/pQB8nYAG6po88np/P8Kku7Z7SZopM7l/r1qAErjnpQBM4C5Gcknt3FNUlWBxgg+lML/MSOh9qX&#10;Bxz2/wA/1oA/Rr9iP9pTUvht4ng0K/uHGnzuOGbgeuePbjHT9a/p68DeLrDxXoltqdlKJVlQMCp6&#10;hhwa/h70y+n068ju4CVeNs9fQ1++v7Af7U41K2h8I61cZliG0b25+n49v8aAP3JUggU7Gfpj881j&#10;6dqEN7bJcQncrjPFa6sDz/PtQA5R+f59Ov1p2Mg8cUgOR65/M1J7dqAI9o/CsvU7BLy2ZCMN1Xit&#10;gf5/Ogg9DwPwoA8x0yYWsr2E3y4Py/XNaZhWQMspyen5dDnpUPinTpI831uMOOfp7j61HpE/9qW6&#10;zYw4wGx7daAPmz47fDux8R6LcRNHvcqSqqBycdD9e9fzx/H74aX3hTXbiUwMkQYr05C89P6/nX9U&#10;+u6XFPbNld5IP44Ffln+1b8GF1O1n1WG2BV1bp7ZOaAP59JWCyPg5HqSOvvioZNm9znIznHb2x/h&#10;Xc+NvDU+garLayJtBZtpx17YI79uteeyEeaQwIJ98Dj2/wA+1AGdIzI2MAD+f09vxp8N1KGHoce2&#10;Pbn9PSmTKS5bGFPr9OoqqjbSeeD7fzoA+3v2V/jJe+D/ABHFp00rJbyMdmD8oPcHtz/9ev3d8JeM&#10;LfWtOgv4HBWRRnnOCff8K/lZ0rUZtOuYrmFsPG24Y/nn9P8A9VfsJ+yx8ak1LSodOu5tshAUj0Ye&#10;mB3oA/XnT9YXaoLZ9uP/AK9dtY6rnvkZ6/pg1836RrSugdWyCPqPevQ9P1fOPnOR7+3P+TQB79Z6&#10;hkD1GP5V0cF2GIwen0/lXjWn6uTt54GeK7Cx1LJAY9f1oA3daXyriO/QkEe3fqMiuxtbiHWtPR1G&#10;SBhs/T8K5CWRLy1kgY43DA9vcfjXMaDq93pWsCwlOY5j/wCPDt+NAHYappW8boxg89vw6fWvz3/b&#10;K+D9t418CXt1bW26eKNuQAO3Jzxnpmv0vuSsseVPBweK8y8ZaFBqmn3FtPGHjlUgj1OO/tQB/F54&#10;s0K50HWbiwnUgwMV5H5f57da5XGcgjt+uK/RD9t74PyeDfGkt9ZwYglLE7eq/MTz9PX+gr89JU2H&#10;ptI/p+VAFNlxnnjjp/I1IuO/B+nQ+1SOpIOB0x/k89M1COm3pigCxHIY2DKcMDnj8Otfqn+wX8Y2&#10;0zXY/DF1LlX5RScfUfl0r8ps4b0/pXpfwp8XXfg3xhYazCxCwyDIyejcdf680Af1uPaw39olzGAw&#10;ddwIGeo4/OvPta0JWDHGSfYDvVX9nvx1aeO/A1lcRyB3EY6HP1HXjtXr+o6YrBzjg49aAPlLVdHe&#10;J3dVyTx6f56c/nXJSRvDwwwD+GOf8/5OK+ktX0QtuBXIOR+Hfn/PtXlGtaK8bkAcEnnk9fQ/z/Wg&#10;Dl9A1h9O1aKZPlG5ck89OP5dfX8K/QnwjqNvNpcZQjLYbPsRzX5w3EDwyjBxg8enHp/Ovr74R609&#10;xp0dvI21kyh59+D/AJ/CgD6EvVWSH5SMkZ6Z/Ovkv9pH4eweJfBN2uwF3jIDFRnP8J/M8V9VxSja&#10;ATvYEj29hiuV8SabFrelXGnzjgrgfXsRjp+FAH8qXifS7i0vbuwvUKS27ujr1wynB6fn7180+I4c&#10;X7Mg2jqQe3/1vb/9dfon+2D4Qf4f+Prm9iQi31EuSQMYcdcfXOevPQYwM/nfqcpmuWlxknp3wT+B&#10;FAHOxoN4DHA9fTv+tWWQr82MA46ZP4nuKY+0y/uue2P8Dx0/z2qYoBh8ZxgnnHXrk+3Yd6APafgb&#10;42uvA/xB0rWreXZ5EyCTaSBtJ6HvjH/16/ri+CniuDxd4Ksr2KTzd0atnvyO35V/GBYXTQSrMg+Y&#10;EYA54zjB7ntjnFf0cf8ABOH4xf294Qj8PXkpaa0whDHt27dKAP1cuLcEE461y99Y7snGc+td4VDo&#10;GA6/gOelZlzBnJHWgDxnVNMBzkYHJ/CuOtrQ2Wp204G0CQIT14fr+Ve16hYBh0yOe3/664LVNOAW&#10;TAwcZH1zkUAd6brzdFij53IHiPYDHI/Sueug3lkxckYbCjgjgHFP8P3S3UDJIN5dVbGf4gMHitCB&#10;UQskvI5G0cZB96APzb/bb8Etq/w+1hlXDonmLuHccgD/AOv3r+ebUI5PPLhSo+hyMcc1/Wd8cPD8&#10;GveGrm0ZQI5YtrYGT7//AKutfzB+P/DEWheLtZ0y5DRJa3JwDkZTdx39OlAHjTFjhGbJPPI4/L+v&#10;eoyGwSOAO65JJq3eeT57sp+QNgdQME46evt09qqNtUbhwD6Y59//ANdAEUKgkHkY6A54+gPHvX2x&#10;+yH4ik8LfEPTNQDlEdlVj0yrsBz9MdxXxYE3AcZI7cHGM4x/n1r1fwL4im0q/tvsr7SjKfTGMZx/&#10;nFAH9kHgDWk1nw7aXStuygHX29feu5YZH1/Ovjb9kTxw3ir4eWE0rgu0KZGecjqfxzk19kKQeR/9&#10;agCjNECvrXO31oHB7jntmuwdcqV9azLmL8/0oA8o1TTshjjB5/lXkXiLSkkVztwRnp9f1r6KvrXI&#10;JHBrzrWNP3Bjjr6c+/50AfJt5pgtL+KfZgJIDn68f5//AFZ+wvh3qL3lrHHHEFSMA5J6kYBFeFeJ&#10;dHBglZRzjOeAeCDn0r2P4bvbw2rxRkKWjjk+hPf8T2xQB7Br9o01oqo2zYcZHUV+eH7Wvh6TUPAW&#10;rERlwYJAcjryCee3Ffo5ebmsW2ZYkfXp6HtXzD8Y9IXV/Cl7a4yZImBx9ORn3oA/lm1m1hgJVB+9&#10;RiPl5OF6jnHT25xz3rDYMnyEkgAAd+O/p39q7v4gWc2ieJ9RsZU2GG4dRk45J5HT8vqK86aT5Q0v&#10;zDn25PoOfSgCO1/1wfGW7EDPfr/TNe1eHIZmh8xmWMgqwBBOM/5/lXjmnPFLcsmMnBwTkY+vPX61&#10;7Jp8Uwn+QkLwQWIGMjoO5z6/lQB+u37DevJB9s0h3y0cqSqO+3kZA/z1r9abuHKZxkEf/qr8B/2R&#10;/F0Oi/Ei30vPN7DtB4PzDnJ9v8iv6ALJ/tmnQT4/1kYagDz3V7LKurDJ+n514x4k0hHSTAwTnH6V&#10;9Haha7lb/INeYa9p+5W2jr7dR/n0NAHwj458PMXEoGMNnofUYz7V71+znaJDYWcXlAuLq5RjjOQe&#10;c49ugNUPGGg+arjGOpC8H8On4+tdP8D5V083sJJAivFYYULxIACP6/SgD7H0mURQLE67SgGRwMc8&#10;Ee3pXFePnhfT5VUsQAeFGCcD1+uK6Cy2m9lZnZQTjHXO05HPpXNeNDGtlI5zIcEADjOeD9cY55oA&#10;/Ef9pbSol8WySbAGDJgE/e3/AMXHcn19K8E1HS3XSJZ0TgqBwAMFeOg9T1/+vX05+0lp9xd+LPPV&#10;f3MkSkZztzEQFKjgnnOa89k0xZNCiPl53qHOTxkDkEev60AfM+n6ZNPcyFIi4JLZPIZYvvY9Oa1w&#10;DHdhJYCQr5+6fT+tdvp+lyjUDbA7AhfhTkjfnPPX269qb4h0l4pkfeIhxyOv3eOf8ffNAH1F+ydd&#10;BPiDANpCTW8ixk8Ekfe49xjH4elfthCgksIHHIKL/L2/nX4NfssXT2fxT0iJ5y+7zQFz0ypz/n/C&#10;v3t0lfM0a2cc/ux+IFAHEaxbFlIxXhXizTzJG5UYwPT1GM46cV9K6jbDnPfI/wA+teSeIbESKwxn&#10;d/n9aAPz++JGigxS/JnIJ/H0/CvinxBbvY3ZcAjJHtj1/Dn8xX6b/EDSA8MiBeRk9OD78/jxXwT8&#10;Q9JEU7PtAUHcOxJ7+tAHR/DTxlc6YZ2gbZIYWjzjPDlVIGfb+tfq74A1S/mtvOvS5EFtBG/OPvcL&#10;gD06V+L3w4jWfUnhfKgeWP8AvqRR9O/16V+4Xh+C0sbK68uLjz4QQT1WJOOnofSgD0OOQ3QECkoY&#10;sKTnOQOv15PJPpivAP2jhNbeCtQf7WQiW78Y5AI5/MdOPSvedIlMlskrEJnOexOeT0zXzn+01PHa&#10;eAtYnQZIsn69SWOOM9+eKAPxG8Y6hOIIw0rEbSw9/n5wfapPDWpq8DRIThuPm7qPx/X/AArhNeuX&#10;JgW7JPl+YST1O4knA9j/APWpNAvCttuztOQCBx9Rx+tAHdzaq02oRRA5IJBy2DkHgfXjpXfW9wZo&#10;oluDgvGwyOuc8g57/wCfavBLTVEfVT5gyh2k5zkbj6f49K9jt7iSZUCn50xg/wB7P/6z1oA+tvhd&#10;YR3WnGVCeY19wdowPToa4X4n6UhEoK4Izg9ASO368f5Fe6/BbTC2hAZyETA4Azn9e54rmfiTpK7Z&#10;WUbM+oGMnvQB8FWcjWmp7c7cN157ngAZ7dMf419n/DHWNqRFuQTxx+g7j349K+Q9etltdS3YIIbP&#10;5HoP8a9u+GWpPEIkZsHj17+n9Qf6UAfpZ4Mv/NtkIPTt74/P8a9+0a4I27jyfbp618k+Ab4GJNj8&#10;Hj0Hbn9O1fTmhXIYIc4wM5HfnvQBreOLkvYm3jbDPCwXt8zDAOfrW54V023j0eBC+77Qo2++zqfx&#10;7/SvNvGmreXcJGuMllReCctjP4V6f4R2wWtpE7b3hiK49Tj5j+Z4oA7+1tz5QZRjr29uK+JP2x9X&#10;k0jwDq0u7YiWrYz8uGdgo+vU8AfkK+7I3HlA4CgL61+VP/BQXxKtv4XNrv3NNcpGB2PlruPB4/HH&#10;86APyXi037VEzPLsROMZ+bBOSQeeneuTnjjW6kjQZQMw6HoD/nmrh1yZLdoIgIxtC/KOdp+8Txxn&#10;px+fNY+lRSXE3lpyC2SOhOeg4z/kdaANu3gcLu2Yz0J9M9Ca9q+DOmyXfjK1m27kgV5F9gBgHPc9&#10;P/15rzSaBbZVjCjJ6H1J746f1r6D+AWnyzazJcB+QUjUHph25GPwyf6UAfsH4ET7JpNja5xsiXP4&#10;jJr3TS26EHjg9PxrwLwvMqlVXgLwPoDXt2kTDaATgfl3oA9FtmJTA7/hSXYyOf6VFZMNowc9vrU9&#10;ycrQBwOtIuG45714T4sjzGcdefx/+tXverpuVx2Of/rV4d4pVjE46de3oMfTtQB8T/EqAhJmAyQS&#10;P6Y9q+RFtJJdWZohlsBRjBIZj0x0/wDr19nfEVCyzKwyCD3znI4r528Nae1x4it1SMPh/OPH3mHC&#10;qfX/ABHFAH3L8D/D7WttDJcqFNtEsYBxkNjnj3r65s7ZCkMaoSwXHC929D+Yrxj4aWE1po8U0ibP&#10;N+bAzznryfTnHYV7fo8iXF0rckIvBPc9uAQB+lAHV6gfsGjzuziMvhFOM4J449P5V+HH7Tvi1fFX&#10;xMvTCxeCwItl5PGzJY4HHU/561+yXxV1qPQPCd9fyybFsraSdiSAQQuF478+lfgFrt7Pf6hcXsrb&#10;2nctn1LHLEf4UAcvdqUQJuwoBbv+A/E+vasSG2ZmRFOC7fN3/TPPP4VuXHzuc9HYdOOnv/LvUVtL&#10;BHcqpXhMsTzgKvQknrQB6t4F0aW7unuRBgqAijb0ZxwM+pGcnr2zX0rr1otlbR2MZwkCJGo/3Vwc&#10;e+ea4v4NaWbsW9w43KS1y3/AfuDGOea9D8UoRlW5Jz2yPfnufXNAHIeHFU36cfKx47D8T689vrX1&#10;54KQIiDoCODj+tfJfhlWF8OMElSCe3+f/wBdfXfgtR5aMx9OP8+lAH0Pon3V7njmvSdO6DjJ/wA5&#10;/OvNtDGEBBwfXv8A/Xr0mwzt79vpQB09v060tycKfrTIORyOtR3LYU5NAHnniu9+xWEs2fmAOPXm&#10;vh+00K+8c+N59QuImls7eTyYmJIxgZlbtzwVFfS/xW8QG1hSxgOJJm8te+Xc/KMewzzimeE9LSy0&#10;JFtI9hdiitxuJB+dvxoAu+FtHtrWZFCBQoACqv3QMYxXvejxDylYgk8e351xvh+xjtgOATweeSQP&#10;/r+td3czGxsWnc4IH45P+FAHzJ+0146bQ/DL6XZyhLi+zEvPIj/jYc+nH9a/Mm5leWc/NwxOOgOM&#10;5zjP/wBavb/jf4zfxX4zuzDI0ltaHyIvQ4xvPvz1/D6V4iscmXcjAOAD0465/wA//qAA9ATySc5z&#10;1A6f5H06itLw/ot/4n8RWGgWq4F7KN7dtgGWHPsPyrJ3sZRvO0EkYxn73QDr27/zr6p/Zs8G/wBq&#10;6w/iCZCuGa3hP15kP5cf5JoA+1vh54dt/DvhqJI0wXUKv+4nCj6cZ/Kl12Rdjcen+fXNd1dKkMCx&#10;RjaqDAHpx0FeXeI5yFPPI/ljpQB5F4kuQ0pCnH6fTP8An1ry27Z2dlJyD2xzXca7OMtnoeT6en9K&#10;4KVQ8o5yT6cHnvQB0/heDMuQuM/px6fXj/8AWK+gdCtxwFGMY/n3rxjwrbNkNj7x5/H/AD0r3zQY&#10;sAE5oA9B06MhVz2/z+ldRD0zWJZINoJ5z/kVvx/dHNAE4714r8Z/HVv4P8M3N45yyqcLnG5j91fx&#10;Neu6heJY2r3MhwE5r8zfjf4qn8e+Lk0CElraxclyp4L9/YgD9aAPJfBuk33jDxFLrN+WmuLmQu5Y&#10;/wAW4bQT6Cv0T+HPgqPR7WNpIwJXALHH+elePfCDwTbQrFdsCiD7q469CCfXHrjnmvsfTbSCKFRC&#10;cEjr1zxyf8KALiKlrbmQ8AD0r4M/aK8eyz3R0OynJH8YXPGT6ewr6s+JvjCLwxoUtyz4KKcDoSew&#10;71+W/iXWJ9c1O41O5ckzuT19+w/x+lAHE6mBsEKHjBySTxjrz/L8jXA61MLeLy0GSV5b0HpXoV0R&#10;EjTv2z68dT/h+tZngnwg/wAQvGFvp23NpEyyXLY6ID93tyxwOO2TQB9P/skfCJpyPGGpJmW+X5Nw&#10;/wBXCGwMZ7sentX6g20SQxLFGNqoNoAGPpxXA/D/AMNweH9CtreKMRsUUlQMbR2Uewr0VVAAxxQA&#10;8DI6c1HKRj0NSngetU7h8Lz2oAx7+YgHJ/z0zXlmv3ed/PC+9dxqtxtUjPFeNa/fgbwTkfnQB57r&#10;14XYgHrn3/w9q4GRizZA69ef6/41t6nMzsT1H5d/Wsu0iEkg2nv79f8AJoA6rw/ZLIVbGScdh26f&#10;/Xr3TQLMKq4HQegrzzw9YfcZR1Ax/wDX/GvZ9HtdqquOmPrQB1WmwbQOP0rolIjQseB/Ks+0jCIO&#10;Mkf415l8U/iBZ+EdDuZ2kAdFPAxyewoA8W/aU+MyeFdIn03TJc3kwKoFPOfU9uK/LnRtH1bxNrr3&#10;1+GnnnkLsW65Jyc/j713XjHXdU8aa++qXzM7ysRGpPAGcjHofX2/DP0f8IvhmsKRX1yuXcZ/+tjp&#10;x2oA7v4XeA0s7aBniGSB1HQH/P8A9evqaK4ttFsAWAQhc9uo6/4VnaHpkFhbLuwCPQfyGa8o+Kvj&#10;i30m1ktoT+8xtUfU4FAHlnxd+IpuHksLZ8k5B59ewr5UuWdiZJcl2PH+0fx9P85rodQvHv7l7mc/&#10;M5Lfh3yPX/PXmueupgiSSLwQPToPT8fT60AczqU6W8TKoJcnAI6/h/Q+tfTn7Onwfe7ux4i1iDMk&#10;mCAwB2rzgD3PFeWfDP4f3PjPXory6RhbxsMD6enOfpyf1r9UfB3h620WwitIECgAZ4/Q/wAqAOv0&#10;jT4reFEiQKFwBjsPautiQKoFULWLAGBwK1AOvrQAo9s9aid9oOT61MSB/wDrrLu5goPoP19s0AZm&#10;oXO1W56j8a841u/KqQDgD8PzrodUvQA+D0/w5rx/xBqg2ON3JoA5TxDqG9mVDgDOfr25/LiuEd2d&#10;1x0PbH+f88Vcv7tpJjkZ6/kfY+/aq9pCZWGOc4/EA5+tAG1pdkZJE+XIOPfp2z7Yr1/Q9NwqFhg9&#10;8VzGgacPlJ+b/wCt+HtXr2j2AjQZHPFAG5pdngLkYxj37e1dfbxhQPT/AA7Vn2kJRQDxj9Kfqep2&#10;+lWj3E7BQoJ9P60AR67rlto1jLdTuECLn6nHYV+Qn7UX7Rl3rV9N4W8PXLBOVkZW6EnoOPTGT+Fe&#10;mftGfH9r6Sfw1oVwSWyrlSPlHfHHJI/nX52Xelrqt+TGQ8kjdcZPP9T/ADoAzdJ0K61i5MzlnaRi&#10;SepJ74/z+FfZ/wAH/gy11NFd3EXGBzjv3x/n0qD4PfCaa7miuJ4yFUAcr0yP1r9FPCvhay0SxTKh&#10;RH14xz6//qoATw54W07QbIOUVAoz0/GvI/ir8SLbTYJLKyf5yDwuenPfmtj4qfEq30azls7NwZCM&#10;AZ+navgfxR4iub+eWaVy0jHnnt1wD/n0oAzde1iTUbtppXJds7uD17f/AKqTTLYuSXGAPTqScYxW&#10;XpllJe3KOwBAbrj06/l7V9Q/Cv4ay6vexXU8fyA7lBB2/wC8fU46UAdR8Ifhe99cDVNQiJHBG4fd&#10;Hp9f5CvvDRdJhsreOCBAiIAABisXw3oFvptskFsgAQdffufrXolrABjA4+npxQBctYAAPwrQxget&#10;MRQAB0+lSAA/QUAAIOO9B/PFJjAxj/PrSE4HpQAjEDrWTdXAXPPHNTXE6qDk4xXJahfBQeaAKmp3&#10;4CkZ6e/4V5drWr4DbTx/hWhrmqFc5PHX6mvJ9U1FpZWUnjBH596AK99fvM5OSQT68/h7/Ws1ULMO&#10;uOg98/z4qHIckHJJ79f15rasbMyuBtyTjOfTHf8A+v2oAt6bYebNkjIB/LP0zXqui6VjBYfj6/y9&#10;az9E0kjBI/HHTP8AhXpunWOAMLwKALunWIULgba6q2t1HbAH/wCrmorS2AAXHStdV2gCgBVVVAx2&#10;oLAZyeKRmCgn689K858cePNK8JabLeXkqoI1zyQOg9aANXxR4r07w9Zy3N1KEWMH/wDVmvx3/ap/&#10;a+kUXWheGrhi+GDMhIx24/xrzf8Aak/a41DXL660Lw3OwjBKllbBxjoDzyf89q/O22tNR8Tag08g&#10;ZyzcsTyeOufx7dvrQBR1TUdd8Wao17cvJPJKxJLHIPqc/wCP0r174e/Cu91W6jNzASMgEY6eg/Gv&#10;Vfhf8K0upYTNHvckckdMf55/zn9Hfh58K9M0y3iuZoVBXGBt745JPegDzn4UfA/TrC3gvLy2UEDO&#10;MDj0r6qjg07RLYRRIqBR0HVv8emar3+oWujw7EOMenGOePrWPpq3WuXCuBgNyAegHYn36EfhmgDo&#10;LIXOsTgIOGyR1wB68/oO9dld3mn+GdNaeUhQAee7HtjH6dqrvc6f4Z0tppmzgE5IGXI65FcVp+k6&#10;p431AahqhKWY+7Hjr7Y4+lAGbYabqvj3Uze34aPTww2xt/EPp3zX0h4c8PQ2EEcFtEERewHYevHf&#10;9afomiRW0KRRIFROMDoPTtXo1lYhQMD/APXQAtnZBQPlHvjrXRwQAKOOB0+tFvb7RzV4AAccAUAI&#10;BgYHGPSnfjSdTTv50AJ/jS9v8aT+lRs6jOKAHMwUAms6a52qeabPcheprmL6/CgknnFAE15fhQcn&#10;AH+ea4nU9VKk/PgdvyqrqeqAZ5wc15zqWrOzFR1P+cj/AD/hQBY1TV/mK7jz+PH864u4uHkYuWIB&#10;z+dRzTM+S/XJ6U1I9+3CjP8AP1P60AKivLzjI/L8cf0/+vWxZWck23OSDj6c1NYae0xBI445/T0r&#10;0XS9HCgfLjH9KAKWlaP6jJ4/rXomn6btCnHXn/63+NWNP0wKoJHTFdTa2oGOKAGWtoAOB+XFbUUI&#10;X6ilSNVAqYDHagBDxwBn9P1pd3HPNNd1Rfm7+vtXm/jPx/pfhmyknuJlXYCck9Mf/roA6rWNfs9L&#10;t2lnkAAHr7V+e/7Q/wC1fo/hCxurayuQ9wgICqSTnuOOlfNv7R/7ZMUH2nTNBn3yHcoZTwfp6V+Q&#10;vjf4j6n4mvpLm+uWmd/fA59Pp79fSgD0j4v/AB98UeO7+V7i6kELchMnAz7evpXzI819qNwXAJZ2&#10;z05PoB/nNa+n6dea3cCOJSWYjb0H06f57V9m/Bn9n2+1y6hnuLZtnUluxz0oA8S+Gvwb1fxNfRsY&#10;CEOOq5479P5/jmv1M+EP7OOn6JFDe38SjAzyO/oa9s+HXwd0jwlaxzyQqHC85HPv+v1r18yGZxaW&#10;CkAcEg5/I0AULSzs9IiSzsIl3D5cKBjPbP8AnrXVWOl7R9r1LnphT0//AFVNY6XaaVGZ5zvlPrzj&#10;6Zx+neorm7e6cK3I6hf68UATXN5JMSiHy4h+vsMc02GJpcLgqh7dz+Oamt7R3YNLyeOP5/1rpLLT&#10;3faoGR/9fvQBTs7EtjA454x19vzrstM0jdgsuSSP8mtHTtJ+6ccn/Pf/ADzXc2enbQARwMdKAM+w&#10;00Jj5cY/X14rq7a0CrgDGP8APWrMFqFAAFaSRgDkcmgCJIeBxwatqoAGKAOcdxTs4zx/SgBwA44p&#10;ueOe3NL/AEpQpB/X2oAb1II5/rTSf8/04pW7e/8Anmo2bH4fzoAdnHUZ/wA+1MZ1XrVeSXGSf5//&#10;AFhWdPc4BOQMUAWprnbn/JxWHdX+wHJxWbfakqAkH0/z+lcdf6uP4WyR7849v6UAbl9qipu5x06f&#10;4VxF/rXzH5uM9qwtQ1jO456/5FcbeaqWzzk4/l60Abuo6wzZ+bI9fp/+uuRu9Rc5weT26/h36Vnz&#10;XTSE85A//V361GsZbjHOR7d+/rQAx2eRsEZHXnp6Aen4c1Yt7V5CDjGf6d+1atppMkjDjOTj/wCt&#10;XaaZonzDIz+Hf8/896AMHTtFZsMwy35dvWu/0zRQNvy9P5cd62tN0XkEjP8Aj/8Aq712Vnp4Ucry&#10;KAMiy0nGMr0/KurtbHbjAxirsNrtxjt7VpRoAOBzxQBDHAEBxVkKB7U87VOfp61harrdnpsTvO4X&#10;aO/50AbDypEMk4A98V5r4t+IekeHrWSWadU8vPJOAPY185fGH9pXQPB1lN/pQ3gHCj9Omfx/nX47&#10;/Gz9qrX/ABVdXMOnXDJExJyCSQAewPGOn0zQB9yfHf8AbGtdMimtNIuSZfmxg9Px9R6V+RHxF+NX&#10;iPxZcT3GoXchEmfl3nsOcDtivIdb8VXN7O0l1I0jMT945ODnr6j6fSuL3Xeoyqsasxfp7/p69sUA&#10;LqmsXt7Ozhiwb/Hrz+XPNJonhXVNdmESIxBI+Ycj36/T8K9i8C/CHVvEFwjyQMqnjBGT19Ov1/p3&#10;/Qz4Y/s8WVrEk9xbBQMev8zz7e9AHyV8NPgBdX7rJexFl44PBz19D3/+tX3b4Q+FOm6FDGVhUEc9&#10;B+mOnbg/4V7tZeF9N0K1EVvECQOB6jv9a9V8EfDHVPFE0VzcxGO23d8jIHt1+mOKAP/X/C6TryOu&#10;T+tNQjPPOM45x1pzLlsdccfjmmouH5Gefb8qALCRjJwMdz1/zitSyvrmxmjntnKPH0IJ4/xrOjIw&#10;NvOe3GB6ntTm3gDnjB6d6AP0s/Zp/aRutMlh0fV7jAG1clsA9OcZ/kfWv2N8G+M9P8S2MU9tKH3g&#10;dwcnH41/KzperXVhcxyW7bXTBDZwRj0/wr9HP2dv2jrvSrmCw1OYsoIH3ueeMj8f85xQB+5yynIO&#10;eP0IzViKUjJHbsP8/rXmngbxpp/ivTIri0lDkqO/X6V6ApYYIOMcdf8AIoA3IroccdPf8jWnDejj&#10;njiuVWRgA2cnj8P88VMk+OvGew6UAd7bahg9c/iK24dQBGd3/wCqvNkujuGGwR/h25rQhvGUg5x0&#10;+v8An6UAenw3qtj1/Kr4kSVCGGQePqP89K87ttSwACcH0/z7VtW2ofNwRk/4GgClfO+i6gtwCfKb&#10;r6H8Kk8QaFp/iTTxLbjf5i9gD1HOfpWldrDqFs8EvII49iOn+ea46w1W48P35tJhvgkOOeg9Me34&#10;CgD8/f2k/gI19pk8mn2+G43EL6e/+NfjD488G32jXsthPBt2kqVIJznvj2xk1/Vh4y0tdW0xlgCk&#10;SD73Xj8a/Kb9pD9nlZbS41ywh3Oc5+XP5fz7UAfg5rOgmwlEjHKN6D/PtXMygLIwXoP5V9IeMvDU&#10;iSPZzxkOm4enfj1rwHVdNksLgowwCOPT04+lAGWDnAYcfT8asRsOPUE47YqngZ4GMfhU6nkcdOeT&#10;igDSMmUZMYJwevfHTmvQfhr8RtX8B69b6nYSshikRuG/unv0rzdRuIGMkfXn261N5Z5LcEc/0x1o&#10;A/qh/Y+/ae0n4k+H7bTry6X7ZGgBUnrjv6+1fonBKkyLJGcg45z19q/jI+Anxm1n4V+Kre/trhli&#10;DDcuflxn04r+oX9mv4+aR8UPC1rcLOpn8td65BI9SOelAH1wVBP0x/n6VGyZOT1+lSxsGwVPWnkH&#10;16/rQBnPbqTwOPzrMls89vr6j/8AVXRMuR161BJEDnv/ACoA4m6sCc9c8/8A1/WuavdMyDxn9Dg/&#10;/q9K9Olt1fORjr2rIuLMMORyaAPILqwPOByO3Qkf4ipbHfJIEkPC9PUj867W704B2bBGc9+ua5fU&#10;rGWHE1v1ByPr7n3/AK0ALq2lWuq2bROuTt/EZ/wr8yf2m/gIt5BPqVlEAOe3RuwHXr2/+vX6hadc&#10;rdQ/MCD3HQg/T61ynjXw/Z6vp0sE6Ao4wwx68ZGemP8A61AH8oXxK8BTaXczbkKPHnsRkDj9RXgz&#10;KFcqR933wR2r9n/2pvgfPZTT6jaQ74ud2BwCTx2OK/JTxX4bm0u7dlTCljkYwfXGPpigDjjGQGbv&#10;x9f8aaFA68jvxj1/GrMSb/kJAYevp6Z9qc0BGWIwAf5dOtAFfYBg4JFeifDzxxqPgXxHaavYSGMw&#10;sN2DjI4z9PzNcVDHyAwDNwRk/wD1qGgIwQP/AK3TH50Af1b/ALIf7QmmfErwdZxTXCtdxrtYbsk4&#10;7kf4192w3SyAMpyD6V/I5+yz8cNR+F3i22ZZ2jtZHUMpPy9R247V/Tx8KviJp/jnw7aarZyBhKit&#10;jOccd6APfI5sj2q0rZx3rnIbsY65Hfn3rTin3d/60Aaacjj/AD3NBAIxnp/T0qBJVIHHX3qbIIHP&#10;/wCoUAV7q2S5ieN+Q2RXlDtdaDqbJ0hkPPGAP85r2HjaRmuU8SaWL22MqjLr/nNAGNI4kH71htOe&#10;nvzXmXj/AMPWniHTZLVl3RkEHpxxwRx612WnzmaEwXAw8GRz3HarckKyAhRkHj8D2+lAH85v7Wnw&#10;iudH1a6uIbZhsZmD7cA9+vfP+Nfm7fWsiyvG6/d5x2OOg9u/5d6/qa/aQ+D9v4n8N3UkdqHkVS2c&#10;djzx/wDr+vFfznfFfwPP4W8RXMMsbRoSev8ACR0x26f5HFAHgLJlduORnIB/X6+g/Os2VVyepBx6&#10;85rcuUEchjAAAzn/AB/Ws6VFwCOMY69vb/61AFBcjj0/T0r1z4XePL3wpr1tIshVCcHBxjJ4/KvJ&#10;mTOMHOfapYkfzQy9f5GgD+hX4O/Eq28TaXAxk3OVx15/+t/Wvpe0v2jQMG3E+hHUd/61+Fn7PPxU&#10;l0LULexvpsRjCEHjvwf6V+yvg3X4Ne0tJ4nDYxnnvjg+nPtQB7hYauy43Pn0Hc/y/wA8V3un6tu2&#10;5P8A9fNeGxTNEAc4P59evH1rorDVXVhzgE96APoex1TcAA2f/rfyrM135ZoruE8qwbj+8P8AH+dc&#10;Np2sBSCDnGO/GO/r+FdY90t3aPHnJI49uOKAPb9F1GG+0mKWM7iv6jilvbVbiIlxkMDx/KvMPAWu&#10;RwynT5mJPQDt1x+nrXrxSSUFOg/OgD82f2zfg/beMPB13dw2y+bErFmxklcc4x9P6V/Mv4t0a40P&#10;XLvTrobHicpgj0J5/Hjn1r+0bxv4XttZ0ye0uU81ZFIII7e3+fav5nP23fgp/wAIR42n1OygZbad&#10;mIbaQDknAyOOO/8AWgD89ycKecA4zx79agxzwcHmr3l7CQOSMdO/qKpSDY23OTz096AIjtJyOn05&#10;qaPKMHHG3vn3qJeeAf8AOO9TepJH4frmgD9lf+Cdfxke3vz4P1C4ySSybjgFecgc8Dj+dfux9mju&#10;bZZ4+jqCP/r1/Hl8G/iDd/D7xlYa5aSmNY3XdgnoOufbrxX9X3wD8eWXj/wVYahBJvMkQIOfb6k/&#10;SgDpNR0v7/yYP16V5vrOiKwIIyf19K+irzTwynIyD7Vw2paWFU8cD0/OgD5S13QmQOFXBOeeTnHo&#10;Md8kHNdD8N9Qax1NYXLHzMYX0Yd/fjIr0LWdEEiOmM5/z0/pXBx6fPYXgniHzo24cnt15/SgD7E0&#10;1EmjWX7wcZA+uMZ/OtCa3TcdqYD98dDnvXG+DtTM1ggQZwAQx75HGfbtXomwvA0ucAYIOeOPTFAH&#10;5D/8FDvhjd6z4VfWNPtd8lm/nZA5A2/MPp/9YV/P1dQnezNzg4z/APX7j8a/sN+Nvhy28S+EbmAh&#10;SHUg5Gcq3ByK/lP+L/g2XwZ421jw/IvEMzlD0O0nI9DQB4dLGS2VwSvf09f1xmmBfMQuoIPHfuP5&#10;Y5JrSliVnO/kH1Pb61S2AH5clhjGT19qAII90c33ckH3+nPSv0I/YX+JzeC/iPBazS7IL0omD659&#10;M8+xr8+eM/KcE/h+Wen/ANYV3PgjW5tA1yy1G2kKNBKrZz6Hn6fT0oA/te8L6pFrOiWl9Gd4ljU5&#10;z1461uSx54HTmvj/APZD+J0Pjj4daZN5wlcxKDg/xAc96+ygQRn/ADmgDnbm23KeP69q5K/0/PTj&#10;39K9FlhBHv6Vh3VrnPGf89qAPKbJjpd4qSEAJKVH0fpmuguDuyB94/lntn/61UNe0pnuwVO3zxjg&#10;DqvQitOaNrext5gNwYDcfp70Ac14g01bvSp4gM7we3T3Ar+b79tvwq3hn4ovemIkXsfIxjLKx/PI&#10;96/pcud0kIjUcEkHjPGO/wCdfjh/wUQ8BtcaNaeIjEE+wv8AMf4mBPTPYDOfzoA/EC6n/eKFQp29&#10;+Oc/X1/IUwMzL93aRkn6Y7j9a09eNrFhYkwePTsPyrBZtyquPXsDxjk/WgCdZPLIVjkjJGPf6f5N&#10;dJo16kF6rORgYPTjjrn8q48SFHJ5HbkDj1/x/nW/YsROmWzjpzzzn6565FAH9Af/AAT2+JUEumro&#10;ZkybduOeoPXufpnpX7J284ZQwOQQK/mE/Yx8bf8ACNeN7S2WX5LtljO446kEH27kdRnt0r+kzwvq&#10;q32kW1ypzvQfn6mgDv8AORiopIw3+f8APrUUMu9R6/0xVsHI4oAwbuHcDx1rjdRsgwJxzXpE0YYZ&#10;9Pzrnru23A9yKAPDNa0rzEkQrnKkA+5/wpvw4zFcqjLl8KuOp49BjFd7qdlnJ25x+Oa4bw75thrT&#10;xZ2ozsvpgg5B/EUAfRtsu60dG5PPUeteC+PYFbTbmAjeeVAHUg9Prmvf7OTzY84xuGcfzry/xnZY&#10;S4jR8B8n8fT8MUAfy3ftIaFLpfxJ1lriLyDJK8oB5xg/l+PfNfNrQoVaRWJGRjHAzjnJP8q/Rv8A&#10;bb8Mw2njB9QRwwn4Py46j+vvX54TRCKEqRvJYHbnOMdCD+Gf0oAy7R2t50wuwAjt0yDnPrXr+lXP&#10;2iNJV42fLknjAHIPvzXkKoGKjoR24zx7+v5eleoaFZ3E0SSQxM4BJycjgj8snk8UAfRHwR1V9E+K&#10;Hh7UQ2VExUknGNx6H/Cv6bfBFyL3wzZvnkJj8vev5S9BmvNK1rTrll8uWGVGABPJJ7e4/DNf0+/A&#10;7WV1TwbbOp4KKy9wFZe2PSgD1C9g3AnH5ZxiuF1ezDg5HXPTr716ZNGGHpmuZv7XcCp7/wCec0Af&#10;PPiPS9yscHA/w61zngW3ay1i8VPmLTRNzgD8s165rdh5gcY+7ntXDeHYEtPEFyzDIMkBwB0BPJHq&#10;OMUAe4yTTSXQUgpHIucjIIOM/hVfxAFk03jaCGP15HBP496v31tcyToMiMAFcgZPt79O9VvElqkG&#10;nyBSRtCN82MYPXPf/PWgD8pPj1pHn+IIpQ+8vnCAbcFCO/fPpxmvLDZINKbzF/dv8+30z1yPqOQe&#10;v519D/G1A2oRMjZidnXheOfTHOOPevFBE0NuEOCMnIB6henf/PP4AHnWmaGI7o7lDNnOeoO7p/8A&#10;Xz+dV/FOnIF/1YwQByPf1Hbn/Pb0mK3GRIgJ+YZPAH19ee1YPiq1cqyIckOq8D5gxPBP50Ac/wDA&#10;COTTviholwy7EWYxsx9MEDP1z1+ma/ffwswm0C2x/dx+RP8AnNfhD4AiS08a6TdZwDcYxxkHsMe3&#10;rn1r90/AUxm8O2+Tkgf0oAv30PXHf/PWvNtctAytgD8q9au4sqe+c1wmr225ScYB9qAPl7xhpiyx&#10;vkZIyD+H0r4i+JehIVlYLn72e/Gf8M9q/RjxNYh0fIPP+TXyT8Q/D6zRS5HJx2yTjr/k/lxQB8Ve&#10;BbCWPxRHajOZLm3Rhzu/1g4HFfsh4XW5bSzJcNkGeRSXbjhfl59/ftX5eeCtFjj8c6ZG4znUbXgD&#10;AwHyQe3+eK/XnRotOGi+VGF+eaQkYzgAjJH8gaANzSYBFDvdvMOBwB3+v9a+Uf2v9QmtvhxrDf6s&#10;PHEnvhnAP0xX2HbFyu5sFc9W7jviviT9tjVIx8P9Ut1HmAeSGP8Ad+bp6fj+NAH4lTG61HUuOU3k&#10;gnsPT145P1rmprp7aQpjaA2BzzyOD16d/wCXavU/DdpGzHJVhGHbPcuegHpxXE6/YRC5lKruOc8Z&#10;Ay3/ANYcfnQByGhzSDU2nY7+cAc4bkc9snive9NvctEN+RIyR7e4bOSf8/jXikNutsXfGFAHHpjn&#10;Gf8APNdhot7HNMipMctIjqzdSxOAfwP64oA/YP4EaeG8Lq+MZjXgHPJ/z71Q+I2mF0lyMBsg56Z/&#10;p17813/wIsVTwXC27J8mMFu5OMVJ460wGKVCOoJ6Hp+f0oA/L3x5p5S5LomcE8DtwP8A9femeAL9&#10;4rqIEgA9QP6969H+KGk7c8YAbr74/SvC/Dd61tqQRjjBPTHfsc9f8igD9LPh1qitHESeMdOg6f4c&#10;/wD1zX1r4avQ0SMxwD+X+e9fn98M9TbanOeQPz//AF/4V9neHNR22DSk8qpPoOhx+tAHUXTf2vr0&#10;VvHGZQXJ6jAPTp79K9/0yweMDzVCHyyDt6DPp+VfOngeVp9eRnZiy4yq45zznPb86+qtLSN4QM8E&#10;nHrx2P5UAV7mVo7eRlJXbH1PYgcV+GX7c3iIaj4kstIZ2cxIWOeQWduvB7ADnvX7reIJIbPRryc8&#10;bY25HuMV/O9+1BqMWs/FG+KS+bFBiPPoVUEgD2J5Oev0oA+UntBHAxY7s54wT1/z/nitfw5bMSGQ&#10;HAOR04+p/pWldwlYl3NjOPlHGD25rY0ayEdtlwMgdOo575/HpQBWmgaaQRxrgDB6/rivrT4Caclu&#10;9rN5e3M7S89lhBAP4mvluDzri+WOFcKCM/Ujjr0H419e/DL/AIlsUW7AeO1VcDBw8pGef5igD9AP&#10;Bl0XhQk8n1PT6/8A1q990STIGOAR7nqK+ZvBN0rRRY+Vcf1619FaDMpRCTknH+f1oA9Xs2JUe/Tv&#10;zV6Ukp7msiwb5B7ela74Kc0AcfqqjD5/z+teJ+KI/wB057fz9f8APevb9UXII6fr+VeNeJuYmJPA&#10;5/E57UAfF3xJTAYchWOOnTn+tcp8G/D1tqPiCa/uAZAp8uIE8ccA5PXHPv0rtPieRHFO+NwUZx3J&#10;Y4B9eDz747VofAvQZ1uVvHQ4i5IJIyT0492JJ5oA+19JsF8mGCEBIo0VFJ68ADv3PNelaPpsSoVi&#10;AwSOcdh3OcCuF0qdY2jic7tzH5QOyD69OcV6aJ7iLTXmRRlVwOOrH0oA+Hf20fGo0nwh/YdtITNq&#10;ki45ziKM5Ocep/8ArV+R8yup3sckj6f4/wA+v5V9jftb+MJvEHxCbR4ZvMg0qMQdM8n5nz7gmvkq&#10;6hMUO3GC7DOfzFAHNtEGZm28ggDvyBk/Tn+lUlsjcXiwDjz2CgDqQDjn/P5mtkxKVLZAJyPcZ9Rj&#10;8fpXR/D/AEyXXPFltbxr8kYDtx0VfT3PWgD7o+F/hxdI8OGXYUJRIl/3UGTjjnnr9KwfFR+ZsHk5&#10;P4E/55/mK9zXTP7I8PWtmTllUFu2SR/P+XavCfFW3cy9Gx16+nQf570Ac74cjb7cp7Ejj8f8/wD1&#10;q+ufBq4jT0Pf9f8AEV8n+Fxm6G7p+eOefb+tfXPg5VKJx0x2759ePy/WgD3vRR8qt14x7/5/+tzX&#10;pFipGD9O/pXnujfdUHqMevevQ7AHA4yDwKAOihX5Rxnp/k1S1OaO3tpJZWwqKWPsAKuxHaOnNeaf&#10;EvXodF0G4mkbCpGzt2+VR0/pQB4RfRTeLfGSEcx2UuF9GmkHJOOyL1x3r2jS4rLzhp9kN8dsNgCj&#10;g/3j9Sc18/fCy71W+b+0LiII6qWZ2Of3kxzkH2HFfT+irBBhMAtgZx3weuR69aAO00zS47ZA7gFm&#10;5NeQfHvxynhHwddtA/8ApU6+TEB/ffjJPsDmvdGkWK381hgKua/ML9pXx0Nb8W/2JA26PTyd+Om8&#10;+v8AhQB813sjSyuWOCx5PfpVcvhOMgA8Dp196Yzv5m6RgGGMD2J+nX/PvVeY7FOxsE4x1xg9zn2o&#10;AsWkM15cJb2w3vIyqoHJZjgDH1OP85r9Wfgx4Oh8NaBBGq4+zxhAehLsMu3fnmvgr4B+Fpdf8Upf&#10;Mm+CxwV7gyNjaPwyTnHpjvX6pWFnHpunxWcfRFGfdiOTQBQ1OUqjAeleO+JLjaHIOD9a9R1aUqp/&#10;Hv6V4v4ln4bnk8dcUAeTaxJuLFTkn9eOK5mIb5BngHt6ketaupyEuVzkHt659/WqmmJ5s6/7ODx7&#10;etAHrXhm2wgyOcjPt6f5617dosIQLjsB+HrXlvh22BCKoAI9P5V7RpcPQkYz/MfyoA6q0QgKDWsh&#10;GM4x+f51RhXAFUtd1SLStPe4kcDAPU47c/40AeHfHTx+NA0lrGzdftVwfLiGerMOW/4D/hXzJ8Pv&#10;ASykXl0HnuZjyW6HJ9T78k49qqa3q7ePfG0+ou7SWltmOEE8EZ5b2JPf0/Kvp/wVpa+XG6rtEahV&#10;yOvqaAO58KeHVs4Y4VXAUYP+Ar0K+u4NIsHlkwCo/wD1Cl02zFvCHxyPfr+NeAfHHxzBoOjTokn7&#10;51ZUG7pnqfwoA+Zvjf49k8Q6ydNt3zbRE5OeCw6/4V8+yRF8I3GTn8Owqy0st7O1zINxcfMSevfn&#10;161FdSCCGWRyNxz68f57daAOP16bI8hDnBOeck5/nntivu/9mL4WDR9JTVNQixNcFZ5MjkMw+Rc+&#10;w5Pv6V8sfCfwY/i/xXHdXEfmW1kwbbg/NIT8ijjsTkj8a/WHwno0ej6ZFaJ1ABY9yxHJP06UAddC&#10;u0ADirwxj+lQJkAc96nHGKAFPGT2rEvpQM84x/OtSVtqn0rktTuAuec/1oA43XbshW5wPr0zXiHi&#10;K/Usy5yeeOuf888V6Tr99w4zjOec+n+f514ZrN0ZJSu7n8uD7+1AHPzS+Y+FP+ex/qa3tEtfMcFR&#10;kHPPX6fl0Fc3CjMwx65/yf8APFeqeGrBsI7DB/z+NAHoOg2eCmRgDp+PWvVtNg2p04H9a5HR7QgD&#10;A546/X1ruTNDZWpmmOAoz/PigCr4h1620HTpZ5nCEL69ODznivyw+MHj658a67PFBL/ocDkKN33j&#10;nk+ntz/OvVf2kPipeXtzJ4b0OQk4/eFTwo5GCAeSfSvnPwL4Su9bu0ExLLu5x0POf8igDvPhd8N5&#10;davEv71sIDlRjI9vzHt/jX314b8MW9jaII14UDH1749q8/8ABPhlNMgijVAAAvSvX7vWLXR9PdpG&#10;CkKcdP1/maAOL8beIbfw7ZOrNgqCTg98Z4r4I8TeILrxDqT3cj5XccZPUenfk/y+lej/ABS8aHW7&#10;02ds5KBuSDkH868WeQKAuQTzk+uOfrQBVkXB+X7igjqPX/OMVT0zR7vXtWis7dcgttznjHc9P8/j&#10;Vho53It4SAXxk9CE65xjqeg/Gvqv4O/D4QRpqN1FkkDCk9B25/U+9AHsfwr8DweHtLhXZlyByccf&#10;Tv3r6N0+2VUGBjtXN6RaFUVduBgD/IrurWLaBjr/ACoAvRJtXGPepuPTOKQfoO1NZgoyaAIpn2A/&#10;lXLahc7UOTj+da17cYy2a891jUAoK7ulAHMa5qBRWJPI/wAK8V1m/MsjAHnPv1rp/EGqElkLZ6jn&#10;v6fzrzWeUyMzZJxjg+3cev8AKgCIq0jgrwQfy/D6/nXYaLpodxkcn9OnWsCytTLLjGSf8AP19/yr&#10;13QtOChcjp9KAOo0awwEx0H064r02wtiqDjGB6Vh6TZ7FHGMV1heK1hMkh2hc5z7UALd3cGn27zz&#10;MFVASc8e/Wvzo/aZ/aGhsVfw7o02Z5Mhtv8ACp6nI7nOB711v7TH7Qtp4S0240vT5gbuRWVVDYIO&#10;DyeRwOvvX5A3Wqar4s1iS7ndpJZ2JySe/P4f1+lAHdNfyX0xGTNPPySe5PHB5NfSnwZ+Dlxqc8ep&#10;XsOEcqw3DtnoevX/ACag+C3wTuNRnhv9TVii4YAjqfU//W5r9J/CPhC00u1RfLCBQOnp+A/OgCr4&#10;X8L22iWiKkYUIPT29fT+tcZ8S/iJbaDYSW8D/OOAMjOfb2/ziuj+JHjex8MabIqOA4GOuCfTH86/&#10;PfxN4lu/EF89zO+QG+UZJ6nmgCj4i8QXWr3MlzcSEyOenPp0H4VxyWz3U4Xg5Ofw6E/jn6VoSqS+&#10;wZO7GPbPf8e9eoeAPA1xq94rNGTGWx/vYPAHH50AdF8NPh9JqdzCzREr9456Hnn8P/rV9/eEvDcG&#10;l2qRQoBjGTjqf1rm/A/hKDR7SOKNAGCgMRxn2/CvatNtPLQDGOB7Y+lAF+ytsBcDGen0HrW/HHtA&#10;5/z9Kit4toHHIxVwcDrk0AKB+Yoo96CT6dKAEJ/KqNxMFBPf/PepriXapAPP9K5q/vAoIz/gaAKm&#10;o3+1TzXnOsaps35OM/5/z/Wrur6qoBAPPPavJdb1VnLgNyf8aAKWsao0rkA9c9/yzXKFmlOM9f6+&#10;v+FE0hlYtnr/AE7VetbYyMBng4/yfXp+tAEljaGVwCMDjtyK9J0XSMbSB/ngVR0jSyzDj/PavVdL&#10;01Y0HHJxQBb03T9igY5H512tpaBQOKhsrTHOME1vxp5YHY0APjQIMY6U5nCLubgD/JqOSZIlJY4A&#10;968B+LXxk0TwHpE091cqhQHqRz6AfWgDofiP8TtI8G6XNdXs6psUnqP6nFfhZ+0x+1DqfjbUbjSN&#10;GuCsAyOCfm9cY/D/ABrhf2iP2mda+Imry2VjcMLJSQNpPzc8n+gr5q0fSL3W7oOAzmRvc5z/ADHB&#10;/Q0AZltYXWsXu+f94ztyc5PPcmvrr4X/AAzvdWaCOGA7XxnjGQOpB7dO/tW/8JfgFeatJFc3MRCt&#10;ySwPQdM+/wCB9xX6UeCPh1pfhSyX9yoYAc4x/SgDmvh38L7HQLOOWVAGAGeB+v8A+qvQdb1yz0uD&#10;7PA3ze307fhWX4q8YW2nRvDAwBH+f8/5NeVWBv8AxHqARSx5J4zhR6n8elAHW2Ftd6/qGRlznc2c&#10;4UduPU17Pbx2HhnTd83G0Zxxlj+HXNZOl2lh4Y0oNNgHg/7Tt1ORxzVmw0i78Q3g1HU1Pl9Y4jnA&#10;6jJHT8CKAM/S9GvfFWoDVtVVo7dGzHCfbuQfboK950fR1iRUCYAxjjFN0bR1jVcpgD9Mf57V6DY2&#10;QUDjnj0oAfZWIQDjAro4IMAHHHbPvSQQYA9P85rQVQO2KAEAwAB+VL+tKRmk4oAB70Ec4FJmo3cK&#10;DntQAsjhec5rJuLoL3/+vTLq6Azk4/HrXK3+pYB2tzn/AD+NAE1/qKoCSc47elcBqeqjLAPwM/8A&#10;1+tQatrOCQG25/x615xqWqPKWAbI/wA9MUAWNS1d5GIQ8/n+tczJMWJOfw5/E1BJIWY4OR/M/wCc&#10;1YghzjBz6+vXj/P50AJHFvIyORz+PPf0/wAa6DT9OaVh8vB/z+dWtO0ppWywz+fevQ9K0gDDAccH&#10;/DFADdM0nG3jgf59K7yx0/aBgZqax09Y1Bx0/nXS29uMdP50ANtrXAAUYrUSMKMY/pTlUIAO9BOA&#10;PagBwA+lVbq7itojJK20Lz7VlarrtppcDzTuBgfl/h0r4H/aD/ao0jwfY3FrZ3Km4wQAre/tQB7x&#10;8WfjpoHguwmkmulQoG7jkj8a/Dr9of8Aa01nxfPcado9wyW+4gkHtnj/AOuP0FeDfGX4/wDiPx7f&#10;T+bdv5LlvlDHp6D29hivnCKG91e5UEElm+v3RQAmqate6pMzSOZHf39+uT65P8q6Dwx4B1TxBepG&#10;ImycdVPP5fX+te0/Dj4L6l4gu4N0eQ5546Dvk4Pr/Tpmv1J+Dv7OGlaPDBeXtupIUHBXrx0Ix+go&#10;A+cvgf8AsyyTNFe39sEXhssOv5/41+kPhrwfpHhOySKKNVKD25P5D8K66Cz07QLQRW6KgAAxxx7H&#10;24qKy0671qbzZMxwf56UAVI4brWZzFENsQ7+2eeldAkFjokI6eafX7zE/oBmrNzdWei2/kWwBkHo&#10;O+MfrXNJHPfyebOSc+vp70ALJNNfS5H3T35GPpW1ZWAB+UZJ79e/+cVPZ2GQFVcfh7de1drp2lcq&#10;Mfj179qAKVjpbvhiOv8An/P/AOuu40/SgMcY/pWhYaXjGRjGe1dXa2YUdPWgCrZ2AVc4rehgAx7f&#10;57VLHDgYHTj6VcVdoFAEaoFx61JtAyO1L/I8/wCRTgDxnr/n60AJjHB6Uh4PTJ4pTjA7/h1+lNOM&#10;8c/jQA7oev6U4sR1/nUTHuev+e3pVZ5iuR0IoAlkcKP5d6z5bgLnnp3qncXgXPPT9PeududSxnac&#10;4/z+dAGnc3ygNk46/j6Vy+oavtBCnBGfasS/1jbnn9a4W/1jqgJwfT/P9aAN2+1ggE5yTnuMf/W6&#10;1w9/qpYnc/8AhWNfamZcjO7r+vasCe5eRztJGc+n+R+NAF+6vyx25yTwfUj+v4VlOWkJDHH1z29/&#10;1qaO3MrBgMnrk/Qcfpz3ratNIMjbmGAevHr1zQBmwWbykY6A9fX09emK6yw0dzs3LnOeoP6/yroN&#10;L0VcD5efX1/Gu60/R/u/LgfSgDB07QwAPl4H4dDXZ2GkY28YA5zityz0xVAGB3/z+Nb0NoFxkc0A&#10;Z1vZ4XkYxW3FbKoHHSpY4guOAAKnyqctwBQAzZjtTJZ44ULOwUD3H/1qw9Y8RWWlxM8kigj3GK+K&#10;PjN+09onhSCeOK7UyJ6Hgc8DNAH0x42+KGjeGrd5J51TZ/tD+Xevy3+PX7YEUZuNN0SfLncCc+n4&#10;/oPzr4t+L37S/iLxddziK7McJ7AkE5GOua+O9c8VyXJcsxkYnndzk/h/X8KAO/8AH/xM1jxJdvc3&#10;07HeTwzHH4V4Rf6ncXUhCksx/l+malSHUNXuT5SZznkDk/gOte8fD34Hanr88AMBAk5zjGfcDHA9&#10;f60AeI6F4P1bxBOqxxE5xzjPBPfv3r7n+En7N8tzPBNdWxzt6kEgDvn/AAr6u+D37NdraLE72vI7&#10;kDr7jHA/lX3dovgbSPDlqipGqgY9OAPT/IoA+f8AwJ8FdN0S1jaWBQwHPqD6816ZJZiJhZaVEHcj&#10;+EZAx2GO4r0eHTNU1u4+x6ehEY4ZvT1JOOeK9r8J/DrTtF/0m5XzJjjJIyfwz2zQB5P4D+EE1w66&#10;hrqbiedrdPbPY/hX1DYafaaVAsVugQDHT6f/AFqd5sNuoWMbQPT+tZc+oqO4z/n3oA//0PxP1DSZ&#10;YHdlBAXr15A69f8AP5VhMMbgTggfrntX014/8Fy6JfT2s0WxlJI4Iz19/wDIrwDU7AwOxIwB7Y+v&#10;Tr1FAGGoZSd544+tWcDA6AnHY/iKhBIYN3/LPHI6/wA6uDkbsYPpQBWDCJiSMkfj+XtWrpmsT6fe&#10;JcwOYyuPyH+P+eKz3XcRtHP9PfpmqLKVbBGfoPSgD9Kf2cf2jrrQb22sr+4xGWUMCeNucZ/lnHav&#10;2n8FeMdO8XaZFe2MquCuSB2yOp4zX8pmnaldWF0lzC5Qowbj/wDXX6K/swftK3fh7VrbStSmzESF&#10;x2HIA/x4/PsQD912TKZHf9SKYQ3C9Ov/AOr/APVWT4P8S6b4r0iDUbB1beoPy8jn0P4cV0jQFe3H&#10;sefpQBmlyjHnGMceuB1qSO4ZXznH0/Pk054iByMfr1qFgVI44/SgDSS8PHOSO38/rWlDesMMpIP4&#10;1y6gqc+h/Hjgf56e1TLKwPB5GKAO/g1I4AzzUepRR6jbE/xAbga5KG6ZO/I4rWgvcHBOB/nPb/P1&#10;oA0/Cutb7g6PqIIBJ2kjgn0zV7x14PtNU094Gi3JIDnjIA/CuSvsoy3kHyOnOa9V8JeJrDX7IW1y&#10;QLhOCv0/xoA/FD9pn9nB9LefXNMgIQ5JCj8Sc9f89K/K7xp4SlIeKWMiROxGW6cj+df1pfEnwFaa&#10;/o9xDJEJEKnHH+cV+Hf7RvwXOj6pLc2luybicHqMHJ47dv8AJoA/HW6tZrKcxyrtIzjPf6HvUKrx&#10;lhwc9envXsfjfwtcCQukRVkYnGMkgZz3FeUOqxr5BTDjv1/z9fSgCopcYI6Hk++Kk3ErwSQxB9++&#10;Bn+dQybvmz/n60sbEYAH649xQA8OyEMpwT3z+o/lX2p+yr+0Rq/wr8U2yNOws3I3AnOADyBj8+v9&#10;cfFLDk4PP+f5VZtp5YpFaM7WXJ46k4GDj+tAH9pXwa+LWifEbw9bajY3Cyl0BPPPv/8AWr3VTn5u&#10;tfy2fsYftSaj4C8SW+i6xcn7JJ8vJHIyCRnqO9f0n/D/AMcaV4z0S21GwnWVZUDZU+wP9elAHo+C&#10;M80Y/hxx+P8AKhTu+n+e/FSBeevFAFVk5+oP5VVkhBHPOa1NoxwOaidQe3X/AD/jQBz09or8Yz1r&#10;DudP3Aqw+VuK7SSPdVCaEEdPw+tAHkNxaXGm3R2/cbr9K2zYxTQFm5BH1zxXRanp/wBpiZQPmH6+&#10;xrB0gyJI2n3DAf3fcZ6ZP0oA+efil4Ctdc0ue3mi81WQ5GOSpPIFfhB+0D8IZfDmqXbNCRExYq2O&#10;CM9hwcdv8a/pi1jSVkVoWAO7OD7HtXxZ8efgppXivSplkQGUBijYyA2Ov6Y/P1oA/l71OxNjcsqh&#10;lx6/5/nTAvmYbpnr9e//ANevpD4x/DG98MardW9xbMhiLAfLjgH6mvnlYZIXCMhJHHr+hz/+qgCq&#10;Ytr7lySO/b/ParvlpIuQQ3UcHr7YOD6c1ZMOFDMuB1xjp6f1pYlwcYGAD1HXj07UAZyNNayl0PJO&#10;Qc+nQ1+t37EP7S9x4fu4fC2vXJELnahY8Y9uPSvyhaHK5A5A7dPYCui8M6zeaBqUd9ayNE8RVsqc&#10;EEc8fpnpQB/Y1oXiGDVLGK+tnDJKoIwc9R2rsba9DEc88DHrX5U/sd/tEQeLPDdroWqTj7TEoA3H&#10;HTPbt+dfo3ZamMBgwI6//q9eaAPVIbjcc9vz9q0IphjnpXCWmoK+M98+nat6C6zt5zj/ACcUAdOj&#10;BunHvTmUOpU8jmsuGfcBz0/WrySZPP8An1oA8y1q0bS9RW7x+7J57deoraikhki82HkP0/8A1fnX&#10;RavYJqFq6kZYdM/SuG0W7itpn065ODk7c8jk/pigCPWLSK+sZIXGd46V+Lv7YfwKmkFzq9rAQrZY&#10;HaODj278D8q/bi5wG5GFH5H8a8P+LHg218T6PPbyQ7wynpyRx+WaAP5HtZ0i5srh4nTayHB49MD8&#10;j/8AXrl2SRsYTAHOSOM5P+fzr7k/aT+F8nhXX55o7chAzc4ztPb/AD7V8cXdq0ONwAJA6j+vHrQB&#10;yRIB+bjtyaRXZXDjgjParciqM4HAJ5HPNVnjLKNvH9CP60Ab+laxJYXsVzbnawOd3456de1fqr+z&#10;B8Y47xYNMuZsyBuhzyrYH5g5r8jrNxHIM8ggg/Q9a9d+H/iq78M63bXcTnCuOd2MjPIPrn9OMUAf&#10;0e27JNAs0RyrgY7+9GWQnHBHpk4//VXlfwL8d6f448MxeW+50UYxxjHUY/rXtVxZPGSCODnp69ya&#10;AFtNQeEjkjH+fzrudM1hVwofIPBrzN0MbNhcA4OMdcDnP9PpVu3naE/Ken6dvbB9gKAPS3vns9Vg&#10;u4HwGZeB7Hn86+ttHn+3aVFPG4bIHQ98civhprw3FucH5l5Hrx1/MV9GfC3xat5ZLYyNgjC4z0PQ&#10;fyxQB6hfWxlQjGc/pX51ftkfBc+PPB15JbwA3EKE9M5H+f61+kbKzqUAyf5H9K888XaP9usp7KcD&#10;Eikeuf8APT9aAP4xfFfh668P61c6bOm2SBipDc9+DgH0/wAiuJmjXs2SfTnn3r9L/wBun4IjwR4v&#10;fXNPgItbo/PjnB9f6c1+b1zE64AOeT/P/P8ASgDDwRk9gfr1qcJhN3r9Px9KHR/vn19f1z9aFLKm&#10;3tk+9ADoHaNww7YPI6elfuD/AME5fj0qTxeDdTuACmAgY4z16fy/pX4ehcYY8H6df8/5617T8D/H&#10;N34C8d6brNtIUEci7sEevOetAH9ncXlXdsk0RBV1H4/Q1jX9irZyvTr/AIV5v8AviFY+PPBOn30M&#10;okZ4lPB7gV7fNBuBoA8g1PTAwbjH+c155qelYfeFyPx6fl717/e2IctxnqOen9a4nUdL3K3y8Hp7&#10;/X/HigDD8G3SWOIJefKf/wAcbp+Rr3OzlSSExSEbVP6NzXgq2rW8qSYwPuHH6fl7V6FoN+lwgXkl&#10;Pkb2HYnrQBp6xp9vPbT2xG8MCD0OAfSv53/+CgvwovPDvilPFkUGyC8kMcjBemBwTz/P86/o4K7i&#10;dwwSMHHt/TFfn5+3T8L5vGHw5u2soTLOqMygdd6jI5/yKAP5ipwFmIY5AY/T0ye/0qtIGcYVeB35&#10;6+/HNb+sadd6ffTWdzEUkgbawPr07/qPX1rJcOccnBIB9R/n3oAypcEsFPB9BwOen4f4UsbOJRtb&#10;BLdcfoafdAAkMpPbGfQ/y/pVTfhxwQTnOccD34PPrQB+13/BNj4uSWN0fCN3ISAxZFzyASM/h/8A&#10;qr+giwulu7aOZTkOoIOevp9a/jQ/Z28fXXgT4haZqaSGOMyqrYx0yOv/ANev60vgv4xg8V+D7O9h&#10;cOGjU5BzwR2oA9sKhh0yeKqTQjFWg3AIPX+VLwQcdxQBw+u2v7kTKMmE7v05FQW0f2vTpUI5QtjP&#10;YHkYxXX3lqk8Txt0YEfnXnCXZsb5LKRsJMGibnrxwaAMyMtLKYMHOQP84r5W/au8Dx+I/BGowyRb&#10;i8TY9iR1H096+2bK30+1iM2FMkqj35Q15l8U7OLVfD93EkTFpEYEgHnA70Afx5+KdE1DTL+7tLlQ&#10;HgkdTxjHzYrjPu7lY4A+vB6CvrD9orwrfaN8TNY0wRlIpn3gEY+8eeehIPH8utfLF5bPayywPkeX&#10;njg456H6460AZ7GVsvnBxjr+v+frVyCYBgXIHfPp+OaoyqyYzwp7D+mKbGeW46Yx2/nQB9OfDDxN&#10;/YurWF7A21oZEZip54IHf8znvX9PP7PXi+PxJ4HsbgPuLRhvXt0J9jX8nfgq6dpQF+U4z0xnHfJz&#10;+B+tfvp+w18Rvt/h+30uaXe8OY27denA/WgD9abW7Jwc8mt2KXIFeeWF4DjnB/z7V1tpcbgMnk0A&#10;buMjP+f6VQuIcjA7/l71bjfcOlPdQe2c0AcZf2oK8DivGddtpLXVzKowAytxznPFfQlzAD1HvXkX&#10;jm18kC6xxsJzjn5DnigD03SLom3iEI4IHPbn39ap+IrVZISxwchuvXg9ai8HXCXWkQOBwjbeRjgj&#10;INaur27nZJk4BK/nQB+Lf7eng43llbXyRHcMqSuDnDZwffFfjFdafL+9G/cQcD0+pPT65r+hf9s7&#10;TGuPAtxPFEQ0MgIcY+XcMf8A6ya/CBNPaS7laeIysNyv1HI7+5/z7gA8hME3ngEcFsZ7DGcd/wA8&#10;V9EeELS5l04cknYNx7HkY59fp/QmvO59BYXKM+IwrfN7Z6Z+nevoH4eaULrTvLI34/dkjoeeCR69&#10;aAOXLRWt+BKwaYKu3Bzz1IA7HH+elf0I/sieIl1XwJp7bsl7de/dRg9O1fz7+JtM+z6sfs8fBwd2&#10;OMg4JzX7G/sL+KPO8MQWDDa1vIYzzztOCOP8/rQB+pKtuX1zWddxZB9ef84qW3lyBz19asuoYHA/&#10;yaAPOdUtCytuHX+gxXmE8C2epXbl/LOyI5HUYfr3+te539vuBAHXP+RXkuu26w6g7SgnMHGDjkNn&#10;8sUAelm4d5hNb79k2Og9RnrVXXVLWDeYgdgnTOTx69z0q5BuuLRHROGgjbaB68Hr70l+kksR3DYQ&#10;pHHJ5GPx/wA80Afnh8d4XhuIJ3hCQCdANoPIkXGfz9q+fZVYqsZKoUVELD7rqATkn6//AF6+gv2h&#10;nvVuLQ4CQ+ZFvzlm3KSB6ADnnHfFfN008jJGrHGAc444J5x+FAC2oki2eYdgCkMuMc54/DHesXWZ&#10;klJ2jeQck56jjAz2J/zzWwzxqjleQAD/AIfSua1uYrFKo4IdV69c8g/5/wAaAJPCS7dfsrnoq3an&#10;ocjcOAR14Nftt8MLjzvDkQznaB368V+G+jStbXX2lgxImVhyQAR1Gf8A6xr9nfgbqRvfCsL9CyI3&#10;JPGVGBQB7dMm5STyK5XUICVOO+fX9K7DG5eOffmsW7hBB74oA8W1yy3buPf/AOv/APWr508baQXR&#10;+M5zjv2xn8a+s9ZtDsOec9unT1rw7xVYbopBjJH/AOv/AB/GgD4s0TSmh8Zaa4Qs4vkbb67QSAO3&#10;PWv0Q0O5NloUCugLligB/vFsngc818l6ZojyeMdLSNN264Jx0DBFPUj0619dW+mXLaTZRIGkaaRn&#10;AHyqADj8KAO7tGW4jlZ0A3MAR6ED2r4A/bdubeHwldRO2/z7iGLaOPu5Y+2ML/hX6E6bZtHbAOAG&#10;GNy9h689elfmx+3WZn0eFNhkAugAQNqguDwfXIHYcUAfnBpVpGluXCBPNXceONzdvqBzXHa5aFbn&#10;Knc579ieen5V2dgXSDaxJCdBkE4HYfU1zd+qSXahiDjJGR156E//AK/1oA47U7ALaB8EAbWyB0J9&#10;fX0+lcxociSatDCSwZJU+nLAAj8v/rV6Fq8XmW5UcKqdfU//AF64PQ7CT/hIbYfdQOm7oMEnnH09&#10;+tAH9BXwMsvK8FRgrgCGL1yPl/WtLxfZFo3GMgDH17+/+fpW18FrIx+C4FI58qHv3Ccg9emav+Kb&#10;PKPxx6/lQB+d/wAUtLKBjIMK2eRwemeen418Y3Q+xaoZDuIDD6fl2/z2r9FPiZpfnBy4yDkc9vTt&#10;XwH40sxa3+6MEjdyce/Gf5e1AH0b8LtWXYhLEt7Hdjj19K+2tIv1TR3cHqo6HHp+Q5r82PhlqGyZ&#10;dxB2nnj8uPUfrX3LomqeZptvCrcvtBA79/1GPzxQB9h/CrRDK0l5KuA4OD16f/WHWvf9MaHyo2QE&#10;k5J78/pXnfwyjmg8OwO64JgByeu5ux+g/wAivUrS32ohHAHb8BQBw3xHv5bfQGj/ANWJOD2IA71/&#10;Ov8AES6Gq+LdSu0H7ue4lbJHJXdwT1/zz3r98P2h9TOj+B7268wx7IJWByBg7SBz9a/AW7tzLdtL&#10;jeefXv6A80AcrJbeZtBAz6A5xz6Yrdgt9tsEVQAT1PA44/z+dD27C4Re/HT2GD6VuxWwWE8ZJ4GM&#10;9Tx+PegDnLSENfhYw3zk5HTIztH9K+jvCU5hQLKRmWVQMdcRL39q8j0LRz9rWcgIE7dz9T7AZrt9&#10;NvDDfWkCnONz+uQx4/Lt+PcigD798BXfmQwlGxkDBx79P89q+nvD82UXHXHfn9Ox4r41+Hl2ZIYh&#10;kkMPw4PcfrX1r4bmHlouSAMcZ9v8OtAHtWmN8i/45roix2nniuS0qT5VH/6jXUqxKjtigDnNUB2t&#10;jpXjfiRTtfjGc8d+9e06opKEivHfEYAjYHgDPT069ulAHxb8RyJ7xLJjy7ndx/CP1/Cvpf4S+F1s&#10;9Eilki+eRRyRwcdOvvmvnueJtW8coFK7YJSwz3CnkY7193+GbSW3tokC5ROcn174+tAD7aJYLgtF&#10;kukRwqjOSSMAfXrW34w1yHw74dluJ3YrbwtIzdeFGSfz4FadgiecpMYBDnrgnHc/hXzP+1z40Hh/&#10;4f3lnGcy6h/osa9Pv5L89eAPpzQB+TGu6pceItev9VnAMl1Kzk9eGOQB/kVxWps0s2xuo44GM8ev&#10;6fT0rtIIPLt2nIGSeOMAfgeh/Sua+xmS4Lk53H6cj/P0oAxpY/LhG88ryeevB4/z2zX0h+zV4PbU&#10;9Tl1JlLK7iMM3Hu3H096+ebxyZAu3apOT1z9ff2H5V+kf7N3hH+yvDlrdzD5xCZTnP3pjxnPt27U&#10;Aek+KAFjZAeADxnHA9vWvmbxTney9OwPQ/Tn659a+mPFKna4zg8n3PcD/P0r5l8TnLsWOc5xx7f5&#10;xQBm+Fhm8Dk4Ct068/48fpX134RUqkZ7L+v0/wAa+TPCWTdAEjoM44719eeEl2hVHAOPqKAPc9F5&#10;A9f6fT+deiWQ5HPp2rz/AEQYUYGR349K9Dseg9qANrdtUk9B6/Svkb4yau+vavB4btzvWVhJKo4x&#10;FE3ygn/bfj39K+m/EOoLp+kTSAgM42g/XOfyr5H8OTDxB4ludYnGYzIZAD3iiO2ID/eILUAeo+F9&#10;Il0y1hsVVRNH80uBjMj8nP0z+Fe36FpUSf6TL87EDHOQB2xXD6LYMVTYpBkbJJ6/59K9Xs4Rbwbm&#10;PJGTQBwnxP8AFMHhbwte38rbTFGWHuf4R+dfjzq15Nql9c6hO5kmuZGkY+uTnjH1r7I/aq8bma/h&#10;8NWzlljHmSAH14UY9B1P1HFfE875VYVGBwB6/T09+aAIIMMxfIIPPPfnscfh9KqXg8yXaobJwMD7&#10;wJP6ewrUjBWPaBy3AJGcYzz6dv5V1nwx8O/8JP4ys7eRC0EBMsgILDavQZ9z2xQB92fs4+Cf7B0S&#10;CWdAZQvnSMRz5jjgZ/2R9a+oLhiE96w/C2lppGjwQAYYqGP49K07xsAjuf8APNAHHa1KRG2emPx9&#10;68N8STbw6jrz7dOc165r842HsBn/AD+leFeIpz825c/144oA85vpQXf0JPHfHvWx4dhL3IPVRx9R&#10;n1rCuB5koUeo/l+tdv4YtcuGH/1s0Aez+H7fGwj/AD/nvXrWlx8DjnH6V514ftwEHGc4/CvUdPQB&#10;Qen+eaANlSEXceMde3vXyH+0H4/lEcfhnTHxLdEqxB+7GDyf+BdB7Zr6H8b+I7fw9o088rhAELEk&#10;8BR1/wDrV+ftpby+NfFM+t6jJvMrbljHZR91euOOp980Aeh/DXwuJEUSKDIxDP04AHA6+355NfXv&#10;h3SBGysx+VMYAxzXnHgzw8NNsk2ptllAJ9favcrCMWVt50/GB9ef/rUAUvFOtW2iaTJPK+wIvUn2&#10;6mvyv+JPi648WeIrh95MCMFjB/u55z6Z719I/tFfETMf9gWjMpl/1hHGEz/MnpzXxvDCBvuZVwSC&#10;w9znCj+lAEqoIVEXZcsRx6Zxnnr3rLu4ri/lS0tjueRwFAwec8L+HetbeQC7E5zjjOckdMntj9Bz&#10;jFen/CTwjJrutpfvHkI+2Mkfm3XoAcA0AfTvwI8Bx6BpEFw4yRzuYDLSMPmP4dK+qbdBtGBx/ntX&#10;LaBZxWlrDBEMJGAB+WM/j3rs4VwoyPw/woAtIMY9akpq9u1I5AGTQBn3koVTXnus3QjVsnk+/wDn&#10;8a6zULjavXB55ryjxBfAB8HgZ9PegDzzxJqPzMFPPX/P9a8qvpS8jEEjcR/LpXUa5dFpXGckH1BI&#10;/wA+1cYzF3bjJOB+Hr70AaOlwmWZQPuj+vevcfDlmNqYHGAPqa848M2QZlJBwf8AH9cV7podrtC4&#10;GD/nNAHYadAkYEjcADmvDPjJ8T7XQbOTT7ZwZnBVQDzux1PFdn8R/HWneCfD1xe3UoTYmT0yeOg/&#10;Gvyk1n4iaz8Q/F0k8SM4kfbGuc4HY/hkZoA9CkspPEmpqkILzTNmRucHcR3/AKV9W+APBtvpFrEu&#10;zLYHt9B+dcx8LvAMlnbpeXYzO+CzY/LnjNfTGmaUIIw7c49e3r/npQAiSJp1qZMYHWvl34r+NZZt&#10;9nby8ElTgnoeoOK9N+J3jRdMtHhhf5jwoHX8uor4z1O+mv7ovIS5OT14A98fjigDLaTJMshBPJ5/&#10;XI/SmRryZWGSARt6k+gx696uJb+eyxqPlJ7AfmfUV0WhaM2p36JgmOPO3jOBnlvxPQUAdP8ADrwb&#10;Jql9FdXKbwTk8ZBbv9NvbPevujw5paWkEUMY2qgA6egrzvwT4ejsLSJFTb8v5Dpg/wAz+Ne86TaD&#10;anGBgUAbtjb4AOOR+ldHEm0CqdtEOBj/ACK0lGMZFABVG6lABH+f51akcLk9DXOX9xgHPHf6UAZO&#10;pXm3JzknPf8AwzXkniHUQqvubr/L1xXT67qKoG2npx/9avFNc1FpGKh+eR+dAHN6ldtLMxJwAR1H&#10;H4/WsyJPMcNjOcd+p+n19KQt5km5Ty2Pyrf0iz86QZX+ff8Ap7Y9KAOk0DTN7qcZJwfbmvZdH08c&#10;ELx/9bpXO6LpgULwAP0/L9K9P0+2WFAT0HegDQhRbdDK/AH5YH6V8lftE/H7TPA+jTWlpLvuZFZU&#10;RW5Jxj68ep78DvXU/Hb4z6Z4B0O52zD7RsYIowSxx2A/Wvxt8SeK9T8fa5LqmruZDK2VHYDORgH8&#10;P1oA4TxJrms+ONffUL1zLJOxI/E9vx/Svqv4IfBe41GaO+uo8pkNkjP+f/11J8Jvg8uvalBeSw7Y&#10;Q2ec8kYr9OvBfgWx0WyiiRAoQAdP8mgB/hDwpb6PaJEiYCj0xTPHXjjT/DGnSMHVWAIHPtVrxl4r&#10;tPDWnS/MMqv0/L3r8/vHfjW98TXshckxg+vHB7fXrz/iaAMvxx4yvfFWpPIz4iVjgep7HrxntXEJ&#10;G5PlxAZOePb2/wAfxqYgqwLHA68evTH+Fdn4c8Oy386luHGGcqPur2X3JB7/AI0AS+EvCE2o3Eas&#10;m9Ae2cs3UY5BwMdeK+4/AXg2DSbVPkAkcDr2B6/5Fcz4A8HRWgS5kiAY/dGM7Rz1zX0bpOnrGowM&#10;E4oA09LsgqAYzXY2tuAuf85qraW+AMDFbSJtxigB49AMU4Z+poo9eMCgAP5VDJKqj3/GnSOFUn0r&#10;CvbvAY/5/GgCC8uwM4PNef6tqgXfzj0q9q2pKgODyM/yrybXdVbBw3XPf+X+fagChrmsbiyo2Af8&#10;8V57cTGVyzHGc8E+/wDnrU95ctNKQedxPPY+pNVreJmcd+fT25GKALFtG8hwowTyehxXdaRppJBw&#10;cn2+me9Z+j6YzNuYfzHT/PpXrOkaUqgfLycenSgC5pGlhVHGCPyr0GysyuDiqthZgDpj/P1rp4Ig&#10;gGaAJoYgo5Gc0s8yQxl3OAOvtiorm7itY2kkOAvvXxV+0L+0hpHgTTJ4be4U3BBVQDk55/l+lAHX&#10;fHP4/aF8PNKnZ7lRKoOAOTnv+WO1fgR8dvj54g+JOrOpnZLXLbUycYJ9+O3vz+FZHxb+L3iP4ka4&#10;9zdTloTnamSRjP5f56V5/wCF/CF7r16kaoSTgfd9+nX8/wAPpQBleGfC2o+IL5FRS4c4z65OOv8A&#10;Ov0k+B/wFf8AcXmoQ7ScNgr7deemcn/OK6v4EfAaK1ij1PUoMHjGRnOP8K+89P0yw0KzCooQAevX&#10;A/LgUAUNB8Pab4fsUXYE2jp0PHc15/468f29hC0Ns+M9McZ+h+uM+lYPxH+JcWnRSW9tKCc7cZ69&#10;h3r5tsRq/jfWVtbTMhLct2QZ5J9/85oA7fTl1PxdqwhtwSzMMtj5UX+X619PaBo2m+E9LRWXMrds&#10;5aRvbmsnwh4b0/wlpMS+WJJnzgADc7dCW/z0r0DSdInvbkX1988jYwP4VGeAKAE0jRrrVboalqIy&#10;eqJ2Qf5716/pWklcHbzx60ukaQF28c/jj8q7+wsVTHGT796AHWFjtABGR/Oukt7faOmBSW8AAx0x&#10;/OtFVwPlH+f0oAFXb+lOHH0pOnT8aXORQAnU/jSf55pCQOvH9efxqCWdVzzx/KgAlmCA8/0rGubs&#10;Adfb16VHd3qrnnmuP1HUwMndj+f40ASalqaoNoPXr7fyrz3VdWAyM8Hoff8AWoNV1gKpO7t1/wA+&#10;9efX1+0rH5uO35f5/SgCXUNReRjtYYH5896wiTIxJHt/+v8A/XQQXPU5/wD1dP8ACr1rZtI6jHXP&#10;6dOef5UAVbaCSSQk/QfWu30vSSWACHP07dyTmptM0cuyFxnI+n+f85r0bTNJUYJX357A9MUAQaXp&#10;QGMrnH+ea7qysAqjjH9ams7EL1A9uK6CG3AxxigBsFvgAEYH+ea0VQAYpVAUdOlV7m7it0LyHAH+&#10;c0ASu6xjk49K838ZePtJ8N6fNcXE6oEUnlhjgevFeY/Fr45aF4J06eWe5VWQccivxN+P37V2s+Lb&#10;m5sdKmZLc5GAeoPA5xQB9KftH/tjRQfadL0GffJnZlWzgnpX5C+NvH+reKb2S61CfzXclhz3J7++&#10;fXj9ay9T1W91i7aRiXZ8/hnqf8+3Fdj4O+GeoeIbpPLi3rIff0wcfyoA820rQNQ1u4VYUJL/ADc4&#10;/PtjtX3P8FP2eL/V7mCWeD73UkDHvyf8/pX0B8GP2Y1jEE99bgISC2V59x/LNfoz4T8DaX4btEjh&#10;iVdg6kc9O9AHA/Dz4P6P4XsotsC7wAc45GByBj9P/rV6je3NvYxiC3ALnoFAPT2qe91T5vsOnDfK&#10;ePl+mP1rV0/Q4NOh/tDVm3vgHBx0PNAGDpmgXF5IL3UziIc4OO/1q1q2sxwL9h0sc9CcdM+pqtqu&#10;u3GpsbWxGyEHr69uP8mqdjYAMNq5Y455Jz35+tAFa3spJnEsp3ufX09B6V1lhp3mNtIwR16dqt2O&#10;l5I4yP54/Cu803SD8u4f5/H/AOvQBQ07SeOV/wA/nXcWWmqoBIwf8/jV20sFQA47cenHQVvwWyrj&#10;AwKAILa1CqMDrWokWO3H+eakSMAD1qTGM4oAFA9MYxTs5/8Arf0pvQDHFPHpj9aAE9Pancc+lJuA&#10;OD2/yajLDpj/AOt9aAHM3Xnp/nmq7SAAnPP1qKa4UAnP1rKnvAASDk/X0oAtz3O3JzxWFdX4UnJ/&#10;L/8AVWZd6jtBOcYrjdT1cKSpOR9f5UAbd/qwjyc9PfpjvXE6hrX3ju9etc/fawxyM49vwrkLzUGY&#10;5J5HP049aANe91UsT82c/wCf61zNxe7vlzgn8f8AP0qu8jOxxz+uM8/4URwmRhtHP+QfU0AVBukG&#10;7pj65/LnjpitK3snmI4yD2zn9K2LLR2YguuAefx74FdtpuiKAPk6+3X8aAOfsdG3bcDkfXGf89//&#10;AK9dxpuhjbllweP6fSuh0/R+ny8/5z7c111vpgQcLn8Bz/SgDHsdKAAwMj26D/Oa6i2sFjXOMdav&#10;w2wUABf0/wA9qvKoFAEMduFH5VYCgdsUFguecYrk/EHivT9GhZ5pVGz1IoA6S5u4rdSzsAB+FeI+&#10;P/i7onhexlkublECe+OlfK/xs/au0rwzDLb2VyskoDdGBx06cdT/AJzX49/FT9oXxP4xu52muXWF&#10;mYhOgyc4zjPYcfl70AfaPxz/AGwprqW50/QZSQcruHHPp9c8/SvzM8cfEfVNfu3nv7lnkdicbiRn&#10;6fl1+led3/iOWc9WIOMEnHBGB0+nP/16y7XTr/WbgQxIW6f5/wDrHp0oAxL3ULu8mKoxbOcc5zkd&#10;Pb+fTNdp4Q+GeveJrqMRxMEd8E+3pjP519FfDH9nvUNcuo5bi2PzuM5ByOM98YwOvfNfqT8Kv2cd&#10;M0m3gaW2BIwTnqf8/wCc0AfG3we/ZeeRoLi8h3EYyW9fY8e/Yd6/Sv4e/BPTdEhib7OuUC4O0Hn2&#10;Ne7eGfAVjpVuipEFC+2P8/5Fd59i2oIYBkjjp/nmgDhItKtdNhWOBAGAwAP5/hWppvhS71WYS3Py&#10;xdf/AK1d3p+gQqRPdcn37itua4it12R/KAOPyoAj0/SrDRoRFbooxjn8P8PWnXV+qA88D/OaxbzU&#10;1jzzknt2/wA/5+nHXms8HJ5P0yaAOnutWxnDdOPX8P8AIrkL/WgAVDZrlNR1zJ27sf1z/XiuLu9b&#10;3Zy2M/y70Af/0er/AGnP2dXvYbjXtIgGQGbaoGS3J/H/ACcV+P3ibw/cWs8tneQsjrnhhg/h/wDW&#10;r+qHxDpkOqWLwNEGjcEHjjpX5T/tH/s4xz+frOj2+1sltqrxz2//AFUAfize6fJBMSRgc9R6jn8q&#10;iSGTyjIB8gxn/P8ASva/E/hK4sJXglQo6cFWHTGM/rXlNxby25KqMls44yAM56+/t3oAwgcHr6/5&#10;4pky7/u5JP8ASp57SWEgtwCO/GMHnH+eKrcEjHH59fX+tAEXCLgjBHt7+vfFaenXsljcRXUMhjkQ&#10;k8dueR/kVmuuVwox/wDX6/8A66g3sQFJwMev9KAP1T/ZL/aluNB1C20LXrk+QzKuWOcE8cH+lft/&#10;4c1vTvE+mx3+nyrKrqD8vI6V/INpV9c6ddxXUEnlvGQVIPII6Efj0Br9Z/2RP2rZ9GuoPDPiK4Lx&#10;PhUZm6A+o6D60AftLLZk5GMHjt/j/Q1mvbnJwPX/AOsO9dJoOoWfiKwiv7RlkSQZ4PByKvXGnA5+&#10;XJOfwoA4GSLGdwx69qrbBgkjJHuPc/8A1q7CaxJyB0H9KyJLTa3Tp+v5+9AGRzn3/nUiTMCM9D+H&#10;fH+f/rU9oDyxBIqEqf8AI/zzmgC+k5wVznt9KyhdS6JcnULNcN6Z47cGpMlSTnjt/n1+tRyFXjKS&#10;dD6j+XP60Ae7+FvE8HiTThDKQZSOV789civAfjd8LLbXNFuhFaec5Ule5JweBUvhjUpfDWsCVTiB&#10;jyOvf+fY19Hrf2muWIdEDhxyD2OOlAH803xo+FmoaXcTPdWTQLnGCpUg/r+P/wBevg7xP4ce1uHl&#10;2dDk/KfXv6Ecd6/qB+PvwhsPFNjIwiCygk4A6nHXNfip8XvhJcaLqM0dxAyBSRyMdPTIP+fxoA/O&#10;e9ZHkKbMEHt7cdapBcd/Wu68VeHJdMu3lSM43EetcZ5YOOcZGfoevf6elAEJOAcnAOfQYoVmBDZx&#10;07H9etIVAb0B7/5/nSgghvmJz+GeaANOxvJrO4jmtmKMncHGMV+wv7Dn7XE3h67tvC3ia7xExVUL&#10;HA9B1P5/ma/GwNgjfyD7DHTj6Guh0bV7vSb+G+tJTG8ZBBBxgg+vb6UAf2+eFvEdj4h02K9s5VlD&#10;qDlSCOnUHmurzx069vpX4b/sLftbm+ii8I+JbnEibVRnOD6Y5J646V+2ekanb6nax3Ns4dZBnIPX&#10;IoA2AQPp7dqQj0HH19KcMYz0/wA9aCQPb9aAIiAc5HP+PaoWjGcA85/GreOcg4x+lN2nkCgDJkgz&#10;niuO13S5I/8ATLbhxzx1yO9eilMg8ZqrLAsyMrDKn9fU0Aee2c02qxDcmHTgj1P0rmvEugpe2ssb&#10;p85GPT8R+f8AnFdJqUV14fuzd24LRN1H9fwqJtQi1YgqME5/EHr+XegD8gP2ovgld6gJdVt4y7Io&#10;DbeCQCcH/wCvmvx38d+Dp9CvWym0bjx798/j+XT3r+r3x74PtNR0qdPK80upHTqcd/rX4kftF/Bl&#10;tNvLm6WDYjbzxjj07cfyoA/L+E7gcryM9sZ+uOAM9aaY2JGOCeCT06cj9fXPSt3W9Gk0q9ZOAB+n&#10;4e3p/wDrrIIG0hCQSO2MdPy9aAGKM5VBgDrzzz+f/wCqqsqlZSVO49eOPXr1qxlt42jIz3AGcnIB&#10;A6jj8KmljEilyOWOAevGP68cfyoA9X+EfxC1HwJr9rqtnKyRK678HAxnqfT8K/ob+BnxesPH/hq3&#10;mScPOijIJ+bH/wCrFfzFQusZ4H3sc459TX2V+zb8bb7wP4ghtJJyIHccEnaMnBHJ/LnrigD+j+x1&#10;MAgFuBjseefWutstSBG1m5FfMfgnxtZ+ItJt9QtpdwkUE469e/0r1ay1LP8AFkHP6c80Ae1W18rY&#10;II/PArXhu1I615ZY6mBgBvTGf6E/hXTWmorgLu/z+dAHfxzAg5PWuC8U6b5ci6jbDDDJOO5rbhvM&#10;rnPNXLkRXds8MnKnI/woAw7C9i1eyQgjeoCsB9O9QXemCSNlbkHt/jXNWbPourtA+fKlbHbjJ/ka&#10;9GkCtGFQZP1PHFAH5jftY/B4+J9Curm1tgXiU5wvLfTHNfgZ408L3vh/V57G6jKGJuOMdDiv64vF&#10;fhxdStJknAYSKVII6Ag4IH61+G/7YHwPm0e+n1eyhLbW3KQMHHPH1PqfpQB+Rt/b+UQ5JIJJ7n8C&#10;OlZK7Dwc478EkV2+s2pZnRuGBxyP8OnH+etcXJEN4znB9fr1/pQBmlmjcHPCg/8A18V1WmSyzxb/&#10;AOJeeQemOCK5yaIFQwOGwf8A9Yp1pdyWzBc5B47dePTFAH6Kfsp/F2fwx4jh0q6l8uKdhjcf4s4H&#10;Hoa/cnSpINd02LULY7hIN39Rnr+Nfyz+HtUutMv4NQido8MPunGMc8n2/wAa/ef9jv4y2/jTw7Fo&#10;9/KDdRqqnJBOccZPX8fwoA+nL7SzH9xQT0/+tXOTQsvUdOOORXt97pIkBKjn6/nnt/kVw19pJXOF&#10;6A/n0wPpQBxKP5We+Mn/AD+dbvhPxDN4f12ORBiNz82eO+M/UfX61lT2jRE5ToOnpjrWNeoQPMzg&#10;oew7DNAH6J6TqUeqWMd3GQSVGcc5NLe2gmyzLkn2rwz4NeKWurRbS5OCMIQTnsMfmK+iwySIFXk/&#10;n0/WgD8+/wBr/wCCunePvAl+0lvvmjQsu0fMGXnPTtgfy71/MN400G48O61e6TdIY5oJHXGCeh6k&#10;enof04r+0vxHpMGp2U9pcRh0dSOnXPrmv5w/29/gh/wiHih/EunQbYLlvmwvy89zQB+V7xgsS3TP&#10;07dPz6VAqkE7gCPx+nH+Na09sYs87Qctj1x3Ppn/APVVF02nbjJx1/woAhIXqBjGPfvwfrUttMbe&#10;ZZIyQw59ifWmOoGR/nH+NRtznjkdfb2oA/dL/gnB8fFhkXwfqc5JBUR7mHTC9Dn8/fP1r967eWO7&#10;t0mQ5DqD1z2r+Lj4EfES78AeNLDVYJfKSORS3JHGR15/A/X3r+s/9nv4l2Pj/wAG2F7BOJXaNScH&#10;POOf50Ae3z2+fqP61z15ZZGCMEf56iu3kiDdOp/zzWbNb54IwKAPKdQ0zcjqvGR+uOx6VW8NTrb3&#10;rRyDAk+Uk+uf8a768tBySP61wt/bNZXZkQ7dx3DtigD0SCRZ1KjqOuPUdPpXN+NdDOr6Dd2xjU5Q&#10;4zz2966jRPJlgE5O8yKDx6jGavXahwyqmQ2fyIoA/ku/a6+HGreCPipqQu4tkN/I0sbAYBBPPTjr&#10;/T6V8kS/usbgMgZJz19P/r1+9/8AwUZ+FKan4ePii2hxcac24kDJKNwRn25OO9fg3qUJjl9AvP1x&#10;/nvQBh3BznDc9c+xxg+3/wBY9KzC+HJYYHpnp6HvWy6lnVs4PPPHJ9+o981kzkxkgHJJ/l/nFAGl&#10;pl29rcxzRvh0YcHj8zmv6Nf+Cd3xgGv+E4tFup901ttUjPQelfzaRNh1Ibn884/rX3n+xJ8WpfAX&#10;xDgtri4Mdtd7VPPG4dAfz7UAf1jwXAYA9RWijZA7fl/+qvLPBviOPXdFtb+JtwkUH6+v1r0GC4yB&#10;QBp7c54/z/ntXkPjfTxDcrdrkFWDA+4Pb/CvXEfcB+H/AOquS8Y2ZuLLcvDDI+hPNAHMwtuSO5B2&#10;q2G/PGeB3zSeIC9xp0sQ4BXOPX2xSaFI0tpscfNEdp6cf5NbUqrLAdxyBnsPxz60Afzzft8eGZNF&#10;1+LxB5QKCR0JHbdzlj16+vv2xX5O6rcrPfNLs4JPH9D+mSK/pA/bo+HUfiTwJqJjRTJEnmA7RxsJ&#10;Jwcfka/nD1O38u9kTALLx3yO3P0oAxZgQwyN3HYEYyckfh3qLdz0wcHt0+n9P8KnmHJWXnGR0AAx&#10;+Ht/KqUsh3eo4/zigDqdF1I2UvD4A9e/H1/Pj61+j/7FXxOk0zxoLBHwk4DAerZ6Y659vyr8uS7A&#10;AgnP+e4r6O+A3ixvC/iew1IMMJIpJPcjrnP8/wAKAP6xdC1oXdrBcL92VAw969EsLzdjB6Y/L1r5&#10;E+Evi4az4XtpxIGMZA4J+6emT396+h9Lvwdo3c/Xp/8AWoA9etrjOAP84rVRww4P/wBauKsL3cBz&#10;gHqPSulgn4HP+fSgC+6Bge/pXn/jCwWaxUychSR9Qexr0IMD9DWFr1t5+mXAxkqpI/AUAcX8OZll&#10;s3t2cAowO0fXA+nSvRtSiD23AyQc/wD168i+H6tbaxdQsMZkbGe4bkc17TPzA/GcCgD4d/aL8PXG&#10;reDNZtgoGYC43HqB2A9eK/B+Xw3Ja69dW7kyjPXHHuD24z+HA9K/pA+KGkf2hp08EgJM0bR4GO44&#10;x/n1r8MPFmjTW3ieUeUY1LZYZyC6kqcD8OfwoA+YvEnh/b8yjBA2njrjofbNew/C3S5ZLPygTuYr&#10;ggZ9f/rDH/1q1PEugpPACkYAJz9f6+veut+FenkTmFzgcYx059fSgDz/AMe+FNSspXnkIILuvPPG&#10;eoA6dsGvrX9irX2sdYurK4lyTsfHYc4z9ef8e9cH8RNEMsOxF35LbeeDxyB9KofAQ3vhzx1atcYj&#10;S5BQjuWH4Dp6e1AH712F4JEQg5DBeldLG4ZM5+leS+GdQM+nWspPLIufwFejWd0XAyc9KALlzHlT&#10;jivMPFVqhu0D8K8Tjj1HvXq5+Yfp+deeeNItiQSqucbxj14zyf60Aaugy28mmWC5JLRmPHXOw+1X&#10;btVjUKiZLnJHTgDvzWB4GvEm0yFdoZopnGB0Acev511dyrSMGwFC5/8ArflQB+bv7TU08X2V3lVE&#10;Of3ag5Yhxjn1H/1zXyfd30TxKY22AKZFGcE7jge/4euK+qv2q9FuL+7g1CW9by9MmaYQLgIcYyen&#10;OBz6V8WalttMtvLojGSM9wjAYH4e1AHVxztHGwycHjBGCO3/AOusfU52u5jA2AJHGenPHGM8f/rq&#10;naXokikVuSee+Ce5BrCnvES680HDDbyTna3bvj8qAN2MpC4cEs7sGB9SvHPp/k1+t/7OuorceGLd&#10;kGA8KHG7P3QB+lfkWs29H5G8FCOeuTyR6cZyK/Tj9l/UzL4es0378Rle/bkZ/SgD7ghfcOf8KiuY&#10;wQTjn6ZqpaS5UDOAa0mAZeB/n/P+fUA4bU4NyspHQV5F4gsmZX4z17+vFe66hDlD2rzPW7TcG7UA&#10;fPmlRxWXi/TPNi3ENM4690IHtx/Wvq7Q2hOh6YkZCqFZc5xwGOefb9a+ep4Ei1y0aNFDpvYEnHUY&#10;6+1ev2i3C6JaQ28xQ+UWyo6Zb9c80AdnDtVBIDtLgEnr1OF7n9RX5lfty3LGysrcS/O98SFI4+RD&#10;noPfvzzX6W6faGCEsoJLlclueR0/xNflr+3NdO1xo0PQNd3EnUdVTHT8eP8A9VAHwEzPCrS7gcgf&#10;r6gZwM/lXLGQb85b5c4PQfrx+PT61fvLl0UMzcZC57ZPIB/xrAhlLZWQ/NuPf34Ppzx2oANQCSKq&#10;SHYpxz39eBxxmsHQrO4k8R2W1sjzo1YZ+/huMfh1/wAK2Lx/MBUEEtjqAP8APAParXhFQfE+mRRs&#10;CZLlWGe3zKOen40Af0N/CW28vwmMjghT0xkBeO1X/ENspVhjIOffv/nFaPwstyvhOLtnb+i1c8QW&#10;wwxHv/8AWoA+LviNYYikI4xyPb1Br8+PiRp6iZ2VeQx2n+eT/nmv1E8cWLeW7468dfb86/P34o6Q&#10;ymQ7GwcnH9D9Mf560AeHeAtTe3vlCjOGAOcAfnX3V4Jvorq80tJHwgfO7rjBHbpjjv8A41+d2lXD&#10;WeqgsdgDYz+gx7/SvvH4I2suua9ZxEq8ccO87ieMkE8gnsfegD9fPDDxjSXREx+8wR0xtUfh0rvI&#10;v9WvOeK4DQw1vZIrHc7HzDx6+h74+ld3E5ESlz0AzQB8d/tkah9g+HN+hwTcqkShjjl3A45647fn&#10;X4x/ZzK0hKkMxA6fTOQP681+mH7cHiCeT7HpCPmKSTcy9xsHGPz54r849qFSAu7cew+mKAMLyds+&#10;3A468gD6fl2/lWpJH5SbT/P8h37f/WqaKBRIG3E8/gO/6elXnh3eWp5yf0xwB/Q0AFm8kUU0hOBt&#10;LDp2HY/h/OsCwv0/4SEQ5JCCNDjOQNo7fiea07spaabgNhiQOe+5uRn6e2K8x0W/+0eIbiXcSrSt&#10;jJ9Og/z7UAfo98NL5ZLWJQ2CcDPr6fj/AF619k+GLkNGnPAA6fp+FfA3wvviVi3H5cZHrnP6+3tX&#10;294Ql/dIuc5x6H/P+fWgD6G0hycBjzx3x/Suxjbj/P5V5/o0vygZwDXdQNlQQc//AKqAM7UwNjen&#10;0rxbxrMLWyuZ2ONin8+1e1agAVIB5r5x+LF39m0p0V8F8nnrhe9AHh/w58P3Ot+LJ9QCExJKqjJx&#10;nbycfU8EHrX3RpNubW2Pm7SxOeD+tfPXwP0s22kiVYtzyc7iAOWJYkfy/lX0oLBgIy8gUEbQMnr/&#10;APX5oAuWIKJJPIwAUH3x69M49K/L39sLxN/a/jSx0KCXzEsIfMkXn5XmPGef7q88V+n2rN/ZujM2&#10;Qu7qTxgYySe/15r8TPH2uP4p8cavrUz7/PuJChz1QNhQD2G0dfp60Aee36+TaiMHBC4PH3icHjp+&#10;dYAQBTtGWI3Z/rz06/5xXRXqo2RkHHHT/Pbv+lZV35ccRYYGQe3p6e3b60AYvhvS5NZ8U6dpQXf9&#10;puY1wSeF3Z/QCv2L8E6Smk+E4NoC+bg8AdFGBj+f0r82f2fvDjan45e7dC4sIwFOeRJIRjH+eOK/&#10;Vy7tRZaZDZoMeVGq4HTgc/maAPCfFjD5s8D+v1r5r8SsPMPy8njPTn6Y6V9H+KCA0mcZHGOn4H9K&#10;+bPEJbzGz1+vT14H17UATeEYgLlXJ6HkA+p/P9K+uvCakRRqTkjvjrnGOn/1/wClfKHhCLFwFJwC&#10;R7jjnn6V9aeEwdiEdDjqMcfSgD23RlHHoMfhXoVlkIAf8PyrgtGUjbnnn9f88V2TTi1spZ3OAik/&#10;iRwBQB5X8V9Ykntxolkx825Pk5Xkqp++w/AEZ9SKy/C3hldKsIFZf3tyQ7eoUD5V7noPzrkpbmXx&#10;J40KW7sYbQmIlRxkfPJz6k/L7V7NpFpJLcKSScHucj0wPyoA7XRbfIDEAKBtA9+9TeMdfsvDmg3V&#10;/esViijZmI7Ko55/St7T4RDD0xmvj39qrxzDY6Kvh+3l/e3bfMPSJDkn8W4oA+GvG3ii58WeJL/W&#10;LgYNw7FV64XjAGc89h06VyLP+8OF5HA65OOvAqkrNPIWC7Q3zc9Qasw7fMRwOBjn1BHAoAsyviIh&#10;FywOMA9SR19vr+NfZ/7MngxkiTV7pMyXrGTP/TFOF49yM59K+Q9F0ybWtUtNHiDbrlwrHoV55OOe&#10;ig4r9W/hfoEGjaHEYo/LBVUQYxhEGBQB6iMhQc9Kxr6UKpzxj3rXkJC/TNc1qsoETZOT+lAHnPiG&#10;Y8n16f4/h6V4VrlwS5x1+vvXrPiK5OGGefTGeD1x/wDrrw/V5yZG5oAxdqtKM8E46Z/E/wCf0r1L&#10;wvAPlz2xn8uorzCzUvcD6j34B/z/AD9K9s8MW4UAkcHHf/OfxoA9b0OMbQf/AK/Fd3HMltAZZDwg&#10;JP4dq5bR4vlHqP8AJrn/AIk+LYfDuiyMvzydFUclnYcDFAHz98XvFM/ibX08L2cmUT95N1PT7iAc&#10;/j+Ga6jwN4NWzWFUVndhuYkYAJ/+vTPAnhe2iV9a1Yb7y4IkkLc/M/O3/wCt7V9FeHNPjih8wJ87&#10;+3THP6UAWvD+kFNs0g5xUXj/AMR2XhnQZ7m5cIscbMTkc47fjXWXFzHp1k9y4wFGf0/zivzr/aB+&#10;JNzrmpy6JayZgtwGkCkkbz91e3TqaAPC/FOtXHiLXp7+6YszMXbryWzsX6Bece9Zm/J8gZYH8Mnv&#10;0zwOlZ3mFsysd5A+btliPbvVmECJHmcZJAAzn738R+g7c0AasFpLqd7HpttkFtwJA6Z6k+wxz/jX&#10;3t8JvCkWj6bG+PnICg+w9P8AP1r5r+EvhVr+8iu5l4I3H2VT0JIzyetfduiWixRooGAMduaAOvsY&#10;wAMDj6f57Vuxg+lZ1um1R7Vpx8LjoefwoAm6AGqN3LtXb/WrjnA57VgajMFyRxQBy2t3gjBGeD/n&#10;/PtXi/iO+4bJzjPrk16Fr10EUlm5P5Z/z/n08L8RXm9ygOc59sH8f8/0AOP1GXe/LZGT/n+nNVbS&#10;ISTCPGSfp+FQSnfKRnJPf+R/wrqPD1oZJlZskf1/zxQB6R4dsgipx1x3H4//AFq9Jm1C30LTmuJ3&#10;CkL3/wA9qwtHhit7YSynCp9P5fh/npXzh8aPiHNPNJ4e01/3jjD+ijqQaAPnb45+M9X+IuuNpmnS&#10;MNOiZlJBPzt3/wA967/4K/CSGyhj1C4h/evgjIyevBPFZvgvwkmpXKTFMwoe46n155/LpX2X4a05&#10;LOFI4lyFAH+AoA6TS7GOyiRNnAXAHqev6Vg+LPG1ro9k6qwQ4x25Pp1FdfrOsQaZYvK4AIXkdhkd&#10;ce9fEXxD8TPqeqPEpPkRt0B689On/wCqgDkfFfiSbWb1p5WO1jkDOcLnjAx/KuVRAoLSHk5z7dgB&#10;3yad80zl5Dlc454y3pn0Famm2Yu5ldPmCMVHXl8cn8P8mgCa108zKqYOWIDYOOpyqgY6nnkdB1r6&#10;F8AeGRAElkTkY/FscY9h0H8q4rw9oUbyxr17g/iMt079vbFfSXhrSlgii2pwBge2KAO80SwCIABj&#10;OK9JsrcRqMdOO1YGl2mApxj8P84/Su2tYhheMAY7UAWokwoHp/KpCwA68/lQvQ+lV532qe2KAKd1&#10;NgHPA/ziuG1i+CK3PJz3/KtrUr0Rg89Pb0ryrXdTVQ3PQe/+fxoA5bxDqmzcobJyfoO/0ryO7umk&#10;YMD1zjj+VbesX7Su2w4x/wDq+tc2imR+mec9fXoMH9aALNpA0rqoHLZ7V6p4e0ojEhXB4+v1x1Pf&#10;FcpoWn+ZIDjOPx/xr2rRLDaBnt6jv/hQB0Ol2YiVQTjAFeefFr4qaR4C0KeeadUfaQOeSfQc1r/E&#10;Dx5pfgPw/c31zKqtFGx5Ppmvxb+Lfxd1T4j+IJH81jbhsRrnjnj1/wA8UAZnxI8f6n8QfEEt/duz&#10;oXxHHkkKO34/rXqPwd+EF/4kvIru9iIh3ZPpg9COO3XpWL8JfhPqfiW/hnuIvLiUgk4PTPGMV+qH&#10;w5+HttoNnDGiBQi/qOnb8zQBe8B+AbLQ7OBFQKUGB2/E13HiLWrDw9p8kkjgOAe44wBxVjW9WttB&#10;sXkdtpUHv3r4O+JnxLvNcunsrWUiBTyc9cE4Hv6+9AGP8SviDNr948Fq26FScYJyc9M/X8PWvHtj&#10;EszN15OR+WPpmtKK0d2MsmSxB9vy9/8APatOy0172URqGKnAI/vHpjOO3f270ARaFo1xfzpsXBbI&#10;jBHQD7zn2HYHqa+rPAPgyKBI5ZEJRfuggZbPVmHv/Kud8DeExuWSVM8jcR0JHQD2H/1+cV9OaHpY&#10;CIFGMH/61AG3o+nEBdoH416PZWoAXAwRj8KzNNsVQKoXkcdK7C2h28//AKxQBLDGEUY6ipx29aB7&#10;9qXp7UAA4prNgcnilyB1rLurkAew/wA/0oAhu7kKCc1xeqaisannB9c/l/8AXq3qWoAKTn6V5drm&#10;rqFO58E54oAz9b1kKCWbP415feXrTtgHIB/Pn/OKm1PUXmfv379vXOKwwNzDPJ/Dg44/z/8AqoAl&#10;jVpWOeMj8we9dNpWmmVlO3JX/Oc+1U9M09p5BwQOP8/jXq+i6UAV2rx9P15oAvaJpWACV/z7f0r0&#10;qwsgiDjAH+eKraZp6xqPlwBj9e9dbbwBQPagCSCEKB+FJfX8FjC00zhQo6k1W1PVbTS7Zp7h1UKM&#10;8+g/SvzM/ai/aztPDNrPouh3Aa5cFPlPT9evNAHa/tLftTaV4NsZ9N0udZLtlIVVYe49elfiP4/+&#10;IOt+ONXlv9Tmdy7/AHevHPT09PT1rnfEvjHXfGmsy6jqMzSNO2eSTjPTr+p/TFd78PvhlrHiq/iV&#10;YiUJAJx6nJx/PuO9AHP+CPAuoeIL2NYoCxZuuARj14z6/TNfp78EvgFbabDDeajAC/H4Zzx2/P1r&#10;ufgz8BtP8PWUU91FmTg5+g55x/nmvqxks9EtCEwu0f45x6AUAUIbTT9Cs1iQBAq9AcflXz58TPiX&#10;bWEElvby9OPlI5bH8PPJ/T+dHxM+J0VnG9vBJ0U8A4LEjjHX6Zr5Ggg13x/rf2eFScnLEklI0z3+&#10;p6DFAE9jb614/wBa+zW4bDHLMfuovTJ/Xj9K+0/BnhfTfBumxW0EO+eTJC/xO399vQemazvA/gvT&#10;/CWmw21vFvuTyQ3BLHq7kAZ65Ar2bRdGMkhnmBaR+Sx/p2GO3tQA/SNHmnmF1dnzJDz0xt9h/wDW&#10;r1fSNJChflwBj/P/ANc0mk6SqheMk/nivQbGyCYOOePbH0oAWxslAAxkCult4MYyOlFvbkAe1aIU&#10;DHHSgAVQBgU7j8qTOORxQOetAC59eaaWAyaaTiqc1wBxnn8jQASzlc9qwru9A3c9Kivb7aDz0964&#10;nU9VCKcN0oAm1LVQuVzknJ+lec6rrGCfm5yePTHP6VX1bV85XdnOD2rhLi8MrHJyOf1OOPp60AS3&#10;t487/f4P6cZzzWeAXJ46e+fbp/OkRS7jkj8vTv61s2dk8uFUceue/wDntQBDaWxkYAKcH0HHv+Nd&#10;5pWjkYZkyeKsaVo+GAK4J716LpumKoHGB/nFAEOmaUqheACMZ56f/XrsbSy2YGOnt+VWLW0CYGMY&#10;rZhhCAccCgBsMIHerg4H0/zmmNIEG48Afyrz3xf490rw1ZTXFzMqhFY8nsPxFAHUazrlppVu888q&#10;oFHr7V8EfH39qbR/CVjc21ncCScKwCqy5BGevPb6V8vftKftmwWgn0nQ7ne7blyp6c4z1/z+dfkf&#10;42+Jur+K76e4vp2nMrdCScA88+vJxxQB6z8XPjl4i8dalO9zdOICSCAce44HT3Pf86+eIo7zUrkA&#10;hmL8c85z29+v0/Dmn6DpGoa9dBY4mYsQBjPrwOD06Cvvn4Mfs7XOqyRT3cBCkrzj5gc8k9ePagDx&#10;z4V/BjU/EF1C7W5IP8RB+n54z/8Arr9VvhD8BtO0S3hubmFWcdDtGMYyOteq/D34R6N4ZtY/LgXe&#10;o5JHU447e/bn3r21ms9ItxI+FCjp0/WgCnZaVZ6RbBgFjRB7Dp2rEmvb3XLj+z9KGIzwzAH+dPjh&#10;1HxXdFIwY7Tu3TPt7Drz+FdNc6hpfhS1+xacFluSMZz+BOev1oAWC10jwlaGe5Ie6I/X2rhdQ1C9&#10;1yYtOSkBIwvr9TUcoudQuDcXj7i3QdcfT09P51u2OnvKdmMjjoO3+e1AFO0seiquPbGPpXZ6bpRy&#10;N3A9OnatHTdH4AIz9ecetd5YaWq44wB+f40AULDS1wvy8D/Dt+tdfaWSoBx/X/PNWba0C845Fa8U&#10;OMdhx2oAgigAxkc/1q6qgdBkU9V254x/WpBnHNADevTr0/KlxjPv/npTmHr/AJ/Cmk847/TtQAh7&#10;9j/KkJAJ70FgOvA/X64qlJcbRQBM8gx1z/n/AArNmugAecn/ADxVS5vgqkk8VzN7qSgHLdf5UAal&#10;3f8ABGf/AK3pmuTv9W2jhsZ/n9KxL7V1Qk56f55riNS1rcTtbJHX/PtQBvajrQKkFuDn9P8AP+Nc&#10;NqGqsxJBwOf/AK5/+uayLrVXlzz1Ptjn/P8AnviPNJLkng/56dKALs94ZW+U9ff16d6p7TNkkk9D&#10;gc/lxipoYXk6c5P+FdFp+lNJguMke3b8aAMq2sZJSABnB5+mef8A61dlpmjnAOMn/P510GnaKeML&#10;gds//XruLDSApDYx/SgDA0/RiCNw5/zxXbWWliMDPGfz/Pt+Vatrp6rjauQMduK2orVRgHigCpBZ&#10;hAOMVqJDt+oqZYgMc9KHdYxubt70AOwAP51n3eo29ojPK4UKD1P41yfibxtp2h28ks0oG0Z5PU+1&#10;fnr8b/2s9M0aKWz0+43ynIwrZ6+vP070AfVvxL+OeheErSZ57lI/LHqAe/HavyV+N37Xmo67cz2G&#10;iz4iywyvO7Hbg59fX86+U/ib8ZvEPjG7mlubp/JO4hSxGRz/AE7V8u6rrszu7AliffqPXI/z2oA7&#10;7xd47u9UkkurqZpWJzkseAD6d/zxXkc17d6lMYoBnnk5PHbmrum+H9V1+7UQxM28g/pzjt/XtX2D&#10;8Iv2eLvUZYJLy2yX244/H36fSgDwbwN8KtY8QXKs0LESMO3Tp1/z+Ffo58If2Y4ongnubbLLjqDj&#10;I98V9RfC/wCBen6VDCzW43qBztHPfr9P1r7P8M+CLezgjSOAIAByAOgoA8r8CfCPTdIiXZAAR7df&#10;f/69fQ+maBFZogVAoH+fxrpLXTYrVAFAB9B/j3q27xxD5u3v+VAFFLMkgdB/T3qdfIt88jI69OKo&#10;Xepqq/KcY9feuUvtcCg8/TB9+KAOju9W2k/Ng/5/KuUvdZUKTvyOvB6+uK5PUNcznDYyPeuGv/EB&#10;5XcSDx6Y/HPrQB1+o66uT8/A+nX6ZrjL/XCwIU4P4jGD/niuQvNbdiQCR279Pz96wpLqWU4JBPPr&#10;39PSgDdu9UMjNk4z9fXv9f8APbOYZHkJHfIOAD29/fn/AD0rwW7SnGMj/Ht3rrNM0FpSjODz+Qz+&#10;dAH/0v2H1PTW02VlZf3DE9sgA9vwryzxLoNvqaPAqKY3HoP1r6hv7GG9iMcgyWHp615FqmhPZzGJ&#10;h+7bPrxzQB+SH7RP7OJkE2taVGobBOMYz0+v4dK/KzxR4euNKu3guIiHiO3sR8p5yPX/AD6V/UBr&#10;vhd76N4Jot8bj9D6fTvX5mftKfs1Tys+r6PbEsPm+ReT1Pb29qAPxk1dnIAkUhV+UHp9B/n0965R&#10;lUOCuQD/AJ7d/wAq908U+D7/AEu5ms7yBonQ8gjPI749+1eP6hZG2l5UgCgDHOdv9cY61Ey7sd/z&#10;4/wqwykZZTx/nn+tQEYzt6jj16d/agBYwu/pnPT3P61s6XrF1pc6XFo7JJG24djxx/8AqrFHG0ke&#10;n/1hSxld2OcH/OQKAP27/Yw/a5VzaeFPE84GCI1ZifXAz6D/AD61+0GmXlnrNol1bOrq4B4IPUZ4&#10;r+MbQdcvfD9/BqWny+XJAwII9Rz9fzFfub+xh+2Ja6xb2/hXxPdqkq4RS7YPYDr+lAH65TafnJC8&#10;81hXGmnDErye/H4eldpp17Z6xZpd2zq6OAeMH+VTzWQI6YJ/zmgDyufTz83HT/PtWPLZlOnGfp2P&#10;bFeqXFh14yD+Oaw7jTwMnac/lQB5w0LA+wx/n/8AVVCWMgkE5A7dPft+Ndzc6cw4C4Hv6D1rCubM&#10;jjGCSc/SgDk7mHehA4Przwc/09K6Twn4nk0e4FrcP8jHA3dP/rVRmhIGCeP5fSsC/sRKpxww6Efz&#10;B+tAH0Rq9nb61YC7tgH4z0z718M/HT4YWHiPT55kgzMikHj09u3419U+APEbWS/2detlSOpxnqMG&#10;us8R+HbW7ia4QBkcfN3yDQB/Mn8Ufhdd6ddTR3UDIhbqR2x2/wAa+NPEOhzaVcMYlOwkenH+Rmv6&#10;Qfj58El1vT5bmwtclfmxjr6/5/Gvxx+Kfw1utJlmhntyAC3bBHbr/Q/hQB8QSRnBbGAPT/P/ANeq&#10;w4PpjB5OK63UtHks7loChCkHGe59Olc9cWc1uclSAfy56UAVweMDjPGP64qzFI+TgHB5/H/P/wCv&#10;0qDJGW/wqeLg7uoPXPcA0Aeg+DfF+o+F9Xh1PT5jHLCwYYb0+nFf0N/sV/taaf4w0q18Pa1dAXKj&#10;aCxHPXg9M+g/Gv5rVcLwDnPv2z16V6j8OfiJrHgHX7bVdOnMZiZScHsOn1oA/tgsr6K8gWWJtwI6&#10;1dJyc9D/ACx/n1r85P2Q/wBqLSviRoENlfXSfbI1VSC3zEjj6/pX6I29zFNEJYyGB5BHv/nrQBd6&#10;9utIAT+Of85pAevpTjwM9v5UAHbjpSdun/1qcfw/rSEY77iKAKF/ZJeW7RuNxI/z2ry4QnSbprcj&#10;COeCegPfn3r2E+/Wua17SVu4CyjLr7frQBw0waUFJDkHt25r5s+MnwrtfE2lzAxBpQDtYc49iPy6&#10;19Kae+6VrO5yHj9R1qDWrRxGQBuBzjjqKAP5mvjv8J7zQtUuIprfYI88FSPXv+NfHM9vLbTPbSDJ&#10;Xjv06n/9Vf0U/tF/CiDxPY3F6lvmZFODjB9/rjtX4h/EfwTeaTfzjymUAnk/hj8euT1HrQB4UwCO&#10;Q21seucn2wO54qVG3DDYOMZHXk+5PXj/AOtRcRFfvDaQOQOx7cn6VTjb5yWPX8OvB7Ejp6UAObIl&#10;wORz1/Pmt20vXSUSqfnUhtynkcfp36fTtXN3DsGJT5SM5I9D3xx0pkNyN5V+Tkcf1+negD9Tf2W/&#10;jzJa+VoeqTnIO3nPTPBwfp2r9W9C8RRX9qk0ThlcAjHIIxx79/51/MJ4a8RXWg6nFf2TkPGw5yfm&#10;HoT3H1r9df2dvjnba3YwWN1cASIv3SQOTjI/w/8Ar0AfqBZaoy9W4/HrXXWeqoRyckY/GvENL1SO&#10;6t0nhYEOB+o469ua6i21Noz94jHf09v8/wBaAPcbPU1YBS3I49a6e2vkPcH+n5V4jZapnqc/px/9&#10;auusdUxg7+v1/GgDqvElsJ7b7VGPmT86f4a1k3kBtpGzKnH/AOuoIdQSaIxucg47/nXEmU6LrQnD&#10;EREjOc4IxjtQB6Lf/appPJzkHnH0r55+Nvw2tvFnhy5s5I8uUJzgccHp/Wvp+1eG8thdW5yHHGOo&#10;z2rG1OzSaMpIN2cjp/kUAfyh/HH4Yz+EfEVyCgERYjHTkfz9OK+YdRt/LY4GeD1+vb/P61/QN+2D&#10;8D01eyn1fTYMuOSQvA49a/D7xL4fnsrq4t7xCskRKkHPBzwfagDxqVOR7D1/I++aqnrxyM47dB0r&#10;cuIAjurg5Ptk9sf5zVHykOWXOB+J/H8fSgDZsb8tEqAbSM+nX1//AFV9M/s8/FS6+HnjSxuvPKwv&#10;KFZc8EFhwMV8nQ/uyGxx9O3r1rehvpEkSaIkNGQwI9sYP+fegD+uX4beJ7Lxv4YtdStnDl0Hcen/&#10;ANf/AOtXR3uk5Dccc9fTn/GvyW/YH/aDErR+ENZucMNoTc2OABkHpz6V+0IhivLdJosFWXP/AOqg&#10;DwvUtG3bww55wf8AP9K4S/04x5yOMH1+v4V9F3+lAkjFcFqejbgcJn+vfpQB514T1OTSNXTccRsQ&#10;rc9s8f56/hX29oV6bq1R48sQBk/Ue9fFlxpZhl8wrgAj8OetfUPwv8Qw3OnpYztiVMI2eDwOPzoA&#10;9RuoEZMdc4r4m/a2+ENj48+H2pwLB5s/lsV4wc9evavuJ0IB54/PPHauR8R6ZFqeny2bAESKR+Yo&#10;A/i08beGbrw/rV5o15EYngkZee+D+PGP65rgzbBcYGSM9s/j/X1r9V/29PgK3hPxHL4r062byLlj&#10;vKgnk5x+HvX5cXECxAiTjPT/AD369vbigDBlDKSB04HTrjrxTPmyeDnj8e1acyby2AcDGOn+T0rP&#10;CjeMZOP8/pQBdspPJlBYYB6E5P55/Ov24/4J1fHiKxvIvB1/chBsHl7vrgD/AAFfiBEACp6EY9ue&#10;OgxXtvwd8cz+CfFlhrMMhh8tlz7Ank5HagD+0nTbyO+tknjOQ4zn9fWrciBq+XP2ZvirY/EDwTZT&#10;rcK8mwA88/j7/WvqlRx9KAMia3z2zmuL1/TDNbFwMlP5d69JZAev4VmXFuGVlIyCPw57GgDzLw1e&#10;TQq9mWwY/u/59xXeQzMylm5A+vFeZXiPpGrqW+47bevUAV6NptzHLbYUYBGPz9aAPDPj78PNN8fe&#10;D73Tb9Mq6N3xg4ODxmv5Sfi54Tm8H+MNV0G5G020zqvXkZ4I9Qf88dP7G7u0W8t5bSfB3DB47n/P&#10;Wv57v+Cjnwii0DxLbeK7GLYk+6OYqCAWzxnt+dAH5LFc5QbsjkY9iP8AOKyboYI4yDu7Y/z71tXe&#10;6NwNuAOv0+uc5rKuELAOeTz3/r6Y7UAZqHJwR0HoBmuu8J6udH1m2v4vlaJwwIyBxwRn/P6CuQyQ&#10;2Dnt7Gno/lsOTkdPx70Af1ZfscfFaHxn4BsgXzJGiqRnPI6f1/8ArYr7ss7wcc8n/PFfzi/sB/GN&#10;9D1QeH7qf5CRsXOMDng+2cV/QFo+rpd28U4PDjd1yM0AetwTg8A5Han3ka3Vq6Nzwe/f2rmbO96Y&#10;Oc10EMysDzQBymiQtFPNG5wHBIHGTz/SrEkCBmVnyDxis6cNa6yhyQiOfyI5/wAK3tViRNrQ9W7f&#10;XpQB8z/G3wm+veG72AqJRIjA5GOowef/AK1fy5fGTwpH4R8f6zpk4wkc7YXP8Lc8Adce1f12+ILY&#10;T2MsdwuQVII7nI/+viv5u/2+fAp0n4it4gtbYxx3i7cgdWQY7f570AfnBNGPNc9R82N2Qec44x2q&#10;jJEy8kZPHrx9frW/NbhMpKhXGfY/N/n6VmXS8njP/wBb/HvQBRkTL5Xj2z/P65+ldl4SmWK5Tcdu&#10;D27555+n+FcjGXZ+hPr75/zzWrpsxt7kMGwTjHP55/CgD99/2RvHyX/h+Kzkl35Upz1DL+n+evWv&#10;0O0PV1ZEJbp+GR68V+DX7JXj6Kxvks5X2BHDAZ9Tg/n+nOe1fsPoHiBd6bXysnzc+/8AntQB9XaX&#10;qG4DHUY79vSu6srvcBk9e/8AjXgejaurBWzkcfQ+9en6bfqwG08kUAeoQTZ61YnQTQOhGQ4I/A1z&#10;lpdA45wR+prdil3DGeooA8w0l4tP151fglkJyffHFetq+9XAHTNeSX8MUPiYO/BJYLnoe44716nD&#10;LGdjocq4GMdOlAHnniuPzLKVz1j5B78Ht+FfjV8ZPDsOl+ONRctsdLtp0VgcmKfkYHTFftjrioI5&#10;cjrkD6elflp+0FoFvJ4pj1EjL3cGzn+La+eeODjAoA+XL/Q5LrT2ZXEfykpzyfUfpVr4d6a0V+io&#10;SVeTPUDnp+Xt3r0a90cjTk2FUAbjPRSF6e9VfBMCHUICvIIy+B8pxnn8fUc/jQB0XjDSEubBOChK&#10;k52nqeB/+v8AnXiekRf2B4htLvJxHNht/GOnX/GvqfxDZlbCLehK/KPXBIzyMdOf/wBdeE67pRnt&#10;3uQFjMbrlTgd+ceo9M+1AH6cfDjWBdaBbnOTF8p6duevcV7fp13uQEcfy/P/ADzXxl8GNdD6N9na&#10;QEhI37dxg/j1zX09pGoBtuCD09P880AetQSgqMnP+A4rn/FihrOJiMgSfh0NT2F0GUYOc8UeIB5m&#10;nAg5Idf5+tAHI/D6/LafLEVCCGZsH0G4gc16TdPuDOeFK8Dj8efevOvDVrLDZ3ax4UrLgc9Ocnjt&#10;XeIGSEvMysAozz+uelAHxd+0jaLL4fv5Y0VAgckgE5XGDzX5NeL9WMVvJArZEDIu4kfdAyMc88+v&#10;0r9ivj/Zi78N6kWGdkUhwvOfk4xz1GBX4e+ONQtppJ0AO5gqnB+6QeT6ZPrQB2mk6w5sm3PuIHQt&#10;0OOPp0rnb3Ui979/IkKg+3v/APqrkdC1aJYJIwc71xkkckdPb6VjXeoBtTBJAAGeuegHXtmgD3C3&#10;ungt97NnIOcZ+8nr9fTr9K/ST9k3WvO0qKJjhgzAjcD6Yx/PHQV+WWnatDNEEIDEkqccg/L/AI9f&#10;rX6AfsiamoQKWx+9wozwMjBH4kUAfqfp9xuAyeP1rpoW3J15rzbTL0vhSckf5x+FdzazBlGTkigC&#10;a6TdljxmuG1i3yDx1/p09K9AkUFK5rUoN6sMcnP+f1oA+dNfW3tNXE8kZlKRHjOFBJH8ua9Y0ote&#10;W9od+xBEMY4Ur2z9TzmuD1+wEurznbuCQg4b3I6V6pBbrbCC2IUpDFGn1BHOR/WgDrrSOMW4Cjdg&#10;8ZPSvx4/b5umi1nRgJBHtNww46kMM+44r9e7SXZHhfkJyCTyTgfn+Nfi7+3dftL4s0OEgsBHcn5u&#10;c5ZgePp0BoA+B7rUxMzhWIR1DgdgD/Lp261nxTJvBY8sOOnb8OfSueuroCSIg4KAjrzhenoPeoYb&#10;sMCcdM8+oB6UAb73Ucsjq+CDjj+eM89/Suq+H0KTeNNGVPutcR9RjPzjGffANedLL+8dmcYCjnHU&#10;Y75x+lekfC4LN8QNCgbhTdRD5vZs5/Hv74zQB/Sb8PYQPC0Z9z9Onap9chzG3T/9dTfDtCPC0O5c&#10;Ek8fh/ntWhq0IZTx7e/WgD5s8XWRkjkOMgA5r4Y+KelsS7bODknt68DuT/iK/QzxPbZV89Bn2z6V&#10;8cfE7TfMWQgcgMee+RwSPw9c0Afm1rVs1hqwypCg846gk/5x7+1fo5+yfo0c1zd3sqMSmyINkA/3&#10;iOfYY/8A118IeKNLzrUarliZFxnAGM9/y59q/Tb9kCxaLRknaNQbmdiTng7WxyT9BQB+j2k6Yqoj&#10;OCMKOPT0roHiCxvt4yDWNZXjSMuwYVupPrnoK0dRuRBYSzqcFVOKAPyH/bEv/tXjyC0LMVELHPPO&#10;XPHsOK+N9knOWJBP8OPx9OM19G/tNaymq/E67UPg20SQn5gcMNzEkdO/PP8ASvnTeWwQf0598Drw&#10;f6e5oAdGqh+hBbqT0/A/4VciXeAzHIUHOD37DH+T71ShLFl255BPfI57fh/nNaG+MJhsjocj9Bmg&#10;DG1kRxW8Y6CNy5PTIVT1BPTNeAaPdFNSLhjkksfxP+eeua+g9W8o2cvlISVRuwx8x6fT1r508tbP&#10;U9mW4ODk4wPT8/WgD70+FN/m3i3SEkY6dQM/qK+9vBt2JYkxxjGPxFfm18Kr0eVAoO4kgcHt3x7f&#10;5Pv+gPgW5BgjHTgcdevr64FAH1NokuQrD0xx/n/PSvQ7ZvkHOfzryvQZgyDJxjrxgD6V6ZaOSBg5&#10;H+PPNADr3lT7e+K+T/is39qX40tW/wBYVj4I/wB58fh1Pp9a+q9QdIbeSVuFRST+FfIksU2v/EO3&#10;t1VtsQZ2bdx+8PIIz3AoA9+8E6Eml6TZRoMkRAkDknI7npxXd2PmyXKNOdic4x1P1/z3qLToRDYK&#10;qkDgKo9Bx0ycitPT4i5adztjHA4H3R3yRQB4l+0Z4ui8PeAtTlikKSCEW8fzY+eb5QfwHP0r8hWz&#10;LI8jcDnJ/DJNfdf7YXi+Jl07wzC7Ykke6k5z0+SMYx+NfBfmkqRk4A9QPx/H8qAKdyVaXy0boCPT&#10;Oe/+eapX+Y4kTJYnA6H+Ef5z/k1oKEy0nTDbuMfhWfdL9oZIlBLyMqqM53E9D+fOKAPtT9knwrJ9&#10;jTVbhMNeXDTEH+5F8o/M8819qa0wKvk59/fFcD8E/DkOg+GI0iHEUaQ59Soyx/P0rutdf5Hwcnnj&#10;+dAHzz4scDfyMnIx/PFfOniPO8vjGMnH6cD6f48V9A+Lm3GUKex5J7j2/WvnvXQPPAUZAz7detAG&#10;94MjBlQk/Nxj8f8A61fWXhZRsjVe2B/n2r5b8GoRIgAwCw49Dnsa+rPC6HZGDxjgcf5/SgD2jSF+&#10;UHOazfHWtjTtKMCHMpAKgc5dvlQY9ya09MZYofMc7VQEn2AHPNeZ6pcnXvECWygsImD46Yd/lT8g&#10;CfyoAteDNDnsdO34xJKzRqc43Mcl2BH4jmvcdA0YW8KnOScZPfisC008QzwxIuIrdAq8kZx/UmvR&#10;NOiKW6FhhiOfY0AR6rdpp2nyTM20AYya/G/4weM5vF/jG9vFmL2/mGKIE5Aii4HP+0fm49hX6K/t&#10;IePl8H+B7lLdwL27Bgg5Gd7j5mA9FXJr8mJH86Yk5YJ8oz3AHWgCaNSqoMBw+NxBzxn0x37+mPzt&#10;xuUKh+D1/P8A/X7UxO0ucEcde38/680samaTyIVy8uEXHOGbgAc+/wBPzoA+ivgB4Y/tnWH1SQfx&#10;+TH3wP42/L/9dfpdYQxwQJFGNqoAB9B0r5t+B3hKLQ9JiZlAMKBM4xuc5LkH8ccd6+l4gQo/yKAH&#10;XDhe3WuN1eT5Tz0rp7uTAIz0/CuD1mbYpwcdfegDynxHOo3Fjj/D8a8a1CUmYgnoeh9+9ej+JLjJ&#10;dfTOenOR2+leVTSF33qdzH/IH5UAa+hxmW4HAIyBnt16/jjmvf8Aw9bqqquB/wDWrxnwxAxkAbtg&#10;Zxj8q+gdAg+UEDH4c9qAO0W4jsLFriXgKOORknsOK+a578eO/F0qFi1tp0gRccK9wf0+Uf1rqPi/&#10;40k0bSvsOntm5n/dRAc5kIwW47LnOfWuY+FnhmTTLWKJY383/WFmBLGR/vMe2cdKAPdNE0OJ7yJI&#10;xmKDrzwzdzXrVtFFAgGOQP8AP51laHpgtbVeCCRk57/1qTW71dM0+S4kYL6evHSgDxL43eOjoOkX&#10;A88KQu1VBGSxxgV+Z19dT3Ny0903mSy5LH1LdT7/AIcV6p8YfGj+JvE8ojctbWRMYw2Q7Hr6dK8Y&#10;jcyMJFGQvAzjv15ANAGjCOQrfw44GevGRjrW9pVgdZ1BII8lIjzjvz0GfWsJmEa/KPnOAMHncx5I&#10;/pX0D8JfC8fnC5mQkpgk/wAO7079B6cUAfRvw40BNL01F2gO/wAx/E9BXv8ApkICrj39f61weh2w&#10;KJsBAP1/I16fYR4Ue5oA1IUOABz/AE+tXVXAH9BUca4HXNS9B/kUAV7hsLzx7H+dcZqtyFzk5x7i&#10;ukvZiASPf8PavN9cvAqsN3QetAHBeIr8fMc/5B//AFCvE9VuCzsW5Jx3/wDr5rtPE1+Tu2H8vQ+n&#10;avMZ38xyM8cfh+VAC20JuJAG5OfX/wDV+FeueG9OUKrEfr2rz3Q7RrmZZGGM4688Dof8+lel6nq1&#10;t4Z0WW7uG2FE3HoMegH1oA5r4o/EOz8JaW0Eb5ncFY1HUtg5718vaDDf+Kb8yeVunuH3SMT/AA+x&#10;/KuO13xPqHjrxezRQyOm4eUmOinufT3r68+G/g/+y7GOaf5ZG6+pz270Adl4U8Lx6dbRIqgHb2/z&#10;+XFeq28cdja+awACr365x0qvplj5K7z0Azz2/HvivL/id44XR7Z7W2kUykFVA5Iz1P4GgDzn4qeO&#10;ppJmsLNySeDjt6k+3uK+bLmd5XC5wSeue3c/4enf1q9qd5NcyS3V0+WkyTzyB1x9T9PasfhVLzdD&#10;gntyTwo96AJURrmT7PFlTJgcdl7np+fB9MV61o2lLAkf7vBwBj17AYHr1+lYXhTQRGn2mVAXYhyT&#10;0HoM8Zx6fjXrGk2n2mdWC8A/Lx275/L+VAHVeGNIO1WI+Y/M3p9f0/p717xoWnqFTeASOg9K5Lw9&#10;pgRV2rjg9q9c0q0UAcY6dv8ACgDesIMID610ES7V29qqW8W1RxjFXhgD6UAIzBAawL66wG55NaN1&#10;PtTrj8a4rVL4IrN1x+Y5oA57WdRwGbNeKeItUY5wxz09Pqf09K6vXtUKhxuwT09Pc/5zXjOp3XnS&#10;MxOfbH55oApzTNI2ARj36enuf/1Vr6ZbNI67eQfft3IzWRbQtI4POBx1/AgfpXp+g6WnyfJk/ng9&#10;6AOn8P6WwWPtnFdL4i8Tad4O0eW+vJRGI1JOSOmOtRXmo2HhvTJb+9dY0jTdkkAcD+gr8pP2hfjt&#10;c+ONVm0LQ5ibBGwxX+PBx2/CgDmvjv8AGLUviRrMlnaSkWCPtUAkb+f1zwPp2qP4OfCa58QXqXMl&#10;uXQsOT9efTt+n4VmfDL4Xan4r1SKWaBliDAkle2Rj3r9YPhj8OLTQrCCPygu0c8d/wAfWgCb4dfD&#10;m10a1giWJRsx09e9exaje2WgWMksjBAgJ+tJqF/ZaBZNI7KgUZx0/E18U/Ff4p3GrSSabYysEPDE&#10;HqOc9P5UAZPxZ+KEurXUmn2EuUyQWHp6A/4fzrwq2s3nf7ROSoI7njp0A65qaxs5LqYvLnB5Y5z7&#10;44xz6/8A1q6OCCWeVLa3GEH6AcHP4Dj34oAp29mZ5jDHghcZIByM54H17enWvXfCfhcs4VlAPG7H&#10;3QuOAPr3P4dqr+HvDqRvHEqZYcgkcjPUn/a9PT617/4e0VYkUKuAP0oA3PD+jiIIoXAHt2xj+let&#10;6XYCNACB+Xt3rN0fTQoB246dv5131na7cDHFAFmzgGOlayqABj+VMRAo4qbt2oATGOnamE/lTyfa&#10;qU820daAI7idVB/nXJ6jfKqlicAfzxVi/vtqt83XP8q851fVcKTn6f5/GgCjrWrbFZc4x79cf/Xr&#10;yPV9TaV2VT0/Ln39qu63qrSEopz+NcXI5cnOeSRwP1/+vQAjEu3B6d/x/wA9K1rCyeZh1wfxHb8s&#10;Co7S0adwFHB5456/gf0r0rQtGPGVxj6/r60AXtE0jG07Mk47+3evVNLsFQLx06HFUtL04xqBjFdr&#10;awKijsB+lAE9tCqDtgf41la94m0zQ7SSe7mVBGO5A6CsLxt4w0nwrpktzfXKxBVJ5IGAB37V+L37&#10;TP7U1zrFxLonhW9by84ZkbIx3xj+efzzQB7L+0/+1ksQn8P+GbjdKcozKxyD6dBX5M6xeat4o1Zr&#10;u9cyvI+47j169eelPUatr18Z5i8zynOTznd9c54/Svoz4XfCq51W8hk1CBtuVPQ9+vpj9OooA5/4&#10;XfB6+8RXsO6BihYE/L1GR26j1r9WfhX8INM8M2cU0kK+bwTx6Adc57D/ADzVz4Z+CdC0GyjWCJQw&#10;9QPT2/pXsdxqVrYQ/KQDjpkcfWgCzPc2+mW5RPlA+n0zXzf8SfiHHbW0iRy4HPf5j+HTB/z7WviB&#10;49isbdgz7mkHyr3b0x6DIr5os9N1v4gaq2NyQHh5FzhRxlE9T69utAGJDYax481ox2u7ywQJJecI&#10;O4Hq3tX1p4P8G6b4Vs47O0i3TnBJOCVOOrHu3tjipfCfhay0Gyis9MhEZReWA6HjJz3b1PavYNG0&#10;YZHycnGef1oAbo2jFiHbknBY9znp1r1jSNH2gHZnOOo7f5//AFUaTpRUKNvIr0GwsAoHHpigAsbM&#10;cHsMfj/KuntrbA+n60ltbYAwK0lGB6UACrjgU7OevWl+nWk6dOKADp071GxAHXild9o69Kyri5Cg&#10;nPSgCS4uQAQK5u9vlUZzwKgv9RCg5OByf5GuA1TVwAcsOaALep6tjcFPf+fvXm2qauH3YfIPJ/P1&#10;qrqers7MgOc/jXITXDTMcnIz9Px/P/OaAJJ7ozEsxwGP+eKjRWJB6Dj68/Smwxs3LHJ7e9dNp+mt&#10;LtJGV/LPoaAIbHTGlIbHHHHsK9E0rSM7cDHT8R71Z0vSdoUBcH2rv7DTQg6daAINO03bjIwP85rr&#10;re1CgAipLa2A7VpKgTP1oAVIwoBNJcXMVupkc4C/yrL1XW7LSrd5Z5VQAdyP1r4P+PH7VWheEra5&#10;trW7R5VyAFYE59xQB7p8WPjloPgnT5pJbhQ6A4G4A5xxx/Ovw6/aM/a71XxVcXOn6RclInO0lem0&#10;9xn16f4V4j8Yfj54g8eX1yJLlxE54+btyeg6A96+ZrS0u9au1jjDPvOP/rflzQAs17f65eu0zs5P&#10;3mPOeece5r2HwL8Kb7xDOqpASHwM46E+nI9TXpnwo+BGu+IryDFswjBGcqec9yefy/pX6vfCf4EW&#10;PhiCKe7iAkAH6df8/lQB4B8FP2YVsdl9fwYBbPzDnp3+vp/+uv0E8PeE9O0KCOGCIDYAO2Rjt+tb&#10;FqtvZRiOBQoHfoB/n/PrVW81QoBDbjfK3QDn/I/yaANW91aDTouuXIwAPU+mapWek3OsS/b9T/dW&#10;6/NtPtnGfel0/TILRP7T1uQFxyN3b0AHeqGo61cariC3Hk2wOMAYJ9T/APWFAGvqXiKOKNtO0UBQ&#10;OC/t3x0zn1rm4LZpG3sSWPJz6+5qxbWbbQqDj6cnmuw03SGbBYZz/WgCjYaU7EfL19v09utd3puj&#10;jjjBx/kZrTsNMCgDbxwf8Pr/AJ9q7C008JjAwR+tAFOz08KAMY6H6cV0UFtjoMVPDbgAcY/xrQRA&#10;oHf86AGRxAD0H/1qnUA9+v4UYH0B/KnA4/CgBcY5/wA/hSYwevSkyPXp3pjuq455/wAaAFboBnFV&#10;5JQozn+lQS3AXIB4Hr+VYtxfKAct06/5FAGhNdAbsHn61g3WoBM5NY97qojBw2MfhXE6jrQ5bfz/&#10;AJx9TQB0Go6wRkZx6CuH1DWuCAeW/wA//qrn9Q1gkkBsk9eR/P3/AM+lcXdamzk4Oc/jwfTgUAbd&#10;/qxJOG3dfTHI7muWubuSRgDxjPrVRpXlIJzg9Qf0z1/KrUVs8hG0HH+enegCuqFsDHIA/wAj1/Ct&#10;e0sJJWBAwpA65FbFho7MQcED8uv+cCu903RcAYjx79/woA5/TtEZmAxtz19/eu+0/RlUAhev6+pP&#10;+Nbun6Rtw23rnt0zXWW1goxhfTtQBlWOmCMjjJOO1dJb2iqBx/Tg1chttoGRg96uJGFA4oAiii2j&#10;kVMvGM0ySaOJCzkAD1NeaeLviLo3h22kkubhI9qk8kD+tAHd6hqtrYRmSdwAB39u9fLfxV/aD0Dw&#10;laXEktyEKA4AODkda+Lfj5+2RaWLTafoVwss2SpYEHafryP8/jX5RfEf4ya/4tu57i7u22uwOAc8&#10;e/pwKAPrH43ftdan4iubix0q4ZIicZB7Y/mR+B4xXwfrPji61G4e5urje7k5+bkZP+e1eZ6he3N7&#10;K6xkuSQePUnr+mMfhXT+GPAGua7OoEMhLMuOCQefU/5FAFKW+vdRcJES49uScADj1zXrXgL4M6v4&#10;lnikeIlHPP09vrxX0j8Lv2cJ5ikl7bsNuCRtI7+v61+gXgf4XaXoUUSpFll6nv8An7dv1oA8J+Fn&#10;7N9lp0MUtzBkgDJ29OP0GP8APWvuzwX8N7WyWOG0twoAHQDPHPP+OfWu08J+D7icIVhKpj0P5AV9&#10;C6L4fttNhVpAu8Dn/J5oA5/w/wCEorWJHcYAx2OP8a7jy7e2jCqAMY9/wqC81SC3GxT0HWuM1HXQ&#10;M4bg/lj3oA6G61JEB2tj+dc1eauM8nn/AD/nmuQvtdA3Nux+OcY//VXDajr5JIDfr198GgDsdQ1w&#10;KDzknJPX9PpXA6n4hEeVUgk+/wCVcpf66XUkPlgfy4/x71yc95NKRk5HXPU8+tAHRXuuyuPlJJGe&#10;Bxn/AD/hXNS3k0rZU8Z4wP0x+f8AhUKRySnYVJIA9Oo4B9v/ANXWtux0iWX5j0I9MfU/UdqAMiGF&#10;5sYBIOMfln8ev+TXR2GiyyuDjkY9v8+tdfpfh0nBZCSpBz17fka9D03QdoAKZznp1Hr6UAcjp3h8&#10;DHyYP8j/APWrvtO0QIFwOn4D6101lowBHyY/z0rr7XS0XHy9P89aAP/T/eEOD9apX1lFexFGGTjr&#10;/n/Gqy3ec+lW0nz36UAebajE9hN5cyZQ8A9sdOeK4vxH4dtNUtysyLKhGcHnP58c+9e539nDfQtG&#10;4z1Gfr6V5fPHc6dcm2uBmI8BvbPrQB+W/wC0P+z1Z33malp0Ox+eVXjjseOv+fevyX8e/DrU9LvX&#10;DxcD24Bz9MV/Un4h8O22pWzKUV1Yd8d+/wDhX5tfHr9nt5vNu7CHEb9dq5A5zn680Afg++kyRtsI&#10;IDdOvPqc47VRv9Na1UMBxnJz2GfWvpb4hfDzUPC93K7wsoRid2DjOep7dTXz3qEVwWOeeT6/r9f8&#10;9aAObK/KO31x36e/6VXOA27G0joeTnHX0NaccJdSzAjHt19/zrPmQq4wuRnPT/PWgBd3mYZef/1+&#10;ldH4Z8Ran4Z1KHUdOkaKSJs5BIyO9c3Gq53AYP8AgeK0IAsgOBkj+nXvzQB/QP8AsYftfW2v2tp4&#10;X8TXOy4UIis569Bg5+vWv150+8ttStkngcOrdP8AIr+Ljwd4t1XwlqcGqaZK0LwsDkNjOD0z9a/f&#10;T9jz9sPTvFllbeH/ABFdql2gVQXcZPHf8eAaAP1be2VuPTp6/wD16yp7JW6DrWvYX1tqNslxAwdH&#10;HBHOfyq20QbPf+VAHC3Gm7hwM8fr3xXP3OmZOTzn/P8An+lemSWoP4/0rMnssqRt4/zx+NAHk9zp&#10;jYPHTHaufudOwTgcj8P1/wA/yr1640/0Hr/9esK603qQOPy4NAHlQtzDKHHyYP8AnivX/DWsrJEl&#10;ldnch4BPP4H/APXXJ3OlK3OMHn34qvAJLcgKCCPr0/zzmgD0fXdCtbq2dAgKuD6Hg1+b/wC0h8C4&#10;b6xm1DT7LJGSSF69c+30zX6QaHqwuoPsly/zcY/yazfFGipqdpLZzR7kcEf5/wD1UAfysfEnwHda&#10;VcyCaExBc7eDwc5HP0r5/wBYtdqvDcryvqPf04x9ffFfvT+0j8Bbae2lv7KAFlyMBenXn/Cvx7+I&#10;XgieykniaFo5Ez29OaAPlgx/vTGAcH/Pf9f6UoiZD+Q6j9a1Lm1lt7krIgyp56/rUXkl8/Jzgnrx&#10;nrQBFtdvlQbQcjrkDnnGOanjEgw2SrKB2/PI6/5PvS25C5AHAxn/AOv9KtyiMsdo5HH/ANfH6fyo&#10;A9u+CXxe1v4YeJ4NTtJmSJWUuMkZA9vxP0r+mf8AZp/aG0b4neGrSRblWuNg3ruyQcf5z/8AWr+S&#10;ddyyNsA3D3Ixx1HPOPavqr9nL48638K/E9tNHOwtvMG5c4UqcZzz/n8qAP6+YbhXUMDwatLID3/y&#10;Pavlj4EfG7Q/iX4ct7y1uVZ2RcgMOD719Ix3QbBz1/yaANoNTgTn2FUUlzz/AJ5qwJAc85H5UAWO&#10;vXoaayg8Mc5/SlBBFLjgc/T2xQB534k0p4pBf2gw69fpWQlybyEM4zjAI9DXqdxCk8ZjcZBH+cV5&#10;hqFo2lXm/bugfr6exoA43xH4bt9Vt3BQENnt+HNflT+0t8CVgjuNRsoCyvklVXgN7H0r9iZAq/NG&#10;MowrzD4g+CbfX9Lnjli8zcp7ZyMf/qoA/lK8Z+GZNFv5YJEIycHPb/Pb19K84njMbFnG3ofUD/Cv&#10;1C/aV+C02kanczrANj85xwPf34r82/EOmTWEzwSod3qfTv1/z0oA5eSUBWGeCM8/5/Ws13WJsqOQ&#10;emOnHP8AkVLMTG2xuR78Z+n+fpVSV2fKE9T34wfXJ9B1OMmgC7bahtYJ1C+vUf8A669T+HXju78K&#10;6vFPBKyoWXOCT07/AEP64rwssVc55/H+nvV9LyQrtzgjA/IdPb3oA/oA+A3xhtvENhb21zKC5Vc8&#10;4IOOtfYdvL5iB1ON3Ix059uef8jNfzo/Bb4r3XhnUbeKeYgA4wT2/wAePWv3A+D/AMSbDxfo8G2d&#10;XfaMDdnt/P19xQB7/HdtH3PHXkD/AOt9K37TUyMZPXA9z3/zz+lciexHT/P1p8cpRm7H19fr/n3o&#10;A9asdXUqBnjt9BV/VdmoWhXo46V5VaX7Ick4I9PT+nHFdVYasRlWbgj+YoA9T8B6pCbY6fcy4YZw&#10;D2/qM1313F5sZVBuIHr1r5av7ybS76K+sSQpbJwfzH+f8a+gvD+r/wBp6XFcqQSV5568dT1oA4nx&#10;l4XtvEGkXNlLHuEikYx1/H/61fgH+1V8Erzwlrdzf2Vuy27nPTpj1459c5r+kF7c8yMVAPfj26V8&#10;j/tHfCfT/GOgXWyHzH2k/dyePT0/zigD+WPULUmR3cckEYHGDnqP89a5mRVQlBk/j0x7V7/8WvAO&#10;peEtcubeWFkVidpYHkZ/DpivBZoniYK4xj14/wA9e1AFZ+XBUZI6d+Mdf8/pU1u20gY5PXkdfp/n&#10;+lAjIBduQT27Z6dP6/n2p8SBmVicAEY3c+uetAHqXwv8X3/gfxVY6zayMgSRd3Pbj8h/n3r+oL9m&#10;T4saf8RvBljOJ1km2LvGQSDjjPPvX8oKSJgMw5Axn0P8/f8ASv0R/Yg/aCl8D+LLXQNTnCWk7BRu&#10;OMA/pyf/ANVAH9I93YKRuHIPY/piuRv9LU5wMZz/AJNdh4Z1ez8RaRDfWzhw6g5BznI6irV3Ybsk&#10;AH8OvagDw7UtHVgQV/D8ab4XmfR9VjmJ+QnDDtj1r0q800FeV/z3rjrvTvLYkLjdxQB9CWWpQahb&#10;rIuCQOgOadcxLIu4L/n3rxPwtqd3ZalHbyP+7Y7Wznr/APXFe7yyRmNeevNAHxV+1L8IrX4h+Br6&#10;z2Zl8tsHHP4V/Lh8RfCF74S8SX+hXqFZbaV154yM8YHuO1f2f6vYQ3ttJHIu4OCPwweK/n3/AOCg&#10;/wACZtB1U+NtLg2RSsfO+X+8eD/ifpmgD8gmQBuBg5655Hr+dQeSZZDuGS/0/Idq1pk8jAJIA4z/&#10;APXrPkYgjacEDHP17etAFe5g2MFXpn1x9B+NWLOcxlTkoePw/wAiqDsSrFvmPp9P8ajRvLkGBkdB&#10;weKAP2Q/4J+fHyTRdXTwpqE+2JiuzJ7En9B/+vtX9EWjalFqVlHcxnIYCv4ofhj4yufB/iay1W2b&#10;Y0UgLEMQPx/Gv6n/ANk34yWvxB8GWj+eHmWNQwyDz7GgD7X4/wA81G6bge/6CiORWGRT+TQB514x&#10;0gSw/aY1yR3H6fyqPwvM09rul+8pwR3+uK7vULRLu1eJxkEH/wDXXklpcf2Jqr2h4Sbp2wQfwoA7&#10;dvMEu5iME18J/txfCpfHnw7vpIowZYEaRcDksBweBX3JJOJkEgOP8+lYnizRIta8O3NncLuV0Ixj&#10;qCOQfQUAfxgeJNKfTtRlsbhPLkjZlZfcH07dOvrXJ3KBVw3JPQ9cc8fhX2n+118ND4B+KF/ZwwtF&#10;bXDGSPdkAg+nrjpXxrcGKEKMcgnr1HuD35oA5tl2EYHb0/zmm9WJcZJ/pUsrKWJ6Z9+3X9O/+NQg&#10;/NznFAHrnwf8XzeDvF1lqUb7EEi7iG6c/jxj+nav6fPgR4/TxT4OtbhX3mNVGcg9QCPX1r+TGzna&#10;3nEq84x3PbpX7RfsNfGSVrGLRb+bOxhHy3Y4wR9D0/pQB+4unaiGCnPI/wD112VndqQCp/WvBNI1&#10;lWx83X+X+f1r0bT9RyAN1AHR+IJBEUuQcAjHv7YrT0fUINSsopnfMg+XseRnAP4Vz2qMt3p5BOdv&#10;zdcdMVxPhe8e1vJ7cnI+YgZ9ORyfagDrvFEDWspbzMo/O3ngHrj2r8pP29/AsN/4SutWWLfLaYmG&#10;c4wMA8AZ79a/XGGY35DzxgkL6Zz+J5r5e/aS8IR+IfCWowmLeHhbI9QRz69KAP5StSxLcEhcYHPr&#10;9T+prEvoCQXIwPTPtjOP8+1ek+OtAPh/xHf6S0bKLaVlGR/Cpx+OR/nvXB3LeYSAOV/l6fhQBjRq&#10;GfI5yQfwIyB7/gaawMbEJx2znH8u9WdvzKAeoHfoccd+PX/Ip7CRXJHGAflzj8/xoA9t+EGr3mha&#10;7b3m/Cs4B5x0/wA85A/x/aTwB4zN9olncF+Y1VDyT0HXp+v+R+GPhy+IEbZx5TZG0fr9cjP61+m/&#10;wc8Xx32kRW7OANqleeh78D+tAH6a+FfEizKqmQE4OQTjHsB1/WvcNF1VWVWVs/049Oa+DPCfiVlK&#10;4bJ9fUdgfr9P619OeGte8xI23ZBA79eaAPqPTb7eAM8jriuwtLkMApP5c14ppGpBkB3c16Jp98GU&#10;c9OnJ/z9KAOW+J5ntoV1OzOJYGjlH0VvmH0IP8q7fwrqZu9ORXOTGfl/3e2fzrm/HCfadKLdchl/&#10;MZHtVL4fXiS2MCyvuIQKAf8AZ9vagD0rWYVkUuDw2D/+uvz6+Puhlntp3G4RyMpUDAIPIxn+Vfoh&#10;qGJLZfLXNfH/AMedNluNLuZI4d4TbJ06YOCf8R6UAfGuowuloiTosh4JxyPu9SM0vhnTI7O7geJc&#10;YTy88cdeMe5rbni32oiutoeNAcqQQcHkr+A55/GtK0W2ikCQYDjOSMck9O/bp/hQB12qwxnT1EoJ&#10;wvT1/OvCNc0aGeGcLwrjeD05GBnB/wA/zr2/V7uBbFVZMlQAeORu4Bz6V51fK0EEvybQFXd0455J&#10;FAHSfCW9OlvHZTY+beikAjjjAPXnPvX1toOqbwMNjd7H1r4W0HUE07VSryBHSdTt3chc8kc5P+fw&#10;+lvDes/vTGHzhvXrn8/agD6v0y8U7ecGt3VpfM0mU5wRg59gc5/CvK9E1PcqHPH/ANc8V3c9yJtM&#10;njJ5K+v6/hQBB4cu7aS4v7dW8x2/eYz1wMGu5vnT7JsAGGUYH4dDXkHhSEwavLJJOXJjlG3PBCDr&#10;7969VWSPyBjAG1ecdA3fPWgD57+M9k8/hLUFRMbrcsvbJx06+lfz1+OJhBrl3E7bSARkn+Lcf5en&#10;4V/R38RLSK/0C5QDzC8ZXn3PB5yP51/On8VtFnh+Ieo2M4UJBO6jHs7A89P6fpQBy8d7Lbxl1Plh&#10;cDtz/nFZhnkkmM5Hrx/Pjrz7j862L7TPKt/NQjYxHfPBHpx+lZ1hbpJuLDBwenJHp/8AX5/HpQB0&#10;2najFg4P3CAAPTtnt6c199fsqa7i5ljbhVljbjn72P8A9WcV+aF/dmzuDHAT/wDX7nP+Pavrf9lj&#10;X7w69IssmMbDjPVsj8yOvagD9xtIvCXG04yemc9a9N0y4JjUk9cV886Fqe51CnOQD+mf/wBVexaT&#10;e5Rec9O/egD0eNtw5PX/AD0rOvI9wPHT+tPtJg6jnmrEyhgcj/8AXQB8/wDi2G4/tKf7OcEhExnr&#10;k9K7SGe4+0mEljtES8A/Tn06dapa00cWo3TFQWE9v1we/NaE7MmsXDFsAhf8/rmgDqYpolgYyfKQ&#10;GbryARgZNfh1+3xf7PHGiqne2k5yMEmRun8uvt6V+380cq2Tnq4RhwuOccGvwn/bmLSeOrGW9Xy8&#10;QEIr8DbG7biD3yR7fzyAfnqb83E/lMMEA4OSDjODk/lzVsTAAKSSBj0BHXt7/wCIrDYq11KQNokJ&#10;PThf8c//AF6sRzrvDKcBvvew9PfI6/h2oA3UmzlsbG/uj0PXn0/yM16r8FUe5+JmgqDhPtC59huH&#10;Ppx6f/rryKOVTEVQZwM9hnNesfAV3l+KeiwdzdLj8G7jrnuOf50Af00fD5Qvhe29x/OtvUo8qSB/&#10;X6msTwAxbw1aE8E1012uQeOfxNAHiniWBvm445z0FfKfxCsC8TjG4Hcc4xgnjr7Z/wDrd6+y/EEG&#10;7JxwM+30r5r8dWLNE4AyPyxwe/8ASgD83fEumD+392BiMsT+HQ4/Hg5/Ov05/Zk8O3dh4T0XbGEA&#10;hNwcjJKvz0+r8V8H+KNIJ1CVkUMXxGAR/ebHX6/5Jr9S/hDHc2egwCVdiRWMMJUcYY4wP0oA910e&#10;CRYovPbcSC3AJ+8eM1Z8S7IdCnLAbVXnPpV/S5VkiChcFABXnPxf8SRaD4WuXKtI3lySEKB92Nck&#10;E++aAPxN+Kl+NU+IOvX8ZV0a5bbtHBC/KCPXpmvOEB2gNnA+gPH+OM8jua0tVvDfXtxdSDmd2k2n&#10;oN7ZAH4GqDMEzxnsQe+egx+eRQBYUMAOmBgZHc/5/wA9qtJiVnXZkA4IPAyOvXjt3/SowpWJGY5I&#10;yee/4+3bFNjQbCVGRkkZzk9jigCa5tGnt5No424+hzyPoeMda+c9fiFtqRPqxLcf1+vevrWy05m0&#10;0yyNjPfPQehI7V8t+NYGS/OBuyxI/wA9ex+vX3oA9x+Fl4QI16Fep7j69eo7V+iPw+ud0EeW4AH4&#10;Huf8/wBa/MP4WXoWePJCqPc+vP8A9av0W+HN2vlRpjaRjvznvz/L14FAH2X4emLIp6Z+leqWbnYO&#10;c/j714z4bmHlKc54FetWEnygDjH5dKAKPi+9W20aYE8S/KevQck+vavCvhhCt9qV/rA+8JW8ojnP&#10;mHapHsFHH4ntXb/FW/B0+SxjkCSyxmNOefMl4GOPTP4fnUPw60r7Botp5Sgi5YzOoHQIdiY/LIz1&#10;z6UAetJHNHEixrgRgck54HHP+HrUt1NeWGlTyEKCUCoHPy5Jx0FaVqGKBTuBOMYGenb9K4L4p+J4&#10;/Dvh2fUJY2jgtYZZ3ZiBgoMIuPc9KAPyd+PXir/hI/iRq1wv+qtZvsqY5x5Py5HtnP8A9evG42IU&#10;KecjsOcDrwevPp/9en63qTajqU97ISZJ5HlY4zlnO7k8888j0FZTvhBuJJxn26846UAaqvlTk5Ax&#10;yOwHfA9en1wK6X4eaENf8caZbOuYo5POk6/cj+b2rkoT+7Ls2WGD+Rzk9f8AOK+l/wBmzQTqet3V&#10;/sOXkjt0J7ZJZ8E8dOP19aAP0c8NWa6d4ftLcjDMm9uP4m5/rWPrrARk5/z+ddi7KFIUYC8Aew7f&#10;lXCa8xEbc/8A6/egD598VfK7tkDPr2wOoFfPmsMDP8x4PA+n0/ka+gPFDLhxk59cdunWvn/VxuuC&#10;FOOe/wBev+AoA7nwXCVlXAwB68Y6e1fVfhlTsTPfHtjHHf8AP6V8yeCEC7dp5bGMD8+1fT3hsfKm&#10;RjOP85oA7nWNSTT9JJ3csOT/ALI5b9Bxnr0rG+HOlXUm/Xb6PLzu0/THUYjXHOcLj8TXKeJr2TUL&#10;mKxhUOjuFI3Y+RevB9TXrmhWt3Hbw2JTy1j5fBx17+voP8KAOts7PULx2BjCLncHY8nHTC//AF67&#10;fiztnkkbJAJJ96q6bb+VEDnOPr07Vw/xW8X23g3wjf6vPKqeRC7KGIG58fIoHu2KAPzw/ac8cLr/&#10;AI3fTLOQyw6Sphb5htaZyC5A56Y218020QUFmOScjrwOvX/PFLe382pahPfXRLTXDmSQ9TuY5P06&#10;8fzqE3AiAwQvQ+/SgC0W2Z/iztHIP9PfP+ea9C+FeiSa14oikZMx2hMnrlycKD/wLrXlf2r5HySc&#10;AgD1J/xNfaX7PPhkw28N5PFzJmd9wyQW+4Cf1H8qAPsvwvYJp2nw2qD7i/N2+Y9Sa7lThP8AP61z&#10;2nIQmSMg/hzW652r0z39KAM67kxkk4xXmmvzHY6555/z+ld5ey4Xrj8eteTeJLg7XwcEf40AeSa9&#10;OHY45Y/5H8v84rhzhpBxkj+XbHP4d/xroNVuHLsufXuec+v681iWURnuVXOQT69f8PxoA9K8LWRO&#10;3nIJz+fr/n0r2Q3aaRpjTt8p2nHtxyTn8a4DwxAAqkjBxn6Y6/pXL/EjXp7xE0HTnw9yQvy8kRg/&#10;Mcds9Bn3oA5PTvN8d+MjfuDJa2xKxKemFPzMc5+8fT0FfYfhHRlt445pVBIHT8ep4615V8NPDttp&#10;1tFDHABJJgtkZ47D6etfTNramGFFGFA9OKAJxIqJ8xwFHf8ApXyZ+0R8UE0fSjpWmyD7VcZRQDgg&#10;cbj3/PFfRvizVotF0ie7kkVVRGZiSBjgnrX5G/ELxde+K/E97qN1L5kUbFIuPlEYJ9z+NAHEXUjO&#10;UTBJJZ2PQ7m6n09h/LNR72gQJG2GOAPYt1PHp7fpVZZGllaV+Bg/p+n0qFXa7mWOD55JCFUZPOeM&#10;/j/L86AO08LabLqmph1GVQiOPuC3Geee3U/pX3H4F0WKxtY4YxkDGTjr6n3zXgXw28OJAscuwDPy&#10;pj0yu5h/vHgH09e/1z4bs9oXjPQ+v0xQB6No1sAiAAYrurWPCjjOf61z2nQ7QuM4FdVCo4x29qAL&#10;ajAFMmbYhJPWndO3/wCqqF5MAhX/AD9aAMHUrnaDznH+eteQeIb4qH7Yz7+prvtYusA9xyf5d+le&#10;H+JtQJ3YY9Ofrz70Aee63clpXHYcZyO/tj+tcum+SXavzc1avpS7kA5IP58+p+v86u6RaiaYySAh&#10;E+83t/ImgDstEgSxgF5MMEdM/r17d68q8c+J7fxHdf2VCBLawMN7dpJOwHbArZ8da9c+QNM0mQJc&#10;TDb0zsTPPsCfp6fWud8C+E/Pu0nkzMkZz82cZ7/X60AdN8NPhrZW0p1W6jAllbI46DjA/CvqXRfD&#10;0eEwmEHXpz9Kx/D+juoRQu0DHY/rXod/fQ6PYMzNtKrwOmT60AcP4z1yw8P6ZJucBwOfpjgV8IeK&#10;tbm1zVpb5j+6XO0Hpkev0/X9a7H4leMJte1Y2kUp8lM7uT+ZNeQXU5wIEPJBz/sqPf1Pf2oApO5l&#10;feDvA4AzjefX/P8AiRveG9KOp3f2piWggYBRjIZ+cn+g965xY5dRnTTrM5aXhsDG2MHliPfkZxz6&#10;8V7to+mRaVZR+SmHA2wj0H98+/YH0oA1IbdYwLKMdMGQgdW7L9B3PqeleneGNMDbHYYJx3HH+fWu&#10;M0ex89wCCQOp5/H/APX65r3Lw/ppUpgZA/GgDtNEsPkQY4/SvRbC2CKAR0rF0u32gccj8v8A6xrr&#10;rZMAdsf570AWUAUDApsz7FPfNS5wM/Wsa+uQoNAGXqN3sBB//XXlut6iQCxPAz+ddNrWobVc59f8&#10;/wBK8V1/VRlhvwTn/wCtQBzGuakZZ2UNkAkf5x29q4sje+V5/Qf/AF+vrVi7n8xtzZOT3zmptOtD&#10;NKqkZye/XHt+eaAN/RdO82YDbx6dOn6/54r1yBrXRrFry5IQIuefp3//AF1gaJYRWUBuZyAq+p/n&#10;7V8R/tNftAm2STwp4Zut0j5V5I26eoyMc/570Ac/+0d8fp9eu5fCPh2UiA7lldSeT0IHP+fWvJPh&#10;d8KLrxHfx3M8bMpIJYgt+H45rG+E/wAOdR8Z6tBeXUbOhIcsc+vc+tfqh8PPh7BpVpFHb24UqoGd&#10;vT6+v+fxAJ/hv8PrbR7aKKKBU2gdvT1P6d6+gi1vpFo0jcBRTbS1t9HszJKNu0fyr5p+KvxXWJJN&#10;N09xuPBPX6n/AD70Acr8W/iVNcyy6fZHgZDNngeuORXzJbwz310JZcgMSSc5z6YHT/636XLu8uda&#10;ujJJyrHt3yfrW9bWrQxpa265duM4556Ht/nmgCGO2eVltbUbiQMntgjABOPzNeh6Lov2ZFAXc7cg&#10;45z13HP1yAT7mk0fSEtY1kZBul6f3i3164z1OfavTdE0p5GywyTyffH5cc0AbHh3RFVgQuM9T6/j&#10;XtWjaZ5YGQSPfisfQtJCBCRz7V6hp1ntUcYzjp/+rtQBoafaBQOM5/zmumhiCLjHNVbSEIBxgf56&#10;VojigA4H406jsaglkCgmgBk0yoCM81zt9eBVOW68VPeXQUEscVwGraoqhhu6+/6nr/jQBS1jVAgY&#10;Z4/kPf0ryDXtZDsyKx4/zyK0Nd1rAfa2D/npXm1zcNMxYnr+OP8AP9KAIZJmd8g8Hrnv+P8An+tX&#10;LS3Mjjvz6D8//r/pVeCEuwUDJPP/AOojr1rvNF0rdtYrk/TPsD9fWgDQ0PSW4G3ofQZ5r1nStMAU&#10;HH+f8j0qjo+lqoX5eO/evQLS1WNQSMAD6YoAntLYRruxj69sVyPjfx7o3g/S5rq+nVAi55YDA/ni&#10;sL4mfFPw/wDD/Rpby/uVjZFbqQCcDoPWvwy/aG/aV8QfEfUp9L0qd4rHJHDHLdOuPp26UAdv+0x+&#10;05deN9Qn0DQpiLVSQzKx+YZ479utfFenaBe61chlUyuzZ9Tzzwf8PxrX8J+BdU8Q3Sloy7MQc4J5&#10;7nFfoj8HPgF5IgvL+AgDBAKgccZGCPb+VAHl3wY+BF3qDxXmowgJ8p+Ydu3H+fpX6FeG/hvo2lWy&#10;LFFgrznaMn2/rXZ6H4btNKt0hjQIqgD8vp1rL8R+KLXTo2gsSGlGQT/dPt70AY+rXcGjAxQHYe+c&#10;8f8A168u8T+Lhpln5k7ku6kxxk8tjOCfQDHT8az9e1kwl73UnAkzujizkkZ+8wz+led2Gh6p421H&#10;7ZeblsgR1yNwHYckqvqe+cUAYVhomrePtUN7dOwtS3Lc/MOflU/3R6/hX0f4b8OW2m2yWdim0RgA&#10;sBjjuB/U96s6NosNvBFb2qbY0AB7bv8A61em6Ro5baFXAI9PbvQAui6KQi/Jwf8AJr1jStIwVZhk&#10;f4cUmkaPs2gLjI/Xv/nNeg2FhtA3D/P+cUALY2CoOnPH4V01tb5+bGAKLe22gZHT+taYXaKAEUYH&#10;HAp9JzQT+lAATionkCjJpJZQvtWJd3gGeeaAJrm7C5PTH5Vyl/qG0Hnpn0/+vVfUNTCg4bnn6fhX&#10;n2q6yPmw3WgCfVdXzuyc8/lXm2p6qZOQ3XP6cVBqWqPJnnJHv0rnpG3tk8k8fy//AFUAJI7O+7kc&#10;9xnn0Hp6elSwQlscYOB/nHanQ27swwM564/oa7DTtHL8lcH9BzQBW0vSvMIZl54x1Gcemf1r0nTd&#10;IAx8uAP84PvVvS9II25GB+f9a7qx08IB8vTvQBFY6cq4AAz068V0tvbAD6e1SQQAduBU8s8VtGWd&#10;goFAEp2RrzwB+vFcJ4t8daT4bs5J7qZUKDPJxjHrXmXxW+N2geBtLmubq6jj2huSwGcc/ia/Ef8A&#10;aD/bA1XxPcXFho9ziIkrkNj8f8+tAH09+0d+2NBH9o0rQbjexDKSrd8Y/SvyJ8a/EHV/E1/LdXlw&#10;0jSE5y2fr79TxXHahqupa7dM7SNK8hzndnj/APV0r0XwL8KNb8TXMQ8h2Q4yRnnnPXB/WgDhdD8N&#10;6p4guljt42feeuMEYPHvX6A/BH9mW7u5Le61GEqvyn5l6Z6gHbXvvwT/AGbrfTkhvdRtcHj7wz+h&#10;/wA96+8dO07S/D9mscCBSqjAHXOPz5oA5fwR8O9C8IWMaRxAOB97gfrjHt/Ku8lu0b93H8oX9APp&#10;WXJPPcsZZG8uM9v15/X9KhiSS9by4QViPVvX6UAXWmkuCbe1GSep9vQ/l2q4ostBTzJz5l1J0X+I&#10;n39P881Xkv4NOQwacoeUdW6qvPPPc5rLjgeeYzS5d3PJ65P6/nQBLPNcapMJbglgPur0UZ/z+Vat&#10;np7y4CdD+JzV2w0oyEMy5/wPrzXfaZo+NuUAA4x1/DJoAztN0cD+DJHPT+v4V3un6UFAOM/Wr1hp&#10;iLg7ce/Tn/JrqLe2C4x3x+FAFO3s8Y4wBWzFDt+Y9KnSIAc9f0qfA/H86AGquBxR35//AFU4/wAq&#10;TOPxxQAfnSH2prOF9OKozXIGQaAJ5JVTNZtxdBc7jVG5vlQfMefrXK3+rqMjdjH4UAbN3qG0nnjp&#10;jrXI6hq6jv8ATj9K5/UdcChgHxn8K4e/1nfnLZx+f4f5/CgDc1HWRz82c5+v+f6Vxl5qpZmGfy/l&#10;3x+dYt3qJfJJwefr6n/P/wBes3zDJhs/59zQA+e5eQ57/wAx9O3+fqKyxmQkD5gevarkNq8pAC5z&#10;j3/H/wCvXUafooJXK4PuKAMK00tpDuxwec89/wD6/XP59a7fTtB5G5cg4GO3H+cV0WmaIqkNtxn8&#10;OnSu6sdHAAyuOnv9RzQBg6foqggEAA+nPUf0rtrPTFQDI6VqWunomPlx0rbitwO1AFO2s9hB71pR&#10;QjFSqijHoc1HNcQwqTIwAHqcD+eKAJ8BR71i6nrdnp0ReaQLjnt0/SvNPHHxU0Xwzayyz3EaLGCc&#10;swH4jnmvy1+PP7YhMk+neG7ne+CGYN069wf0oA+0vjD+0r4d8JWk6/bVEiAgKGGc47jI/rX48fGn&#10;9qfXPGF3Nb2NwyQHvkrxnHH0z/8Arr5p8e/EvWfFFxJcandtKH/hLE/kPwzn6814jPfz30+IPnBx&#10;wPTPp14oA6XXPE8t9K8srNIx5PJ/i9D6/wCfasGw02/1yceRGzE4GBzz34616N4K+F+q+I7lMwM4&#10;J5GCT9enT9fpX6HfCX9mmG0to7m/hAyAcMvv2HH9fegD5N+GvwA1LWmV7iAhN2eATgE9v69a/QP4&#10;ffAnSvD8EbzxKGGM8Y/mPT/H2r3vSfDGi+HLcJbxKpAAyB3A6+vT1rrNH0jUfENyttZQnyiSN2OB&#10;2z+Pt+ooAy9F0KCIR21lCCe23BJ9cH8ea+ivBPw8llEV3eKFAxwR2HHNdX4Q+H1ho0KXF0uZCBkt&#10;jOfYV217rdtYqILUAY9KAL8UFhpMQRMKRn0rntS17aSEPyj8K5HU9eaQl9+f/r1weo6+QhycAdvX&#10;60AdbqGuEAktwM//AKq4fUNcJzzweeOc+v8AnPFclf68pD84zn+fb865GfUjIT3JP6f54oA6K/1s&#10;87XyOef/AK+frziuSutRaUlST78n9ePSqjNJKxbOT3GeeRj0q7a6ZPKenGc9ev8APn/61AFACWTG&#10;7JJHAz0/XpWpaaVLOyll4HJ+n5ntXV6b4dYbSUyfpz+AxXoem+HgAH2YB/CgDhtO8Mk7XCc9fXr7&#10;46f5xXf6b4eAx8uMfoB7121hooAGVx/npXW2WlKuABj/AD2oA5ey0MKoyvQ+n+fTFddZ6Yo7fofW&#10;t2CwAxlewrVhtVTtyOlAGdb2YAHHXHYela8NuFXpyP8A9VWFjA4xkVMox7UAf//U/Z+K/wAgDOT/&#10;AIetasN5nABwT/jXmUV8wYHp0rWg1EAYzwff1oA9FS9H1zWfqtpDqUBVh83OD+dc9DqC4xuxn+da&#10;cd+Dgnvn/P6UAcORcWdwbG5OQfunt1469qra/wCH11G1MM6B4j14/PP+fzrttVtYdSt9y8SKOvv2&#10;rmbfVpLUHTrw5J4Un/E0AfmT+0T8EzNBcXNjbeahDNjuMde9fkJ458D3WlXksbRbMZG3HX059v8A&#10;DPrX9S3iLwxBrFjJFIoIcd+cj8K/M/8AaE/Z0kmSfU9IgJABJwBxxz6/j/Tg0Afhzc27Qqd3IPXB&#10;x249f8/nWLJBnJ7Y447kd+Pp64r33xl4Hu9Hv5YbmIptbHIwe/PrzXCw6bYbDFdAoSSOensR+Hfn&#10;FAHlmNhIP8XbPalhfBB5BPcYHPoa6LWNMW2m3Jll9s/49R/9fNYDIFywGc/57+lAGtCBInBAB46/&#10;j0HqfX/69d54L8S6j4T1WHUrCYwSxsDndjp9P8muB01lPBwSB0Ixj8TXTJAHK7Bkjn/PPf0oA/oL&#10;/ZA/a4tPE1jaeHfEFwq3JAVSzDn29+hxX6q6dfW+o26TwMGRwCCMGv42PBHifVvCOsRapYTNFLEw&#10;Py57e1fuv+yN+1vZeJrW28PeILtUu1AUbnHJwB0J9elAH6ulAe1V2iB9s/4/pUem6jbajAlxA4cO&#10;AeD6/StELkc8/wD1qAMSW2U5wOn5/jWXNYhsnGAP8iusaPn1qq8AbjsaAOGuNOXAwMj/ADx71gXW&#10;nAEkcEY/zxXpslvnqP07Gs2axUnp1/pQBwVvb+USw+Vl9Mfniu10+8tr2A20xzIB+dZ8+nsPmXv+&#10;fFY09rcWMou4Mgqc+tAGJ428EwanbOJUyHyenXjAr8qP2iP2f9qz6nYxEFc7lUDjn0r9pLS6h1u0&#10;8tztlH3h/hXjXxA8Cw3tnNG8Pm+YpXJ9KAP5T/iH4JubC5dli8t1JB469uvpXjQtzHhWJGPXpxx2&#10;9cZFftX+0B8AxEsl/Z2x3kksAD3HpjnI/Kvy68ZeBLvSrmRxGQyA7uOvpx0PPX+nFAHkHkmQ7whP&#10;Pb65I6cmq20K2COR17n2/wA+vbmuhWJ4xtbggDPH+fxNVZ4EGSoOAPTp+P1//XQBlOu7IAww7ZBz&#10;n3/pVmF9gVV4I6YBHHf1/wA/jU7RqVwwzjjp+YquygMZc59Px7fjQB9zfssftG6p8NdegtbidhaO&#10;wG0k4C9x/npX9Gfwv+Jmk+OdCttRspg3mKpwDnHH86/j1srgwOjo2wg9uuc/0r9JP2Tf2ndQ8D6r&#10;BourXBazkIUlm478/wAu/tQB/SRDd54znH51oR3AwMH9P0rxTwX4503xVpMOpadOsiSLkYINehwa&#10;gpAbOP60AdskvXmrIkGPf/63U1zMN4DnJrQjuPQ5zQBsg+nQ1manYJe27RsMHkVPHNkc1ZDK3f8A&#10;U0AeQzTf2XN9guBkHof8fpWvA8NxAYpDk9vpW14l0KO/g81R86Dgj1rjdPRmzBna6dc9/wDOKAPn&#10;f44fCS08U6VcyxQh5djbfxHIH+evpX4O/HH4U3GjXlziMxlCSOM885B/Dp61/ULfWMWoWpiyCxHT&#10;+npXwP8AtG/A6DW9PuLy2td8yg5AH3sAkcc+tAH8yWs2D28jL0KkcHHH+fftXNFiOOpx19M9PSvq&#10;34y/DW78PapO6RMEBIPBz+H518tXaGN33DG7AP5cf5/lQBTYbhuxjHpz9BUKswO09Mn8z6UpIwVH&#10;fj8Kaw6sBgZ60AX7a7a3lSVWO5M9OP8APpX3R+zp8cZfDuqW9nczFULAemOeMf1r4GBx16Hj/wCs&#10;a1NM1GfTrlJ4GwQfrigD+qvwZ4gs/FeiwahayBi6KTj+mOMV0rwspxjI5PTnPbr0r8o/2PP2iFWS&#10;DQNXuQCwRRuYDd7HNfr5Atrqlml1Ad6SAMD17dM/596AOZI5Bwee36/yqWG5MRHHTjJP4cGrtxZm&#10;PPGP5Dnp6VnPEV/hyfb07en+NAGtJPHdWzRStkn37j/P9K6T4c+IvsOoHS7mTCH7vPHXkD+f/wBa&#10;vPt5X5lyDn+dUbmVrK5j1CPnyzzgenf/APV0oA+35IvOQCPlTgjH/wCquf1KwV4miuEyhH51V8Ae&#10;K7TxDpcahv3ij/8AWDXa38K+USOSOn0NAH4wfto/AttUt5da0qLZ5e5m2jgcdh6H17da/D7xJo8u&#10;n3TRyIVZODnrnPQiv6+/iD4NsvFGhXFheIHSRGDDAzj24r+d39q34KXXg/xHc3UMTfZ5WY9PlyKA&#10;PgKONTGFAJAOe2cn/PemNHxnPI68d+uP/r+vStR7cQOwbORknI569v8APaq0yqqnbkeoyP07YP8A&#10;k0AQx4IbkjPb049+n1rd0fU7jSdRt7y3O1oXDZGMjBz7dO9c2rFDtwe3X0z1HqenFW42OQ+SQSf0&#10;HcdTjvQB/R/+wl+0FF4s8OwaDqVxunhAUZIyfz681+piqs0QdTnI/nX8g/7PXxbu/hp40tNQjkZI&#10;iw8xSSoxg8jrzk/r9a/qW+B/xN0v4heFLPUbO4WQyIucHOD3FAHqNzZgg8ZH51zF7p68nbx/nivR&#10;pIMjgZ//AFVl3FoGBIHPNAHj99YtbyC7jAGCAT6ehwK9M8PalJf2YEpw8fX/ADxWfd6eCGUjhx6d&#10;c9fy/pXOWF3No9+iScIxCn+h/H9aAPWgqMhGMg5/ya+VP2nPhNa/EPwBqemzR73aMlfUMD6+hxzX&#10;1TDH5kIlRsg4Ptz9apalYpf2kttINwcEf/roA/jD+KHgi+8F+JrvRrxDGbZyAG67QeQSO/H4+teW&#10;TrtVwRnH9ent+Ffs/wD8FCfgC+n3r+OdLt2b5sShVJ64Gfw/XP5/jRfRqA3y7TjHXnA6Z5oA577u&#10;QQRjPHPI7/T/ABppKfwkqeCOf1pzoNpK8Hv7Htk1Xzge5APT/P5UAaFpKI5A4O0gg9+c9+/T/PWv&#10;1U/YK+O03hHxSnh2/mxbzBQuT056Djp+Zr8n4ztKs/b+fp+Fej+B/E8/hnX7TVbKXy3icHPQkA9D&#10;QB/at4a12HWNNhvIjuEig59iOtdYkobOTX52/sbfG6y8e+CbC2kuFa4jQK3zZYkcfgfrX31b3O7v&#10;wPTNAG8TuB4rybxtp/lTJeRpnaSSR26Zr1GKUEZJrJ1y0S6s2O3JUdKAORsZlu7SN0GCyj65x1/G&#10;tuFjNAYmHUDOe3t+NcTo9+ltcTae4wyMSue4zXYQ7RISW+VsEdufrQB+QX/BRf4OxapoTeL4Id89&#10;px8oAyuQQc+3PPPHavwE1W3dJT8uCC3Bweh5wTxzX9jHx18E2vjHwXqGn+UJTPEw9eSK/lG+NngG&#10;/wDAnjfUtDu4iqwzPtDKRxkEf55oA+eZVwd2Aenfseox/n+dVx97kcDt3rVuECuYz1XA9B+AFZTD&#10;5sAYPP4UAOU4HPHT3r6P/Z88dTeFfFUEfmGOK4ZV578/5Oa+boyVIXr6+/4VqaZeSWd3FcwNsZGD&#10;Z44IPb+tAH9Rfw08dRa5odndrJuIUK3IOCAMZ+vY9+nUGvobSNYVwoU7s4A/Kvx9/Zb+KiX+jW9n&#10;cz5chQR1wQF4r9FfDXiQSKg8wZ4+vTP+cUAfVtrfrPEUJGHFcZbk2mvJKfu52nI9eKzdI1pZFHzZ&#10;I/maZrdy0F1HcxHnhvb/AOv7UAe4WA8pMyEgj/P0965vxhpialpdzbsm/cpGMZBBHen6Jfm6tYpp&#10;TneBz7jjH611c1r9qtTt5LKfTFAH8vX7Yfw7Phr4jXc4GwXqs2eg3jGf54/l0NfE+o2/2YlGYEEE&#10;jp0/P1/z3r9uP+ChPwyuTpp8RwxYa2bcNo6g/eyfbr+dfiVqLNLKUYZ449gBn25zQBjIApXIwSPz&#10;BPv+B/OlmKgEkg5/r6/0p5wMrjBPtk89QDVZ1BcLn09cjA747mgDT0vUfJXywcFunHTHb9K+uvgp&#10;4gurQopYkeZtwTwVIyPb1r4vVHilDAH5f/r9a9v+HviFrO9hQS4HH556Z+lAH6jaFrjI6NksD6c5&#10;9wexz7dOSK+kvBvilcx7pMD39a+IvCuqDULOKZTlmH5EAZx0/wA/nXsOhaxLZvGrHHOMHg/04z+d&#10;AH6J+HtbEgU5znvz/LHf/HFewaVqgcDJyP8AHuK+J/B3ihHSIb+T6nPX09/X86+jPD+srIq4PHHP&#10;/wCugD2nWZln0h+QShB5/wA/0rh/hpGEvrqOWT/VzvsxzxknBrYF19osJYwc5U9++M9f8/WuO8FX&#10;gtvEs6OcLJIjdcAbhgn/ABNAH07uiW3ILZwPXpXz/wDFe1jn0qfnIeN1PcDdnBx/jXuVt+9t/wB3&#10;05HT36fSvN/Gli0umyxsMlRzj3GOPz9fSgD83NPu5LqFYbwKrRZiZexIJyV5PUAf5NXIZohcI6Pn&#10;OedpAIx3x/n+VW7tItN13U7BQwEFw0q+6kc4+meBXJWd4kmoGFSVOWwTnPB9f0zQB6ddTA2JMgAw&#10;oH5ds/hkV5xJIZ5HAYuCrJjucEYB/p/OuolnZbFhKd2Bz04z6fT2/Tv5hbXyNeufM2Y5UnjPqAO2&#10;aAM+6hFvq7XLRFQOQ2e3qPxHc57V694e18pdKC/L7f1HJzXjWuXSpdB4pGdSoO7PXnoR9Cf5VDZa&#10;x5UsLh8YP4D09O55x27UAfoD4a1vcE3N165/r159q9htb5ZbN8NnKH+VfGfgvxMsyornnjv+Q/8A&#10;r19JaNqazWzLnIKnH5dD/kUAbWgaon9vC2GSdyEYxwrjaecfWveIrCNbLzJDgbR1Pb+oFfKeg3sg&#10;8U2Yij3mVZFBPZs5GccV9NxaifsSfaJVQlRlSRxjGev5CgDhvGkNu2j3ixoMBHxnPYdf/wBVfgJ8&#10;fdLa3+KerSAYUTFwo54k+6fpnP5c1/Qh4tghm0S58rDkK3Q9iO34dMV+Fvx707b8Sr7eMGVQf++c&#10;9fxxigDwXUbBE00HBBTAH06fXrXL6db+S3lquSSB+fXHpj/9dejalGpsyrDI4yPTH4Vy1pblHLkf&#10;MJCf8KAOJ1+0VJ/kGSGJznHB457+3Ir2j9n24Fn4gRw+BIGwT3K46/lxnv7V5frNsZmBKgAnI3fr&#10;kH17V2PwukNlr9uASA/f39MfTIH+TQB+0HhbWRN9llDZLwofyUA/hxXv+iX4ZFJPUD+dfD3gPXQ2&#10;n6cWfDGIZPuOv0r6m8M6oJFTByOen0oA+iNNuAVHP6//AF66IEMpwa860e9LAZP6/lXdW825cjv/&#10;AEoA8q8TMkWpztIwQ+dF3HOOtbjQSz6m5t3Eccm0bj1yAMAf571x/jOA3WqvEG481M/7u4flXpVv&#10;FHBeSmTB+ZWPPOTgD8ulAGtOYrWwleVi3ytn0Ix6e/1r+f8A/b0Fxq3xStIrZfkSzCknoNzMRgcd&#10;hk+5x71+/WrMraZcHHIjY9R1+v8AWvwF/bb1Rl+K/kLHvMdrFuz3LKevfv8A0oA+ApLYwxlgcFPX&#10;+Lb6fTt/9bNUolO7aTwR1z/Eefeulubfy4wqDnuOvfsev1qja2xaQHDcE4z+WPfOP070AXbeMLEF&#10;xx3z3HU8f5+teufs9Rx/8Lb0E91uFPfnbyfy/wA815RNCywtggDaCBjqfcdvSvX/ANni3UfFHSiT&#10;jbKCPfOBjsfT8qAP6UvAEobw5Z+6/wCc4rs5SCh5z1+v5V5v8P5s+HbDPGU78+/U+lejg7k6cEfh&#10;+NAHF61CGRsjGcnnt/n3rwDxjaBklI64/TnJxX0fq0WUb8fr6+1eJeKrXMbrjJ579M88etAHxZfa&#10;PFN4lskmGVku4tw65VTk+nHrkV+jHglQdNeONQqvPjJHVYx27YFfGMek21z4w05JSUKuznAyBjt9&#10;a+3fA9vt0qwMSlhM00rM/wDvcYPB64oA9gswiwhF6/zr5d/ao1dtN8Aao+8IwgKr2/1pxjPXmvqC&#10;yjZY/m6nr7+tfC37aeoPa+Fl07fkXc0YIyc4AJx6df60Afllgbl4OARnI5wB3qJkR5ACcgH65wMk&#10;846dOKsbB5yk8c5J5Gefr0+tRKMSjIwB1PHcdM/X/PSgDSPKAAAkf1/wqmd7OqE4UnA6cbiMn3/D&#10;8KkkLeWuTgg+3p0/oarWMsP9q20Ocl5QepznPODzQB7VZWITw8ZSMkLx2HXnPXp9fzr47+IVvsu3&#10;xxvOR7dOP8+/4/fbWKx+FI2AxuUjJHuRn/69fEnxOhxM7MMEZycY9sfl/WgDC+H908V1GMkAN6ce&#10;4I7/AE9+a/Rb4aXeUhXd1A/Eg9c+3P8A9YV+Z3gm4aK8TkhQeh5+v+cfSv0L+F10BFCGO4FRj149&#10;f54oA+9PDM2UX3x2/nz+Nex6dIGjGOh68+1eDeEpcRRHPQDivYBeG006a4x8wU46ck+tAHi/j/UD&#10;qniO0sIzuZ5Gfb14z5an1GMkjFfQOhwC0gECriOJViTtxGAMfnmvnLQLa51nxzLdRjdFbELuzwBE&#10;OOfdzz/WvqbS7UWtrvY75H+brnLtnPXp2/CgDRtpJWmVEHyjjPvjn618WftleNYrHwrHoFrLi41W&#10;RYzgEAQxHLnPuQBz619ttepZWM15ckIkSk/MR+tfj5+1t4yXxF8QItKtJGEWkW4VgR0mmwzEfQYH&#10;T3oA+XGmGS3QZPT69T7f59qovOGlAU5Tv6j8PX/PemXcq24XzG3Hnr2Ht6GsqB90wc8fjnGP8P8A&#10;PWgDs2ZRbng8jOCeMDkjHav0h/Zm8Mrp2g2d1IBv8o3DHsXl6devHp9K/N/QrSXWdWtNLRipuZUT&#10;p2J5Ir9hfhnYR6b4bTYCFkb5QRjCoAFP8yKAPRZpFXIH/wCquG1p12Hccg5/znoMV10xGD6D19s1&#10;xGuSjymx1HbP+e1AHgHiuXAclsDt6f8A1q8F1Fw0/wAw4DHn6eo6817d4qbO75sHkdOPxrw+6w9w&#10;dpyM+vP4fX/CgD1bwSjZQD5sEcjjr+fpjvX0jYzfY9OebOXxgeoLd6+fPA8anZnkgjv1H19cf0r3&#10;FY21IpYDJiiTc+MnOegAHr2FAHR+CNPtbzUP7QuRvIHmHOPuqfkGT6nnpXummw5kLvy8pOOxwPT6&#10;1x3h/RodIt7e2SPEkgXfnrz0XH+yCPxr1qyhhQLGq4C8DHp3oA1IV2Rr24r84v2xPHJnv7TwjbMC&#10;FBuJwCei8ID+p4r9A/Eur2mh6Nc6jeyrBDDGzu7HAVVGSfyFfhn8SPHE3i7xjq+uscpeSsUHU+WO&#10;EH4KOfqcUAc4spkZmz8gXnrycdv6AVTnv0LiKMnA/wD1f0qvNcMkK5fYByff1xWSZhIwGCXbHOfy&#10;Ax/OgDvvCunvrus2lg5ZY3bLHOSAuCf89Mmv1D+HGjpp2kRBRtknCs3sowFH5D9a+DvgV4ZN/qS3&#10;k6HbKcK3JIjT7ze3PA5r9IPD8SqiheFUAD6dhigD0iwChR71ambAOTzVe1OFHPAx/nFMunAUjOM/&#10;zoA53U7kbCPr+X868g8SXKje3Y54Ar0rWJsB8E4x6/y+teK+IrkNvG7Hb/8AX7UAeb6lIRKVI4P4&#10;deh/H9O9TaDCHug2M+/HIzzxWVcMrORnAHH059c9vWup8MRbXE8nCD5jnHAHXnjjFAHo015FpOls&#10;S4UOCSc9FHf/AArk/CmmrqWpXGtXigu+0cc4A6LjscdsdfwrN1S/Gt6rDp0a5iBV5BzjaD8q/j1I&#10;69K948G+G1LxWqoHEWHkbszE8D8P0oA9O8I6MLeAXEg+aTB6fdwMBfyrvWYKpZ+AozTLaLyYQmMY&#10;rzL4reNYPB/he7vmYK0a564+g+p6UAfL/wC038SGS3HhfTJT5t5/rNh5EYJ649cfl9a+CLuYlVhU&#10;5LdTyP8AJPp9a2vFfie+8S63daveykvI2RzwF9B7DoBj3PWuLkcruZic+/bI75/lQBavLoxIEQDL&#10;YB4PCnkn9Mc12/gLSZNUuhdCIqHyoYgZEefmb9OB715xYWb6pfCIYUyd8dEB5/D1/wAivq3wdpPk&#10;28SomN/IHQiMfc/Prj6dqAPZ/CGmhdiqm0DAGOygYA9+35V9D6DbAKpxyMZry/wxY7Fj3J6V7dpF&#10;uFUcdevb60AdVZRjaOOlb0Y4X/8AVWfAmAOORWkvGcDgUAK7bVJ6Yrm9Sm2g5NbVzJhetcPqt2VV&#10;ucf/AK/SgDhtd1EBX+bk14R4gvRLK+DyPTj8COeO3Wu+8T6gBvwc59OteL6nc+az4Oc/mcfzoAog&#10;mSZVUZc468Yx/n/61bN5exaVY+UpAIPTpuc+/t3rKt5IbQFpHVHfjJ4Cr3b8fesiZrDUpTdWrNMI&#10;zshCjgnuxPt60AQWmn3WoXBBG+e5Pzeqr6Dj/PvX0l4Q8ODTrOJNoQAc+pz/AJ6VyngTw5LZRie4&#10;TdLIcnPOPYHqK+hNL02NwjSAYUg4+tAFqyEdpbF3YDYMsewA7/hXzB8Y/iOyb9MspAWfg9yq/wCf&#10;0r1n4oeN7fw/pUyRYwOP949gB/OvgjU9Tm1nUZb68fJbJLemecD+VAFSW6MaNcTsWdicjP3jnj8O&#10;9Zq+bIu6TkynnsT6D3HuKDuv7r5B8q8L6DHUn2rs/C2g3Gq3aXv3o0O2BMZDMPvOfYHn/OKAOh8H&#10;+HEtIJL2+Hzy4ec45/2UB7E9cDoOo6mu5jDXVx5jBck8D26YB9B2qKZYowllbkmKA/e7s3OW98/y&#10;rpNFsfNmHByCD/nPr3oA7Lw1ph2qZFw3H0Pr+te2aNYgBCBk+vT8q5Lw/p3GduAMf/X6/wA69Z0y&#10;1CKBjn6UAbNlb7VHGK21ULgYqvbx7VAAx/hUzsFXg9P8/wAqAIbibaK4zVrxVRmOf0/Gte/u1jHJ&#10;wP5V5nrupDa6hgAKAOZ8Qal94Z9R+ZNeJ6tfmVmXqDweP07j/wCvXR+INT3M+G659P8A9VefykvI&#10;SBz/AC9aAFjV522jk5/P+fWvSvD+mKF8+YbVXJ+voPSuY0PTGnky4wi9T1x/nFc58VPiPb+GtPOj&#10;aSwe+lG0KuDtGeWOO/XFAHKfHn4yx+H7JvDuhyqbudSrNkfIMY/M9vzr4L8NeB7vxvrabw8pdssx&#10;zyDnqe3Q16q/hK81u/N3fBp7m5bPIyctyOf1r7M+D3wij0i3id4f3hwc4x/nFAHR/CH4axaJZ20C&#10;RYK49Ox/pX2BpemRWFsGcBcAVn6Fo8Wl24d+Ao9h0rgPiR8TbHRLGW2hlBk2kYU8+wH1oA5/4r/E&#10;W10u1ktLU5kPygDPJPr7d6+E9TuptRupJJDuLsdxAzwfx6VseItfutavXnlYln555wOw/wDr1l2M&#10;IdiFBZh/P6Dv2oAvWFmIlUKv7zjge5wOOR9K9D0rSltUE86gsOP95vRfYdzk1Ho+imNftN0Cp4Zv&#10;9n2HT5jn8OK7C1t3nlRsYUDCqM4AxwOP1+uaAL+mWTzyiVxyfpxjoAPp6+9eweH9MwozwCAOPT61&#10;g6BpGCu5DnHf+pr2XR9O8sA4waANXTLFVCnAFdraW+B0xjrVOxtQAMda30QKAKAHKpAwOg/z7U84&#10;/D1o/lTWYAYoAbI4X2FYd3dhfqP8mp7u5CgnoPrXE6pqOAdrY6/1oAqatqWxTg8//r56815LrusY&#10;zg46/wCcVo65q6KDlwAM/wCf/r5ryXUb9pnYlsg9x2/zmgCre3hnk+Y8D26epPSq0SmY7sEnP/1v&#10;0NMCsxGeSOOnr/Q11Wj6W0mCwxnHH8gfpQBd0XSXl2kg54HTtntXr2j6UF2grg/5z9ap6JpIVV+X&#10;BGK9Es7RIl8x/lAxnPpQBbsrdIYwz8AZz0rx74vfGjQfh3o1xPczqropAGRyQM4Fcx8b/j34e+HG&#10;kSr9pQ3BVtqhgDmvw8+K/wAWvEnxZ8QMPNYW5ZgEzxzx7HPI6f1oA0vjt8fvEHxR1uWKGZks1LBV&#10;DdQeOf6Vw/gTwNf69eRnymcknngn6/jx1rt/h/8AB+bU3V5UZ3PONvB//Wf/AK/v+ifws+ECaFDF&#10;PcW2Wxnkcn8D3A9PrQBi/CD4LQ6bBFc3sQGMbRtAOD1r7O02ysdKtANoRUHXGMf4dKzLeS30y2DS&#10;BUAHHb6+wryPxp48892sNOckk7WK+/H+cdaAOo8YeMolV7PT36EqzA9D6Acd/SvJdT1ddLgLSfPe&#10;MMhGOdmejN6nHSs5LqWwUzzcXAGEDH/V56lvVvT0qPS9Cm1Wb7XfkiAMDl+rMAOvr6D079KAMXTf&#10;Dt14luzf6kxMCsGy2QG75Pt7Ee9eyaXpahEt4FEcS4OB1OO/HT2HpU9jYKxSOMeXGhyq+/v6+/tX&#10;oGjaPuIZxxkceue3qee9ABpGjliuRwpwOg/xr1TSNH2AcZz/AJ5puj6SFVcjgV6HYWAXHAz7f/ro&#10;AWwsAoXHb/PNdRBbYxkdKba22MZH/wCoVqKmF4oARQABxinmkwPqKGOBnt1oAWq00wUE56/54ps1&#10;wEBGef8AGuevL4KGOeaAJ7u7VQcnp71xmo6ntzzjHvmq+qaqijrjJ/yf/rV5xqutYBGefQf19KAL&#10;2q6uFUjJ5z+Xv/8AWrzq/wBSeZiobA5HP8gP5elV7y+aYn5s/TjGf0rKG5zgDOfb17dP5UAKSWzj&#10;qe3p9e3fk1ft7V5TtAJPtyals7JpWwvP5jH413elaRyMjr/n/P60AVNL0bJUuOT/AJ5r0fTNIAAJ&#10;Xgfh1Pf+tW9N0sLt+X+v4V2lpZBAOMYoAgsbERgenFdBDCEAOOOv1/GnRxqgyTiuQ8UeNdK8O2rz&#10;XM6psBPLYx360AdFqOrWmmQtLO4UCvhX48/tTaL4Ot7i1tbhTOmRwc4/yf8A9dfOv7RP7YEUCT6V&#10;4cuA8oDBmUggfp1+vtX5EeOPG+teL7+S7vZXlc5YHGRz6fX0+mOtAHovxp+O/iH4g3s/nXB8rPCK&#10;TjDDA/xr5ss9F1LXLnEaO+TnBz616z4H+GWq+KLhZHhbacdueemP6n6iv0P+EP7Mf7uCa7tvL7kM&#10;vT0/X/PWgD5Q+Ev7Pup61cxGSBgu4duQDjk555BzxX6p/DD4H6R4Zs4ppoV3YHUcD0OPWvYPDvgT&#10;Q/CdmCsSpsA5I6YHr6/rT77XXuHNnpi47bh2/SgC3dX9pp8QtrNdz9Bg4xVBEK/6VfNg9l9P89Kh&#10;it4bIh3xJcN+Y/wqUMEYT3py3VUHX2P0+tAFkJJdgSXP7qBCPx+vbB9utJJduyi2sx5cQ43dzj0/&#10;w/Oqpa4vCPMO1B0XpjIP8627HTnlfAXOMdO3NAFe1sxx8uDnk12OnaQXI4wD+taemaOxwMZPTp+v&#10;Nd9p2lBcYGCfbn/JoAoadpQUDjkfp/n8q7Oz09UGAMY/lVy1slXt+nStqG32genuOtAEMNsOQB0/&#10;z/StFYwv1+lPRcdsY/pT+1ACDIyehPvRnjI/nSZ4yajeTYOT1oAexxznrVeWYLkdB29arTXeATnG&#10;M1h3N+ADzgn3+vWgDQnuwM89Pxx9f8/4Vz13qKjJLfl2rJvNUEYbcwHX/wDUa4jUNaG4/MKANvUN&#10;WwTznrXDalrGCcNyfqfyrG1HWNy4U/59a466vy2efz/T/wDXQBqX2qZc4OeR+p49/wDJ5rn5rl5j&#10;xzj/AD/PuarPvkb5jknt/U569P8APWr9tZSTsPlJAx17/wD1qAKCxsSf0/lj6VvWelySuDtJH6fh&#10;W5p+iHq4wP8AP6V32maKFIITAI//AFZoA57TdFGF+TBOP88/413Nhoq5DEZ/lz6Vv2WlqoBI6/p3&#10;z7V1FrYKpHy8fTtQBl2emqAMrjP610kFmFAyOlWYrdVAyP8APeriooHNAESRAdamJC/l9arXV7Ba&#10;Rl5XCgdzXgvxF+NPh/wpaTSz3ccflrnlhu/CgD1zW/E+n6PC0k0i5XP6V8O/Gn9qbQ/CkE8EFyHl&#10;wQADnsfbn/P1r4f+O/7Y9xetLYeHp/l+ZSwI5/n/AJIr81vGHxB1LxBePdajcs5bHU9M+3tQB9E/&#10;GP8AaU1/xtcyxQ3JSAnAUHAxjjvk/j/hXx/qfia4llKl9zsO/Xnuax3a71CcxxEvlsd+/vivYPh9&#10;8Fdc8W3Me22fa7Bfunof/rdKAPKrHSdX8QTpFbRsd5ONoHU/r36/lX118KP2btU1V4ry7tmKEjO5&#10;epB9eO/t9K+0vhD+y5Z6YsNzqMPIx1HPsPWvs2x8M6P4btBHHEsYUZ7CgDwf4f8Awc0fwtZoWgXf&#10;gc8cY/P/AD+nqN1qFtYobWyTJ6YHJ46cdP8APAyKW+vr7V7o2GjxNKS2Pl5zx29v8K9j8D/CmG22&#10;ajr53SnkhuFU+/PP6UAcT4O+H+seJpUubwFLfcTjHJHbrg/0r6h0nSNH8LWSQRou5Bx61SudYsdL&#10;hFrYgKqgDPHbgYrz/VPERYszP079v6f/AK6AO21bxQWyFbC+3Of5V55qGu8nLgH3Jz/+uuO1PxAc&#10;na2SeOx9+Pw71xV3rLSAqDg4PXqc/hQB1Woa76MD39c4Gc/n/OuRu9RaViCfz56+tZLXMsgHbqPX&#10;+nf/AD6VLb2kk4+UZzwPXP8AgKAKz+bI5BHP4Ejv9TVq2sJZs7R7jg59Oea6iw8PySNu2nn+lega&#10;f4bTavyZzjPH4/zoA4Gw8PNMVaQcZ7Y6/wCentXoul+HUXadufwGP6V11j4fAI+XGfY12VlogUKM&#10;dOc9aAOWsNBGRtGD16HpXX2ekYwuzj88fjXRWmmqmOOn+elbcNqAMYx+lAGRa6cFABGDxWxDZhO3&#10;+fSrqQqufbmrAAHQdaAIEix/kVNt5x/n8qkH0/Om9D1oAOmMDGf0pwwR9f0/z/k03GOD0FOH0z/W&#10;gD//1f1FjnZWIz/L+fNWobkjAY8/Xnj2rLQ5AbAwe/8AnrT9xGOeOc/nQBvR3hC4J5x6/wCNaEd9&#10;83B56d65RJDnngH3/KplnYEH/wCvx3oA7qPUMD5jVLU7eK9QyLxIOnP+ea5yO6245x17Y+tXku8K&#10;Bu9O/r+NAE2maxkHT7nhxkAn356+tZWraPBqEclvcqGiYEcjOQeCMVFqcHngzQnDjnOOeO/atvQN&#10;TtbyD+z7o7ZxkZPcCgD80P2h/wBnBb+G51bQ4gxAZjt/P61+TXi/wde6Ney28sLRlD6deecnHcHp&#10;n+df1H6x4cee2lj8sSRMMYwCOR6V+cvx8+AUE8U2p2VtsJ5O3+Q/p+NAH4cXcbHCS9B79Pb8PeuR&#10;vLTyj8hBBx78D8vrX0h4/wDBEunXzwGLDKTjtwPb+deN3WitCfnGP6Y9jkf59qAOCIkixg8N7j7v&#10;+f8ACun0u/IfYxG7jvyR2x/OqVzp5QlPQZHGfw+ueapwwmOVWU4KkdD/AD7UAekGAXKCVH5HHQc4&#10;9f8AH9a6Xwl4l1TwrqsGp2ExilidWG3Pbj1ridLu2OFd8Zx+fv65rpGtZCQyHIJHH/6s8dv1oA/d&#10;n9kn9raz1+2tPDviG4CXCgRhmPUdu/Oex6V+qelapa6nbLPbvuUgHr/Xmv4//CniHVfDGpwalYS+&#10;VLEd3ynH0Pf16V+0v7KX7XVprMNv4e8RXOJ0+QM2ecdOp/nQB+uQOeMc8U3YOvT2xWTpGr2uq2qT&#10;2zh1etnpnj/PegCBoxjjkVXaHPy4zV8gfn/jQFBz8vX/AD/9egDFltgQOMfhVF7QHPGa6NosZHri&#10;oWhGCf8AP+fagDhp7dtNmF1bjAB5A/rW+32fWrMqn3u49DV+a2V1KsMg/wBeetclOk+jXKzwjdE3&#10;UZ7elAHkHj/4cW2pwSwzxh1cHmvya/aH+As+mPPeafHhOSAOwx+fv19M9c1+7NxbJqsAljOQf8mv&#10;nj4mfD+DVbKW3ki37wecZ4OR+NAH8uPivwlc6VdNNnaSfu4Ix7D/AA61xzWoMLKSGJXnHbnj+v61&#10;+mnx/wDgfPpN7LeWtvlDljjoP/retfntruitpd5KVQhOMenoQe+M+tAHByxlUKkkAkY4/Tn+lZ8y&#10;k/eGME8n6857/wCfy3L2IHJjPzA59u/1GMfrVFTIc7xycc5yPr6ev9TQBg7zCRxk/X09PSul0rWG&#10;tJYnhbYUIOc9+/PSsadckhhkgkfj1rOgmcOPQcg5wCP8+tAH67/sjftRSaDPB4d164zC7BVLnHB7&#10;8nGf89a/aDw/4otNZsY7+xkDxyKCMEdOoz65/wAmv5HtF1aexliuIJNpRgdw69e/48iv1m/ZP/ai&#10;2JB4c8Q3OV4UE7j1xjGfT0oA/bOy1PcAFOMj863IL4HhjzxXiukeIba+to7u2lDxyrlSOevpXW2u&#10;rHjLZ6e/FAHq0V4Cowcjj2/ya04p8jr1rza21RWwN3Hb6etdDbX4I4OD9etAHZbwwI7GvOPEeky2&#10;9yNQtuB/EB+ddZFeBiOeO/arM3lXcJjkGcj60AcXa3YZBcxtxxkdePes7X7S31izZcbyR/kVUvFb&#10;RL1onBEDnp6Z6Y9K0YZAVyRlG6Y56j9KAPym/aZ+CEVx9q1Czg3B8lgo6EjGQOelfiJ8TvA9x4d1&#10;KZViIjzx2x9fUf5z1r+ujxh4Psdas5FMYcMOeOx74r8Y/wBqf4CTwPcXUFviM7mVuPT6D6mgD8S3&#10;XaSxHB444/Sm5H3SeP5fhXXeLfDl1oOpS2s6YwxwfoK40ZDYP/6sUAJz/OnBsD2/lQVJGTwO9RcD&#10;oMZ/CgDtPBviy/8AC+sQahaSlNjA5+h5x/h+tf0J/si/H3TPHXh620u9uAbhEVRuOD0Azjnv3Ffz&#10;cE4Ix3r374F/F7Vfhr4ntrmOdlgLpnk4wD6d8+v50Af1c3GnRzpvQZB9vX3/AJVy99pbKSQMgf5/&#10;/XXP/Aj4o6R8TvCVlfWs6ySvEm4d9xAzn6GvaLvS96kAHt7YwaAPEZrUp8pH6/r2z9azriLfGVYZ&#10;zwR0/LqT9K9Rv9HBBbbyP8/SuPvtMaLJUZBz75z1+n1/nQBR8Ca9N4Y1dYpTiGRvXofX/Oa+zLC9&#10;i1OySeJtwIGce/8AL+tfDd7YuDuRcMB6/p9a98+F/ixFthYXTklcD/A//qoA9W1GFOVIyD19/avj&#10;D9pH4M2Pjjw7dCK3V5wrEHHzHgnrj1r7ne3F2gbOCeema53U9FhuIHglXccfnn/PagD+Pb4oeDdQ&#10;8J+ILiwuovKG4hTjr9PT3zXlsuSpWQEkY/E9+3bpX7YftufAOUCbxHpluCRkkKOcseR+P4Cvxj1b&#10;TZbWd4nXBVsfl7f5/SgDnAo3Add2D0/D+masJKYyFcAjPPTg+vrz37j8KUZUg9yOvf6GppfLCZxz&#10;j8uM8dD0NAGhYuA/mjgjuQfr16YB/wAmv1f/AGFP2jbrw1rlt4V1WciCV1QEt6nr+Gef61+RUMyq&#10;fmG4L29f1/z612nhjxNd+H9YttRspCslu6MpHBO05IJH0oA/ta0LVbbWdOhuom3h1B4IOR16itaW&#10;Edutfm1+xZ+0PZeOfDFnp19cg3KIFwTycYz/APqr9KoZVlQOpyDjFAGNPbE5BrifEOl+ZF5+Mlev&#10;4HINenSRgg45FZd1arIhRxkEYoAwvC+sfb7JbMnEkfyn8P8AGuq2qiEMeT7ivLxK/h/VgduI5Tg4&#10;6cmvR45UuUEw5yM9elAHz18fvhzZ+PfBuoaZPEsgliI55Oex79MV/KX8Xvh/feAfF+oaHqcTQlHO&#10;0YPIHQCv7KdRsnvbZ4iMBsj8a/Db/goF+zzfC3k8b2EIleAnzCq/MVJ65/zxxQB+F9xCY2YnjHOD&#10;1PTken/16z3VRlgMj/D+X0rstR02UlzjGMt6YPYE9PXtXHyqF6jB6k9KAKxbGR0PsQaswXBR1cnp&#10;64GRVMjoR37/AOeaBx7/AI8ED6UAfov+xR8a5vBHjOHT7mYrbTsM5OFz+nb+v0r+lrwZ4ot9f0i2&#10;vrZw6SorZHfIyDxX8WnhzXbnQ7+C8tnKNEwIwSOhz+WOg/wr+in9iL9oG38Z+HoNHup8T2yqu1jh&#10;uABj3HoaAP1mtrrOPWtQSCVCjdMV57Z6kDtyf5dfrXUW12DjBoA8u8TQzaXq6XVup5O1j7Hp1rod&#10;PlmkQNIxPcEn19KueLrAXdoZV5IGOvf/AD71zXh+/EsXkSH54vl55oA76WGK7sXt2wS4PBGevWvw&#10;I/4KR/B46RrFr4vsomYyMyzEDjtj6/U/pX78WgVcAjg18rftY/C+Dx/4AvYHg8wrHJjbjIOOCD14&#10;9qAP5HruCVJXc9AfT0/XPXjFY0wYN0wTn269vWvVPHXhi68Oa/e6TcJh7eR1PHTBbkfpz6cZrzO4&#10;T52bHB+nOf50AZq9RxwfQ9eOlSqSuMH3qNlG7OMDvTyqcnsB/n/GgD6Z/Z/8cTaDrKQCXyxwVHqe&#10;Af0r9gvBfi/7XBBcK2SwGfcH/Gv5+9E1GXS76K5hOPLYH/6/51+oXwW8fi6soopZAxQjrx8uOOP/&#10;AK/tQB+rHhrxMrIp3cjr/wDWPb2r0e71DzrWOZex/pXxr4d18wYYOCOnp+P+fWvdNJ19byxMO7LY&#10;6Z6HrQB9T+DdYt7zTxCCC/3hn6DI/rXqtpIxtwuemeMY6Gvlf4a6yv2x7cyDrnvyB1I/z2r6UtZQ&#10;WAByDggD3oA+Y/2p/BEXi3wJf2bp96NskDLEd8fyzX8vXjbQ10PVb3TWJR4HK4bI4HAOO+eO3+Nf&#10;2J+LNJ/tLRriEqCCrdecgiv5fv2v/AQ8JfFHUXZQkVyfMAx16ZwKAPip5NoCn5ccDkZGD1yP/wBV&#10;OEnyjPAbp6YHcf8A16S4RY5SY24Bx0HT9f8AH+VV2TqWIyfx46D2oAHZdoUDk5PsPyPOc8Vp6ZeN&#10;CyyRttKMpPbGO/ODz7/4VhyZYnJDA469+P6VNG3l4bOSCT1I6ehoA/Qv4H6+b+0FrMckDI5/ycfl&#10;6DpX1E0JiRJgNoOD9fcen1+lfm/8GNems9XgjBO3cAeeAGPOfp3Bzz9K/U3SNOGoaJHKmGYKMdBx&#10;xg56UAWPDevG1lQs+Rx+HYkZ6en+c19N+EvEu9Yzv3ZA/M/57dua+M7yCfTZyHBUD8s4r0Pwr4jE&#10;EqB5MEYHXkk+hx70AfoXousCZBhsg+vp6f59KyNPmCeIQ2WO1j8ucA4bOa8w8JeIUljQh8HAzzg5&#10;7fnXTR6iIvEUTqeHYDqf4ge/T86APtjTJUVXjxxkEY9CP/rVkeJII7i2kjHBdTjvyBVbwy8l3aWc&#10;8hyXhwffacDrXQalaq0WN3PPT37UAfmb8R7SfRvGEkrOqpepkEjOT0PHY5/Cvn+TUVt9VlCy7Vcb&#10;jweMnkdcgV9UftEaf9ivIL5l3CJzGxPo5+XHfg/lzXwP4j1ie21p5FJ2S9xyAQev55/lQB9DJepN&#10;Yumc/Jg5Bzgjtj27/pXiq6ht1bZI2AWxk9j2Hf8APnFdBpOurPZnMnBUcZPpyRXjGoakkHiByx3g&#10;tk8YyCe3v1oA95vbZbi1S52AlM5yeq47jvjgj1rzTU7+K3dUgO0p1HOPy/MfpXV2euLPpQ8pMkLj&#10;P4cf5xXmfiSSXfJIsYQjngnJz7dj70Ae5eB/FB3IPMwQQMdeAe/+FfYPhXXlmgTa24nn8Mduc9e/&#10;+FfmT4X1s2lwiMdpB6d/5/jX174D8ToyRK75zjhj/OgD6o8G6jCNZg8yMySLMwGOcbiMfzr6EFtL&#10;fM5SPccFPmBxkd8d6+T/AIeX5n1efacCORZM8Z6459vw96+7dHtkAlwAuW3ep5FAHEahDMun3MNx&#10;yPL7ADoPT1+gr8bv2oLCCz8eROmVeWAjPH3skg+n4en4V+1fiO3YRyFTnKsMAdcj+lfj5+1xZNBr&#10;+mXrqMNvjyD6YIPvxQB8bXzymItH1kxnud3cD6c8VUiMgRl/jLDHOc/56j0x1NPmZSiuwCkA5weu&#10;OmP8j8+ahjkYHhvlGG9h6DH60AYOsOofaEySfXgkHjHfmrnhWV7bWLWQnYwkwRx1bp3/AM/lVbUJ&#10;VLGRCeevP14P481UsLnybqN0JBDA9en9f8OtAH3j4J18rZWKMcFSy9evOT/9avsDwVrfmQozn5h+&#10;HHv+Vfmr4Y1tordFeTaVk+pweRk578c19g/DzxIskUeHAyOvH4jNAH3nod8GVSDwQO/evT9PuAYx&#10;z/SvnTwxqayKCDkED8+vSvZdKvQyrg/zoA5TxEofV+XzvnjXA927V2MNy7XsrsuUd+ueycZ7c+g+&#10;teZ65qBn1uCMH71yh6ddp49s/lXqFrEBcMNpdi5Bz2+tAG3fiIaRcyk5JhOD9favwD/bFAn+L93v&#10;XD+TFxkHA25Ax361/QLqeDpFwhGCEwdo6epHtX4AfteQN/wuXVYuqKIguMZwUHB6/wD66APj28tv&#10;UZfGPXHTn+nWorS2JfdjJPuMfn2/z710F5atjI4xz6c96qW0Lfxc++ecj8R+P19KAOfuoiDkkkjo&#10;OAOTyD9P8ivaP2fbaMfEjTXUkbWUE5GQM/Qfh/8AXrzS7tg8bgdx6DgjGPfnvXq/wMwvxC06Pdje&#10;2zAxzz/TkCgD+gjwFOB4d0455MefpXqMb7l45/T6mvDfANz/AMU/pxLZHlj+f+cV7PauGQHPT8+g&#10;oAW8XejZ7/4V5N4kgyHHc9M9OvOM169Nkg//AK8celed69b7lPGQc+hz9aAPnKz095fGDvAgJt4+&#10;MjoSOpH+favs7wtpjW1vZQygny4EHoBx0x69zXy1oNxFH4knjbLPcyiNQP7q8k59h3/CvrjRLiS7&#10;2Oi7EwSPXHYfl70AdVH8sZ2rtx2r8vv209eea/0rT8jDSzyHHTCAKCT7Z4x754r9QG/d25J7KSc9&#10;K/HX9rzUhdePrKCN9wt7YnHYGSRjn6nHT0oA+UXkLMCzc8+g7evSolbaSzHOehz2/wAf89MVXfaM&#10;kk8eo6fh3/wqIMTnHLEfnj1/n/nNAF6TaR8zZA46dBjIGff/AD0p3hS3W/8AFlsmQ3lKznHY4xkn&#10;B6Z/SqN0G8kbTk4Jzn0/+vXafBjSJ9T8VTtKMoAg7dW5PPfrj/IoA+sdW0xbfwzawHg+UOx7j+v+&#10;RXwb8UrRVllLfdGR9eevv+P8q/S7xhYFdPSJRjYij09O9fnv8V7Ul5cjOBwAOn4e/wD+v1oA+ZfD&#10;knl36NnauffgnjPXj8Pwr76+F963lQsOcbfQ4I65/r+HvX5+adti1MLu24YZ46euP89RX2t8LLzh&#10;MHkgHHTHPGfb/PSgD9HfB1xvhiYdMDvnqfX0r0PxLqi2WjkE46ufog4B/HjmvH/BFwDbx4PPb6Dr&#10;Wv421A6hN/ZkRL7gsKrj+JvmbOenA65oA7f4VwC4tJL1oszXT4Jx0x8zDjjj/wDX3r39LQohJGwE&#10;K3POO3A57V5f4O0s2Gm2EUeUAhVGXPQtyzH69a9itBFJFwcjOFwM8DjOaAOI8dX1rZaJJFPI7hx5&#10;rbR0jj+Z8+mQP6V+EnjbxRJ4r8Yav4kunw+o3Mk2087VJ+Qe2FwAO3T0r9b/ANqHxZN4a8EaxPbS&#10;FJDbrawnqS9wfmA9woNfi1KBHvdyGboMew7/AEP5/hQBSv7ks7LuyPy+v/1zUMLuM4OCeOmf1A/n&#10;VGSZS7E7gE565znnt0x9KjkuSiBc7d/P+QPc0AfRvwN0iTUvFy3RUslshYEY++3C4HPOTx9K/XbR&#10;oRY6ZbWfQQxqvTqfx9z6V+cn7LOhmVlv5RnzZg5PH3IhkDp/eH9a/R63YJGP8mgCedgFPOCf8muH&#10;118KQepz79v8/wCcV1tw+MHoR7/nmuE1+UCNhnk/gP8APFAHz74olPzKTnk84Bx/n37c4NeON81x&#10;8xyRxwD7Y/z6V6v4mkYllB59/wCXSvJQ6vdqjDOD9QRntn+dAHungzy7WHz5eAgBJHIAA5/zxXuP&#10;w8aO9uXd0Z2nnWPkELxycfQdfQd6+etMmeGwihjBZ5OQM9h2H1zX1L8PdAuILATnLPB+6UjoJpuZ&#10;G7dB8ozntQB7Rp7LeXT3KDIBIX1yBwfp6V21nCUBkYY9B1rC0fTzGAsx5GCQMcdgPpjtW7fTx2Nj&#10;LMTsCKeT296APir9snx+dK8Ip4ZtJ9surSFGCnkwoMuPoTwfr+FflQ1xmXLMCc5JI9OwH8q9h/aJ&#10;+Ikvj74kahPZzl7Gwb7NBg8FUJDEDoAWyfyr58luCoZQeW6/QdPy9aANC8ulDBFyQc87s9PbHT29&#10;OtO0zzLy6isofmaRgv59T3/DP/1q5yWVkAJOM54H4cDtz6deOxxXqvwl0ifVtaWXYCE+Rf8AeY8Y&#10;69OTQB94/B7Ql0/TlfbhmCxLxyVTGT7A/wBK+sNEiXC5PP8Ann1rxLwhYi3ghtoxhYlC+/QZPpXv&#10;WjKdinv+lAHWp8qjHSsy8mGCv0/OtEkKvsv+c1zWpy7Ub8v/AK9AHI61dgRt/DjPc9B24rxDXLvL&#10;nnvzxx+X5V6frlzhSM4JrxPWbtmZ++M8Z6Z9OvX6UAc9hpZTjr+B/Mfh/nGa6yS6g0zTVTqzruI4&#10;yQfuqfqetczYbBK9zL/q4xu79jWtpkM2taykZG5YvnZSMgyMPlGOnyg0Ad74D8PyNKb68Almzlsd&#10;C7ds99vb/wCsK+vPDekjT7JA23eeWPqT1P8ASvO/BugIGjXZ+6tlHPADNxk49q9gCgKkS8cc89B3&#10;6+tADp7lIIWuJW4UZ9K/Mr9qP4pTavqR8IaXLmOJw0zKQRnsPwHP1Pevrn45fEaz8B+FLu+Z83RU&#10;JEmT80h+6P6/QZNfj9c6rc67qNzqV5J5jzyFnYnPU8n8+PyFADnkIUqDlien6Dv6/r7Vm3UoUBFO&#10;MZyc9fUn/P0ouLhXZ9pwv09eh9Rn/wCv1qXw/p39ramuR+4jwzY54B4A465oA9Z+H/h5ZCLq5TgK&#10;GY99mchR0+8cf5zX074XsmNz5rrgnpjOBgdPwwMD/wDXXn2iaWum2sdoRiUgM/8Avdk/4CPwzn2r&#10;3DwpY/KmBjGD2/X/AOvz70AetaDaFSgIODj8f8+/rXrmmQBAPUVw+gWpwGYccc16ZYxYAwOfyzQB&#10;qxLjHPNT5wOen50iDaABzUNxJgUAZN/OQDg4rzDX77YrHdjAPeux1a62qQTwc14r4k1DCsM8/Xpm&#10;gDzzxJe/NjPJ98fQ9eeK87Zg0plYEoB7/MSeBjP+eK0dXvPMlODkknuO3fNc7bzvNcebHykfEfq0&#10;hPX6Z6c0AWL3SbrUN8cvyIQpkIOceig9x/Xp7dV4O8PNLMLhkIii+RVxjOO/StLR9Mlv9tlGS4BB&#10;kfsW79fT2969u0PQY4yEgjwenqBj1oA0dG0kfu1lU4xngkfh/gDWn4k8Q2Xh3TpGZ1hKqTyQMDHJ&#10;57+1aN/e2mg2BlncAjAHPf8AwzXwt8W/iC2s3stnZSboUOHbJwx9OePrQByfxA8cXPifVZCrn7Oj&#10;Hy1Oeh4yfcknH58dvO5ZJCiW8bEE9Tx8oPr2/OqMk0gEkgOSCOc/eY9MewqS08xGGVMkhIVVH8cn&#10;QKvP50AdFp+kXF7OtjHJ5CFcysMAonfJ9Se3vxXvVpaQaLYC3t08t3QDaRjZF1VQfVs5b8uazPBv&#10;hxdIsPtV8BJIDukJwd83ZBycqmTx3NaNzNJcXDySNuc53H0Oe3agCS0UzyDI9P8A6+fT/J9a9d8O&#10;aYAQSvXHP+f6ZridB03zHDsuVOOOP8favd9B08KofHp/9agDqdHsMKBjpj/62P1r0Czg2qPXvWRp&#10;toIwMDBODx+tdRCgVBnrQBJkKpzx9KzrqfaDj+lW55NqnHFclqd6qgjd0/X1oAw9YvtoPPA/nivG&#10;PEWrkBlzyenX8M11XiDVNpOGwOR1rxLWb55JH+bI/PHt+XegDJvLoyyNkgE+3p6fWn2Fm9xKAvQ/&#10;y7nHH+f1zlV7iUJHzubj1z/nvR4r8WaZ4G0aa6nIMpB2oOWkfso+nrQBL8QviHpPw/0JkRw93LkR&#10;p3ZsdSB0FfH+hzah4j1V9RvHaa5nYtk5OMnoB7dBz9K5S9ufEnxA8QPqmphiHcqicYUDoAPpX2l8&#10;H/hILSKK91BBvODjqB6Z560AbXw4+HUrML++Te0hBXI6Zr7N8OaFHYwLkYAAyf8APpmq3h/w5b2c&#10;K/IAAv8AKqPjjx1pvhjT3HmDzAOgoA5/4meN7XQLCaGKUB8Hv0P1r4L1/XbvVruS4unYk/dB56jr&#10;g9/b/wCvV7xj4yu/Et/JPK2YiflHPIzn1/z1rz4u8r4QZOQeO3tn8uaALkKPcTlUGSxHORgfT/63&#10;SvWvDnh4Qqs842HG7DD7g5y7devYZqDwj4SIVLy7QED5gG7jrn2Uf/qxXcTSCU+RbH9yp+Zum9vX&#10;r0GAAKAI8eeyrEuyKPoOpJ7sfc/4fj3eiaWZGBYYGe3QnOf6f/XrI0fTGmlXjjjr/OvaNC0gLtbH&#10;A/8A1/jQBr6LpW3Z8pOPavSbG0AAOP8AOKo6dZBNoAxj9M111tAVXntQBNDEUHHWrXb/ADxQBj6G&#10;g8DrjFADScdTj61mXNxtzg4HSpri4EeQOMYrktQv1QE7umPagCtqeorGrHPrmvLtc1gRh8t/P8Ku&#10;a3rAVW+bjoBn+fp9a8a1rWTKxRXyfp9ehFAFfVtTaaUqGwP1/nzyP/rVhQgu/XOcDkdf8nn0qA5k&#10;YH368Dv1zW9pmnyTyAYwDnP50AWtM095nXIzjHY8f0r1vRdI2heOT1/T/CqOiaOEVdy5I9O3PtXp&#10;1rb29hbma4OxV5OcYxQBatLaK0i82UhVGCSexr5c+Pf7RWieANMmtLS4V7oghVU857cA8fjXI/tE&#10;/tNaR4N0+XStIuQ97yu1RnHua/IjxHr/AIk+IeuPdXkrTyTN03Fsc++cUAHjrx14i+J3iCa51CR2&#10;QvwuSQF9Mc+/vXq3ws+Ct5qk0Vw8R+cjkjpn8zz6mu5+EPwG1DUp4ry/g+QsD82PXuOtfpF4J+G1&#10;toltHHFEoEeO2On4dhQBxPw4+FFlokEbPHhgB94c4/z/APXr3uRbHTLYvMQoQHv0x6n2qO9vbLQo&#10;SZiECZ9+a+cfGfxBn1WZrDTWYgkqNhO5j0GP8c9KAL3jjxiNQlNnp7cE7flAJYntxkfnXBR262jZ&#10;YCS7wdx6rHnnAHdvz9faksLSfcwV91y3DP8A88geyjufeuwsNHhgRZZ1yudyr3f1P59SaAMfTtEE&#10;0gur4Hy1OQp5ZmPQ/X9BXdWtgW2ll2BeFHZcdT789TUtpavK4eQfd4Axwo9AP8n1ruNI0d5HTIyM&#10;8c4PHr9OlACaPpJkwxGcf5/+tXqmkaPtKgqABjt19aNI0dVxlcHvmvQrDTwuOPT6/h/OgBbCxCr0&#10;wa6i2t8Y7f57Ultb7QOMZ9q01XaAO1AAigYHpTzxxSY49qYWCjk9KABjj6mqc9wFBIOMf41FcXIX&#10;OOlc1e6gFyM9P6/55oAnvL4AHnGMn1riNT1dVBBP+c/41S1bWB8438f4V5rqmtZ+63fp260AXdX1&#10;nO7nJPfHt6VwtxeNK3zHI9sY5qvcXUkrFjyTn8/rUcSbyD1yO2ev0oAjWPzATnIPf+h9PxrbsNPe&#10;V8dOnv1/r/T8qsWGmvMVb09/X69K9F0rRenGcUAVdL0XAGVyMDj/AD3r0XTtMwANuPw5/lVqw0sK&#10;BxgCuqtrYIAMY+lAEVpZhMcYz7Vql0tk3sQAPfpVC+1C00uFpbhwgXPXtXxX8cf2n9A8HWlxBbXQ&#10;aQbuFznjjt059qAPa/ih8ZtB8FWE8k9yqFAeM8nH6/hX4z/Hr9qvVvFlxPYaVOUtyTyDwQcdOfr+&#10;PFeI/F34+6545vZne5bypGYquTwM8dDnv3rwew0fVvE92BbI0hkbGBxj8/8AP50AOmm1DxBdhTud&#10;3zlmzzzxkc5z25r3D4bfAfVvEVxFNJCwVxyducfpz7Y/pz7p8Ff2cdSvJYLq/g+Tgk9s56c/rg1+&#10;n/gf4Z6X4bsUIhRCigfdHQdO3v8A57AHivwo+Aml+H7aGW5hBkAH3gOOx/nxX0uq6Z4ftgoATAGO&#10;Mf8A1u/rVfWtfsdGhMa7QVHT04/lXAhtR8RP58xKQtz3yee2OaALl/qV94guTHAdlup68gYHP05H&#10;bPucU9RFp6iK3G525J6Mffp/9epGlt7KI29ttXZ19B2OeP8AJrL3STZC8Fjyx5J49+gz260ATCYq&#10;7MPnlbjPBC/Tr+VTQ2vmP5jnJPcnOf17dKntLLcVCDJPHqf1P5V2enaMxIZlz9f8aAM+w0kyY4+X&#10;8T/9f869C0zR+7KAMfj/AFrU0zRtoG5eePTHau3stPEYAA4oAo2OmLHjAweldNb2oXAUVagtgMBR&#10;gf561opCqg4xQBHFCB2q0Bj/AA7UuMdKMDn1+lACjPb3ppPUA4qMyBe+TVCa6AzigCxJMFyAfU1m&#10;XF5j61Qur9Vzz07fz4rlb7VUUkZ5/XOcdaANe71JVyxPT19a4/UdZ4O09MZ/rzWBqGtdQGOP5+1c&#10;JqOtbiVB4Ge9AG/qOuEg/MT+n+f/ANdcNe6uJWOTxz+vTmsm61CR8/Mef6j/ADz7VkDdIQWJyccn&#10;t9P6UAXJLl5Sc5AP6Y64+tNihZyMLuPU/n2z2q1BYyPjamCR+X+eOa7DTtFBIYrwPXn2+lAGHY6X&#10;JMQWGc/ketdzpmidDjr/AJ/L2rodO0MHHyYx/M/hXc2OkhTuxjH+eKAMKw0VRj5ef8+1dhZ6aExw&#10;K1raxVeABx7dK14YAABjGKAKUFqFA9B7VpRx47Zx04I/Wpdijoeaz73UraxjLyuBj8KANBiqD0xi&#10;uN8R+MtM0O3aWeVVIHqB0/GvDfil8ffDvg+xle4u1jK57nJI/Ovyg+Mn7WmpeIpJrHRrkxplstkr&#10;9P8AA5oA+1Pjf+1hpugwXFtYTh5QG4yOB69/5Cvx++LHx58R+MdRllubplgJxsyQCPTk+hrzzxJ4&#10;ukv3eW5uGmkk3Z3NnOcnPGcdeP0xXlEljqOt3O22Qup7Z557+lAFPUddnu2Plsx5GeOeewyen+e1&#10;aWieDte8RTiO3hkfLLg4yc54z/MdsV9C/Cv9nTWPElzFJPaFlPXsMHt9B6V+ovwn/Zi0vRYIpLy3&#10;Xep3dBx6YNAHxN8G/wBle71Ix3OoW+QzBjuHTv04/AY61+l3gD4MaT4WtVAhXKjGcdvX/P4V7bpf&#10;hfTdCt0jgiVVQdMDj3/yKq6lqLyMbWwXc54yB0oAoXl9Y6PBsXG4cYH3uOhx/WuZtNE17xldlkUw&#10;WYIG5uhHfHr/AJxXfaR4IVm/tDX33k/NtJGB3wf8Olddca1ZabH5FoojQcZH9AKAE0Lw5oXhG2Gw&#10;B5+Mk/ePXqT05/pUereJ8lkVtoH8Ix37da4XVPEYY7lfGSc//XNefajrhk3ZbA+uOR3oA7HU/EQO&#10;QrZI4545HXIrh9Q1yVjlWyTgAZB9jxnP06Vzk9/NPvBbg/y9KrrDJMeOcn0+vfNAFie8klyoJzxw&#10;c59xn3pIoZJSFAOT9fp/nn8K2bHRp5TkjIOCSeQfwNd9pXhrGFKcD+f09KAOQ0vQ5JnV2B2EA9Of&#10;8nv+VehaX4dA2gp1/wA812Wm+HwoGIxk/mK7Sx0UAj5MD86AOW0/QiuFK5H0rtLHRguF29Ppxn1r&#10;obTTFTHHAx2/p2regsgADj+lAGVBpqoBgdK2IrXGDir8cAXAxipwmOwAoAgSDHAFWAgHsTT1A446&#10;/wCFOC4PsKAGY6/gfX8KP0H1FLt/KlzgcdTQAo5696CDjH1/Ojv+X+FNOOg/zntQAZ6dutKOnX9K&#10;aSfxGPwo6Af56UAf/9b62+DHxq0Px5pkCm5X7RgcFsHp6Z688/1r6MIDhWXlT3A68+v9a/mI+E/x&#10;n1rwRqsU8dyyqp9T7cA1+6PwC/aH0D4g2EFndXKC72qcHvz2+n4UAfU2wjGAT14xj6/zpNjYGBz3&#10;9/f6DHStVYVmUPHgg+nv+lRvbMOSOn55/GgDMyVyT0P/ANbA/XmneYRz0x1/H/69WWi6gjJ/xqBo&#10;yAc9R+PX6d6AJVuC3fk49/yFZt7A6uLy2Ox19O/f27VaK7eRxj24/wA5o+fO0dCPzoA7Tw34lj1G&#10;IWN1jzRx6Z+nrVTxH4Vj1VHhuYwUYf8A164WWKS1nF5aHYUOcDgn/Ir0nQfEy6uiWd0AJRjk8cDH&#10;f0oA/NL9oj9nC3a1uNb0i3G9FbgA88dR+tfkz4v8IXNjcyJKhDqxHzZPPTuBwf8A69f1LeIfDtte&#10;RPBeIHilGCPrX5t/tGfs029xDca34dtMZ3PgDOOOO/r+lAH4azaY6v5cvAA4yf8APX/PrWDNpgiZ&#10;954OMcgk+2M4I5/rX0L4q8F32lXUqXURieMEHI6Y7enXivH7y2lidhKMAn0zxj0HrQBzkCGBzyQT&#10;245x6Z9R3/Cu40y8WZfLd8nkcHnpnHt7VyogbzAWGzNaluptptynliO2eOwPuKAOglhEUgkI5H44&#10;B6ZPX8q3/D3iW50C/hvbCZopkPXJ49Onp3/CsVJVniC8kD34/lyPase5ka3wuwKGzyfT16UAfuj+&#10;yZ+1rDrEVr4d8RT7LlQFXefbGP04z9K/WTR9YttVtkubZwyuB0I4r+O7w54ovPD+oRajYzGKSJgV&#10;wfft3x7Y69K/Zr9k79r61vktvDviW62TnCqzHOcep47+tAH7JD24x+lLgDGOcfh/jWBoeuWetWkd&#10;1aSiRXAYFSCMYz+ua316ZHQ+1AC4zkfyo2j0/wAmnD17HFGT6cUAV2jHIHBFU7qzSeNo2HB/z2Fa&#10;ZA4OMjj8KCo9OtAHm63Uug3/AJUwzA/f05rdvLOy1W23DDB1HIx3rU1TS4dQgKSDnnB7jtxXMaLa&#10;T6dctaXJ+Q9P6UAfN3xQ+GVhq1vLFPAGyGGcZ/Xpx71+MHx/+B95ot7cPaQYgbpyOD65GCfp/wDW&#10;Nf0la3o0F7atGyhgR6c18W/GD4TW+uWk8MsRJIO0+3Q8/gMUAfzI6zpU+mXD28wzljggYzj09uvH&#10;Pr1rl5l8tgFAck8gep/z2796+9vjn8GrvQ72eRIiYyzYPGR9Pr+o96+I9X06XT5WjlTaR0+oPXNA&#10;HJXBAbCjoTxgn6CsxpA7A42c8Z4yD2x054x/+urtzK6uc8Ekn8fWsxmBIIwVGc5x6Y/z/wDroAt2&#10;07xt5eSDj+Zzkn/Cu58O+IdQ0O+ivbFyjp82R1569D/PpXnBdVwScEDHfr9Kuw3qk7GO4DtntQB+&#10;3P7Lv7StvqdjBomsylXGByckcY6elfpLpWuRXUYeKQMDg5HI5H+PQV/LJ4T8YX/hy/ivbWQoVYE4&#10;6e3T8j+dfrz+zv8AtF2mv2MGm31wFnTaNpPfnAz74/nxQB+ptpqJ4wcY/CultNTOApPP1/lXiOia&#10;/DfwiWKQHPocflXW21+qgfNg4HfrxQB7Ha6j7/8A1q6C3vsnrwMH868bt9SKY+bB6/8A666Sy1YZ&#10;5bI/rQB2ut2i6laNgDeOR+HauQ0jUWjLabdjBX7pIxkdBW/DqSnAB69v/wBdcx4it24v7Y4ZDk0A&#10;dlg+SU4x2z3/ABr52+KXgm38TWE1tJGHJBxnnk9c17roGrwapZCJiFlThh3z+XerWp6XbXER4AyP&#10;z4oA/mp/aY+CdxpV7eTrb7XUnBHXnngf5/Kvzgu7CW0ungmVgUyD9a/q3+O3wdg8U6LdPFAHm29S&#10;ODjt1/z1r+fP49/CHUfDWrXFxHAVKOxPy/5/H/GgD5TktDFEJMYDdsj9P5VmOOfTOT9B2rSleU4i&#10;mH3T34x9KrGIsuBz9PegCiT2HX/ClVmUhl6gg09kw2DwRSA5IoA/Rv8AYr/aOu/AniO30LUrki2k&#10;ZV2k8YPQ9/0r+kXwhr+m+LNFh1GzlEqyqDkd8jg+9fxWadf3WmXkd9aOUlhIZSOxr92/2Df2rIb6&#10;C38H+ILoLKpCruP1wOmMdP0oA/Yq60zhlI/DFcfe6YeeMEk/h/nFer20kGo2yXEJBVxn6cVQvNOU&#10;5bHPPt7f/roA8HvtKyTwAefr0rGsBPpl2JYDtAxxzjGf8/4CvZbzSzgfLj8v5fWuOv8AS2DFlGCO&#10;fzoA9q8JeILfULRIncCQD65/z0rqLiIsCwGf6V846HcS6XfowOFByPz5/wAa+gtNvY9St1ljbIIG&#10;f/r0AeP/ABN8Caf4t0S6sbuEOkqEY7jPpX85X7UXwPu/APia7lhgxal9ynBwAfb2/wDr1/UxcWYZ&#10;Tu5WvhT9qb4JW3jjwvevFbq0qIzA87h8px6cUAfy7yxlCeMYxk+/PQ+9MALxAgcD1+ozn+lel/EX&#10;wbe+EdbutKuojG0bELuGd2D1B/P8815irrH8pOMnH4+woAzJi8bq3UAnke/XA9KtQ3iuoCHnA9Op&#10;/wAj9eMVHdhypbrx69eOPb/PFYiy7DwMnnr+np1+tAH2H+zZ8ZdT+GfjKxuFuGS2Z8MN2OpxnHt6&#10;d/wr+pf4K/E3T/Hvhizv7WUOZYwT7Ej6DvX8XttfFdkivgjp7Z/p79a/YD9g39pttG1i38K61d7I&#10;3wBngHHSgD+jkcjNNZVPauf8Pa7aazYRXNu4cOAeD1yK6LIJoA4/xJpX2u1YqOU5/Ks/wvqDyRGy&#10;f70Rxz1rvZIxIpU8g153cWT6Vq5uFPyuc/rQB2hlznpj6fpXkHxZ8FWfjTwtfadcRB/NjYc8jNeu&#10;xRCVw/OG5qW8so2hYAZBGCPrQB/IJ+0H8MtQ+Hnj3UtCmj2RGSR0OMLtPQA5/T9a+UdVsDA5wAB2&#10;6/gR/Kv6Mv2+/wBn9Nf0SXxdpdsPtVmCxIHJUckev0x+Nfz9eLLXyLgwdDGxUDg4Pvn8h2oA82AY&#10;Eg+x9e/8qnnjQfdGAMDp1JFMlXrnqMn8/wDPT86g3Mw5OBx/nGaAJUKqfTH8uvevsL9lX4sTeAPG&#10;luXnZIJuPYZPcf1r4z3HccE84PWtbSr+ezvEuIztZSCOSPp/TigD+wn4eeNrbxN4fs9RglD70Uk+&#10;5Few2GpbtuTnP+elfjH+xZ8c01HSotGvrr95GNm1j3+n+e9fqnpesqwG1gQf1B9OlAHtDSLc2zRt&#10;yGBrzKzjFjrbJnbHKT+ddLYaopHXOf0x/gK5PxUXhkW+iPKnPp9aAPS7S7RXAY8jBP8AnFaOsWNv&#10;rGmTWknKOh98f/XrjtJuo72xSfdkkYPfn04/z0rq9JukZGQdV7fSgD+b39vv4RN4S8fy6/bW/l2t&#10;63JAwC4zkkf/AFsV+X2oxLHOFByM5x15/DH+fwr+oL9u34QS+PfA93eW0OZIFaRcAZ+XJ4/nX80P&#10;ibTzY3s9tKmGiZlbkjofT1oA8/cEMAenOTn2z+nanKMgAj+n49P51ZlQDDIcAjr68c/zqJQFJ2kE&#10;D096AEISMg5yT+fHXNfQfwh8aPpF9FbzSYTcM5PGOAPr7V4Ey7l3E8/j3/x9K0tGvn0+9jkU4AP4&#10;Y/rmgD9rPBmtjUdPjlVgSe4789c+hFex6Hrrwnk4JPTOOM88/wA+9fDPwG8XrqFpFZu+WGFOewx1&#10;PsfevrmSN4lWVBkMOvQD/PrQB9GfDzxAkXiaBJHxHISvPo3f/Pr+Ffe+lxi40+C5TIJXB/DjmvyU&#10;0XXGsNUtrnfyGGcex9P8/wBa/UH4deJbbWNAtXgPmBkDf/Ffl1oA72SZXgKS8bhj2/w4r8Sv+Cif&#10;w0S7iHiSxizIjfMcHhffnr/Sv27mCXcexFUMDXyB+1F4A/4SXwNqVo+SzxP90Z/hOCPfjrQB/Kfq&#10;tvJb3DrIgDrnp7dx0x06mswMpb5QRnr7/Q13fjvTbnTtbvbS8UobeRl+mD35rzxZUD/IDg/ngc4/&#10;z+FAEuNv3jkDk8Z/PoPalQ7ZBkZP8/wNN3bslzkDHTg+wz6e3TvSiVNrZOd3f0/Tk460Aev+AL+3&#10;026S634D/UY9MfkK/XP4E63b69odtEfvMmw+mVHr2B9MDtX4gWWpNFMiq2ApHHOOP88mv0x/ZT8Z&#10;QGeDTjLhiysvJz1+Y0AfZPirw4wJITgf5H+c/wCFeRRtLYXOByAe36DHt7f/AK/tDWtFF9ZrcIPv&#10;qGH5f4GvmvxToD2sruFzkn256jPqP5UAdT4O8UNEyo3AyOfQcdfQ17HNr6x3Ntfr8xyO/GPx/wA+&#10;lfHthftp9yVfg5xj8Ov59hXq9v4kElpGxO4rx1Ocn2/qaAP1G+HGrDUNKilzwjgD2VxkDn1r1V4k&#10;ZDk5Jz/+qvlf4H63NqOmIN24yxBh35TP9OK+oY3YqGYZJAP58GgD4r/aZ0V5PD19cRD50XzFPHBQ&#10;59fTNfkd411x3bcWx5pDYA5+YckD8P8APFfu/wDGXQl1Hw9dq8eVZGU475BxX893xGkaGaWJR+9t&#10;y4PPUKx9eh/Q0AekeHNc2We5uRg9ev8An1FeceKNYYattxwdrZ46Z/mBWD4W177QrqxGdoIP+1jt&#10;26VynjrVAt0pViMdPfB6e3vigD6M0PVjPYBI3KnaOfXH4f5H5VUvJ7p2HnMHD8HHGcE9Pz7/AOFe&#10;O+D9elkRfnOT0bHXjv8AXFeltsuc4cttIO3tzjJ/P0FAD0jMLicDBB68/ocf5/KvZfA3iQxSIjMB&#10;0/AkjtzjPp/9euBtbFJLMhF3Hb1z6/8A1/1rCsrqTS70KTgbs9M9OnTjt/nuAfox8IfEMT+I5bR9&#10;rGaE7WHqvIA/EdK/SzRZhdwRXCjas8KOPxHpX4xfBDXXk8YWTx43yDZyPX3/AM/hX7A+D9S3aVZl&#10;2yGi47Y2nBHTpQBq6vFHJC7MN2UPH4c471+Sv7ZtjLb2tlfhQES6O3aOQduAPxGc/lX663rEx5U9&#10;SQPxHPrX5g/tp2xm8KyFgP3c6Sdc9yP85/rQB+XUkkghfcD+6JXtz9D+VUXuXijcjqw68HnufQ8/&#10;0qK4c5dJcZGV68nn+neqhmCnBG4dTwecDt756+tAEE8xMkhIGCVI4zn1x7/0qOORFIIYDPBxjI9s&#10;f49P0qtdXChuDnHUDp071TW4iaLOcEdM4I/z+B/GgD1jTtRFvD8jYHynGe3rnv8A4fnX018NdfBW&#10;MBxkYxz7/wCevPp0NfFMN4Tb7s5G0YPb8K9V+G/iNrd0iyARweeeO+ensP8A61AH6x+DdbVkiTd2&#10;x/QV9CaHqAMQYHk/1r4S+H3iLzwgDggDrjrn1/lX1p4c1ISxJzyRjqOCe3FAFe/1Fh4kto1GTNI2&#10;MnoQc89efTpX0DospuXeacgksowOxx/nrXhWi2Eera5bzSSBQlzjHX3r3jRYirTor7ij456ZPSgD&#10;W8RXcUOkXPPVAMdO/wCNfgN+1Yk138YNXliXBUxAgDj7gxnnsMf0r98vE6MdEuQuASnbPHrz1Ffg&#10;x+0grS/FPW1BYhZEJzzkEDH060AfNFxbt5A5wP5Y/wAj/PNZtvb7n2qc4479Rwevv1//AFV1U0JE&#10;IVhknOfpxxn271Xs4A0obG0qSvGevv65oAwLq32fIeuMdMfkOhzXpnwaX7P43sJlQZSQMDjn8fz5&#10;98GuWvYskFBgcd84IPJ9Ofeux+GPnReLrb5cA7vw6daAP2p8CXudD0/eeTGD+J617nptzujAJ4/y&#10;K+YPAeoKNIsFU8CFeM8DPbH1zX0Fot0OPX8ulAHbM+44/wD1VymugLBJJzhQf5f/AFq6JZMjdjH/&#10;AOqua8Ttt0y6fPOw+xH0oA8K8IWAuPFcMsgOFdsnjGDyxx+gr618P5KFYwQQoHPv3FfNvw6tftXi&#10;K4cRbvJEhJIzwFABA46k19U6ZaPDEvmHnA6cYwOgoAm1u4jtdJup5DgJGxHbnHFfhj+0Bqg1P4k6&#10;sYdwWErF3b5kHzHGeBngAj6d6/avx/KYNAkKnBYhc5xx1P8AKvwP8cX51jxdqt+5ybi6lfB7AscD&#10;J9v6UAcqrbuQRnPQcDj/AD2p0IAYHnJ6Aj1P+Jz6UkjeUAqnkdAeT0/zz60luxfcFHIHU8+gwPf/&#10;ADjFAEl+0aQncOegGOT3/nX0H+zVp/26/kvCMB7hV7chRnB4+n+cV85agHf7q8rxnqRX2n+yro2y&#10;ySWQEhpJZBx0AAGOelAHvvjO2V4mDDAH6egx/n+lfnv8V7JVMu3nOScH+Vfo94wi+R8jAA/LivgL&#10;4rWhPnBxgYORz/kdO3tQB8HPuj1EbM5DDHf8QDj2/wA819b/AApveIUyMpgd+3XJ/X8PSvkvVlMG&#10;o4IxtJ7nr16V9CfCy/bKA5G7bjr/APq6UAfpv4HuVjt0c/dQbu2OvetXT7WfXfElk+9SpkJbnIy4&#10;7++M/wA68v0DURb6ExJwXG304PbivZvg9bwzXz6m7j5S8p2jJO1diDOOOc4Hpg0AfSWi2isqKobC&#10;Kduc+uAB6/zNeg2xEUKqoyAufSuU0x13xWquSSM5J4BPfH0rr9QdLTSppt/zbcLjHXoAKAPyz/bX&#10;8WKkemeHt5+03c890wyeYx8ifL7jJHPA6da/Oi5meO3656AfifX2r3/9pzxQfEvxf1pIyxh0+RbR&#10;cnJPk4DHnpz2xj1zXztezHygnUDsecfX/OaAM6OUmUsSxI4z6gf55pgLT3iRqMscrjGe/UD29f51&#10;HvEZKjqvGefXj61seC7X+0fEtlbsvJYEj2B5/L360AfqV8AtD/srRoi/DLGsZzx8x5bgHjNfWELH&#10;YB1I/I/l/SvDPhvbfZtDs4mGC43kdOvTPbp+Fe1Rudinr6egzQA6d8d/8jsa8+8QShkODgEY9xnm&#10;u1uJPlPfOfx/lXnuuybYnz0xx/LGKAPBPErgluuRn8+3GP19a8ztVMt2OSMY5GT255/rXoPiOX7z&#10;ZzjOODk+mfWuGtcK7TknI4H/AALsKAPafAFp/aesmaWNp4bNVZUwPmcHCDPuecfnX3JoNpNaRW9h&#10;AmBAP3p67pW++c/ljPb8q8H+CHhRVtrS8uFyjA3BBGfmGBGOffJFfW1jaxLGo24yTz6nuTz27UAa&#10;FpGFXOclufxrwL9pXxwngz4b6rcK2J54WghHrLMNi/lnOa+gyYraEsflRAT9MV+Rn7Z/j251vxRD&#10;4as5S9rp6iSX+EedJ0HvhcH68UAfEk0zJvcNvdsjJPJ9WI981yTzDzdo6dB6+/8ATrWrd3fljao5&#10;xx9f6VjlXIL5G7vnsB6+tAA8jEAIAW4AGc5z27DNfZfwT0OWzhjuJAMxDceBnzXyBz14HXPfn3r5&#10;E8P2H9p6zbwuMxxEyOcZG1ef54r9APh/ZLZWVvbuf3kuJZPZm5UY9lOP8mgD6l8JRsYlLd+f8ePe&#10;vbdJT5BgAY968i8MRYjAznoPxP19a9k0xdsQOMd/pnsKANSZvkI6Z/z/APqrkNUmyGGa6S6lG0jO&#10;D9PzrgtVucK+45HOe3FAHnniC4+9zjP+euf5V4zqcgaU9QeQPr/n1r0DxJdYByeCT39T2NeX3Nxt&#10;Jlxkp0xxk9h6n1/zmgCcsyqtrH87nDYGfmc8qvsO5HtXu3gLw6lrDEAm+adeWPXdn5if9kH9e1eT&#10;eD9BfV7xWlchFO5nX2+9z79B7V9feB9Fgjle5C5I2qvHAA6L2NAHoeg6fHY2McYTacc888dOnXPW&#10;tDUbmLTrSS7lOMc56c1pAdBjGK+T/wBqX4oDwX4Kns9PnCahefuYh3yw5bHfaP6UAfBf7RvxOn8b&#10;eNZ9Os3LWenu0aHkKXPDMB+gxx17V4FMy2dssQG1m44I6en+NUYblpZpLy4blvmBPbJ569T3rPlv&#10;ROXmc4Veh+n8/r0oAmknO0IgyzcZ/HGB9T719DfDLw39ltkvZ0y8X7w8cGRh8inPp1714X4NsP7d&#10;14OY98EDJ8ozkt1VQO+Tjp6e9faNjYR6daRWS4Jj+aQ9t7DnH0PH1zigDb0yF5Z04yW559zXvvhi&#10;zwq5Gc15F4dtGaZGxyT+X0r6K8NWSgLtGOnX/wDXQB3+j25RF3Yx0ru7RCoB79+9c/p9sQAewrpo&#10;kwuO1AFj7ozjisS9nC555rSlfaDz0rldTuVQNk4OKAOM16+ADYPAr5/8UapksynAGecj+XavTPE2&#10;qBFfafX1GfavmLxjr4hdyCHPIVfVv8PWgCpLMbm5MJyFA3Sc/dTPGD/tcD8a6/SrAXCokUSh2wFx&#10;1CnuBxz6GvNvDOoTahdmBkDoWMkhxgkg8L9M9B2HPWvpDwzpci7J5UxM3zf7q/4dhQB0+haLFpts&#10;qQoSeMnGTn/Oa9a0y3NvbeY/yLjPIAwO5Oar6Hp7FPNl5UY49u2f61wvxR8XxeH9OeDzdnB3Y5IP&#10;YYHGPpQB5H8aPH0NukthbHdI2QvP3enzEV8XXE73E5BJJJ6/Xkn6n860vFHiWTV9TubtyRuHAPOF&#10;9Dj369fSucE+3C5w8nJ68L2H8qANGCPz3VY8bRwmfYHLewHv3r2D4f8AhE3E0WpucAK3lHHEaZw0&#10;pH95ui4+v04vwd4cuPEF70KQIQZCD8+Dyka+pbv6c19MXAi0ewGnxgJMwHm7eF+UcKPQKPTjNAGT&#10;qNxGfLt7f5YIRtRQRjHqfU9/51Us7UzyBSMAZ6nnrx0/z7VXJZpPbj9P89K7Hw9p5mkDEfLx9f8A&#10;P4UAdv4Z03ag3L0x/hXtej2QVFwOcVzOgaaqxqpH6f1r03T7VVUYHT6UAatpDhQOmK0GO1ckYApU&#10;UKp7D6Vn3U+3nPSgClfXG0EZxXm+u6gIwwBxnI9eBW/q9+sStg8mvGvEOq8v83J/M570Act4g1Q7&#10;2AOB+PH0rzW4naSXbjlsfQ/X1q7qF800hdjuA464z0yM1hSX1tp1tLf3bhRGu/Jx8ox1P9B60AaF&#10;xqNt4esZdQvHCEKSSeSB6DpznoO3rXyT4k1bxD411r7U8R8kNthjz0U8dOc57muy1vX7jxde+XHu&#10;W1DHywT19SR3z79K9w+GPw4a4uY9SvIsImAgPp/n8aAIfhX8KZwsd9qEWHGMLgnH5f5xX274a8OQ&#10;28S/Jwv6/rS+HdCjhjQBNqrgDA/nXUazqth4f0+S5uJFiCLnnigDN8UeILDw5p0kkjhAoP8AWvzn&#10;8f8Aje48R6pJsY+SrFuenHbr+PrXTfFT4oS6/qEtjZSkwgkDn9T7V4ZJMqgvnkZPI9uSfXmgBXMs&#10;jbUHX7uOvtj8K9E8GeFmupRfXKkwKcBe8j54A9u57evTFY/gzQLnV7pHZD9ni/1km3H3uwHqemK9&#10;2mdLCIWVrhHVQnyjiNP7o9/U/hQBHdSFVNlbnLH/AFrKOCR/CvHAGPx61b06waWQJt644/qe9UrK&#10;3aRxgbjj25xgV6foWk8rkAn+p/pQBs6FpAQKQuCf8jHbmvWtK07ywMjnt9MVm6Tp2wLxzx/n29a7&#10;6yttozjP9aALlpbAY46da2UUAdMZqKNAvGOP51KTj0oAd+NUbibaD9KfNMEB/wA4rmb++CZ5xmgC&#10;LUb4KhrzTWtXVM/Nx0/r/wDqq3rWrCPd83SvHNd1rcWCvkH/ADzQBS1/WWZnQdTnnjJ/WuGaSSaT&#10;B6E/r7+vHelnmaZmJOSSc9/wB/L/ADirNnavK44zn8eTQBbsLA3DhQOvrn8c16toejIoTjn8KzdA&#10;0bGzC598dT+NemeZZaLZtc3rrGqAnk0AaES22mWxubkhVRevYgV8J/tL/tR2vh+2n8PeGZRJdkFd&#10;y/wZOMk88jt71xP7TH7VsVrFL4Z8Iz+ZLlkd1zheMenrX526HoviHx3qwu5g08krEktk5B9aAJ4L&#10;bxB8QdZe7vneZ5W3MSSep4/nX278IPgJBE0V7eRDJIJJHv0A44/Wur+DfwMltBFc3luAGxjPU/8A&#10;1q+7dG8NWun2qoF2bAPp/WgDG8L+FrHSIUiijA28dO/1/wAK29c8QWmg2byyPjaOPb8u/wBBXP8A&#10;ivxRZeH4GcsBj8q+RfGHj3UfFF2bW3JaMnCgdPx/qTxQB1HjPx3d69dC1s8mMk4XH3vx9u+awdF0&#10;2V3Kod0rf6yXnCg/wr2+pFReHNAkumL9kH72Q+/8KE5PHcivWrGwt9NiWMRjeBlUxz16nHfjgfnQ&#10;BV0/S4LGJWdM5X5VPU+hPt/P9K3Le2MsvmOMucduOOwHoORRDBI7F2yWPU9fp/kV2Oj6S0pDYPX9&#10;Qf8AP+RQA7SdK805xx9PzJ4r1bSNJ2gYGfr/AJ9aNG0jYBlcZxXoVjYBRgDP+elABYWAVRxgj8cf&#10;SuptrYADPQU23ttuOMDitNV24xwP8aAEUYHPFOx2oyfTvUbyKoyeDQAMwUc1m3Nztzg9c1DdXY7n&#10;9f5Vyl/qYUHnH8/woAsX+oAKTn+Q/HmvPtV1jaCFP5Yqrq+tAE5cKv8AnrXmupau0rlcn8+fw/Gg&#10;Czqmrs2VBwCfb9fpXISzs7f3s9PT2P8AShp2mIBbj86dbwmRhg5P6dOn+f8A9YA2OEsx4PPT+gxm&#10;um0zSpZCMrjHr9Pb86t6VpTSEb16fr65r0rS9IChflwR/KgCppWkKAvGAe3T/wDX7V6Fp2nAAcYx&#10;/UetTWOnKMMVyAK6JFjhTc52gD9KAFggSNRxgCud8ReLdN8P2jzTyBdgJPPtXn3xI+MPh3wVYSy3&#10;t4kZQHqfT/PSvx0+PX7V+peJ7qew0edo7fkDBOSOnb+tAH0Z+0T+1vBYi40nRJwZDuXg8+np/n1r&#10;8kPG3xB1nxZqL3NzK87OxwMgjPsMdPT8KpTz6l4p1Hc5aR5GJz3ByP19f0r6c+EH7Ot74huIZ7yA&#10;ujbev+12HPr3oA+ffAXwz1nxbexf6O7I5XPHAz2Pp79f6V+pPwV/ZotLSGC81OAEjDHIPJ/qB/nv&#10;X0j8LvgLo/hizh/0REcAc4GRgV7/ADfYdDhCqBlf0NAGPpPhrSdBtwscaIFUfQAe1ct4p8ZW1irQ&#10;WzAtyNqnJOPTFcr4l8aXV3KbHS/3szcbV6+n4cUzRPCQhU614hfLtkgNz3z8v+NAGZpWkXutXB1P&#10;VeEGGVWJx/wL1+nSt681OGBBbWpwPu7sfM30HQVFqmttcZtrJNsQ7DgHsM+/tVO1spHk3yAu44zj&#10;ORnjP09KAIo4ZLjDSDAOPlHbjvnFdJZ2DSOFRc57cDI9Tz+lX7DSnlwwGf8AH3r0LStFICnbz3/+&#10;v60AZOmaGBgOMZ+v6+mK9B07SQoGF4/z/k1p2GmYxuXHT26d66m1swuOOaAKlrYqoHFb0MAFTRwc&#10;cjirQG3FADQgXG3/APXTsdKM47VC8gUdaAJS3BOelVZJgMrnmqk10AOD7Vi3GoKoOTQBoT3m3PPP&#10;9e3pXP3mphQeRx1496xr/VkQH5vwrhdS1wICAc9PagDo9R1jG4hsf56159qOtMSwBwB7/rWBqGuO&#10;T9/GePpXG3N+8xO3nPbP/wBb2oA27/V3djtOR6e/+f8APpz0twZWJB7jHbmqZ8yRsE8D1/wNatpY&#10;SynkHAPt/wDWzQBSEMkp4HJPoep/Xn0rodP0czMCy5xg9OMfj6VvaZoeCNyZOOvHPrXf6ZopAAIw&#10;BxnHWgDntM0McZXqQPxx/Ku/0/RlAAKjJrbsdJAA4yO3vjp+tdTbWIXOB9fpQBmWmmouABjH1/li&#10;t+G1RQMDOO9WoYMD6VaG1QQeM/mP8aAGxxL1xyac8scSl2OAKydS1qx06FpJ5AoAJ69K+SPi7+0p&#10;4d8I2su+8QMAcKD7d8etAH0R4t+IOleHLZ5ZZQCM/wCRkV+bXx4/bD0/SBLp+jz+bOSRxj8h24r4&#10;W+N37WeveL7ie306dorViQGXuOmOcf59eK+HtV8SX+r3QlkcysWyc9eR1z7dfrQB7h8Q/i9r/jS9&#10;e41C5bGc7c9O/B9cD06enSvCZtTnuWfksTkcDkY6/wCRXT+GfB2reIZQgVnJHULnp6Dt9K+uPht+&#10;zJfau8U8tqVi7k9evpx+GOKAPlvwl8Odd8WTxLFExD43cYx259v8jvX6HfB/9lmNViu9RiBxg8rw&#10;fUjrz26V9b/DH4C6T4cgiL2ylgB29uvrz6Zr6o0vw/bafGqRxhQO3agDzfwV8L9H8O20aW0Cpt6c&#10;dcd/r+H9K9SEVvZRAKMY/wA9P6VoviJQqjJP4VkTNEPnuHGD29fUUAY1xFeaq3lRZSM9/arcEem6&#10;Gm7Akn7nj+dZWo+JYLdTFbHaPXvx6/4V5xqfiHzCdpz+RA9/zoA7zVvE5lLBWyP0z2AFefalrvmE&#10;gPnHXnP/AOr69a5O81eSTIQ5Jzjk8AjPArJ3SSuM8hunfGfT60AaN3qbzE7evfp1+gz/AJx71nbG&#10;lLA9eP8A9Y47/wD6j0rVtdMnufl25B9egH/1+tdnpvhtvl+Ukn/Pv+tAHHWOjy3LdMge/XtxXfaT&#10;4aJxuUHH6+tdppvhzaRlcj6dsf1rvbDQ/LUfJj2HGKAOPsNAUcBOeP5/Su3sNGCgNtx+P5j/AD+V&#10;dNZ6UI+SpH/666S2sAMHGBxQBjWWmKoBIz0+v8q6CC0VR06enetCK2CDp1q8se0AmgCqluEOB2q2&#10;qAdOf0+tPC4pw4+Uj8OlACbedx5pSMdqUdsijt70AJyCB3NByOo6UuMfQfhTDigA5P8AKgHrmm5/&#10;GmFwO+PpQBLnHGOlRs2MnpVeScDNZ8t8AT2x/ntQBovMADzVSW6CgkHNYVxqIUZ34H86wbjWAB97&#10;A9qAP//X/EdSQeRyP516/wDDX4qa34G1WC6tpWCxsCCD0x14Bz/nFeP4J+UdP5H2pwyGDZxj2/r9&#10;aAP6N/2a/wBqLRPHWnW2l6nOq3RG0bjgnH4nP1/XNffESQXcSywnKnkECv5DvAXj7WvA+qwX2nTs&#10;qo2eGxgA/wAvWv3o/Za/a20XxpYWui65dhbs4Vd2eT6ZoA/QGXTjzgYxj6/0rMe0Iznr+Nd1ZGz1&#10;K3EtswdXAPHvTJdODc4zzQB520J6Z69setV2jIHI6fnx0H4/571282mYX7uc/wBP8/56VlTafg4A&#10;557UAc08XAB5J9TxWcYZbO4W6tztI7fT3rppbUgnAyB6e1VJYWJAIyMH/PtQB1Ol63/aqLaXXDDj&#10;tz6d6XW9PguLVrd4/MjYc9//ANVcQiS2swliOCDnPTBzmu703UlvIhFMeSP16UAfn/8AHb9nXT9d&#10;t7nVtLhCS4JIwP5f5+tfkF4+8EXGgalLBNEyMjYOAM+/Gfxz9PSv6YvEWmyzQSoAMNn3zmvgr41/&#10;s+23iaCXUoIAtx97IxyQP/rdKAPw+ktoojiQnPsMA56Y/wA/jVVkYEmPn6DjPHTnp/n3r274i/Dr&#10;UfD91JA8RXBPcdB3H9P1rxSVZrWURuDxnJPpgd/880ALDK0DKzHB44z147+mKl1C2jvYC6H5sZ+X&#10;nnH+feqEsRkQhDn8ex61FDPLGwWU4xxgHvjHPXP/ANegDmpJxay7XOT9Md+Tya67w74svdHvYr6x&#10;kMcsZB4OPwB/DiuX1m1DRCZACR14Hfpg1whu2tbjO5ie/TPPagD9/wD9kL9sZbp4PDPii5CuAFVm&#10;bHTpX7H6B4istbskubSUOrgHg5+hFfxX+G/Fd1pF1Ff2M7RSoFJIJB9xX7Pfsh/towo1v4a8U3eA&#10;SFVmycdh04x0oA/dgNuHqaXPTnArjfDviiw8RWMd5YzCQOM8c8GuqWUHOOAP8aALJzx2/rSk+3+e&#10;1MVgc4OR+XNKSCc0AL9eDWffWQnUuvDjkdP51ojPXOaXOaAOMi1OeCcWd2uAOh/z61Q8S2CX1hIF&#10;jDsRx6/y9q6bWNMW8hOw4fBwfQmue0ecwM1heE7weCaAPin4j/BmHxhZXCXVuEYbsNjvj6dK/Gf4&#10;6fBG+0PUZ4hFgKTg47+ufT8u/Ga/ph8RaXNNGfIQY/Kvj74wfCfTPFVjMk0GJypwQMc9ufr+NAH8&#10;u+t6Td6dO8c8ZjKlsd/qev48VxrsImxnOetfoJ8ffgjf+HLycm3bepYqw4z74Bxzn/61fCOqwGwJ&#10;hukw4PfPPXnqaAMF5PmygABz6DNLGcsQO3T2H+f6VVkcMx2jA+vakEpHHIP/ANegDbgu9jFdxJPf&#10;HX2PX/P4V6L4M8b33hfVoruzlIAOfl78nP16/wBK8jMjHJHGPwqdbh/M4P6+nHbFAH7kfAT9oK31&#10;izgguZxngckY6Djqa/QbRdbttVtEuYH3AgZwe+Ppg+tfzA+BfH1/4avkuYJiqFhuUZwcf1r9a/gB&#10;+0HaahFbWl3PyQoAJOfpn/PegD9OIrkrglskf5xx0/lWxb3wBGDgH6Dp0J/xrg9J1a11e1S6tX3h&#10;h+I4HvW4rFehwevHfPagD0G21InqfT/PWt6O9SaIxtyDxjtz+leURXRjYd/0rXtdTIwS3NAGgZZt&#10;A1cXcLZidhu/xwfT2r3KyjXULSO9gbeCOQP6da8Nu5UvoDE5yexP6CtjwF4zGj3f9j6kcQscKW6D&#10;PXHp7UAei6xpa3cDIyBgeowPTvX5qftRfA2LXrSa+tLZS2CSQOc5PXgfzxwPWv1XmENwBPbYKN/K&#10;vPvFPhmDU7SVZEDh1IIwDnPWgD+P34q/Dq68K61O7RssZY59iP5fyry22tt+dh2Dp1/kPXpX7lft&#10;Ufs9LIt5fWdvvD7z06cZ69MjtX4r+LND1DwxqEtlOhQBsZ+g9KAOJvoFjlO3qevP+fw5rMI2kcen&#10;NbTqZFGSct074z/kfjWfNC6YbHt06flQBVPI4HI/yK7XwL4y1LwTr1vrOnyshicFsE84I/8ArVxJ&#10;yM89KUE/Uj/JoA/q2/Y9/aQ0v4meF7azubkPdxooOWGSBxnvz+tfoCIkmQEHIP0r+OH9m/446x8J&#10;vGNlcR3DC0Mi7lycDkc4HHr/ACr+qv4C/GLRviZ4Us7+1uFkdkG7GeDgDBzQB67caepB45Pv1rl7&#10;3S1JIAznP/1q9PeEMCR057d6yrmyDA8UAeNXel/wLxjp9c1u+GtTm02f7PIf3b8euPfrXRXenBuS&#10;On0rmr3T3TMwGSOvFAHsUM0csY3DJP8AKua8QaXBqNvLbyLuDAjkev8AniqnhrWVuYvIl4kj457j&#10;1/KunljaTLBuPSgD8JP24v2dntlufE+jwH+JnPpwcjpxntX4w6nYy21w6FMYYgg/y9c1/Yr8VPAF&#10;l4y0G5srqMMJFI7dwe3r6V/Nx+1L8Cb34ceKLy4toiLR3J4GFGc4/PrkUAfCUvLsrHOOAMYz+f61&#10;mTKSC69/p+Pt+VdBdRiMhiduPw/P0I/GsS43FfkGQM85z09/egCtG/l9eMY7Dv1x613fgjxFdeHt&#10;Zg1iyco9u27gkdumP85rzk54JGM/rVy1mcSYHP1P/wCqgD+on9ir9o+z8aeHbbSL6633MagfMR0P&#10;bGSePpX6c212syCRDkMP896/jj/Z5+M9/wDDHxfbXUUxWB5FL9QAB3Hb0/8Ar1/UZ8Cfizp3xB8M&#10;W17bTh3ZRkZ6HP8AnFAH1ArBhwev+fWsjWLT7TbF0HzLT4LnvnrV8MJAV6Z/lQBx+hapLJus5B8y&#10;ZwT7V1qXG9MMcH/Oa4LVFfSdRW7UYQn+fWustLiO7jWaI5DAZ9vwoA4n4jeFLTxR4futPuIxIZEZ&#10;eenIr+Wz9rb4NXXw28f3kSx7ba6ctH8uANx5AzjnPpX9arwF8qo49x61+aX7dvwBXx54LuNV063D&#10;3dlukXHfAJA//VQB/L5ew+VIyuSAGI7+pxxjp/8Ar9axn+8SDjHI9h3+tem+KtGl0+4ktZI2Ro2K&#10;kdMEf/qz/WvOJ0KsVZc4/wAigCi3DHd16elOQ7SCGwR+tIw5IHHX8Pr9KF4IyPqOcUAfQ3wP+I1x&#10;4G8TWk8cxVHOGwcdff6+or+hH4Q/E238W+HLe8Rwzqq7iGB4Pf15x/hX8vVhdfZp0kzggnpn/PFf&#10;pl+yb8aG0+WLSrqcrjCYYnnHTOcjFAH7yaRrSuAN3oev4cj/AB966LUZxe2BH3iB+fGDXzb4f8Up&#10;cRxSRvuVxxyDnIz0/wA/4+taZriSx7WfKkD16dKAOq8FagIJJdNnYAkkryPzFerWuEmWWPkN/Svm&#10;9LpNP1tbnO0BgD6YPTjt/kV9EaRL59skqHIIyCKAG+OtBg8ReGrmynTf5kZGDg5yPSv5aP2vPhVL&#10;8P8A4i3oEJjt7tmkU444PoB3PXJr+r6GdJ1MTnrx+Ffkp/wUU+Da614cHiTTYf31mWZmA/hPXoP/&#10;ANVAH8708KLkAEfhgHjnmsto9rEYyCM565+nT+ldnfwGGZ4ihQjg/QEdq5qeF2+fOcDjPUknqBQB&#10;SxmMs3JHTI6/Qf4/nTOVU9vUdD7Z/oBTlJQfNnHTp6fy71HIPlBJJx6jnP8AKgD6N+CvjJtG123M&#10;j7Y2Ko/XjPGT07/1r9efDDRa9oSXUQyycdN2fx7/AJdfavwQ0PUZLG7SRXwQQSc/0r9h/wBlbxtH&#10;r2kpp93IGkz5bAg4A4wce9AHp99ZyWzb9uNp6/7vQ/8A1u30r7k/Zz1xZdMS1kcZjYnGf4WH6Dj0&#10;r538R+F2ALRg7dpxxjr2rqfg9qE+i6mlqDt3gqT6H0/yaAP0UWZLeTZCMse/WuT8Y6O2saRPE5yW&#10;RhnHQkcetVtLu5D5UsjEhsZ/zn3/AM9+1uM3Fs23kMpH+eKAP5bv2wPhlc+FviDekLiK5ZnVguAe&#10;e59cdvp6ivhGePypGRh8wx1H6fh2/wAiv3S/4KFeALpLdvEMK79jHLYwArA5H+NfiNd28XmvJI2D&#10;g5+oHA75oAyVTMYbOAv6nnp/T09B3rsRvPzcjnI46e1WC7sHUFiR6+3pVXBLdeN3rz7+1AFlThjz&#10;kDqfp9Pz/L1r6r/Z+1i60vxBY3Ik2orL342/5PfH9a+TUc7sdRn19ug+le0+BNbh0l4pN/zHg8d/&#10;XigD+k7wTKmu+FoJfvkAc8ZwRkZ/l1rhvGHhoyB32ZU5J6cc+tcb+yR42j8S+FoLZ38xkXy2HupP&#10;P48fzr6g8QaJ5sTnZnI9uenFAH51+JdFNrM8gUnHbHr+Ga5y31J4VCbuQR6jn9P89cV9M+N/Cjvv&#10;JQYPqOuf5f5xXzLrmmy2UzgrkDgj15/+t1oA/QL9m7WmaytvI+cq5X8H6cfr+VfclhOZPLM5+bJX&#10;GPfjNfl1+zZ4mNk8trMcgNGR26H+tfp3pdwk8ZkjwpYhlx1weTQBi/EewlvtClG8gFSMD+f4V/Op&#10;+0ZpSeHvE+qWjgJslZlBODtbt6e+c1/SjrVu1xYyoTkkfXBxX4C/tw+GpbTxRFe7BGLlSWB7lO/5&#10;dfWgD4Z8Lan9mcojchj0JIwOhA7/AF4/rUfjK8N4wVTg4BHbjHTP8v8A69UtCa0twsbgnH3h0wDn&#10;b/h71zuu3LyXAUkELnrxxnjP0oA7zwtdSQxgxy4BHscfX8exx7DrXsOl6jNIuN2/aB0PI7j8PX+V&#10;eJ+GrV5bcEDAIJPbn1/+t/8AXrttCv5oZhDEx3DoT2Oe3fnpQB9WeB5zeqsUmNwyuOv5/wCFZvi/&#10;RTaztIi8An2Gc9fz4x+HHdPhfdSy6sEnIG8q7YIOOcE49zzXvXjXw35tsZNuSwJ5H+etAHm3wJ1h&#10;7bx1pSyEkfaolx7sQAfwz1r9sfCMqtpdkx5Kb1x+PP4fT61+GvgKJtG8bWM0hKiK4jk74+Vxk/1z&#10;/hX7R+FJFvNN2iUkQTYwM/dfkf8A1qAPYryUtCAmAM8d+3avz/8A2ttLN34H1XYMmONnH/Ack/zz&#10;+VfeB/1Plx4wueepI9K+UP2jNKkufCOpwxruzBJwD/sk5z+QoA/B6SXE8hJztPUcAqw6c1VmdNx3&#10;kYxkH0Jx0/zjk+tMvWEc0qMeN3B45Uf56dqyZb4vGSNxOefTpjgD3oArXl0BOQoyxABHbgZwT+We&#10;tV5JEVg+Np7eo5x26dvxz2zWPLdhbknOCGPHpxjJIppuiy4UABif59frzQB21iWuIAg5wOD16dQf&#10;T/DvWh4f1GSx1FVJ2nccD1x0Prk/SuZ8O3MrOEJBGf8AP5961blJbWcXPQ5Oeo7fXp/n6AH3f8Mf&#10;EjK0W5sgjI98njJHP5V9v+EdYD24IbaNoPTp2r8pPh14iMUqRlsYHHGc88kn1r7y8B+IfMs0+fdh&#10;dp/w/CgD61+HGu2rXwj+USR3Ofch/l49PxP4V9EaYqm5mLOSjHIHQZ/nxXw38L9aVfEQt0DOxkjb&#10;PPZun41916fcqqltoLF2P49OD9RQBZ8Q7f7EufKGT5ZP19v6V+C37QCt/wALU10s2CZAcY4J2j+X&#10;9K/evxC4OhXJBwQvqRX4N/tABl+KGvkE8y8/iAeeex70AeA3CqzBm6jnGfXt/hSW8Cqc56HjI9Tx&#10;k9M+n41alU7wwOR1xyR+vp+dOiHIOeOeucAdB/P86AElg3rwMn6kfnXSeBrdrbxHBM4AKA9Tjjjq&#10;P8Kx1RmJ5wwwv1Ddjzjiuq8MRMNWimmBGA3oce+e/wDn0oA/SPwBqYXT7JSeDGuenb1GelfTOhXY&#10;KRnOQf8APeviHwRqcYgsot2cRjt3PXPvx+fWvrDwvfDykw3UfTj+tAHuEMm5Qc5H865zxXcCHTJM&#10;4y5C8nPcn9MVoWNxvh65x71zPjRjJZQQJyWLHrjtgfnQBlfDBpppL3UJPmGVC8gZV2wOB6YyBX0t&#10;ZsxAXbgY/rXgHw806eDSUY/J51xjHUjYuAPxJJr6AsY/LTaTkjjnrQB5l8Zb9dP8I3V0x5ghmkA9&#10;SqHHT/631r8D7qR5bppZTglix6HG76+pzzX7L/tW+J5dG8B6mLc5YWrKBnjMvyE9e3NfjFjc4kc4&#10;wGz279cfpQBXuXDHLckgDceMHPAIwKuW2DGTxx6dPw/H0qlOdxK55YDPY5HPWris4hXa5yT049OO&#10;KAM65ucSFgNxxnOc5BPXHtX6Rfs06YbTQInYEfuN/PfeenbtX5qOm+VFTJdyFx684Ir9ZfgpZfYv&#10;CicYKoi/koOOf60AdF4vjJjfHcdjx179K+F/inaHbK+Mhww+pA7enuK+8/Eih4X3Hr7cH2zXxV8V&#10;LcmGQKeDk5/wA46DFAH5s+KYTDqTlsqAcnv75PP5/wA69X+GVwfPjO4nB9fwwB/nn8q888bIRqLu&#10;R83POcZHrj/Guk+Hlx5d0nqCM8Zzz3xQB9+2OpvNa2dpESJHxgAbuTwBj6njoK+2PhHo/wDZujRt&#10;cEhp5Cu7uSnX8M5/lXwj8L5E1HxJDPMS0dknmEZHVVO33+9iv0y8L6e8enWVsRgwQ5cLxl5DuPP4&#10;/WgDv7CKEXIMKhFhBZsZ6jj+tcz8UPE9t4Z8OTXVw5AtIJLp8cDEaEjJPA5x+VehaHaJbJhlUMxw&#10;TnO7A5zXyJ+254wi8O/C+8sYpCLjWHjslx2Uks//AI6DnFAH406rqFxr2u3+t3Tbnu5pZskk8s24&#10;5Pc8/p17Vy+oTiSYICCB0PXrznv/AJ/M3ru78uMLEfmY5J/l9M/lXPBmySxJye/f+vWgCa6do4Ap&#10;JUDk+pBPX2H9a9V+COnPf66tyUyNyoB0HLdQfp1xmvGNSfKFAxJyANp7nrx7GvrL9nrSTG0Urqco&#10;TKT75wOf1/GgD9HfC+0IscZyIwPwA9q9LV8L1xj37H9a8v8ACozGoI5Gef8APp3r0ISAKByTx3/C&#10;gBJ5QFOB+XfB6/hXnmuSkxtg/p7dK7K4l+TB5A/rzXnOuS70IYnJ/E/SgDxXxE4O4Z69ycYx2/z/&#10;AEqn4O0OXXtbisIkyq/O/wDsr15/zxUutNvkbJwvzfpzz29K+kfgP4Nja1j1W9IM2o7pQcksLdTn&#10;bx0LYyfSgD3rwdol5p+n2yykws6rlV4wp4RfwHNexWEUcUQRAcJxz/SucsIZZZjPt9SvbnHGPp6V&#10;1Vuu2MAjbj/JoA5Hx/4jsfC/he/1fUGCw20LyvkgfLGNxH1OMfjX8/PjbxZqPi3Xb7Xr0/PeTPLt&#10;4wC/3R9FX8/zr9M/23/iNFp3haDwhp8h+2avIA+D922iYFsgdmbjB64NflBevEikAbS36c/n0/zx&#10;QBnBMycjJ689D9D70tyAkZBA4HTP6f4/yot1E23aAARxnvjuP0/M+9JdQPeSw2oBIlcAc+p4/wAf&#10;X1oA9I+GOmRzXCTTj5ZGMj99sUfr/vEjA/XivtDwUHuLgSvgs7biDnADdunGK+Y/CkC2FiPL4M7C&#10;NeP4IzlufdgB+VfUfgGNsplsD9Px6/56UAfVHhpRhfUAevT6V6taMFiBByfTn09a8y8OJhFB5A9T&#10;1+tejBgqdcUANupPkOOT/SvOdbnwrAnr2/xrsL64IB54ry7xBdbUcqemevSgDy/xFfbWO7nPH0z6&#10;j9OOc15z++1HUFsYORk8/ey5HJ45O0c/lW74juzuZg2WBAXv856Y7/hWp4E8Mz3FybxxuEY67SRk&#10;/ex9fbtQB7v4C0MR2UFtFEFWQLkjoFUce4yf619QaNYLZwBdm0kAn3PrxXnHgDSSitcSpsLgY3Dn&#10;8uxHpXsPCj2FAGTreox6Vps95IwURqTknHbrX4dfHf4kS/E3x9c3NtKf7Nsg0MA7Fd3zP1wNx6fp&#10;X3P+2N8Wk8OeHT4XsLnbeaopjCgkFYs4kfr36D1OcV+T7XXkxmUn5jz69PTPP+fWgC9fXWWW1iGS&#10;eo6/TH+HbrWNNPJL5Vlb/vHlbbgfePYfrwPxNVGmldnlZsbs8dOv4cZ6njj8a7z4UeHrjxL4iF8q&#10;eakBAjPON7YGfooyfbtxQB9FfCbwl/ZGlR6jOACn3Tg8zMPmIOAcIuRz7e9etxBZGCZ4Oec9/Uml&#10;+zQabZxafbDEcA2dOp6lif8AaP6fSrmkW/nzdMgdB1+lAHqXhXTx8pbqP8n/ABr33QbTagOMDj9P&#10;avMPC9h5aoMdB+uK9u0i2wgz1IBoA6mzjwq85/z2rXGAmPSqkCgKPz/z/KpJW2KcHj+tAFK7mCg1&#10;51rt/tU5PA75/nXVapckIccD681434p1NLeORmbAGfyoA8q8da6LVCu/B5/DPfPXt2FfP0Wnan4j&#10;vBJADErgkOR9xM9R05b0/Gr3ijVJvEOsvYwEmKI/vMdSeyfjnJ9vrXq3g/w0yBLf5jPLhnJHIXtg&#10;n2xQBd8AeAYLdEdwZzuJ68bjnOPavp7RvDsMZEkoAI6n1I6fgPrWVoPhvyYo2AKL0X6dz+NdtLdw&#10;aXas0rZVcnk9f896AOc8S67Z+GNOad59hQMxUY6evfnivzg+K3xIk8T6o6Rsxt4Tzlshm9AOmR39&#10;69W/aB+KQuXk0awkxJJkSMMjaB1/Sviqe5eSUbD19T29T05PegDVF4AXmkPC56jqfy+vvVvRLO+1&#10;zU4bW3Qu8km1B1Bb8+Nvfr+HblBM91IsMZIz0B74wCSDyAO3r29a+z/g74BSwsBq1/EY2cZJPLKm&#10;eAM9C/U+3BoA7zwj4btPCmhwTEAyYJRjxvc8PIfXuF68c1m6jcNPKcfeP+fxzXQ67qIldkU7FHAA&#10;6KB0GP8AP8q5AfvW9c5zx1oAs2FqZZhnnP8AL17fpxXtvhzTAIxxwR9eK4Xw7pnmuGC8HHH+Ne76&#10;Bp4VV4GT9KAOp0my2qMjHA/Wu3tIto6fpWTYQADnr/TrW9/q15FACTPsB4xXLandiNTzWne3W0Zz&#10;z9ePqK841vUFUNubP9KAOf1zVFVDg5x056+vpivCde1RpXdY3P4fpjrXUeJdYK5Bk2nn/IrxnU9U&#10;iUO0jYA4PX5vQD8fQ9Oe1ABcXcUYNxKcoudoPGdvfqPqT+FeE+K/FN14gnaxsIy1sCdzYOGPc+w9&#10;B6UeLfFdzfTnTdPIOSVkIPAA6L+nPrXa/D7wle60UiaPZAMZKgc9jn1HH5UAHw18C6hrV+lzcpst&#10;ouNo7n1981+gHhPw4trFEgTAGPw9B0xxWD4L8EW9hbxx28eFUAdq9jeSDRbQzS4AUfyoAL+/tNDs&#10;TLIQAtfn/wDF/wCLF7rl3LY2cjG3VsfL3bpgkenf8K674wfGWG4lm0nTZtxBIYjnH5/r6V8kzzvO&#10;ftEzfM314z15/L9KAJA3OZDln3Zzgknvn2/D09K6Lw14fvfE2oLb2o2wIR5kh4wAck9+3T1yOgrm&#10;dKs73X9Si0qwTe7sNxHQfj2Hc19a6Npdj4P0mOFEBcjIGOZG6bj6AdhQA9ILXw5YpZWi4kCjaD1X&#10;/aYd2PQelZVvGZWLdWPXrnJprM91cmWQlixJJPOf/rZNdXo2mtI6kcjBwevXnn6UAa+h6UXIJHfn&#10;3969m0TSsBSRjNZGhaQFCDH+Oa9V0+wEajjkc/8A1qALVjaYxxgda6iGLao/yagtoAME1oDHp0oA&#10;MY+lQSybB1p8j7BnNYN7d7QecCgCvfXexDk8fnXn+sarsBw2CB+v9at6xqm0Ek4A9P0ryDX9d2gg&#10;MT+f6d6AKmvayPnVW/XIHHQ15hcXJnkO45yevU/4fnTtRvWuTuDZz/nj16VWt4zIwCjnPbnFAEtt&#10;AZmCqMg46d8H0r0jQtFzIMpk5/z2/n71T0LRnkZCwzntzxx+PP1rvb/VNJ8HaVJqOpzrEkQLEk4H&#10;Tp/KgDTmvNO8NWD32oOsaov8XavzK/aL/amuNTuZfDPhGU7eQ0iZ7dccj/PA9a5T9oL9pPUPGt7J&#10;4d8LSslkGIZkyN3UED2/D8a8m+GXwp1PxVqEd1cQFy5zknkn3zn9evegDkPB3w+1zxtqKTXEbP5p&#10;LMxXPfJ5/l/Wv0o+EXwOsvD8EMs0KtJgN0GA2Bg9j+Zr0L4bfCK10G0iPkKr4GTwTn8vTpX0dp2l&#10;RWEIdhgKB/n8aAINH0WGxtwqqFwOvT865Txt4003w/aSO0qggHv+mPyqn4/+I+neG7GUmULt4685&#10;9MetfB/ivxrqPi/UCMssRztUngD1P1/z2oA1fF3jDUPFmoGKIsULHC9iPU9q3/BvhKa+YSkbYM/v&#10;ZMYLZ6hR29jn1+tVvAfgS51RvtM6GO1BO5uQX9AB6defSvfGaDTYRYWAAKALx0QegPc+v+TQBBFD&#10;b6XElpaIoePGAMYUe/v9f51LaWxZsklmck569fzptrbl2LDgnr68/T1rtdJ0dpWDsuMf4jp+nagB&#10;mkaOzkSuM5+vf/69es6PpCoqjZz2/wA/57Umk6MFxhe2M16JZWAj28f40AJY2IXtXTW1sOOOP/r5&#10;pbe1x1HH860QMDjigAVdvAFPPv1pD1xUEswQHnJoAJJQoHqf0rFurwLnnBqK6vBzk1xupaoFBAbH&#10;X8elAE2paoFB5Bx79fUV53q+sgZw2cZ/z/n+lVNY1sKCdx9Pc/8A1u9eb6hqMk7uobAJ59c/T8aA&#10;LOp6q8j4Bzn264+hJrnWkL54BJ6dT+n160nzbevTr9P/ANdaFrZNLjaM568Z5+v9aAGW9qZGzjOP&#10;UgDn3rtdL0hnwQvT/PpVzSNFY4+Xn8K9L0vSdoHy/wD6/WgCrpWkKoX5fzru7OyCgehqaysljUMR&#10;0qhr3ibSvDto9xeSqgjB6nHH1oA2bi7tdOgMs7hAvXOBXxz8cv2n/DngayngiuVM20hVQgt6evt3&#10;/Cvmz9pD9sey0pbnR/D9z5k5yo2k9up/P86/Ivxd4417xxqUt5ezSTNITxk8c8Aj/Pr6UAez/Fn4&#10;9a74/wBQnkkndYXYhRu4xzyME9fevEtJ8O6l4qvPLiRnDEc4PQD6fn2rtfh38JPEPiq7jVYG2Erz&#10;yc5HXnp71+r/AMFf2ZrbS4orvUbcFxjAIH1P+f8AJAPmz4G/sxT3DQX9/AwDYOGUkfQf/W/+tX6g&#10;+Bfhtp3hmyijijUFAMnGMnH0rutI8OadoVsqIqoEA6D06cVneIPFdlptu5MgUAHHPXj+nqaANDVN&#10;ctNHtmUEAJ79Pw9a+dtc8U6p4p1BtO0RTIg4aTnaoPqfwP4/nUU0uu+PdR8qyBjsSxy+cZ+n6ZJ4&#10;9K7aMaP4LshZ2CiW6Hcc7T369T7/AJUAQ6ZoGleErYXOoES3bAEhupPYk9RisXUNTu9YnLZKxDhc&#10;dh7DsO/5VTf7TqM/n3ZLEnOM8Z/P1rfsdPLkBRwPbpx6UAUbSxywUDg+36nmu10vR2f5yMAZ/D2/&#10;WtjTNCxjI9Px/CvQdN0kR4+Xn8+tAGZpujBcfLyP8iu4stOC/Ntyf61dtLBVHTrW9Bb4wP8AP+eK&#10;AIILcIoHetKOHbjvjPaplTaP8/nTu3tQAoGPf/P4U1mx07VE8oUE/T/P61nT3QGQTQBbluAo4PNZ&#10;FzeYyScf/qrOu9Q25Oa5W+1ddpweKANe71NADub6cgf41xt/rIAODj/PtWBqWsqoYBsn/wCt61wG&#10;oayckK2CM9+n4dqAOi1LWsk7TnPrj/8AX/KuDv8AVmbc+7IPT+v+TWVd6jM7YDHB569j2ArPCySs&#10;N3JHHHuen+e1AD5Ll3J5646+nHX8ualht2YAAZJ7kdP85q9aaY8p5Ge/HHp/jgfjXaabojHHy5J9&#10;sf5/GgDnrDR3lIyuO2PT/PSu/wBM0DBHHPH610WmaIBglcDj/P4eldzY6SE/hx6/X6UAYllpCgJg&#10;ccV19npyrg46f09K1LezVVAx9eK1oYMYyKAK0NttHTBFXkiAHSn4VRnPIrnta8R2GkQtLPKBgE9f&#10;bNAG7NPHCmXYAD1OK8r8bfE/RfDFk891cqmzuSP55r5W+N37VvhvwbbTwLdhpQpwF555HP8AL61+&#10;Ofxk/ad8TeO55oYbtktmJ2qNw9evOP60Afc3x3/bRSJrjTtAnDvyoO729eB+R/Gvyy8b/E3XPFt7&#10;JdajdMzu3GWJBz29q8vvNVub+VtzM7OQTznPbj6V13hTwJq/iSdUghYhiORyMd+vWgDkfIu9Rm2o&#10;GJY9u/POMfyr234efBfWfEV1G0sTbTzjHJ46dOMfSvqz4RfsuXlwIry+g255BYZyO/f8/wCeK/RH&#10;wL8JdG8NWkS+UrSKq8kDOR0x1xQB85fCT9nSHS4opb2DaQBnPU4r7j8NeDrDSLdIoI1XAHGO/bpW&#10;7pmmchIIx+H1716VYaKLeHzbrjH6Y9ulAGbY6dtAwuPXseP5VZumhtQegI/zgf41U1vxLY6ZEY4m&#10;Bb9T6f54rxrW/GDzsRuwD6k/r/n6UAdzqniC3teF+Y/Xgduv1rzLVfE0kzOd2ccf4Y5H6Vx19rjy&#10;M+1/1/A/069q5mW6eYgt0Pb/AD60Abt5q0kq7QeTj8fX/P8AOsLc0xXaMnkEenXr2P4GrVtZzTMS&#10;Bwfxzx1I9v8APSuu0zw7NI6mROCM/wD1qAOSg0+echVUknp7H69utdlpnhxpCPl6jkfyH+f1rvNN&#10;8MgEME649Dxnp/njFd9p+gqpGOPwoA4zT/DiqBlck9O2MdvpXcWGiFSDtwMjt+lddZaONgyuenbG&#10;Py9K6a101VxgZI9qAMCz0gxqPlwf1FdLBYhQBg8+1acVoqgBR0zz/ntWisGOOlAFKK2AHTp/XvV5&#10;IgBnrjn/APVVhVC59BS4HG3k80ANC4/CjHp/LFPA9D/n/Ggcnnv/AC+lADR25/8Ar0o45xx/OlLZ&#10;PXk+tN9f5UAOPTnj2pAOMZpu7HU/jzUbygKfagCXt9aiaQDPOP1qnJdgDk1mT3oXkkcetAGpJOoB&#10;P1rPlvAvQ8Vz9xqaDPP9K5y51sDIDc/4UAdVdajtyc4Iz9K5651hI1JzgtnHP51x93rmclnz/jXK&#10;XmubgRv5Oe/TH5ZoA66+1v5jznP+ePSuXu9dYA4OCff+f4VyU2pPJkqcjjr0rKa6bJYnluOOvbj/&#10;AOvQB//Q/EZeGPqf89qlGPrj0oVM5zQy4U88e4oACOB/n8K6zwn4w1jwjqcWo6XMyGMjoce9cix5&#10;GP5VKMnnHHWgD99f2S/2yrHX7W18PeJrgJcKFVWZuvQZPA/Ov1n0jUrLWbVLu1dXVu4wc/T/ABr+&#10;MHQNe1Hw/fR3+nSmGSNgQQcciv2f/ZF/bYt2W38M+L7sJICFDMD+vr/n8QD9rZLJD2x/ntWdLpw5&#10;46eo6Z/z2qfw34l0zxJYxXlnMsqyAEEEEHPeuka3U89SaAPPrjTMfNjr/n/OeKyJtMxnjA74HT8v&#10;8+9emPaZ6jP9azprBCc46f8A1uKAPMJ7BunT/wCt26e1U4Ekt3GOMccf/qr0afThjgZ/LvWNNpZI&#10;6Yx/L+XNADbORbuIx3HAIwM/0rC1bwysqMrLvR89v8/pWrHbPE3zHkcf/rroredZ1EE65z0bv9RQ&#10;B+dnx0+BNtqFhPf20ALDsPTjntX5JfEf4eT6RdyRrFtXceoGPf8AyT/9b+lvxDo6TQPbzruSQdT3&#10;/L8q+APjn+z6NVhuL/S4gHOTx9P60AfhRJayWtwyuSo568559v61l3SoMBegz65P4DP8/wAq+kPi&#10;D8Ob/RrmRJYCpQ9eOvua+eNTtp7SV1ZGUYxnBxjvx+nPWgDAaYsm1jndjqM49fb/AD7ZrjNZ08nN&#10;zEck+g7kdM54rpJpAAXU5b8unT/DtWU0wmVkbgkHjJx06d/5UAcfbXT27FScgD8R/Kuu8PeJbvR7&#10;xLm1dkkjOQw44z6Z71y99biOTcgwp/zx7VSido8Y4IyaAP3G/Y9/bPltJ7bw34puWKNhVZicAk++&#10;TX7jeFfFun+I9PivbOZXV1yCOh981/EnpPiK80eeOa1cqUORtOO+c+35V+u/7Hv7aUuiz23h3xPd&#10;Yib5QTnGeOw7Y4//AF0Af0TxzA8du1WkmOPevJ/B/jrSfFemQ6jptwsySqCCpBznpXeRXgwATQB0&#10;quDx607uMcZ9axo7nOOeuKupcZx7UAXscHIyDXMa3pImUXMC4kTkf4df1roVmUjn/wDVinltykGg&#10;DmdGv1u4zaXePNXjnvj3rnPEuhpK+5Y+Of171ta5YTQkX1gMOmTgcZxU+makNXt/KlH75BgjvQB8&#10;O/Gv4M6Z4u0qUiICUAnOOe3f8PTFfg1+0J8Erzw1fTSLAybGJ/D0HqTX9THiDw9cMXLDhvxzXxL8&#10;efglpvirSrhxAGlCn0z3zz7fnigD+WS8tJLSd45lKleMdMfhVPqQfSvrv44/BjUvDWoXJitiBH+X&#10;HfPtXyPNBLBI0Eq7WXqOlADM8kryB9eaVc8nPr2/Om8Y446U0Nggf5H0oAtxuQAAeT+H6V6d4F8d&#10;X3hzUI2SXClsjnHToemc15aOcsDgf4daUMwIOeDz1oA/cj9nD9oSG7jg07UZxsfGN3v0+noSf0r9&#10;H9PvLfUbZLq2IZJADnOf1/8ArV/LB4H8eX/hu+idJWUIc8dvSv2q/Zd/aLsPEFjFo2q3A3hduSeu&#10;PqM/p6etAH6BMrKCq9Bjpk/pimB8Zwee+P5c1oRJFdwJPAwZDzxzULQsuTjGMZ/HPP8AOgBYrp1A&#10;7YwOfSqGsW/2uIywnbKvORx06EH8+/tUpyOSMZPXjufQd6FJGffHbPPoaAPRfhp4xuJIxpmoTZeP&#10;jLc8V73G8F1GOOD096+Hbp7jS7tL+yHQ5wPbtn0r6T+H/iz+2rZY5SA6/XOfegDmPi14Jt9a0uZR&#10;EDvHp68cV+DH7UHwHuLW5ubu2tSCrEk4xkZ5H5df5V/SvfWkV7C0bDINfJHxm+EcPiGylAhDAqex&#10;OeOhoA/ksu7CWxu3spwUCNg5HUDrn8v/ANdZ97b7cFeQcfjx1H5/jX3D+0v8DdQ8M63PfWduUQMS&#10;w29ducAdulfFvluq+TOMMuAR745H+enSgDkpFKkj/P1xUWCCccf4561tXkO0hhgnPsfpjmsxlIOS&#10;Mf49P/10ARKxUgg4Ir9Lv2JP2n9R+H2v2mgarOxtJGCLuPByeRntj8/6fmngHGeM5rQsLuexniuI&#10;G2PGwZSM8EHrQB/cV4D8Yad4v0W3v7KYSrKuQQR/Ou2khGMgcV+Bv7B37XIRrbwj4juwGOFG485A&#10;7fWv3n0PWbLWrGK6tXDq65yPegCtNaAkkDBP4VjXFiCG4znPXmu2lgB6f5Pas+a2ONuMZoA8xa2f&#10;T7pZoh39+meR+tekWmJ4UfOdwBrLu7ASKeOR0rPtNXFrKLKUYBPX0oA3ru0DArncOlfCn7V3wLsP&#10;HPhW8mig33CRsy4A9Dxz3HavvUEPGCTk+tYWr2Meo2slvIAQyntnP+f/AK1AH8aXxL8E6h4R1ufT&#10;76HyjExxkYyB0IPv6143IjjK4+UdQR37/wCc1+6/7cf7Od1ObjxHotoGIBOFHf8AzxX4jatp8+nX&#10;U8M6YZT0xjvzx+lAHJvGQcHv+IpilomznGPxq5cxksSRtIB9+/v3rPbcMtQB2GjtFIwZjgg4+nGe&#10;/b6Z7+lfqd+xN+0NN4Q8RW3h7Urkm3mbb8zZx+fYH+ua/IuyuTbSBuRk8/Tpn+eK9Q0LxBc6RNBq&#10;enyFXiYMpyc++P1zQB/Zp4X8SW2t2MV5bOHDqDwcg8dq7SG46Hp9a/IX9if9pq18V6LaaBq0wS7Q&#10;BME8k1+p1jqiTIrq2Q3fPrQB0urWyX1myEZIB9a5Twvd/ZZ3sZnxnpn1rpYrrcME5B/ya4PxBAbG&#10;9S9iB2Z5oA9ijkJU7fmI/rXM+LdAg17R57KdAwcEfjirWj6hHeWqTw8jjNdATvXkdaAP5cf21fgh&#10;L4C8dXGoWtsyWV6xYED5Qx6gH+Y/H3r82dYiVZlUDA56Dv7fy/8A1c/1pftc/Ayx+Jng29URZuUj&#10;ZkbHQgfrnHSv5aPiD4YufDXiC90i6haKW2kZMEY6df8AP1oA8ilj24PJJ/keuaixzycVoTqcEEcg&#10;Y69fTjpnn/OaoHrk8j9PyoAaGbdnOP5e9ejeAPEtxoOrw3MblQjDIU8j+vX+grzjI9OamhlMbA7s&#10;AY9uc96AP3c+CXxRg1jRoIHnMjoEOOd2D0/lzX2BoHiXaobcAD+Z7+9fgf8AA34k3GjahDbSTHCs&#10;pxnr6j8R+Zr9Y/AXjG31S0jKSAkDjkfd4x09B+XvQB9e6hqInjS6UjJwM9fpXu3w519rrTxHKSXH&#10;6EcYx2+lfIVjrQmtjFI2MgY/EcZP8/8A61ej/DDxSLTUjbSPlnbjqfqB6cUAfZkZy4kXjdz781wf&#10;xa8I2Hi7whd6fdxCQSRsMH37f/qrubBlmgR0PXBH+FZuuGWSE2cZyJBjjn9aAP5Jvjz4El8E+PdX&#10;0pIisUcjbRgcDj/J/Kvny6hKs7k8EY7H6duvbH41+2X7efwPazQeLLOPL8tM3HP6+/8Anmvxm1e1&#10;EBPOC4z69+ef/rUAchKPnLFcYPc8HnnAx6//AF+1QMOhYdW798dfwrTmib2JHI4x/nv71SY7RhcA&#10;Fsj1/OgCkFKtkcj6fn/n/wDVX2V+yz46GheJ4bWeTbHcMqg5PDDt718ckZy3098+3NdZ4S1mXRdW&#10;tr5TgwuGXuOCOQKAP6cdLhg8S+HoL2I7maMZPHOBzj/9X6njC0/Sn0zVlmQbdjhv8cDjP+P1rzj9&#10;kzx/beMPCMMPmBnK4IzkhhgYOf0/xr6c1XRisonC4IOf6H2OaAPZdAvkurJBjJwHH0P1r1CyCXFq&#10;u08fyrx7wbEn9npF08rKH156fnz7V6PpE3lMYWbBQ9PY0AfMX7V3w5tvFngi/geIu5iY4Xr7flX8&#10;tnjbw/LoevX+myIQYJGXOOuD+mO+K/sk8a6dHqujzwsBl0K/pgV/Md+2D4DPhL4lXrrDsiuWLZ7Z&#10;B579zyM0AfCY3IGjIIfJ9uf/AK2f/r1VlVlJ3cEngYOce3/66tXAaOYh1wcknI6exHt7UyTbgYAJ&#10;5zx0PbHXrQBS2HHoR+Ht/wDrxWnY37wNGo656r16+n+FZoJDn1PTnFISMBs8j/P9c0Afr5+wp4/N&#10;tqq6ZK+A+1gOhz79e3Ue9ft5JbLfWMc4wQ6g4HvX8sH7PXxAm8K+L9OkZ9oSVc4P97/Cv6jfhhrd&#10;v4n8H2V5AdweJT26FfagDznxT4fSVX+Tr6c18n+NvCfzSuichumPX1/D1/Ov0G1zTBIjqU4Pt/k8&#10;V4B4t8PrKsjMmevH4YFAHzB8KWk0zxPBGQVSZthA5z6dDgfjX6seDLqFrG3durjafqOT7ivzQtNM&#10;fTNbSaNcbJFYYGRhTz/k1+gfgnVITYhI23GN1bPTgjrQB70XiltiAOGXH4/jX5Cft5+BZ73RodW2&#10;HZDMYyccDzBxz+Gf8a/Wqydth3HkHj6V8i/ta+Fjr/w91aCAHesTSocc7k5FAH84Ftp7RyzQODvX&#10;jHPBU9x/nrXN6zbOl0XA4JAxxj9fz9K9qj014tVZJwwY/wB/HT6deDWN4j0Eb/MZQQO/p+Ppz/8A&#10;XoAm8CW0lxbrEQCAuDkDPbJ+vt+PFX9X06TTbtpV3DbySO4/Lj/PvWn8P7fyi0TKQT1znrkH8O3t&#10;muq8W6Rw7oOBjg9gR1x9RjigDa+FOqH+37SMvzJJ5ZGRzu5HbkfSv0juNKXVPDsE4UklO3bHb/H8&#10;q/KnwbdppeuWk7na8UqseRjG7r9a/Xz4fNHq/hZApyFH5h+QetAHyJq2gNZ+IEZRjLHr0x+n0/D3&#10;r9S/h5c+Zo5ZAR5scD/T5f8AIFfFvi7w+wvo5dm0ljz168Y9uemK+l/hhr8SadZWcjAebZqv/A43&#10;6fhQB9UQ3MhhVAoy2VJzj/8AXXjPxjs5rrw5dbjkvE449SMd69dsdphhkTIB7E9yPxrkfiXZi88O&#10;TLjJCHg8cEcg0AfzNeKo5bLVdRtMYMM7qe2Bv4x/X8a4wXkjZVjnJK9znH4D/PHfNemfGS3Nh471&#10;qy4EizuOAeAT1H1614vumRQVBG0tz2GeM/09aAKl87LKrRHJPXvkD8PSrNqsksZ3nIznvxk+/wDn&#10;pz3ME8izNuxkBe5/QfjSW0sgHBHOO344H6/h+FAHWeHmKXQ2OR0P+904P5161faW1xYBwC3rt56D&#10;p6dfX8q8b0yeKGWNuy4Ixxj2Hp3r6k0CyOpaPu25Yru+npwKAPHvDepS6dqKqc5U/TqeD/8Aqr7d&#10;+HviR/sY81+Qpz2zzjn8Px6epr4j12xbS9RLqMAE/h/n617B4B8SeXDtD7cYHPt7fXjP0oA/Sn4N&#10;3KXXiNmtyzkPCucY6nvjP6198adOitsncKSTxnnOeh/DpX57fsy3dpNLLcyNgPNCu456g8jH196+&#10;/LC7tri6l8s5IkxwOnbPT8aAOu1uNZNGmdCRlfQ/yr8Hvjwgb4pa5k5Pnsv1I9Pbn/DFfu/4jleL&#10;Q5/93p6noBz7V+Efx4IX4m63k/OswIAznPGTz3+lAHhc7NuAJOeevrjHWktlwDuwMkHj26ntj6ni&#10;myEbyU6Fiee2epH/ANfrVi3ChtuPX6+uM/570Aadkh568Yz6/j149/zrorJnguUPAAx9Bk/41z9t&#10;jeMHJGR7jJ9OPQ+v1rpbdo+SByFPvkd6APoTwVrHlyW6A8hFxnsD2OD1/Gvs3whqCSpGpOM4APXj&#10;/wCuccmvzj8M6uI76JHJUAAdT2P+eK+2fAmpK0UR3cr356+hP+e3fNAH1zpc5KDPT/PFc94xu4o7&#10;i1ilYBTgdehdgB785pdEuvMiB7nHH+f/ANdcF8RdTMN/aKp4Nzbqe3yq24/y5oA998IRKujWYVyp&#10;M0mcA53Z59q9VslBjMgJwxJ5ryf4f3MF1plrHksUdm+m7kc/57V7Mu0INvAAoA/PP9tnWLeLw6bC&#10;Ebnu3iQYyPunc2ORn/Jr8uj8q/MMk/rjsR7f56198ftvanM+radYk/KruwAOAD0zjr9TX5/3DYXB&#10;OA2ffKg4Bz07+1ADMh2baNxPXrj/ACKmnlCpleCDkYJ4OOw5/rWbFKNwQDO4g/h7n+lJO5VQCSMg&#10;9D0P/wCv2oAt6RB9r121twM+bMhH1yM4PGM89a/Xv4cW/wBl8LxKQVZ2PX/YGM+1fk98Povtni7T&#10;lxnD+Zgdiq9cn1OK/XLwioh8L2CHuhPvz/kDmgBde/1B28YJzz/T8a+PviZb+YsoxgBTjoRnHt/j&#10;nFfX+rNujY5HA+vXqa+WPiRERHKMZz9BwP8AIoA/M3x9Cy30hwM7uvGDzkc+tQeB2k+2KidS33em&#10;MHOT+fP410HxJRVu2OMjPr0Jx3+vtXJ+CVE16dpyRjaRnJLHAGB+P48UAfpJ+z3pE13fwXTj93Lu&#10;aUHoQCSFJHuAeO2M1+pGhwKtnHltxCKP+BMeefX+VfGX7Pvg++0zTYprqEILaOOPbjHzyfNjOckc&#10;5P5V91aJEJAE2YUEewzQBqWhit4nn2nMfPbv1I+tfkR+3l42n1HxRonhGGbellFJdSr6STEqmRjr&#10;tGR7Gv2A1porbTJSRjcAOOp/yK/nx/aE8V22v/FTxLqcTAoLloYyPulYfkBA/A/rQB88zuyg78EA&#10;+vT0wfr/APrrOa6XIZjwOfqR/n9Peo7q5LFscbieQMdeufwH86z1djGXztB4/P0/xoAli/0y+ggT&#10;cTnPH5D6Y/z0xX358IrQWFgMptL7FUnoQOvv1r4S8GOs/iASsuQnPfjaR0z6461+gngIkRWcbDad&#10;oY4wfv8AIyPfOe9AH2N4ZYLCMDjH07/Su4LHaec/4+lcD4a/1C5OOnb1rrxLkbWznv2+tAFe9cgH&#10;0JPv7f5/GvPNamyhGM9e4BGK7G/nG05PHOT2we/T8q861mbOe5PvjOc+mc0AeTau3m3HkdPMz3wc&#10;dzX3J8MrP+z9JiRQzCyt0t/QeZLywGOo6jNfHvhnRZta8RiXYHtrI7mxyCUOQDj+84A/P3r9B/Bu&#10;ntawwWUiYlAEsucE+c4y34jt+VAHa6Ok8ZWORjiMkEkckmtu/mEFnNIx24U8ntnvU8MSwptHU9T6&#10;mvnX9pr4iweAPhvqNyHAuruN7aAHPMsqkA8f3RzzQB+Un7QnjpfH/wAStT1G2kBtLIi1gPIBWHgk&#10;A5+82Sf14r531BXlkMAOCcA4OPoMY/HNbLvv3scseWbOD7//AKqqMqyYRgQWIz7A+n1FAECxCC2M&#10;q8nhfbvkj2HrS+H7STUtTNyrElDtXPTc2APy/wAmpdYmSK1VE4LdBjPB7nnj6V13gnTpILMXZGzy&#10;9zZ7l2OAPy9KAPQtMWL7ZHbRAGO2xGuM4+XqQfc5r6u+HtuQqM3+fXvx1/8ArV8v+HbRnuB8hGP6&#10;gjivsLwDbbI0Zgff6+9AH0NoKBYx8uOBXXSSlUI6H+VczpSGOIN0Jx+H0rVmlOCT+XrQBmapNhSM&#10;5NeQeI70rG/OCf8AP14r0XV5j5ZHOT7/AE5+tfPvjXxANPj+UgsNwUdeW4yR7DvQBlaZpn/CR6yV&#10;jLvBag5Kjgv0OD9TgY9/TNfTvhzw02mvbabsZ2TDPlicM3Re+MdDk9c1xfwa0+OLSrSedVDyIbg4&#10;ySf7gPv6mvpnRLSOWV7wpkuerZ5+n0oA6nRrJLS2VAeRnPTr3/Ks3xp4jsfDGgXWqX8ywRxIzFmO&#10;AAoJJzXTxhIYs5woHWvzB/ba+MkcsUfw80ifMsxD3O0/di7Kcf3upzQB8S/FLx9d/Enxpf8Aie+J&#10;2FtsKZ+5DGTtH49/XmvJLq7MsvlZzyPz9D1/H/69RX9+kKBFIyeT/wAB7fSsLzsK7E5HBPXOM8Af&#10;WgDWeS4vJY7CyQyT3JEaLjuxwM/U8AfX0r9APhL4QXw1oqTkYKIYVJx8zHl3/oK+VPgd4JuvEGuj&#10;Vp4mxvMcXHy56lwf9kd/rzmv0Cu0isbaLT7biOBQoGAPfn9c/lQBhTv5z7EPAx0OOPTH+ffpXb+F&#10;rDzHBK4BI7deO30ri7ZPPmEajqewP4mvbPCuncIyrx79QfagD1Hw7Z7VUkdP8ivV9OhAGcZAxgfU&#10;VyOi2oCLgc4Ht6V39nFtQYGM0AX14GQP6D+uao3Uy46VYlcoPz/XrXPajc7FyDQBzGuX/lqwzjHH&#10;X+dfIvxT8XtDINOsmV55ztjXqN3qfYfz/T2nx74ng0ixmnlfZ8p5PoB/j0r5c8MaTP4s10a5ckuX&#10;ZsAjhIx19iT69u1AHQ+DPD729tFcz5mcMSDwPMkPLEE87V/Xt2r6S8HaJ5UfmyJmRzuY+/YD6dqw&#10;PD2hQXFzEEiLJFkKOwUfTp647mveNH0eCCJdxKMB7ce1AF6zt9kYZz1A47fTp+dfOPx3+JkHhjTH&#10;trRlM75VO3br7+nNew+P/F2n+E9Gmme7ETRr1/ujHr757V+RvxQ+I8/iXWZb1XMu3KJnp1POM0Ac&#10;brmv3Wp38896+XmJLYPIBPAAxx746+lcybwEFM7S/LEnoue38qynvQ8hlmfcB1BH3m/w4Ndt4J8K&#10;3Pi7W47G2jMoUqZG/hXB/Xb1xQB7T8EvAQ8QXy6tcx+bHG6heOGI6DnqB1P619rajLBpVkunW7Y2&#10;H5iONxPcfngVF4T8OWHgnw9FbRRhH2YXjBAPOT7nrmuM1q/86V0J4JJxnOPpQBj3NwZJT9fTtx1q&#10;3pNuZphxnt+H1H+P9KyYlMrhRyRjv69Ofwr1DwvpZOGI4P8A+rpz/n2oA7nw9poVEJXk469uvtXs&#10;GlWYVBgdMe1c3otioCZGD/npXodjBtUZFAGlboFGev4VHdTBQfQVO7CNcenqK5zULvaDz0/z70AZ&#10;GrX6orc4ArxvxHrKgMwOSc/5zXTa7qqxq53YHt/n2r578WeI4oQ+XwecA9Pr09e9AHOeJNdRNzOc&#10;KASTwcAep9K+a/GHjG4ZzbWZw7A4xztU54OO579MfnVvxn42UEJAd5LHao7nsfoM8DvWR4C8Mal4&#10;x1QQrASHbLueoHf9aANP4a+DLrxPeKGDGHcdxxjdnt17eoxzX6H+CfBlppttBbxx7QigdOT/ACpP&#10;h78PbDQbCKCOJVAHpyT/AD+p717tZ2NvaQ+Yw2hRnPoKAHwJa6dbmRmCqozya+Rfjp8ZYLS2m0fS&#10;5h5pXBYH7oJABPuf611Hxn+KEGlWj6fYSgXD5VQD19T9B/Svz11KdtRu3nuHMj7vmY9T6AeuPagC&#10;Bbia9l+1XWSxO7Oe/YdD75NWIYrrUrxNPsoy8sjY49+fes6aaRXW2hG6V/kAAIx9B619R/DTwOPD&#10;1gNW1lAtyeW7lFOMKOfvnHJ7UAbngnwjYeDdIE9yFNw6jzG/vN/dU8nA70+7u5r6cyynJPoemM8d&#10;uO3GKtalqD30ocfIijbGo7AdPr7+tR2Vu0zDaOufzPTH5UAaWk2BmYYHBx26nvj+X9a9f0DSfukD&#10;OevFY3h/RclWZcD0PTOc9vyr2PR9OEaj5cdP5f40AaelafsUHHWu1tbYBQOgHWq1la7R0rcRdo4F&#10;ADhhcCkZgvXgChiFzWTd3YXPOAKAI7262hucYrh9V1IIDzyfx/Wp9T1IAHnn6/pXlGu6ztDfPz/i&#10;OKAKOva4QrgHOM9/wryLUtQe4c/NnI7cY+lWNU1Fp3IzjnHPNYi5mfZ124/l60ACRs7bV5P+c/5/&#10;Ku40LRGlcOwxnH9ev4f5zVfRNGedxkZHHbt269K3/FnjTw58OtEl1HVp1jKDj1LdgOKANrXfEWi+&#10;BtHm1PU51jSJSxLHr7AV+Wnxq+OPiL4m6s+kaUWi05SQoU4Dc/qMc/09aPxQ+Lmv/FXVmt7dyun7&#10;sJGvG7ngnjuelegfCb4PXmq3EV3eR4i75/Mgn39RQBxHwr+CN1rd0l5eJkNzyD3656c47dK/SD4f&#10;fDbTvDtrEsUQDKOeO/8AP+n0roPCXgmz0i3jgtogNo7Dkevf9O1erwwQWMG+X5cdyaAG2sKWcW5u&#10;APXrx/OvGfiV8UrLQbSSGOVQ4BA57/8A1/Ssz4pfFfT9FtJLe1mG8en8q+AfEnibUfEmomRmMjsf&#10;kUHOO+eevvQB03iHxTqvivUjPPISMkqrdF/2j0/LNem+APhy2olLy/BFsp3nPBk9uT0HfNV/hf8A&#10;DCa72azrSbYQN4D55PqTnpjtXv8Ae38McYsdOGyJOpxjPGMduKAEuryGGIWOnDaiYBYDqPReOPfr&#10;n6VUtrcsyrnJ9vr/APr6Uy1gYtuAyT+uf89K7vR9HaQo8g5H+elABo+jszK7jp2x/nrXq+kaPtCj&#10;GcUukaSqgZXgfkPavQrCwVQvHX8/rQAWFgsYAx1/nXUW9sBgkcUQW4zuI449q0VXAoARVAAxSnAF&#10;ITt69qpXFyFBoAknnEYPc/lXP3d7gHnke/8Anmq93qAXO44Hv3NcLqesAAqp/wA/55oAuatq/lgg&#10;HkfrXmOra4OcNz9etU9X1sbjl+T29vwrgrq7a4Y8+v4+n9KALF9eyzSE5yCev+FZqqS23OM+4B/D&#10;/PrRGnmD2OP8ityw06SZgNnTp9OuP8aAIbKweVgEGc47f5z/AJxXoWjaFjbkccdO3pV7SdE2kcZ/&#10;XORXo+m6XsQNg4GP/rUAVdM0vYF44NdfBbLCAzDAHXPFRs1tYR+dOQgTntgfhXy98Zv2itA8E2kt&#10;tb3CtcEEBVJzzkD9aAPWvH/xT0LwbZSvcTojID1Ycd6/HT9oH9qfWfFFxcaZoUrJbDI3Aj5h2I/p&#10;xnmvKfi78ZvEHji+nlnumWEk7UByD6flXgWmeHdY8V3Yis4WYOR1yT147e/4fSgDjbm31PxLf78t&#10;LLIe/f0696+vPgd+zXqWv3MF1eQuIyU5b269/wAun0r2z4Ifsy3imDUNWtsByPvDJIHev0/8C+Bd&#10;N8P2SJHEqBVA4GM0AcN8NvgfoXhmzhC267wBzjvjrXu7vZaNBsXaAoHHXt2xVfVdes9NgMcbjev9&#10;PTsTXz34v8dytIILUmSZzhVXJJz2AoA6/wAW+Pbe1V8uNwzhc8Z6fjzXm+m6BrPjK4/tDWCYLIHd&#10;sbjIHQtyePQU/wAO+FpZXGv+KZAACXCNjameePU/yrb1fXp9RC2WmDybJT1HBb1z6UAX77WrXSoP&#10;7J0BcEDa0gA5wO3p0/8ArVzsVk8z+Y7FmYn/APUB6e1T2Gn46DJ6n/8AXmu30zRixG4Y/wA+n45o&#10;Ay7HSHnZSU9OP6jp/nmvQ9L0RVAO3P8A9f8An+Fa2m6Nt2tt6/5NdxY6aFA4xj/CgClYaYq4+XGO&#10;fc/WuptrPaOBjH+f51bt7YAcCtSOIKOn+f8AOKAI4bdQPpVoDA44xR0/z0qN5lUdcEUAPJ/E1Ulu&#10;MZAPAzVaa5GCc81h3d+B35NAF24vQM881zt5qgXPPHPtj8axtQ1cJuGcduvt/WuE1HXAN43YJ569&#10;uxHrQBu6lrA5yeh9B+FcJqOthd3P+f8APeuc1PW8k7GwT/WuRuL+SQcnI7/44oA2bzWBJnack+/t&#10;/T6muflmaRg3JDfr6/561GiyO/JyD/kdvate0015GBxgH8cY6D8KAM2G2eU/KOev4/5966bTtEeU&#10;jK5J7Zx0/mfzrotL0JiQzL0xnA/X8q9C03RQuMDp3/w/+tQBzunaFs27VwePwru9P0b7uVwP8981&#10;u2WlbQMjB/pz+PWumtrJVOQMAY7UAZtppwjHIzj6Vvw24UDjP+elWI4cdulTkqqlmOBQAixqBz3/&#10;AEFRXN3BbRl5DgCuV8ReMdJ0K2aW5nVdoJ5PH+eK/Pf47/tieH/DkMtnpt2s843DAOee3TOKAPrn&#10;4j/GrQfB9jLJPcqjqCev6D39K/JT47ftnXd+JtP8POSCSCwZhjtyfX2wfpXxv8UPj94m8eX8nnTM&#10;ITnj+Qx+GK+f5WudSY4BfI5IOc+gP6UAXPGPj3WvEt/JdXs7TO55yDyc8+x9fWuUsNO1bVbkLCGb&#10;djoPXv8A5/GvWPC3wr13X7oKlsSSevXrj9MjHr0r7/8AhL+zFIqw3WqW4QcEBv8A61AHyJ8OPgNr&#10;OuXMUssOV49T+J96/TP4VfAXTdBhSW8jXeMHpwT6npn+f1r3Xwx4F0LwtbAJGqsMc46Y9P5/546y&#10;OaW5lW206PJ56Dj65/8Ar5oAtafZ2enoIbdAuMcDt2ru9F0W81NgdhCEdav+GfBzKovdTO0Dnnt6&#10;1sa9450jQYTa2BBkAx8v+FAHRJDpnh628y4YBgO9eVeKPiE0xMFmQEX0PJ/DvXlfiPxxdanIWeTC&#10;47dB+BHbtXnV3qc05yrHBB/z/n3oA67VfEU1w5ZmyT9ePrz/AJFcpPfyzMSWO0/lzzyP/wBVU0WW&#10;YAc5z9cf56V0enaJNcAcEc8DoOfSgDFitZbhgEGce3Xjj/8AXxzXT6V4ellIZxgZBHXt/wDWruNI&#10;8OFVUFMA88ADAz04xXoWmaBtA4zn8+n60AcZpPhsADK4x7f5/WvQbHQRx8v6flXW2GiAKMDjjqPQ&#10;11drpaIOnX/PvQBzNno4XHGcf55rqbXS9oyBnP5EEd81uRWO3tzWjHAqjpn9aAM6K1AxjoPbpWkk&#10;IHGMY/z0q0sYUnI9PSpFxzjtigCNYwOg+npzU2Pf/I/Gmjj8c4p4I5z26UAJnp2pOR/n+dKemcYp&#10;uen4+1ADegyO3pSZ/DFNLDGT/n0qGSYDPPXNAExOOvGP09OaheUDOTz+vNUJbxVyM/8A1qyZ9QQA&#10;tu/Lj/OaANiW7CZHesye/wBp4Oc59a5q61VFGd2M1zd5raBfvYx9M9f89KAOruNUVQcn6/5/rXO3&#10;erhRyemfr+X+fauJu9cUKcNyP5jjtXLXWtOwb5sevuKAOzvNaHJL9ffrn3rjrzWT0DY/TFc7PqDO&#10;fvcADqPbn8f6VQ85jlQeOn07A0AaVxqEsjDPAB6cf5/Csxpiw68D8/ekVHkPI+8ev16fjVuHTpZM&#10;DbjPfP8AT/CgCiC8nCn079f84/8Ar1ZhspJCMD8fr79TXT2ehPkErnp17/8A6q6200MjGExz9ODQ&#10;B//R/GOeylt5DuBIGOox9R+mPzqmV6g9vY8fyr33xl4CurC5cGPgZH0x9Mdv/rV45c6U1s5JHAzn&#10;tz7+tAHOtGc7lJIP8qcoKY2ng/yqYHDFdvr/APW/zirRtFZQ6cY9B26nPrQBUYByOeM+g/PHvVux&#10;1G+0m7W7s3MUqcgg+nSqixMj7XPT1zyR0/8ArGtFYkmILHOR3PXHpQB+qf7JX7at94eurTw54puG&#10;MBYICzE4yev5V+8XgXx/onjPTIb7T7lZVkUMMEHJP59vWv4xo2udOuFuISUdDkbT3689OK/Qb9l7&#10;9r3Xfh5qNpp2szM9luCfM2eDjkd/figD+nYRhhkHNRtDjtXi3wl+M/hz4i6Nb31hcq5kCnbkcZ7H&#10;Br3aNklwyn+X6UAZElsG7f5NZ01nkHjHrmuoaIbfT1/xqBoQevNAHFzaf1bH4e/WsdtNuUvlnScg&#10;dCvQYxXoTW6k8jPv3qrLaKc7eo/LmgDzfUr67Ui2nT5CeG/z6fWsXUNMW5tvKnHySDvznPse/wDn&#10;3r0y701LhCmAT2rBe18phBdDKDp7cUAfB/xk+AWnatZ3Go2cALnngDP19j16flX5RfFH4S3WlyT/&#10;ALnywM+vPXJPH+TX9G+saR51qyBA0bD6jH5V8f8AxZ+DFvrmn3EttEpYg9gO4Pb8vzoA/nK1zQ5L&#10;CR0dfk57dMH/AD/SuEu4ZIpC6kAjJ4+nPH+fav0F+KPwd1LS5Zg0BG0/h/nrXxx4k8NTWEjoynAz&#10;nJ5z9P5UAeTyET5jfgnn1zxx1x3x6ViP8rnjHbGf61s39q8LmQkAHt6ewP8AWs90LnOMEfr+NAFI&#10;NxtJ6f5FbOkatc6XcpcWzlHQ5BU8gjt7VksgU7l/L/69M3kcY9enPagD9cf2Rf2w7/wzfwaB4iuS&#10;bbaFyzYx0/XP51+8Hgzx9pfi3S4b7TrhZQ6g8H19R+lfxhWGqXVjMk9q5R0wQQcEe4r9Kv2Vv2xN&#10;V8E6hbaLr9y8lo+1TuPC5/Hjpg0Af0rw6h1DHGf8/StaK8U45z6c186eAviZo/jnSodS0mcSK6g4&#10;zyOP5e9en2+pHPzHj/H+fNAHpaXCngHk/wA6uxzY9/SuCg1Enoc1sQX24cHn396AOs3K6bW5/rn3&#10;rkr+0m064F9acc5YAf0rTivMjGcH61OZElUqwyD/ACoAtQTwavZDON4HI9DXlfiLR4ZpHi2ZDdev&#10;/wBaumuPtOkT/a7ckxn7y1eWSw15PMQfOOo/xoA/Ob49/AXT/E9lcXEMCrLtPbrx/nivwk+OXwT1&#10;DwvqNzPBAxIJz7464H+e9f1heINDEyG3dMg9/wDP49a/P79or9nuHxNp9xeWUK7l3cY6jGCO/bp6&#10;etAH8yLwlSyMCCOuf61C0ZQkk5Iz/wDXr6Z+MPwh1TwpqU8iQFYx6DHfkmvnZolQsknBz/n9aAM9&#10;Xx9P84pWOQCen5845psgOcgUg3cYOCPegCQKeD19s/5yK9Q+HvxB1Twbq8N7ZzNGUK8gn15yOvNe&#10;XIBn5hkn2qZWYEMv0+p+lAH9Hv7Lf7ROk+O9HttJv51N0FA5IHT1/rivug2kdwnmpghgDweCPTr/&#10;AEr+Tz4VfFHVfAeuW17azlFjdSeT0zyfav6Jf2Z/2g9F+JmhW1rcTj7WqKpDHkkAdBQB9EXOn+We&#10;nT0HrWVJAyEjrn0z+n869RkslmUPGBg4Oemf071z91pZyfl546jHFAHns8IkUow3Ag/55/8ArUvh&#10;zVZvDmqCfOEJyR2I/rjmugudPaMsSOf84xWJdWJYgkcr7fy/z3oA+qdG1611W1ilhbLEcj6j0rTv&#10;7SC8t2RhnI9PY/4183eFfED6PIkTH5eP/wBXpX0JpOrwX0AkQ8Ec/jQB8KftE/BW18S6Xc7LdS+G&#10;P3Ryfb61/Ph8avhJe+DdalZbYpGGOeO+TgHAx361/XP4k0WPVbd8LnI6nHNfmD+0/wDAO21eyub6&#10;CBfOAY/dz+n5UAfgDpHhKTUwXuHEKDnLYz9cd/8AI4rkPEOl2enylLV95557n8uDXt3jTQNZ8J6t&#10;Pp12GijDHjJAPPU9vSvHNWt1Ls6ncXweee2eP58UAcRgjtzUynKhR09R/WpbiEqeBwCR6/55pIw2&#10;Bx936dAPfrQB0/g/xPqXhXWYdV02ZonjIORx06d/z/Sv6Q/2If2qLLxjoltourXai5jVRhmG447H&#10;Jye2Pp6V/MsU6sRjp7d/1r2f4OfEzV/hz4kttSsZmjCPkhT15+vbr+lAH9s9ndRXcCzRnIOPep2Q&#10;EdK+GP2WP2j9I+Jnhu1R7gG5CLuBI59SBnNfc0MqzIGU5B6UAU5bfn1FcZr+jmRTdQ4DLycd69DI&#10;4IxVaW3EiEEZzn8qAOL0TUhND5E3yugwffHt/wDqrS+UykjlT/X2rj9dsbrS71buBsJn8PfNdRp1&#10;zFcQrKvJIH50AcB8SvBVh4q0K5s5oVfzYyuCPb8c84/ziv5nP2s/gbf/AA98VXt7bwkWkrk8DI9s&#10;Dnt+HbA6V/VNdzwEeWxyT3r4c/am+Bdp8RPCl2LeBXuFjZlYgZOBkD6UAfyp3cDI3oSOuc59fWsa&#10;ZDz39fTOPWvbfiZ8P9W8E+ILnSNSj2mN2wSDgdf8/wD168cmjw5Xacg59ccZ68cUAZGSMjGOldDp&#10;16qW5ilIwueSaxWjO7pzn/PFCsU4U4BxQB7/APBn4m3/AMPvF9pqltM0cQlXdg++c/4+3av6XvgD&#10;8ZtO+IHhq0ninBlMa7hkHkDGfpmv5JBOY3DIcHIP5V9/fsg/tBX3gzxHaaVfzt5BO3r26fTtQB/U&#10;BY6lu4J/yav3u2+s5Izycf0+leEeDPGll4h0yDUbKUSI6g9u/wDkV6dZaqGO0uTn8etAHUeD9Qt7&#10;d206V8E9M/SvRJG2rhBkn8a+ddWkawu01KInAIJH0/xr17wz4mtdZtUZTl1Az36UAbeq6euoWLwT&#10;LkSLg5r+fH/goP8As8RaBqj+N9IgCrKxEoUAA8dWx7jtzX9FgIkT2NfL/wC0l8KLD4heCb+wmiVi&#10;8bEbhnB29frQB/G9fW8tvIYiBgH2Ofx61jSoB97gjtjH+favoP4xfDzUPAni7UNEuoigt5WUdeRn&#10;gD/OK8IuYimWAwTnPHvzz2oAyi2e+eBTcnvUhU/T09uKYVwAwOc/0oA2NI1SXTruK6iYgowP+PQ1&#10;+iPwJ+KHmCK2uZeflx+XIJzz7V+aq5B9/wDCvR/AviafRNRSRCcZB4J4A9qAP3/0XVY76yS4hPBH&#10;J/Q/Wuk0zUX0/VYbrzNpDZz0HHHbPrz3r5H+BnxBt9csYreSXcXA687fqfTtX0/cW7GNZApAXn/6&#10;1AH6HeCfECalpsLh9wA/EjucdjXpixpIAU6/56V8c/B3xKIYktZScp/6Ce1fYmj3UNzbh1HNAHzx&#10;+0L8OrTxn4Nvba6iEhEbbcjOTjgYr+XP4n+E7rwx4lv9HuYDG0DNtBHRc8AcdgK/sS8R2kN1pskU&#10;qbgykYxk8+n5V/PZ+3f8IJdG18+KYIfLtpwVORjnJ9Py59qAPyfcbgVC5B+v49f89vSsW6i+bruP&#10;sDwM/p9f1rq7uLbMykEgkc/T+X+fSsS8C7d7joc85OQR3696AMZWbZtXjJHHrzz/AJ/qKUSOpyp4&#10;B/L37VGGKtuGVUdcfoCPf0p7NwOMHn15waAP0o/Yh+K/9h+I7fRJrgCO5bau7s3Hbt78dec85r96&#10;raGHV9Niu05EiAgjvkdv8/hX8kfw88T3PhjxFa6jZuUdJFIOcYIPtX9N37L3j4+OfAlk87+ZJsAI&#10;79McetAHuelZsWK8gSDbjnGQOP8A9Vdpps0ruJj0fr+fOaxrzT3GSOq/MCfUc1ueHjBJOYLlhsb5&#10;lH86AOtaJr22dF+b5cdD/X+n1r8dv2//AIWtc2p8RRwZMDbiQOuQOp79D3A+lfuFZy6VHbKsQXIG&#10;Pc18c/tO+CbfxT4WvoZk3rsbb7j070Afyha3pixzFo1ORk4yR/8Ar/zj1rm5j+7ITLH6Z5x+HX06&#10;+vpXrXxC01tD8RXulXCDNtKyAnjHrnP5+/0ry2X5htUAD6kd/wCWP1oAxI1DE98A+o/EnHSo5IyO&#10;pz/nrn0/nV2ZBuJU5J/z6fWqrDoAc56c/r/9b1oA1dCv203UIrpG2lWGMfX2r+mD9hr4ip4n8DWV&#10;lLMHkgijQjPQBR1/p/Ov5hASrBhwTz1/z1r9Z/8Agn18TxpPiCPRJ5dsbbQATx1HQf5NAH9B1/ZB&#10;0JxnIz7V5TrukB9+BjPXvj8O1e2WDx6jpsVwnIdQf0/+vzXM6vp2dxI4OKAPkHXNA23TOgwDnjH0&#10;9fSvY/hze3bSxQADbLF1x3UceppmvaL8+QMkdfX/ADzVPwmt3YX0QjOBHMV+gb19ucUAfV2lljbI&#10;5Odyj8+ledfFDSX1Tw/dRsMB0ZenTcMHPtXd6HerJbrG+SVI/wDrj86z/GaPLo08ajkZHXt6/hQB&#10;/OP408Py6X4ovbHyir208keccFc5GP6g1x1/ZzAPDMu48HGMcHpz+VfSnx90M6R8QrzCbVn/AHhy&#10;f8/nXit7sfyy3JA6454/z3oAyPDNuIL1tmT82MdMr6e9df4owbN92SMc9D0HHPPQ9/5cVh6X5Udy&#10;JFXkf5zmt/xSol08nYQSp6eoHUf559OaAPDWLx3CTAZ2kMCRwe4J9x/kV+tf7LusDWfCtspIYuhX&#10;HuvHH/1q/JloBGnzLvJ+bpwcHmv0J/Y115FkGmAY8qTO3ngNjIP/ANb0oA+vPFWhhnDbMHIPT9Oa&#10;z/A1r9n1Oy3HYI5XX8+R/j/+uvY9e0tZ0LqAQOh9s9fb8K8omZ9HvoGUbQlyPqN60AfZuhNC+nIf&#10;vHn14/8A1VmeMIPP0SdFGSUYZ98dqZ4GkS60wSTOSx5x6Z6/5/Gt/wASWfnafOiDk7j9cjp+NAH8&#10;2f7TmippnxN1LYNgnYMT78/SvmplURlQODk85HJHOO3bOefXHNfbv7Z2hHTvG6TgbRKjKOOpDV8O&#10;l3IZd2OgHHTHrn1oAoMqIwRTye549+RVcM4kQK3HHbA6885/z+dSzKgBZRkj9T6Z759qpEASLtAB&#10;9O+M5P8AXH60Abdm7PMuBjHGQT69SPr7fiK+4/hXCuoaNF/fCFcewyCcfhXw7aMoVdvOfz/yM19u&#10;/s/yi4gihbEhTK5P9P54oA4j4maAscsrqpB5Oefb3/KvLvDWpTWFyAeAD359Pfv6V9ifE/w6jo7Y&#10;65x/X19u9fGN/bPY6ltY4G/rjk5P+FAH69fsjWEWpaaL7Jcm8jjYY46ZBH51+h2kqsE0sSxguZdp&#10;Pv79uK+AP2Jb62/4R+9gEYBhvLeT3xggDJzxX6AtMf7VnghGEE2T7Hj+dAG94tjaXQblA2CB25/K&#10;vwl+ObZ+Juvq5yBIQB6YxyT/AIYr92fEFxGNFn3HJPGfXNfhP8ePKPxM1lhzm4Ycgc5HIPTJ4I//&#10;AFUAeGswDbs8HIzkfoD/AE7VJGrKrlefT6e3+f1qFFKnfnoc/wCf8/hViHZgDG4g9enXnp/nvQBZ&#10;sbgtcMrjAHB4Pfnrz/8AWrrIFEaO8a4IU4brnjP0561zlrbouXUcN17Z5xXQK222k9iAfy/P8ff8&#10;wDM0rVVt9XjUnHQ/r0zX2t8OdbJiXacgEd+v0/r75r85pr9rbWRtztDAdME+n86+vvhjrIkWNkfg&#10;/L75wBzzQB+kPhm+Dwo27p9O/wBK838ZTT6n4n02wgG4STSuTn7qxryffPp/jV/wjqSmzL78bcno&#10;OB61k6LnVfGMbSElYY2GM9TO4XPI9Ov4e1AH2P8ADyyhtrCCMKDlQf05FepSMI42YjgCuS8L21vD&#10;AwQEGPCYPQbRjj/Gulv2K2czDkhD/KgD8av2yddj1D4gW9qoIMERc/8AAnI4/LP8+lfG11KDlMnA&#10;AXjk/Xn/AD7V9GftR3rXHxVvhKFzFDHGNpzjqRnufWvmiSXbzkM3B56f/W9fwoAmt8q2eCfw5HY+&#10;v+fxqlezBflY89B3yT147dP8elPWYRr8hwC3XsFx09fc1n3Mg2HccEt27g9unH40AewfBm0F74uW&#10;bH+ojJ56ckDHTHfH+RX6vWC+TptrAvASGP2wCvpX5cfs+WzTeIbqQ5OfLjHTILMPT/PWv1FZyAqH&#10;+ABfb5e49PSgClft8jLjIHPsOK+cviNBujlZugXk+v1/Ltn8a+hLyQKDgckdh/n868G8fx+ZBIOh&#10;Cnn0x70Afm18UYALuVQcjOT04wO39Qah+CGjLqPizT7a5GUluEYj1ERyc9P/ANXH13PifBuuJGxw&#10;SensOa9L/Zr8I3Oo6zcalB8h0+EKCOSXmO0AA0AfsD8M7VH0S1uFGRcs9wwwAPlOxcZx0xx9K9t0&#10;s5wgOCSO/c9eleaeEtEGl2Isc7/s0UUPXjhRn269RXp+mWbtKrKNsajd9D2FAHnXx28cQeCfh/rG&#10;sZZmtLSZxsGSrbSFOe3J6n19a/nE1q9uLy8lu5Wy8rMxJzxuJOT+J596/ZT9vfxl/ZfgKHw1C21t&#10;XuQsnP8AyxgG4jt1OMjHOK/F+78uSUk8hTj27HHU/wCc0AYVymN0R6H34OffjPHUdaoXMphhdAck&#10;gAfMMdfTt9P/ANVXLmUbzjhVz2/i/HuO3SuXv5jLlByD1J+o57+w5/SgD1P4c2XmXO9BlpSqDr3+&#10;979eK+8PAxL3Sn+EYXjnGOR7/j+FfHXw2tfLiikfnahk7jg9B/Lmvr74fKrFSQSSQenf6fSgD7B8&#10;Pt/oqr0OB7+36fWuneU8sDgDr9DXKaAcW+M88cDn36j/AD7VuyufvDnP6etAGVqFxjdyfp1zx+Ne&#10;Z67eG3heTuOnXqenHNdlqc3H3s4/+v0//XXGWenP4n8RWWjIyhC3mSkk52jrwPXtQB7B8DdCt4LO&#10;G5uYy3mgzy7u+0kRgjoMkk4r6+0K1kLC4b+IAkgH7x65P8q898PaBBpenW8EEYWS6cSccYjXhF9c&#10;L3/nXsenLttkGMAcfXHFAF1mCIXPRRn8q/I79tz4gprXjGy8FW7botHU3E+1vvTy8KvGei54PrX6&#10;heOfEln4V8M3+tXzbYbWGSViOu1Vzxz1Pav58vGXiG88TeINU8S38vm3F/cSStk8jcfX/ZHFAHPX&#10;NykSGOEjnAHbnuM9Tz34qC3MmGb0J68+/Xr3wMYrLUzzTFuoyMkn2PP8hj2rRKhUKbiQSWx1Uk9R&#10;QBFDavqOoxxLgoDk+gxzz3/nXvdjYNaaPbxIvzS/vG2g4bsB7cDp2/l5n4I0c6lexyY/dyHH0RcM&#10;2SMDsefwr3iaAEhAPlGQOnA/hH9KANDwtY75hkFj+Oc+lfXXg2w8uFCRkk5z/Mda+fvB2mMWjLLg&#10;DHXv74/Cvq3wvZGJEAGB6/56ZoA9DtV2xDBzxTbiQKp55H1qVV8tNoGAf69aw7+YqpAJwen+FAHJ&#10;eIb4Qwu+eBnoT/Ovmn7Nc+LPFKwhC9srgOVBOFPXP1PA9ea9D+I/iBbO3azTJkf9Afp/nOK3/hV4&#10;Hnt7RNTmiZZGIc/73Yeh/wAmgD6D8G6ELeJIVjwQqqRwFAUcKBjt3/M9q9w06yS3gRD26VxPhK1+&#10;yKWnJ+Zd30PfHr9a9CMiwwGaU4VBk+goA81+LPjjTPAfhC91a/uUtUjjJ3McAen4noPWv57/ABh4&#10;v1Dxb4i1HxHqTs8t5IzAsxJCE8KfoOo7dBX27+258W31nV0+HulyvgP518Fb5cBfkjx7dT71+cmp&#10;3Swqka8sckdsjtjFAFGa6kuZyBwDngkgY6Af4/r3qzp9leapfQadZnMs7ADjOM9ePp0z9ayF3rCW&#10;fqWGWP8AtdAPQntjn8Aa+oP2a/hxda1rR1+8QiI5SPdg8EgsRn0HAoA+uvhF4Mh8JeF4pnULIE2K&#10;f9nOWPHqeM+metdLfzGSU+uTn/Pt1z1rqdWMNhbx2VuMRwqFUAnjGO3+f51wrsZXAI5yOB0+nPrQ&#10;Bv6Hama6DqM5OcjJ+vX19vT619DeG7XbHHgYP0/ya8k8JaeXKZAyew9xmvoXw/ZbQuRkDHagDudL&#10;gwgwOvYeldZGAqf/AFqzLGIhB3/CtJiFU8YoArXcuAcV554i1VLW3eSQ4Vc//X710+o3YRXOcY9K&#10;+U/iz4ykWWPQrBs3V2xRPmxjnkn2AoA8z8XXtz44119OtyWtImIf+6z9lHXgdz34r2DwvosNlDHp&#10;1swGDhyowAew46YrJ8I6LDpNgblYlEshwmF5L/xuTyevA969+8H+F0jjW4ePJzkA9SSOTQBv6DpE&#10;VrBGkYwWGCSMt/Lv6/8A1619X1G08P6fJPM258HaDjJOOv4VsKqWcbyO2AM+nHqQa+Jf2kvjJa6J&#10;ZNp9lOWu5QVjC8bRnlj9O3r9BQB87/tDfFVtc1KTQra5/dRk+btOcuOxx6dgO/XmvjbU7tfOKxn5&#10;5ME4/hB6dz9TVvVNSeVpLq7yXkYnr39ffPUn+tc3HseRmlJw53bs/nzkfh2oAt2/myzpBAhklkO1&#10;FHJJPGe+evYc/pX6W/AD4ZR+GtCGq6nGPPk2s2R14Hy+p9yfpXgf7OHwpTxDqEXinULU+SrA2+/u&#10;B1cj27fn3r771ie20uyWztAEjjXjoMnuT/WgDkfFGqlmYE8k/p3ry+6n8xyAencfTt6Z960dY1Bp&#10;pXAOevp6jse3T+tZFvGZ5h6senpxQB0GhWZnlG7qP8jFe8+H9NCony59c8d/auI8L6YAEYjr/Kvc&#10;NGsSoXIwBjr+lAHQaZahFHHNdZEoRDjtVK0i8tQMdP8AGp55woOTj/PtQBVvLghSc4/z2rzzW9TC&#10;hhnp1/D8a3NWvwiEZz1714t4q12G2ieSR9oH8+w5oA5Hxj4gjtoWZnwOw9fYf/q6V8ceN/GbXckk&#10;CkthiOMEkg9AB2Hf6YzWz8Q/HjXdxLZWzncDglewPbPcn9K5/wAJ+GDqMyXcsDSu+Nqt0APTHr7D&#10;86AMjwz4Nl8Q3X2m5geVn2kAjGCQOceuPpX3z8MvAOn+H7OCOODDlR82OefWs34f+AWg2XU68uMh&#10;cAew4/X8eK+mdF0aO2iTI4H/AOugC9penQxIXZdowPp065rxn4w/FCz8JaZLBDKDMwKoqnktjgfy&#10;+ldP8S/iPpngzSpWaQCUA4GeTn0/kPevy78a+NtR8VapNfXUhKuzBEJPyqT6c8+v4CgCt4h8S6h4&#10;i1CW8vZDI79cHgZOcD6fX8aw5rpYE2Iu6QDOAf0z6jr0/oKqrKIlO4/MOQOOMcd69k+F/wAM5tbu&#10;E1rVVxbqcojZAPX5m9FFAHT/AAm+HS4TxNrqDzB86K/RB2Yg+v8AD+Br1fWtUFxttrYFLdPur9e/&#10;vn161f1TUILeAafY8RKcnsWOOvtjsOwrlUUyt/eH8hQA+3iaaRQBwen+ef8APavR9B0cswZxnt19&#10;ueKxtF0oyOrbck9TXtWh6Pt2ZGCP0/woA2dE0tY1UKB2/wDr16LY2iqOnp/PiqWnWIQLkdPb0FdZ&#10;bxYG4/T2oAkhjCqOOmKmJAFO49etUbm4C/KDzQBFdXGwEdh71xmpal5YJzz/AJ9verWp6gEU4PJ9&#10;68u1vWdm4bumepoAp61rAAdnfBwfb/Oa8a1jVGuGbBP5/wBP6Vb1vWWlYqrE/wCHf1riyTISccHq&#10;OvFADstKwHr198/1rq9E0iS4lBxkH1xj0z6fn7GqmjaQ9zLkjCgZPoOPWs/4j/FTQPhnpJRm8y9c&#10;YSJeWJ7Ej09KAOm8cfEHw78M9Eku7yZRKB8qhhuYnsAelfmJ4/8AH/iT4r65uUM0G75EH3Rnv156&#10;f5AxWhr134l+KOs/2hrbuYnb5I88Bc+nTp3wa+hfhn8JkheK5aBQePvDkY+vXr/9agDk/g/8FJC0&#10;V/qqEvwdvPPoDnP1/r3r788KeFI7OGJLePYqgDgY/wAaPC2hQWipEEH5fpn8K9Pa5tdMtTI52hR0&#10;/kMUAPQ2ulW/mTkDA5/yK+cvin8XrPTLWS1tJAZOR8pGRzwB0rn/AIq/F2O3SazsZCSDhiO3oAM9&#10;ePwr4n1fU9T1rUAVBnnkbhRnjd0yPXNAEWv+INV8Q37M5aWSQnYuc4HQds5r6C+FfwjVUXXvES4A&#10;VSFfI46gsMdz0HtWl8MPhLFpcS6/4j271GQP7ueeB/e/lXr+oal9oUWtunlW0f3VHGcdz2oAlv8A&#10;UEdBZWQMduvHHU47n29qo28Ejtgruz/P39ePX9eKbbwNKwHc/wCPT+Vd7o+ilmBKg89+nt7UALo2&#10;jeYQzLgHv7e5r1nStJwF4yB/PvzS6PpO1QNvWvQ7CwCKuAOMZ/zxQAlhYBAvy9K6i3gAAJH+e1Fv&#10;bBQMjA4rRUBfpQA0DH/6qVmCj/PSms4XnPNZdzeAA4PrQBJcXWFPOAO9cxfX4QE5xj3z+lQahqYR&#10;WGc/0rz/AFbWgA2DQBa1XWNp+9/kV5fq2tmQnaff8ef8/T9Kera0XyoY8n16muPknkdtx5zn36/4&#10;UATXV28zk5wv1Pf+f41HDGZc9gevf8/yoSFiRxknn/OPSuv0rRy7LvGR/wDW/GgCtpmktMVZhjP1&#10;/wA/5969M0jRMAZGCcfy/wA/4Vd0jRQFB2gZ7+nrXf2tikYwQOO/0oAr2GnRoBkfhg4/GpNX13TP&#10;D1o1zeSqgQE847VxXjv4naD4J0+Se6nVCg9cfhmvyi+Nv7T2p+LHuLHRJmS26FlOM/T8s0Ae8/H/&#10;APa3tdMMukeHpw8vIyrZA4x2PvX5c+J/iNq3ia/kuL2ZpZ5Sc9+p6d8ev5Vz9+dT8R6g0UOZHkJ6&#10;ZOMnkk/zr6g+DH7Nuqa7cQXmowAISCd3QDg+nFAHkXgD4T+I/H16nySNAxAUFf6jPH+TX6m/Br9m&#10;rTdAggub62UygL/DyMeueuK9z+GXwg0jwpp8MUcCoVGScd69hvtY03QrchiAVHTIH40AULLw/pWj&#10;W42oqBR04GK47xH4zgsI2itHBIz09R2/z3rivFHxAlv3aGzYrH/PivMYodR8QStHbMwUn5pGB9eg&#10;9T/LrQBd1HxFqer3LWtiDLO5Oeu1fUsc4xW5ovh/T9BX+09bfz7yQccDcfZRxtH/ANfNT2kWm+G4&#10;DbWaeddHJY9QG7sT3P04qDyri6lM9wxd29e3bgdhQA+7vbzV5sysUgX7qLwAB/P3NXrLTjIRtXGP&#10;b+Z/w61o6do8ssoIGRx+HPSvR9K0PaBkc4GT6+vagDG0nQ8AO69f8/hXounaQowxXr/nmtOw0vAX&#10;jGP84rq7eyVQBt60AVbSyVQoxityC3AAzwAP/wBXap4rcADJ6/0q3jHSgBqoFA9KcSB1OahZwo96&#10;oT3YC9eB/OgC1NPgY6D/AD2rInvFAJz0/Ks66vwudxwea5O/1kDo3Az7fSgDavNUVV+9z/n/AD0r&#10;itQ1vbn5sZz35465/wAK57UtdVQyh+vPXHbn8q4DUtcHz4PPpnnH+etAG/qOuA52nIGe9cNe6uZC&#10;drc9OPf09qxbjUJZm68nP8hyP0/KqwRnIPI9fSgB8jyyuWJyDnvnP5f5+nWprWzkmf5ckNj1x+P+&#10;TWla6U00gbGPy6eld3pmhcABM5/lQBz+naMWIBGT0/XivQNM0PG35Djgd+lb+m6HgDj0469Djp/W&#10;u5sNLUEDHPX/APXQBiWGj4AwOnrkYPuf6V19ppwUDA/lWpDZhFXHWtKOEDqKAK0NsBzj9P61cWNV&#10;XIqR3jhUseAP8+1ed+LPiDovhu1knuZ1Qx+4xj8aAO1vtQtbCIyTuFA9SBXzR8V/2hPDHgnTpXnu&#10;0QoD/F355r4t+Pn7Ztjp0Uun6LIZZscFeQPfg/h/9avyM+I/xc8UeOL2SXUZ2MTZO0E8Z/HH1+tA&#10;H1t8d/2xdZ8Uy3GnaDcGO3ORuUkbhz7/AOHbrXwJqWvanqt8ZLmRpGkySSSe/H17dPyqnYWl3qko&#10;jjXcT6DPHT+fpXu/gj4P6nrk8SpaM2e5H44x7daAPItD8MahrlwkMMZfJGcDpn2+pr7F+E/7Nup6&#10;1cRS3EOI/pgdfbrnt/k19WfCf9nS3sRBdXsIVUA7eg59u9fZNhYaD4QslVVVAgAGAO3pQB5P4C+B&#10;2j+F7dJJoYzIMHoDyMe38vz616pdajYaUhhtwp9lx17jHX8K5zVPGM2p3AsdLQyFzgAdz37+tdl4&#10;T+HV1cSf2l4iYCMc7M4x7mgDN0jS9W8S3ChVKRZ5bBAx7D/P+Htlhp+g+DrRZr5lMmMnJyTnmuW1&#10;jxro/hy3NnpCBpeRuAAA5/rXhGueK77Vrh3nlZgc8Z6egHP6CgD1bxb8T57rfbWLCOMcemR0HOa8&#10;M1HW57s5Zzj1yT1/z+dUXMkuC+SDz1z+GP5Zqza6TPcOG24B/THr/LNAGfumlbceuee+eeP8/wCN&#10;bNho01wRuTj3BHT0z612Gk+GC5UsgwPavTNN8MIAGVMYxx/9egDh9K8MqMZRRn8vb9K9G0zw6qgE&#10;LgDHHQZ/Suw07QghxsxjtjoPw+ldnZaSq444oA5XT9DwFOOnP15/Wu0sdKCqMDkVt2tgB1HFbUNv&#10;gAbeB+VAGbb2QAHGK1IrcAdKtRw7eccVYCj/ACf6UAQiNQenJqTaB/8AW7VJk+n600jHb/PagBce&#10;n+f503qT6/0pc/ifemsQDnPP+FADieOuf8/yppIxyc/oKjaUDI7VVlugOnbNAFouMEY/piqz3Ax1&#10;4FZc96qg85H/ANesa41NIwdx4H5fhQBuy3iqDlsCsi41JBxnnmuXutaGOuP89a5e71pcFS3P+f8A&#10;P+cUAdheaui5AbB+vT2Ncvd60BnJ4riL7XgCcHJOf/r1y9zq8j5AJx/9agDtL/XPmOH5+vPP5Vyl&#10;3q7MSFbJJ56fr+Fc5LdlwWY8du/596pSO7EAHnPTr36UAaE16TkZz/nv6fnmqLTFgWXkg+56nrnp&#10;7/SmpA8uEUEBvwy3cn34rat9JkkxuGQf8/jQBkqjbj1OfwI9x6++f6Vp2umzTPyMA+xJ4+v611th&#10;oGT8w9cf57/jXYWmi4I+Xn/CgDi7PQS3VMjP9K6qy0QLxs5PX2x2FdpZ6MCAQMf/AKu5ro7XSlQ8&#10;j/PWgDkLXRSCOMD6dPWupttKRcEjB/zzWz9nhiAZjtFcrr3jTR9Dt3knlChRnkjjFAH/0ut+NfwH&#10;tozPc2UGQckgHnPOSPr9Pavzc8bfDG5sJHeOIkLyRjJBP48f4fgK/pK1HwzaalFI00QkEgPUZ4Iz&#10;xXxt8U/2dIr5Z77Tohh+SoH8vpQB/P1qOlm1Qr5WGwOwzj+h6Zrn4JRAypN8yH0Pv/nP6V9qfFL4&#10;SXeh30ySQ7dpHGD1HXAx9fr+FfLOr6N9kYqEBKHqBnv2/WgDAltkny5BOevA68DGM+tVUiaFxkAq&#10;f04/z3q/aTLazBZTkhe49eMdOfeugewguUMqZIH4d+e3+RQBibFmTKgE9+Pfr+VVBE8DiSJ9hQnb&#10;9O2Mfz/GtH7JLaThCucds8Y9q6C1tLa6iyOSBx16en6nFAH0N8Av2jfEHwx1W0Ed20lsJBuGcoVy&#10;M4/X/OK/oF+A/wC0h4a+JGlQGO6X7QVGVJH+FfyzT6Z9ncFMjPTvgDtj6+le1fCb4r698PNWt7/T&#10;5njERBI3cH296AP65oJ0uEDoQQffg5qwVBO0Hp6V+dn7OX7WWjeN7S203U5fKuyFBVsc9Rxz+dfo&#10;Hp2pWuoQrLC4YHntQBeaMHPGfqKieEE/0q0Dke5/lS7eMdT160AZbW+D0rNvNOjukKt1HT1z/nrX&#10;RtHkZ65qNowe3JoA8ovrifSv3E6ExHv247/p61yOoTW98hi4Kt7fTp/9evcNR0qG9gaKVQc+3+fS&#10;vOJtBi024PnLuR8+vb3oA+P/AIm/CbT/ABBZTNEuXP4Z9vyr8p/i98FrvS72cpBkYYZ6nkHGT3wP&#10;Y1+/ep6Qkrf6Ngoa+ePiP8MLTW7aRpI13MD1HPf8f88UAfzN+LvCU+nysTHjHYk5+pHb65zXlU0b&#10;I+1+n59D3/z71+tvxq+B11aXU08EG+PkkKD/AIV+fXi7wHdabM8gTAB5AyeM4AHfP1/GgDwqRSp+&#10;UdOnH/68VUdT25+n8jW/c2rRAIw+bcRj0BrOMJAG7gGgCjH8jfX/ABrRjuZYWVoSQ6kc8cfh65/p&#10;6VTdO46ZoBY43dKAP0F/Zf8A2q9Z+HurW2m6rcl7Q/J8zfLjP6cV+8Xw5+K+ieO9Ig1TTp1YSKCR&#10;nkHvn6Zr+SayuSkgJPI5H17HPpX2X+z1+0hrPw41aGzuppGsiQOvQZ4BH0H0oA/putdT3AEMf8/z&#10;rbg1LHzbsgfh+tfH/wAK/jVonjrTIp7OdS+BuXP5n3xX0FaaosyBlbP6/p/n9aAPWYNTGBg8/X3r&#10;YgvwcYOP0ryu3vwOQcZ6/UVswalgKpOT/P8AWgD0hpEuFMbnIb8a851N73w3fLe2gJgYjIB4H4f/&#10;AKq2INTGB81W7h4b+ExTYIPr7/8A16AN6xvYtcs1uYcEnr06kf0rF8QaBDd2LqyAjBz7iuP0y8m8&#10;LaiVYn7I5PHYelewQz22p2oeFgyuM9u9AH5O/tFfASy8SW9zdafb5YqwYDAyPT6fT8TX4WfF74V3&#10;3hDV5/LhZYt59cD/AA/l2Ff14eIvCVvLBKxUENnjHqfevyu/aT/Z8i1hbi8tYFGeuF+nYcc/zzQB&#10;/PC6kMQTjB/yDUODn0+v+cV7V8T/AIa33gvVJFdCIz6D16CvHZE/P/GgCEKQDgcU5MoRxwKAMnjj&#10;FO75xkD8f0oAXke2Mfp/nrX0P8CvjVq/wy8RW9xDO4i3AtjGOPr/AJ6+1fPA6AEjIFA3DlefQ/15&#10;oA/rQ/Z4+OehfFPwvaTRTj7TtUOp7H9fSvp2axWQZUcHHv0r+UL9nP8AaA1n4W+ILVWnaOAsqnJJ&#10;GM8A+n4V/S58C/jNoPxP8OW97aTq0u0BlJBI4479+1AHolzpOc8cdv15rmrvSdgyB9P/AK1exyWS&#10;SLuHQ+9Yt3pgIJx1/wA80AeIS2DROfQn/wCtx1NeheEtSkjlWCVsLx1PT/CpL3Rw4JUetYy2xtnJ&#10;TII/zzQB9AjYsQA5BA/lXmvjXwtbatbPvTduz246GpND8QOStpddOME/yNd86pLb5bnI/wD1UAfh&#10;z+1d+zxHfWt1qNjb7XVi3y/54/z1r8Zte0O90PVHs7tCpU8E5OPQ/h07V/XH8Q/A8WvWVxC6ZWQE&#10;EH3r8Sf2o/2c7qymn1TTo8jJOMEdO1AH5V31gxJeMEA57gden+fxrFMBQ4xgbh0/l/j/AFzXoH9n&#10;yWcrW9yNpQkH6noRWXfWgDAKMYOT/wDr7dOKAOUHG5Qd31xkA9P/AK55pgLRN8o5HOemfT/IrVNv&#10;8o29V9hz/wDW65qOSBnGT1bOD3OPUelAH1d+zR8e9X+F/iW1cTstsWGQT06D2/8A19jX9P3wM+MW&#10;kfELw3aXlvOrs6LuAIbBwOM/jxX8ZtpKY5CQSpGCD06e/wBK/SP9kT9pq/8Ah5rVtpmp3LG2LLnc&#10;TjbmgD+p9XDD5eRin9fpXkvw7+IGleMNHt76xnEiyKp4IJ5HTOa9TSVTjnk0AU9TsI723ZGAJI/z&#10;+VecQiXTblrdxhCeK9ZBz0rlfEGlG4haWIfMM9+9AGFNHJcKHXt26/yxSXFlbX9m1rKucqQciszT&#10;9QCnyJBh14/KtkKVYSgEigD8bf26f2cIr+1l8UaNbfvUBLbRjpzx/TH5c1+FOuaZNYXkltKCjRnG&#10;Owwf0/rX9mnxD8FWnjDQprO5QMJFIIIyD15x61/OJ+17+ztf+AfE11rFnCTZzMSTg8c/T8qAPzhk&#10;j3Ejdkj/ADzVF8p8vY/jXTXtqUlfnGRz68f0rCu0YEr0J9qAM/Bb059q1dKvbnS7yO7tiQ8ZyMVl&#10;qxU+49KtLg5LHB/HjnNAH7W/sdftIR3ttH4e1SfbIoA+Y9Gxwc8ceuM+lfq7pHiCOeJJUckMBjnt&#10;2x+HtX8l3gPxdfeE9bg1G1lZNjc7c8+o6/l74r91/wBnX442/irRLa2u5cyBRtOfvY6//qoA/Slr&#10;xL20aM8kjj6+tY3g3Xf7E1lrJ2wkpO3OeOa4fSdfWTA35B59uaXVphHMmpRHlSD+P1oA+1tPvGki&#10;V85VgD+f6Vdv7WLULR7dxkOCPWvKvh74pttb0yNVbMi8HIHXP+RXrcTfIO5oA/EL/goL+ztFd2j+&#10;L9MtyssJAk2r1Bzyec5/D+Vfgzq1m1tcPFMMFN3pjHTJ9PpzX9onxb8B2/jTw3d6fcoHWSNlwRnr&#10;/hX8tf7Tvwcu/hz4yvoWgZbYysUbnAHUfUUAfFU0AVQyjJ74z39/8KzGAJ46f5/z0rqpY92QDk9O&#10;h4x+PPt36cVgTpjOecZ/LPPPegCpk+nXn07DipY5XjIIJHTp7c8UzAH3jwc/rTsAEZ6cUAfWPwJ+&#10;IdxpWqxRyORE7AEdCCT19D3z/kV+zHgrUY/E2gRXELBmAAYDsT0P4/8A66/nS0LVJNMvYp4ieCOA&#10;T/L/ADzX65/sqfFmG6CaVeTgYCqN2ORzzj296AP0G8HvJpl+oBIDNkccEe59OlfbHhLVTNZRKMDI&#10;Gfyr5DhsVLxXUPKtjkdx2r3TwZqe3EUpzswp5/KgD3+SZ5VCnkn29utfIP7VXwii+Ingm7gMQZ0j&#10;JGBn3GOlfWFtcRSYVT1xzn2o1y1t59OmScgoy8557ccUAfx2eN/CV34d1m80m5Uo8MjL8wA4X1HX&#10;0xnv615TrCNEpCg5b2z3x049O1fp5+298NBpXjm71+wtmS0nfcxAIXPPtjn/AAr849ZtkT5Tznrx&#10;njtk+lAHm5JB5PHHGeTjrxSkkrnBBHT+mKsTw7SATgHOeP1/X+dVhtDAA4wfrx3oAWJnjlEityPf&#10;n6+lfsv/AME+/jKbae18NXMxBfIwT1Oentx+FfjO+MEZwf5V7d8DPG03gnxjZakkpREdWPJGcEZ7&#10;4570Af18pHFf2qXScqwH41zrA6fMGA/1bYP+63SuR+Anjyx8deCrG9gk3l0GenB6dvpXqXiCwxE0&#10;vQMMfj60AaeiXbSP5YG4Hp7j1zUfjHR49T0yWOYfwntxzWFoV3EqxlXy6nbj0/z/AIV3jutzblD1&#10;Ix+dAH8vn7bvw7/4RX4h3N/BFst5yTk+o64Hv35+nWvgt1VZBhMZJPOfXsf69fav6Bf2/PhP/b+g&#10;vqlpCXmhBbOORt59/wAs4r8G9W0t9Pl+zTcEE8f4UAchKhZQxyTxx/j+f/6qqtCVYYIYnp1z6c1s&#10;upjLAEEcEc9TnP51RBYNwRjnjOelAGZPHtPynP4d/QV7f8CfGM3hTxpYXquyosq7gOBjPP8AL/D0&#10;rxmchgvzZznt0545+lWtIuWs72OVWwUYHPrznpQB/ZB8DfFcXijwZYXccvm74lbPXkivXby3Eqkn&#10;+lflr/wT++LKeIPCkWkTTZmhwNpOePqfwNfquD5iA54IH+NAHlmsaUCrcYx+f5/pXHWtvFb37xv8&#10;u8Bh2G4H/PX2r2i/tFZSB3ry3xBaGIJOvDKSOnTrigD1XSCoEU8TZSQc/Uda3tTt1u7OVWGQ6/55&#10;rzfwVq0V1aiB2y8ZP4HvXqDJI8O0dPUn25oA/HL9rPQlsfEEOoLH5m/crH6diOa+N5IoWh3IMAAE&#10;DBPGeRn+X5V+n37XHhr7Vokt0ibmifevfB6HH+cetfmEP+PQrIuGUEdsHA4yP88/SgCnDGomDKwA&#10;yB6YB6EY9K6rUZo5NP8A7pUZUkZ3Edj6Z/zmuPXEbBlOMAdeSPXB4/zmujdzJZE574I7Y7k0AeWa&#10;hEtozpswjN0zkgjJ4z/Tn2r6D/Zd1waV40ijVyFlO05OcncMg+57Zr5+1Mv5rxOSVPQdSPofpXSf&#10;DHVv7E8aWF6nyIsqEHpggjPr26mgD9/liW90uOcc70H1P+e9eR+MNOKB5QOI/Lk/EHB/nXqHw+vV&#10;1bwtbTA5BjUfmMiqniXRUvdyOcBoW6d9vNAHonwzmiXSwjEEgce496768/eRSN1ypx+XH8q858EQ&#10;RWsUUEa4DQqR+OK9Slj8uIjGBj+fWgD8Nf2+9Glj1C21UpgI23n1J4JHHXtn86/LycbSUIGD79Mn&#10;nPJP4Gv2b/b/ANJEvh83ectDMG6dRnnNfjTONrHHIye3J4/mPagCkCfu8+2ePbrxj+f51UlX5sgL&#10;jrz9eD369e3882SgAIyQfr6nof8APpULZfOTzx27D1PfPp+HegDVtovlDbs59xg45OB6V9ffs33q&#10;reyQZOCwYYBBznufc+vSvj+0BeL5flyc9MEdOnpX0l8AbkxeKlhd9qyRnjscYOfz/rQB98+PNB+0&#10;WzSMBl1zn6dP8818B+PdEa31A7xyG6jkZ6de+e/9eK/VfWtPW90SCfIYNEPwOOn4f0r4Z+Jfh4C6&#10;Mm3lcn3wOo/X/PFAH1l+xKHj0zVRNjG+A5yRg5/P0xX6Tw7m1Z2YZUyYOO2Bwc+nSvy4/Zd1Y2Fz&#10;ewbNwdYuRnAI55r9R9GuVu5DKwwSR69+v8qANvXhEdEuE2gAKPT65zX4U/H2LHxG1vPB8/eo6cY5&#10;7AHpX7qeJIydGueNo2579vQV+Fvx8L/8LI1cLyDNtJOeuMnr7cfnQB4YQUUkEDPPQ4P6+lR26vuB&#10;J4OD68A9yPr1H/6rpjVYQAcE8/0zVZA6uBk4BPsevTk9PXt60Ab8EcYRg68D73GfxP5/nUs+8W8h&#10;IPTafQ4/M8f/AF/SmW4BiZWBQH+nJzzTpmWNJCOCfc5HfGfx+tAHiPiC7kg1iJ2459+g+vT/AD9a&#10;+kPhbrhVIVbj7uMenNfM/jSMi+SRm4Heu9+GmqSxXEccjYG4d+npj/P9aAP1J8MauYtKkYvkbDjn&#10;n3GP8K7L4XynUNcnUDfJJLbIrEn5QnzMP/1fTpzXzloOuN/ZHl9zgHsenf3r6O+AQS71OOeVyAZ3&#10;O3HTanXOOn9KAPvzQYfLt2mI/wBfIW+g7YqbXZzBpE82M4Vm64+gq/pgAsIdq4BXPNcl8R71rLwr&#10;dyRkAhMcj1oA/Cr4/arHqXxR12RGBKyLGecjci8kHnjPFeFSSNksDkgjvx079Py/lmuo8cX4vfFW&#10;sXZIBkupT0HOWOCPSuLaUKpLPnZkfj+f4GgDRWQBTt+YjvgAcdc/T/8AXWTdyh3O5sZbI/4D2/n6&#10;9qn84qCGOM+vQdPrn+tY08qeZtB6nAP16H26d6APsP8AZigWS9jlcAiacH/vgHH+T3r9CjcZO4HI&#10;JPfHHp3xn/PNfB/7MUCRxW0uc58yTucY/wAc19sxy5GTzj+ff8qAJ7uXKMvOSPb/AOvXjfjMF7Z8&#10;HIP0PGPw68+9ep3UmVIzx+ePxry/xRiS3duy57nn1/8Ar0AfBPj6wa61QQdCW9hjPJz/AEr6w/Zf&#10;8Pm00+0QxAvqN8sjnPSK2XPIx365PHavnLxlA7am82MnoOMncegNfoF8CdB+waRaRsgDWdqsHfJk&#10;mwSx47LQB9baDNMbRruR8F3L8ccseOp9K9Ns2EdrLJknYmMnua4TR7R4lgQIrAYO0+gOec13d/ML&#10;bRy8+Iy/6Z5oA/Fj9urxRcan8Qbbw5FNuTTbdWYLyPMmOfzxgelfn3KxUFS28j/9ec/1/wD1V7x8&#10;dfFg8T/E/wAS6rH88Ul7LHE2c/u4jsU59x0r59u5EjUEHnqexxk8Hn+dAGXdueinAUEnJ6n/AD06&#10;98VlsHkmCRp2x09evNW5mEufnUE9gPQ5yfp/n1q5o0YudQUDkZBzj+7xgD0HWgD3jwlF9n08JyPu&#10;oOgIwMnHbkmvqn4etuVSx5U5/Pg/0z/9avmrSoo4YLaLOCw3H2DcDn6d6+l/h7GRsB7YGOTk/l37&#10;+9AH1lorbLZccE/j9B1z/nNaFzcKELZyee49sVi6Y2y2Tnp+vIqW7m29SQAcZ/CgDntWvBGjyOcJ&#10;tYkdzj0Pc/5+lv4LabqGs+IdR1NVYoiLChwOZZmxgZzwq5Jx9K4vxNf+TaOSdobOT3CqK+mPgHYn&#10;T/DtmSrCQRS3cg9JJziMe5xjr26UAe/LFDb3qIgLC3ARScdAAAR9e3513dgT5IUrggc1iaforpK1&#10;xM2Sdp6cEgen8q3LiVLK1aQ9vX1oA+Bv23viG2meFoPCFmzebrMhEgHaCE5b3wzEDjsDX5L3kgkZ&#10;i5wSfxPp+eTj8q+kv2mfHx8cfE+/nhffaaaPscH8QKx53MD0OWJzxyMV8zycyMQNzcZz3Pckduva&#10;gCWFNqEkgucADDdex/L14p0qhTsQne7YAIwTk4PHoe5+lKG2AljgcHgevYfU+nWrejW0mp63HGoy&#10;VcEc4y3qB+lAHu/w70NorEXT4AwUXg89zn/H3PWvQhbCS6AK9Djp7diPz/pWpommx6bpMUSjBVdp&#10;werc556/T0q7p9sJrtBszlv59/fJ/wD10Aek+DdN4RscD/6/8u3+RX0lodqIo14wT68fy/z9a8n8&#10;K2BAT5do9u3v+de56dEEiGelAFiYlRz+PGcfz/z+nC+IL5bS0kmZuFH/AOrnJrsr6QKhOcD618/f&#10;E7xAtraPaREs8mMKOpJ6D+RoA4/RbA+OPGDyz/NaWO137KX52oc/r36V9laTYxhodOiYuwGWCjAD&#10;HnOT7dvSvm34Z+GWtLAtLuD3REsnu3YDPGPavsTwXokdpbi5kDF5DuJY560AdBpukGJULfIF6DPY&#10;f415p8d/iXYfDXwNf6xcHJijOFB5Zjwi/ia9lvLuGxtXupSFWNc8nFfiT+2B8Ybjx54yfwlZvsst&#10;MkPmgHhpQTxkHkDtn34oA+SfEHiC+13VrvxDq8jS3d7I0shbk5Yk8Hn+gH6V522y7maRs5Xlfz/p&#10;7/XFaupDB+zo2cj6/wCfYf41QKiKLZ1JPp27DrnHNAGho2i3fiLV7PSbMM0kzY6/dGRk/gOc/T15&#10;/XP4UeDbPwd4UhdEVWMQRTz0H3m65GSM18f/ALLfwxudZvj4nvgRFJ8keQRgDlm7e2Pev0B8RXMU&#10;FstpB8qou0Aeg6UAed6vdmSVyCSD1xkj9ef89ay9Phae4VcZx/e71BeS75GDDgdR7dOPaut8MWhm&#10;mEmOhOPw9qAPV/ClhsVGx0xz3/Dp0HevdNFgCgcdcdjXnnh2wJCHG0d+xr2DTLYIoGOtAG7CuxMj&#10;t+VVruYAH0/L9KtsQq1yOvalHZWstzKcBQev9PegDzr4i+LrTw9pk880oQqpY89FGef896+JPC8m&#10;seNPFEmuHISYlIWY/wCrjzzx6nP+eteteLbef4i60Lb7QEtEdiykZDbeSW/2B/WvQPCOg2ekOlvp&#10;8X7lDnIUKWY8bj6e3PSgDr/DHhrYgudSkDZ2qqYOAB0A5/H8ea91sMJCCDhF4AH06VzelaX5sZlu&#10;3SELjbjgBcc/r3qr4s8U2OgaXMIm2BE3b2Pyqg6t9T6elAHH/F/4j6b4W0SYmQjy1LvtBJ6Yx2xk&#10;8Dmvx/8AG/ie78TazPql+5Bc/KuThF7Y69PXuc4616X8aPilN4x1MwwTsLJGKjk/vD/e/PoP6818&#10;43bPORBnDk/N6jvg/SgChK4nmD5+QcYAyfYfj1/n059J+HHgu58ZeIoNHtrf/RoMNcyYzxnITr36&#10;fWuLsdNuLq6g0zTEMl1cN5UQ6sWJ+8ep6d+vev1H+AXwns/AXh2K8vQJboktIxHMkpAyRnsvQcD1&#10;oA9N8OeH7TwX4fhsoYxE/lruA52jHC+3uK8/8Uap5sjIH5Hpz/Wu58Tax8jru9c+wrw7UrkzyMAc&#10;k/5+vvQBSkcyyEuc84/Hr/L3/wAK7Dw7pbTSqxGeR/8AW+v1rmLC2eeYY9efTp07V7n4Y0pY0TC5&#10;P8vpQB2Hh/TQm3Iz/n/69eq6dalcH0/nWHo9htCHGMfrXbQRrEoxxj/P60ASkhFwBiuf1C62gnPT&#10;6nmtK6uVjyc8D9a871zVEjVyTnA+lAHNeI9ZEKszsAFyfrXw/wDFr4llpX0yxbMpOB32/wC1/gPX&#10;2HHefGL4oW2jwS2sD7pX3KFXnJ7Zx6dzXx3HZan4hunvJ0ZiXDSOCe44A4/TtQB1vhHR31K5F3dA&#10;SgsdoPd+5Jz+Z+vtX2l4B8JeW1vc3EQBbGAB14/rXkvwn8A6jG4vJ42AZgE3fwr3z/nvmvujwn4f&#10;FvGjyIARzz6e31oA3tDsIoowrJ9OB6e/aq3jbxlYeFNLllkdUaNT36e1X/E/iKw8M6bJczuqFR6g&#10;HjtX5l/Fz4pXfiC/nAnIhyQoBGetAHPfE7x5qPizWHnkfEIJ8tfXP8ROMj0H515CpVfmY5z+oz34&#10;4Hpiqv2i5vZGlnb17/n17V2fg7whf+MtV+yW4220eBLIM9zwB7nsM9OTQB0Hw38E3PjDU1mmhIso&#10;25zj5iDwo9M9TgDH1r7Dvp7fRbIaZZAHaBvbscdhxxim6bp+n+CdJTTrBBHMFAbbxt4yR9fU9a5G&#10;6nkuJWOdwOTx3x0/+vQBXkkMr4z37Hk1vaZYNM6bhnJHbpn+vNZun2TXEh9M/n6mvX/DuiABGK8/&#10;568elAGx4f0bAU4wev8AnOf/AK9etaZYhFAUfj/nvWfpOnBQAR+hzx9K7yztQoHtQBYtIQqjIzit&#10;PG3rTEUAf5zUU0wTg980ANuJwqE5/WuUv78p0Of8asaheqFPNebazrCrkZ5/LigCrrWrhQ2W5GT2&#10;/nXimv6yXYqrdf5/T8qv6/rpO4IeRkc85+nNecTzNK+W5J/znjvQA2SQySEt39ev0ra0bTDdy+Yw&#10;wo5LY4HXr/n+tVNN09rtw7/LEp5JPX6etecfFj416R4CsX0fSCJtQcHCKQdp9WxznsKAOp+KHxc0&#10;b4c6NLa2OJb91wiDGckdW68egNfnnPf+J/H/AIifVdTLXE0r/KpyVUZ6Ac8c4446+1WrSHxL8QdY&#10;a5lD3E1x1ZsnGTnjPbPavub4S/BsabFHdX8SvMQp+6OvXH54oA574VfCq4KxXuoREDjgjbj5ev0r&#10;7M0DwpbQRrHFGBjHbrz/ADrY0Tw55ATcuFH1rf1bV7HQLNmdwrgfj2//AF0AVbttN0G3aabClef8&#10;5r5O+KnxcDNLYafISBwcEjJ7gdOf6d+9Y/xN+K02otLZWEh2BtpOevcge9fOMcF9repCztQZrqYn&#10;A5wqn+LPbjr69qAMq7k1bxBfJbRq0s8rfIq9Rkck9Bn3r6b+GnwusfDtr/betgSXBAJbqQ391R69&#10;s9u2a2PAngDTfC1kuq6j+9uJf4sct/sr/sjoT3rqL7UJbxwSdqJwqjhQOwH9c/WgBdR1CW9bZEAk&#10;IGFQDgeuemf8aqwW7yt8ozn+ff8ApjP8qfbW5dsIN3Xt0967vRNCL4kc5Jx1oAZoeiliCw5PX/PT&#10;r6161o2kDA+TAGP6/wCeKdo+j4wAPT35r0OxsdigAYxigAsLEKBxx9Ocd66a3twMZHFLb2wUdMCt&#10;ADGMflQAqgDgCo5JFRTk8imSTCMcnrWHdXqqDk80ATXd3j/PpXI6hqIVScgYqtqWqiMHDZP+PWvM&#10;9Y10BWIPQE9MD60AX9Y1sKGw/TPfr9Ov+fSvL9T1d5GdR0P5D3P1qjqeqNOWwd2fz/GufZ3cjnAP&#10;9Bz/AJ//AFUAWHkaTnoeP8/XvU1ravIw2ZYnvzz6EfnmpbOzeds7eCfp0/XFeg6NobDY2OmKAKmj&#10;6IZCCecV6fpWihQDt+nb/OKt6ZpG1Rxz9PxFbWoalp2gWjXV5KsYQZ54/rQBeiht7OPfKQigden+&#10;c+1fOfxg+P2h+CrOW1tple4HAUHnOOnf/wCt+lfO3x+/a70zSGl0LQJt85BGVICg9PvZ/H1r83de&#10;8f6h4muZb66la4lm5OTxz7f5zQB3/wAVPi/rvja+llvblkgJ+VAeBn1/z+deQ6L4b1vxXe/ZrKJi&#10;JGA3exzkA9sY7/8A1q9E8AfCDxF481CJniYQE553YI9CO/T/AAr9RPhJ+z3p3hq2ilmiVpRjtx6Z&#10;+vvQB87/AAW/ZjWFYLzVLfLAhst3/A8V+inhbwNp/h+1RI4kjCjsMc+/4fhXSWlpp+iWwZ8AIOle&#10;UeNPilFaq1nYDLnONuPXH5UAdj4r8ZWWhQPDCw3gHGPXH45r5v1vxPe6rK0k7sEPIB647cetYd1q&#10;F5qlwJZ3aSWQ/KvUfX/69b1hpEVqBfao2COVXk/kO/17UAVdN0a51NvPuv3NuMfeIHA7n2+nP0rp&#10;5LxYIhYaShRAuGkAAJ+hwMY78VVlnuL7bGMpAoJCDr9Se/8AKtWy055MYHQj8v5d+KAK9pZEvtAy&#10;Wxzznnr+vrXY6bozTYZxgtWzpmhnAJHt+PbJr0PTtH2gZAAH8jQBm6XoyoAccjt/niu3stNCqBjg&#10;evTHrV+z05FA444/z2rehtwO3PWgCC3tMAbRWpHEqgZ6ipFVUAx2pjShAT2oAkJAHNVJJ9ox1/8A&#10;rd6qz3QAPPT/ADxWBdagqZ3HH40AaFxeKoJzwK5y91MITzjA9f8A61YN/rCj5QxIFcNqeugZw2Pq&#10;f1oA6DUdaIycgZ/l7V5/qeukkrvGfx6flXO6jrgZiA3PP4+lcfNeyyNyc5+n+fpQBsX2quzHYTnt&#10;6+3tWBI8kxO85+gx3/p/kUqo0gBHOPqc/h04/Wtuy0eSVgQnGT6jHp9KAMiGyeR9oPHoc9u5ORXW&#10;6doRZgCOuO3p+VdNpnh/ADMoGfSvQNM0QAcDn0oA5vTdBGcYwfw6+n5Zr0DT9IAC/L/LrW5ZaSFA&#10;45H5V0dvZgdRz/npQBm2enqo+7zkflXQQWu3jH5CrEUG3B7fnUrzRQJuY4xQACNUHT/PpWbqWsWm&#10;mQmWdwAK818cfFfQPClpJPeXCxCPuSB7gV+XPxu/bGN0LjSvDTF3ORvB4HYnj9aAPs74yftO+G/B&#10;FnKJbgbwDtUMPT+vQe9fjv8AGH9rPxD44u7i1sbloLInhVJHH+f8nrXz98RPGWt+J7uTUNSumlZ+&#10;g3E4Pt7Y+g/KvKdO0fUtWu/Lt1Zy3JwCc57/AOeKAO0udUbUiZZXMrn1Ock/X+X4UaR4G1HxNfIs&#10;MeVJ+bHAwfy9feve/hZ8Ata8RXEa3EZ2Zx90jvyf5YNfp38L/wBnLRtCSK5vLdGkVRnjt3POKAPi&#10;j4Rfs03Ny0U9zEQh5OQOR2HJzx05561+iHgf4RaH4Yt1laFd4HpwD3xXrsdlpHh+3xEipsXsAOg/&#10;+tXlXifx4dxs9NBeUnAAHf8AD/OaANzXvEWm6HAbeArkDt9Ow7n26/SvMrWLxF44vDHbrsg3csew&#10;Pv3+n5kVsaB4KvNVlGqeJZfLRudmcHaOuewHTpXdX3i/SdBtzYaHEN6DaDgAD6ev+TQBt6L4e8Oe&#10;BrUXV4Q91gct978Bzjp1Fcd4o+I15qIeztG8q3HGF7+mTnivP9S1y+1O4Mtw5cn+h9f89KqQWUtw&#10;wKLwTjkkZHP/AOv/ADmgBJLqW4O6Q5GcD39/05qe2sJ7hyAhB7cdPw/lXVab4YZyhPIHueOv4n/P&#10;vXoml+GQuCV5xwffoKAOBsPDEsjDcPlPOOvf/wCtXoOl+GsBF2YHHb0rv9N8P4QADjjt37Y4/nXb&#10;afoip0XGf89frQBxdh4f2bflH4ZHT27da7ey0gKBkYH+fyrpbXSkVfmXP+ea24bLZgYwKAMe20xV&#10;AyMVuRWqqRtFXY7faTnt6iriooFAFaODnp/kVaVMe9PXtg0uOgHWgBgGOlH0/wA/ypw4zkdKYxxx&#10;/n6UADHrzk01j36g/XtULTKASDz/AI1QmvAAeeaAL8kiqMf0qlLcqAcnnn/P1rMlvR64x74rCvdU&#10;WNW2nPH5UAbs2oBcgnI/LNYd1qiqDzg+/euZutZQAnd/n/Irkr7W0Gcvgc0AdldawoJJcHGf5/n+&#10;Ncnf6+vJ3ZH4dfxrirnWyd3PGcdec9ea5651AyP16+vf/wCtQB093rhJODkfX19a5q41ORiec5z+&#10;VYjXBbljjP8An/IqP5pF65I4+vPr7UATzXJPckj3P86rljIcdAeM/hU0VhJJ93jGBj+f+f8A9ddH&#10;Z6A7MrMM+vFAHORWkkp+UEg98Z/z+NbVrozuQSvIx26f5967mx0IKFyv+T711dnoe3BIx/XH+FAH&#10;EafoCqV4zn69vyPfn8a6+y0BQASMH1PH/wBeuxtNIwACMHiuhg09Rjjv/SgDkrTR1XAxgD6/5/Su&#10;ii0sDHy+nbuf6VuCCJAGYgf/AFqw9U8SadpSEtIoKjpx68+lAGqkEUQ+bgflXP634v0rR4XeSVVx&#10;15xXy98Vf2m/DHhG1lea6UMnG1WG7PNflX8Yf2x9Z8QSS2WjO0UJJ+bdxj1P+elAH6V/Fj9q7w34&#10;WhnVLoPIvQDpn8q/Kr4tftea/wCKjLBp07RwkngHHGMdR14618e+JPG2pa3NJPe3Dyu/P3uc9+P8&#10;5/KvPpHur+VFgDOXz0yR7HPv1/CgD//T/V3R9b+yMLK/4AOAfw7478V11/aWt5bfKAwx1Hf1BHpj&#10;1rgb63ju03jhx39cUmla3c6dMLS9OYzwGPP4UAfNnxo+ENh4lhmktoVWfB7de/Ar8jviX8J9Q0e5&#10;lWa3aIjdwVwAM9f8O1f0bSaHa6lH9oUg5zxXzN8YfhPpniCyfdAomwcNj8v60Afziaz4bkt5XwmC&#10;OBnr/h7YrN0ue4tZQsq5BOPpnrweue9fe/xX+CV/ossjLHlMn5uvHrzivj3xB4Vv7FmaSMhkz157&#10;/wCGaAMe4t0uoxMgHA5AHXn/AD/hWdBm2uAckAEjr0Hp/n+lammSS2kvkXRBBOOx+gx7Vcv9MEi+&#10;dDyTyOOv1/WgCaCOG8hxghwM5B5J9iR7fSsWWF7eUsoAIJ6dfy79/aorOeW0mEbnr15/X9P0roxJ&#10;bX0Wxh8xB7DsD+JOM4oA2fB/jbVPCuoxX+m3bROjBlw20ZB9O3P41+zH7Mv7Yltq0dtoviSdY5wF&#10;XcWPJwOx55z/AI1+Fk0L2zFt3GevTPJ5ArX0LxLPo93FPZymKRCDkdeOmPy/lQB/YZoXiKw1q1S5&#10;tJVkVwDwfXkV0oOQSDxX4N/sz/tiz6PPaaD4nuGZCVRWJHH1Of6V+0Hgrx9pHizToruwnWRXAIwR&#10;yCOooA9F9eKQfWkVlZcj/Jp3Tn1/P0oAQgcf54+lZ2oadFewlHGf89q0qOv6UAeST6bNpVzmQb4D&#10;n8M/lWVq2ix6jAz267gR/wDXr2W8soryJopFzkflXDvBNozupXdE/p2oA+T/ABd8O7fUYpEaAMTk&#10;Hj254NfnF8cfgBInnXlnBlSCSMYP06fr+Xv+3N/p9ndIZ4QDu/L8K8W8beCbTV4JIlAJIIz6HHYU&#10;Afy7+OfAdzplw+EO5CeMdR65wTXjElqYWIlQrghT36dcfn/+rFftL8e/gRJbtJeWsWc5zgcA4Jxm&#10;vzM8efDu70+Z5I42UjggDqQPX/PfigD53uIJFzuGcZ9uh/CqLKvfII/z+tdXc2rJmKcYK9jjiuen&#10;iKMVI/z/AIf1oAzySpwvbrz14rSgunUD+8Mc89Byef0qmy446Y9vX3/+tUAZlA5IH8vrQB9U/BL4&#10;9a38PtViSS5YW+4EfMePUc1+2fwe+Pek+MrCCVZl8xhllyMH8Mnp/wDXzX81CysfUY+te6/C34ua&#10;x4I1GMxyMYDgEZPBz15P+fagD+pPTdWhvI1lhcMDz1x+Vb8F4MjJx1/z+Nfmz8Df2kLPXLaKK6ny&#10;TjlsfiOvWvvjQ9ctNZtkubV94Iz1BxnFAHocV62MM2f8P5VqQ6hgDn/E/wD1veuLSUk+oH+e1W47&#10;gLx3H+f5UAdhdmLUYDHIevTn196l8Jasuh3f2O8kPkOQBnsR/SuUivCpxnbnp6/l3pl8ouoTsOHX&#10;uDQB9KXNvb3tuJIiHDDqPevFPF3hKG9jkSdAwfP+cVk+E/iDcaTONI1MExE4Vuuccdelev39udTt&#10;kurX5lPPbv0oA/G39pb9m6y1S3nvbK3DFl5AHQknpx+ea/Eb4h/DnU/B2rS2rxNsyQMDryeORX9f&#10;PiHwamqwtHKmSc54HPavzD/ac/Zfh1W0udRsbdcgEsMd/wAv/wBVAH8+Bjw2wnBHt+dIBjr2/KvU&#10;vH/w/wBT8G6pJBOh8sE4x9cda81ZC4bYeeeAePr+FAFLO37xxjj1/wD1VKCHIJ5PqfT6f/XqF852&#10;nn8aTpjg+vp+NAFpX2HCD9c/pxX23+y3+09rfws8QW9teXbCzZ0B3MdoU5HfjHTr+HQV8OtuYE//&#10;AK+elSwyGOUSIcMDkHpzQB/Zv8Gvi1ofxI8OWeo2U6uZVBIznBJwc17a9qsg3Dp1r+Wj9kn9qnUv&#10;htrdppWq3DvZ7wvzHPDHtzx/+qv6SvhT8T9F8f6Dbajp9wJRIit1H5HHegDtbiwBz2H0/wAmucut&#10;LBJ45P5cdOenNemvArgEdD7VnzWIIIx0wfSgDyeaxaEiVBgjnjtjvXbaNqwuYxBOdrDjB9OnHSpb&#10;jTjztH/6vy71y1/YTWsguYOMducUAdvqEKzRFVAOf8+lfMXxc+HVt4l0qe28oZdSAcZ5Pp05+n07&#10;V9G6Lf8A2yMLIeRwV+lW9U0pLuFlYDBHp+lAH8vf7QXwOvPCGsXF/bw5Td2GBzyD+Yr48uQkZKNx&#10;zhs9jznk9+2K/pv+PfwWtPFGj3MZhVjtbnHtx/KvwD+NPwp1TwLr87NCRAJD0zgc9fqPzFAHzjLB&#10;tzuJwPbPT/OP1z61hHu4GT6HA4x16ds1000UbQZXrg5569cCsYrmQpjBGe/b8fX1NAGBLEFJbb04&#10;7/0/+t/WtnStQe1nW4tyUMbABgcEdM9v89qjnRGiJwQTgemfT9f8azVVo2HY5/pz+VAH7KfsXftW&#10;y6PeweGNeuSIjtA3N057DjH+R1NfvP4a8S2mt2EV5byq6yAHII79xX8WPh/XbzRbqK+tXaN4iGBB&#10;7joD0z6cV+637GX7Vltq1rbeGtZuT5oIRS56+3Xn8aAP2piuOcZ/zmrZZJUKnvXD6XrEN9Ak0L5V&#10;wD+ddDDdD160AcD4n02axuRf244B+YVr6ZeJd26N0IGMenH+f8K6W9hjvISp/i6f5/GvPraNrC8M&#10;JOFJ4+np+tAHYxhi5Rh8p/zmvlj9pT4Nad8RPCV9atAGlKZU7ehH4E/j/hX1xa7REN3JqvqVhDew&#10;NG44bjHrxQB/G/8AGX4bXvgbxBeafcRGMBmC7gQDzjGfz6f/AKvny7iwzLgg565z+HbpX9Gf7bn7&#10;M8PiHTLjxDpMCi4jXc2Bjocjj8Of51+Anijw9caNfzWc6bJIGKkHHX/Pf+VAHmLptbkcjOefTvUk&#10;Tbc7hzzV+W3PBc89f/1++OTVPayscngH9frQBZgVTIFPHb/Dn2619L/BT4nXXg3XbdVnKwlxjp8p&#10;PQg9f85r5pgDluBj1/HvWnbtOkgkV/n4I5xjntx0oA/of+HPxMtde0+Kfzd2QM4Ocevr37/4V7/b&#10;6rHe2xiYghgT3AB7Dt+tfhn8CPi7NpdzHY3EzFQcYzxgAY7+ueK/UfwP43h1OGMpLu3gd+xXPA/m&#10;PwNAH1H8NPFx8Pa8LOQ/upT69D+I6HPavuPS9Wiv4kl4AYcfWvy4u9QeKaK/tjzHzx/nr9K+x/hF&#10;40TW7SOJ5MunBHTp7ZoA+lZkSWNlYZB61+Wn7dnwKt/F/hafWLS3xPbfNlVySOc4r9SIXEkY29a5&#10;Hxv4atvEWjT2MqBw6kYI9sUAfxW+ItCuNIvZbW4Qq0TEHj07cjP/AOquEv4hk54Jx7AEn6V+nv7Y&#10;XwF1HwN4ruL+OLNtcszqQO2cnrX5t6tYy28h3gjHp1/H/IoA44qqkAjI60knUYGD/npV+aJunTGT&#10;9QOOf8+9UXUj6fpjtQBGDg5x0/Dj2r3P4RePbrwrr1rOjkIrqOWxxn/9VeFEYz3xVi2umt50lQ42&#10;kH8O/pQB/T78EvF9n418KWs0cnmEouG4649vSvoDSVksphJjg8Huc9q/EL9jf46PomoQaFeTblcj&#10;G49Mnr3+tfuVol1b63Yx3ltyJFB47HGc0AesaLqnnpGc4I49f8/nXZArcRFpl4PHJyMfWvErO5fT&#10;7wFzhX9+M+9ev6Zdi6hQk8f5zQB8Vftf/C3TvGngy6kjT95BGzDaO6jv755/TPNfzleL9HfTL+5s&#10;mUhomK4Pop78d/TAr+v3xT4ftdX0a4tPKD+YhGCOua/nM/bA+Dlx4I8Y3F3HGFtbjc2AOOSfYcc/&#10;WgD82L+3EZLYxz36g47frn9O9Yj7lJ4xz6Dn05967fWrN4xI38O4DA5GD6f5/nXJTwuoIHOO/PPp&#10;kfSgCjgk8DBP4f8A1v8APatC0meCRGTgg9c4wevb/PtWbnseo/nU6nHHXI+n1xQB+7n/AATv+Ni3&#10;FrH4Zvrj548JtZhzjoQPf0x+lftnNCmpacXXkOuR7V/H7+zh8RpPAnju0ulkMce8bsZA7gHg/gR/&#10;9ev6u/gn46s/G/hGz1CF9xkQZwc896AMH7DeWWtyKmSsnzY988Y/z6V6fps/+jjecsAc/h1pmvQW&#10;9lMbhxgqc/nVTTJImczA7kY5HQZNAHknxz8JjxH4WvbfyRIXjbbkDAPt6V/MF8a9CufD/jC906WL&#10;yxHI4A79ehGByPev649ctk1HT5EVM/8A6ua/nX/b0+F8+heLZ9chiKwzsSTt4Jye/tjmgD8y3xub&#10;cDzk/wD1zx3/AJdxVaVtoAAwOvUnP9Me3WrsolBCsc57/rkfh/nmqbKR948fpj39M+woAz5HYsue&#10;D7Acd/T+fSiIsjK+dvp68HrRcsQSmCCPoeo7VEHHR8EHPbkcdaAP0Z/Yc+Jx8K+NodNdzsnYbhnO&#10;fmHv2x1r+mXw1qcep6Pb3Ub7tyKeuetfxqfC/wATy+HPENpfxuVKMpwMn+Lp/wDWr+pP9l/4k23j&#10;DwPp0qy5fy1BHuB+OO1AH1lKgkByPf6/jXIa7YrNZyrj7vI4H4//AK66tZQ4Hv8A5zVa5i81GQ8h&#10;hj68UAeH+C1Np4imt2chHckAZx8wzxn619GQyuIg5GAPqa+cQzaX4phfGEZuT9PpX0TaSxS2gVDn&#10;b260AfOPxz0WDVtCvIHAPnRsOfUjr+Ffihq9nNaXU8LZxyBx0I4IP0xkc/hX76fELTDfaVIijkqf&#10;zx261+JHxS0aXRvE2oWYO1XcsPYnpkf5+lAHg32lhcAFgP4SN2QfY55/z+FdHbS5QjIwMAjr0+n6&#10;V5rqrLDqZJOC7dPQg8gfWulsr1dhViWz7Z6Y68/UUAU9dVlY8EE4wRjsOh9Pw6VjaNdm21OGQdUd&#10;cg5x97175/8A181f1i5y5ePkk8//AK+QePWuRa9KFduScjGOoYYx+Ht60Afv1+zV4iTXfBdk2/dl&#10;AMH29eefpXvOsxLGsUhHALKfx4/XtX57/sTeMEu9JTTnOGiwpGcYPoP8+lfolrqb7ANnGHUigDG8&#10;DapG7QRqeU3Rnn0bj6cV7VMzSDnnI/THWvlPwhdta61dWu4b1um4HoenSvqq1lV4ULcZx+fWgD85&#10;v25dDa78B6hNHGCQFbPoQeeOv+favwRuwQ3lKMH0PQhjzyf0/wA4/pB/a10l9S8CX8SjcTE2D06f&#10;54r+cjWEaG7lhbrGxyMnB9fyz/nrQBzszEPkgk/wg9vrk96oTzb5CTyWPr/gP8/lT5psyEBsjnr0&#10;9qy7mdxIVY5K88k/Xjnsf89KAOw02TzAN5ADdMZOefb8/wAvevaPhLdtY+MdPx0aQL+BHIzn9fp1&#10;7eD6PIzoUwM7STg4yff/AD616j4NvfsGu2d0DjbIrH0H1H+efxoA/crQ4ftvhK3YckIV/I9Me/41&#10;8z/EvQt+6SOPAH4evJHb359DX0d8Nb1NR8KR7ecKD2J5yQT+ZrkvHekmeGXC8Hpg4+pH40AcZ8AV&#10;srHWruOc7AQvPbryPz6V+nWiRJIqywcoQuPw9v8A6/8AhX5y/DiytodVuYY12sCjbj229h9a/Q/w&#10;2Xjs4/m+QqMe+R+XFAHUa4xOjT7xuwvT/wCv/n61+Gvx9GfiTq3HAkJI684CnPT29PXPSv3J1D5t&#10;Inz021+If7QiJF8T9VWIYG7r15I7duv86APCCF2lVyT16AY6Z9arwoCeRknP+ff9PrVy5BCIwOCf&#10;rz9R+gqrahi4xkAfTA7cDpnOaANpQ7ccDPf/AD+QqG4UMrsRwVPQnHp7/wD6u9TgjYG3cYyTjpj/&#10;APXUDEhXUfwnb689vw+vtQB4345UmRHySB0yO3fArO8JX5tr5MZALevt2Of89eM10XjG2LqpwDng&#10;55H1yf1rzPT7h7a6ALHLN15yBnHH+fpQB986BrxawhQHOMAc5+hPTv8A/Xr9B/2e9LntbO2upeCL&#10;WSfGenmttA+hHP8A+qvyl8F6wLxbeJ+egA7/AENfrN8Cb2WaytYGwAttDE6n/eyPX0yRQB93WH/H&#10;rEOuFA+leY/GjUo9N8GXk7jIEcjf98qTXqlmMW6DrgCvmn9qjU10v4aapdMNxjt5GUc9T8v9aAPw&#10;I1i5Z7ueVzuMzMxB7hmzyfxrHEpLfKcY7D09f04/CszUb3znDDjHOePTn+XNQR3G5cFiB8p6nv8A&#10;TjkD/PNAG40w2kM+AoJ4GM9umffn9Oaw55gZC2flAyQOc4/xPNQ3U+5myduR17DH+Pes/wC0hpFU&#10;nAbt6Y64HX/EUAfoz+znGINNRgSGS3zk4/ibP65x719bQzEptzn06fh09K+RvgQ5i0VirEfLGvty&#10;ckD15r6YtrwkAjjI565HHTOf/r0AblxP8mWPBGDxXm/iKTMZUE5PQ4PAzg56fQ//AF666ec7SHOC&#10;QPb/AOvXCa7IGiOG5OfzHb+XFAHgF7or6r4htbaNd4lkLEHjKx9c+3+QTX6MfB/QpLHSbeSdwzzk&#10;noQD2Gc+n6ZFfDGg2883id7qLLG2UIvc7m7Aev8AOv0j8D6VPb21vBO+4QRhT15YD5jgcDnigD1T&#10;TLc+aH3btg2e3pkmuA+PXjH/AIQ7wDq+qFggs7OVlJx98rtQD1yTxXpmno8a4Hc4+uR61+f37eXj&#10;B7TwXFoRkJl1K7RVAPSOEhm3D0Pb39KAPx41a7nnleeU7ndjIze5Oeea5K8d3Kpjgken9Pr3FdJq&#10;TKcq2QQ244PU9scnpzXIXUxeYRoclcAnPVj/APW60AVJpFRScnkbcdifY5711vgq3NxdPKvXaFHc&#10;8npnjPtxXGXbAYVuvHTjp3/GvUvAFkBEkoGA535HYLkD6f5yaAPYrXi4VSMlNvbH3R/n1r6T8AEK&#10;0foAPlPU+pPHc8/41816aTJOOo3tnuTnt/k19LeAW8sIoGM4GevA/lQB9L2smIAxzk5/z/8AWqre&#10;TDYRnnmq8M2ItvQAdxx1/mPasXWdQS3tpJGOCAQuf73Qd/brQBw93nxF4htdFQ5jupQjHPAijO58&#10;Z6ZxgcV+h3gTTksdNCJGrSTSoDlgNqxgcgfQcfh0r4r+Cuix61rN7qJUykyR2kIIBy2dzkdPqT6C&#10;v0N0XTFDGSNcRKBFGexRMZPQdTnNAHfJnnPrx9K8S/aA8dw/D74canrxl2TxRlYV4+aWQbUGMjPJ&#10;zXtqgRpjsK/J39uf4ljUNd03wLaSForQfbLkZ+Xc64hXHqBknPsaAPz/AL24lld55DukkOW7/XB5&#10;z/n6VWt4I8gkcjr279PwFVJ5skdAO5PJGO36VaUvHESOCSeDgjjnHP60AV7ucRRlFPzkFieuOOBg&#10;fn7fXFeq/CLSmu78XcyZO/cSR0A6f5xivDp5nuLlIVO5mfHpgN3/AAPavtH4UaC9hpMU7jBOWHsA&#10;cde5oA9JuFEEKxAYwACBjv79jWr4fhJnXPBJ7Y//AFYrFunMjBeSRjB/D6e3vXe+FrXDqSM9O/P1&#10;zQB7P4XtwuzjJA/xz/n8a9TjwqADpz6evNcboFsEjBHXp/8ArrrpCAmQevrigDB1y+jtbWWdjgIu&#10;Txnp/j0r5x0yxufGvix2bm3snGTxgyk8L7kDrj357V1/xX8VjTLb7JbndOSFVMfekJ+UY9up7V1X&#10;wd8PRWNjbySxtPPExZ3GR5lxKOe3IXkUAe4eEPDMUTxqhBEWAzKMrvPUA+1e0wwpBGsadFGKyNGs&#10;xZWqQpEEA549+tXdSvodPspbqc7VRWP5CgD5l/ap+K8Xw4+H949vMsd9OpjiGfmLOMDaO5GSfbFf&#10;gnfalNd3M9/cS+bPOzOWJJ5PJJJz68/pX0r+1h8VB8RviLcWunuxsdMcxLuOQzA4Y456HpwMd6+T&#10;3HmlYgwIX0zg+pB/PPvQA6BBMxkc5BPG7j8T+n/661vD3hu68WeIrLRrd9nnvhj3GDyT6cc9Kxrl&#10;44YBDGCDjkkkAAdOnX6V9tfslfC+e8uh4r1OMFp1IQMPuJkFm5HcYHH50AfaHw28LWngnwhBBAuw&#10;mMKuOoUd/qTyaxPEN40juDwPyPf8RXo/iO7jgh8qIYRBgDHpx/TtXimpXJdmIYj9ec/zoAz0PmXG&#10;0nPQcY/XH68+9ex+E9PwqSYyeOvfn8enrmvL9FtGuZwxBJXn0x6/y/Xmvonwxp2AnGAKAPSdAtvk&#10;T5cAflxXo9mm1MnjH6VzWkW2wLgYHb/P4V1ZOxfyoAgupljU9uPyr5x+IfiFtTuDo1q5VFyXccEL&#10;nkjGc+gz3PSvTPHHiJdMtDbxkmaXsvXB/rnpXkNhpoijm1q+QtISFjHXLDuR3C8c+uaAKEdhFpkK&#10;6ZpsRa6uQvm7RgIv8KEn25Pr9TXsnhbw8kEBkuzkgjHcnjB7d+3pXPeGtGj3iWYEyMN5IGT6jJPO&#10;T/h2r1+ygeRAIk2L+eTjr+FAGbc3FpZQGV03qvB56nHC/T1P1r89/wBpX4r3DTyeG7BmV7iPdI6E&#10;AYJxj2zjHpX0x8dvihofgnR5bbzWeUqUCpj5pD2z05PXntX5HeI9bv8AXtSuNTv5GeWVmbLHgegA&#10;/THYfWgDFuLpVzLncxyoGe+DnHHb6e1V4iqESPyxHpzjJ/yf/rVExRmMjt93p7+1ex/B74fnx14h&#10;SKVXksbUo023gSP/AAxj+tAHun7N3wgudRu08YazC0Uk6kw7xgxxAnL4Pd+gPpX3VqtzFZWwtrYb&#10;IohhVGO3T8+9TaVpVr4W0ZLKBFWUqN5XgDb0UegXpivOfFGrbVK55J/GgDh/EmqCSYqD7f15rist&#10;JLx37g5/z+AqW9uGlmbnk88c464GfrWho9iZ5RkZGRnH6dP60Adl4Z0ksUZlyf8AH2r3vQdNVAvy&#10;8jpx09zXH+HdJWMIpXn8/wAa9k0qy8tAMY+tAGxYw7FBxgD8OlaE8m1T6UAeWgrE1C78tTtOOv50&#10;AZOragI0YZ5r5h+LPxGs/DWmyyPKFfHYgnPYAZHPpXdfEPxvY+HNMnvLuVYwq5yT+pr8yfEninUP&#10;iJ4leeSKR7SNv3acnPPU9ev+cUAXreHUPGuttqmonBk5UNkhUzx+hPvX0/4A+Hsd9JAFQmKLnGD8&#10;3+0T/nHasHwD4TF40dktqygYLseOPTPXjsK+2fBvhuKwjjSKMoAoHPb0oA1PC3hKCxt0AiAwPQen&#10;U/5Ndrqt/Z+H9Oe7nIQRqW5PQd/5VoTT2+lWbTznAQZ/+ufSvgX46/GOW+ll0bSpcINysRycZ/z+&#10;NAHn/wAafjBda9fzadYzstuGOdpzgdhxkZPcfjXyxLJLqM4dySqknGSck9gCf/r5zVi7nkupQitv&#10;5wzZOSepPp3xzWrpGlXup3UOm6anmXEvA77enPt9e1AF7w94dvdf1BdMs+WfaJGAGETPOT6Dp9cd&#10;q+6PC3hjTvAeixrGg+0MAQSORkcu3ucfh0FZPw78AWPgnSUvbtVkuH+bJxlnPVjkZAB6D8asa7q8&#10;lzMyk557fz9utAGdqd+91MWzkH35z9e/5/41Utbd5XwpzuI49z6fSoI0eRjnqTjp+me9d/oGjGRw&#10;2M89/wDPNAGpoGilmXPAPPH+Ne1aLpqxqF24H5fnWTo2kNgFVwPy/wD19K9O06wKgAgZPb2oAuWF&#10;pjBI/SuiRAgA/wA/pUUMQjUVI7rGtACSSBAcnk5/CudvbwKCSalvrwKpOfX8q881fVgoIU4/wNAE&#10;Ws6sEDAHgf56V4x4g14kOu/jpz19ulXPEWvBdybsk49x7ivJr68ecl9xIGfr/n+VADLu5aV9xOCT&#10;3/wH1q1p9j9pPnyfLEPvHk9ew+tUbaEEfabr5YgTye+OuP8APHevGPiP8X44Y5PD/hp8zMDG0inh&#10;MjGARzn3/XigDY+Knxeh8PRPoHhxhJd4ZCwIKxepJHf+R/Ovl/wt4O1HxnrBnvvMuZZWO5my2cnq&#10;cjH8+4rrPB/w/wBR8VXyXUuXDnLO2eT/ADJ/pX3z8PPhxpWg20SwwKH7tgZPuaAOP+HPwhstEt0f&#10;ysMO+Mc8/wCetfUWgaRFaRjK5IA9sVpafo6RxqzjCr2AHWsnxL4ls9At3YsAcUAbPiDxDY6JYvK7&#10;AFcjrXxF8R/iRcaxPJb20rCDO0lT949wOuMdc/0qLx549u9ZaRfNKRbiCM/e9gfT3ryiz0vVvEl/&#10;9g0yLdIeXdvuRKemfr6D8eKAMWCx1DXtQTT9OTzLmTH+7GndmPQDuM859a+mvB3gTSPBenC5uR51&#10;zKAzFvvyN2J9FHYdxjNbHhjwnpHgiwxs33T8kvje7ddz+nqFpt7fz3krSyksWP5+1ABf3s93Izsc&#10;4AAABxt6AAdh9KLa3aRwCMk8+vb6/wCf5NtbZ5yFUZ3Hj2FeiaHohbYzqCew9Md8e1ADNF0TcVLp&#10;yf1/z3/rXq+k6OQowOOKk0fR1VVwvX+X416DZ2IjAGM0ANsbEJjaOntXSQW4VfaiC3VeSMmruQo9&#10;MUAKBgY61XlmVQef8imzXAUdetc7eX4QE9hQA+9vhGOvH51xOpattyS3T/PPrVTWNYVM4Ocf54ry&#10;3Wde6/NkmgC7rWvbc84+vavNdR1KS4kcA4A4/r+uOlVr2/e4fAbjPv6fjWeitIdrdAc/Qd6AFG6T&#10;PueP/r+v+ePXasLCSZkAGRzj3qzpmlPOwyPlHb2/D+tem6NoRXHy4wPTFAFTRtDPGUx9c8flXpmm&#10;6UqKGxjHfjpipbLT47eMPLhFHc8Z4rxn4r/HPQfAenSJHKHnAIUKQST0HHfmgD0bxp8QfD/gXTpL&#10;rUJ1UopPJGOPXpX4+/tF/tc6v4ku7jQvDUxjgPylgTyO+Of1H0rhfi78atd8e6hL5k7rAWwEBPrx&#10;n1z6dPWvJPA3wk8Q+OdVDxQExsfvHpyeOOaAPK9P07XfFl8JMySvKfQnPPP557fnX3n8E/2cL3U2&#10;ivtVhJB2n5hjI4xjPP5foa+kvhF+zVY6FHFNdwb5E5JPQ+o6c/hX3P4c8IWOlW6IkaqFGPp/ntQB&#10;xfw/+Fuk+HLWOOCBUIAycdeP89q9curvTtCtTI7quz1PTH/665XxP440rwzbNuf5k7fy618keLfi&#10;XqPiq4NvYswtyQM/3vYdzQB3/jr4lz6jO9jpjZUnaSCOPr+Ptn2rzK0s7i7lLffdz8xPb057D/P1&#10;fougSyfvJOF6sTzyO5NdfEyQxCGwBBGMv6/59aAEt7e30vC/625YDcOOPTPp9OtWEimuZfMnO5yM&#10;fT2A/wAP/r1Ys9Pkk6nJJHJ713OmaCzYZx0x154oAzNM0iSVQWHr7cZ7DtXo2l6FsAOMk1r6Zooj&#10;AO3p/L/Oa7uw0wKBjpj2/CgDNsNLVcZHHH6GuutrNU6DOat29pgDj9K00iWPPoaAIo4AAM9qskqB&#10;0xTHkVaz57rGefWgCzNOB0rGur0Jnnn61QutRVc5P9a47UdYUAnPA/IUAbd3qgAzmuH1LXAS3OB+&#10;PP8An2rn9S15cbS3+f8APb615zqOutISQc5wP/19OaAOl1LXgpPz4J6H29a4S91cy5+bAJ//AFY/&#10;zj1rJuLuSZyQf1xz9ajSF5CduST3/DvQA1i8zFiT835e386sW1nJKR8uBzgd/wAfx/z3rXstLlmw&#10;xXIPf/6/oK73S/D/AEyoPbpQBz2maEZMcc/1+n/169C0zQgm3jJ4ro9P0MLxjBP54+tdrZ6WFx8v&#10;Tp6DmgDE0/RwAMjGP0z+VdfaWCp2yRjj/wDVWjb2gGMDkf4VqR2+Bz/n60AVIrcDGB0q6I0QHtj6&#10;Uye5htkLuQAK8F+JHxw8MeC7Oee9ulQxqxxkZOB6HvQB69rPiPT9HhMk8oTAPX2r4V+OH7W/h7wj&#10;az21rcCS5UcKjD9ep/KvhL46/tqX3iCSfSfDUjLG52lwccfUH9D/ACr4A1DxTe67fPd6lPLK7kn5&#10;myp9fy//AFUAe2/FT9ojxh4/vJVnnaC1fooPbPfHb/Pc48Qg1J5gEA3FvTJJyT2/D+vFS6X4f1Dx&#10;LcLBYQM+SDuweDz+nr+PoK+yfhB+y1qmr3NveahF8nXke/0/KgD5p8LfCvW/GF8iCBwhOehJOTnj&#10;tkYH1r9BPhH+yssSxXGoxlEIU7WUZx2AJHoff2719hfDz4H6J4Ut0klhUyDHzEdh26d/8+3rt9qW&#10;kaDb7ECoEGOOx4oA5Hwv8P8AQfCdqq20SqR3xjt1/wDrVa1zxXZ6TCY4mXPTg8D2xXE674zuL1jB&#10;YZI5+uPc9vx/rXBSWxncXOpyAL6Z7+oB6/jQBZv9Y1vxJMYrMMkTdWJOPfr25rSsLHR/DcX2q7In&#10;uucA9Rn068+//wCusC48Qx28X2bTIgiDjdjORjn+lYZFxeSc/Oxxn8+/tQB1Gr+KL3UAUjfy4zjC&#10;rkenX3xXPxQzXLqwyxzn/P8AP6flWxpugzXDruBPHIPoP1+lej6T4X+6pTIbFAHC2Hh2WYqdnBPT&#10;8f8A9Xv+HFejaX4bAAUJjAHbPHp0/rXd6d4eVcDaOB0rtrDRQCOMA+2OPegDkNP8PIAPlyPcH+g/&#10;zxXc2Gi7cDbj9P8A9VdNZ6VsxkDiuigslUAjj+n50AYtppQULkcj/P1/z+W5DZquOOa0o4MD0/8A&#10;r1cWICgCrHbZ7dKsrFwMjFTAcevvTsfmaAGbfX/Ipf1HFLx3/OozIB3oAecY55/zn3pm/afmOPxq&#10;rJcBen+fSs+a8C9TQBpPMDxnpWdNdgZ+ase41BRnnAHvXP3OqqARuyfXuaAOjnvwueeBXP3Wqqo+&#10;U4/GuTu9bUD72Ovf9c1x97rgyfm9f8//AK6AO5vNZwDhxke9cfe6+GJ3PiuLvdddsjJJOcVzs988&#10;vU5yf5HpQB1F3rbMx2nr2+n41g3GoSTDfu6f5zjn6cVktLIwPOD7en+e1OWNn+VTnd3oAHkd2JIJ&#10;Jwf8/WowryH5evHT2/zmte30uSUglcAg/wD6q6Oz8P5YEjj2+vegDk7fT5Zj93I/xPp+FdHaaE5P&#10;K9fx7eld1Z6HsAAXGfwNdZa6LnG4c0AcNZ6GCAMfXP06f57111po4CjC4A9uldXaaQqYyoI6/pzi&#10;uhhsEAHHP05/GgDmbbSlABxyMf57f57Vv29ggxtXPvj+da62yKMkVn32q2WnxlpXAxnjigC3HbIo&#10;+YcVmalrljpsZMrgEfQV4R8Qvj14b8KQPJc3aqUzwDhj+Zr8yPjL+2qbsXFj4elYk5+YE8fjn/Pa&#10;gD9GPiX+0P4c8KQSefdorKOmRzj8f5Cvyq+Mn7aWo6kZrLw4+UPG7cRn26/iPb0r4Y8b/FLX/E1x&#10;JLqV27g/wkkn1+v+ccV49NdXd9KPKBdmPf8ArQB6D4t+J2teIriSfUrlpDIc9euei8n39PWvLG1O&#10;8vpW8oFt3Xg/z/l+leieGvhdr3iKfZ5J2vjHoDn1r7B+G/7JWr30qTXEG4EjsQRnr1Hbp9eBQB8f&#10;+F/htr3iSVdsRCMwyeRnOOnHT/61fcXwj/ZYmuJYJ7qJgpYZLKec4Ppx+Ffd3w4/Zw0zw/DG1zAp&#10;cYP3a+rtD8JwWYWK0gAJ9BjGP8+tAH//1P1S5Bz06e3+c1TubZLhQGGCM8jt7e+a0zGyAjHT/OBm&#10;o2jI5xnHvQBX0nWrrRpRDOS0WMc+nqK7S9Om67a7lAY/z79O9cTNbLMu1l5HQ1Vs5ptOlC5+U/49&#10;KAPOfiB8PrfWoXheAEcjJAP+IFfAXxN+BC26z3CxBoxyMD8Dn0/l6c1+v9tc6XfWxSQAlh+fH+Ne&#10;d+KfA9lq0EiKgdSDxjP4cYoA/nC8beBZ9Fu3Hlso5weuen+HHNcBaahLF/oxXeSfbjng+w/ya/Xr&#10;4vfAuWMTzxRExAHov5/49K/N7xv8PL3Rrx5Uhwoyfu8cc/rz/nigDyK5sXJa52YZlyQMH6+n4Z59&#10;qp29w6t6Fegzz04/HP8An10lmks5CspIGTjjr7VDf2wZDPbhsnkkjrx+lAFmRluYgGGXI7559j78&#10;en865q7ia2kyoxnnjH5Y79e/+NKl+ICqNyRk5Hp/Wn3NzHcRFFGP6EdQOnr0H50AWNN1eSJ1kRiH&#10;Xkc98+vYj8cZr77/AGdf2stY+H19BpmrTGSyDKPmbhc9x/X/ABr802drWUtkkFu3HArTtNaWF/lb&#10;lT/PB/p/npQB/XZ8KvjP4d8f6XDdWVyrs45GeR6Z/wD1flXu8UqyqGQgg/5zX8oPwP8A2jvEHw11&#10;e2lhuGe2DDcu/AH/AOuv3s+AX7Tnh74j6dChlVLjABUuM+p9KAPtkevX8aXBz+X6Vm2l9BdRrJGw&#10;YHHIPtV8MCAaAH/yqvc2sVzGUccEEVPnv3peOv8A+qgDz28sH02XeozEfyGf8+lUbrTLWaP7TDyT&#10;1FelXECXKGN+h9q4+XTWsJy6ktET+VAHzz428EWms28iTxKQfUDvX5wfGn4CxSRyz2cKjHQKMEjB&#10;/X/PAyK/Y3V9PhnTzYOcdR/P8a8X8VeEotSSR/LzwRjH5jNAH8yHxD+HV1pFxLiLYUyDkdeucH/D&#10;618+3+nGKVg44H0H45/DjP8A+r99/jT8B4NZtpbm1hCTIScAHnHc9uc1+UnxP+FF9o15KxiMRBPR&#10;ThemPw5oA+RJoTG3G4j/ADznj2qi0ZPTJOM/hnr+tdzqOlPayvFKnIOOnB9OPSuclt0BJQ8jt6f/&#10;AFsDNAGKE2ew/wA9asp09amkXap459cjuPaqYbDYA6eo9TxQB6x4G8fap4UvUktpX8pWB6+nviv1&#10;R+AH7TYV7a3vptyNhfmJ6dOvX69e31r8ZoZhj7men1PbpXX+HvEl/od2k1s5VQ2SM+g/+vQB/Vf4&#10;W8Uab4lso7uxlDhgOPTI/wA811SjI65A/wA/pX4hfs8/tQT6HdQWGoy7onwOT0z+H6flX7F+B/G2&#10;leM9NivNPlVi4yQCD1/TBoA7Tc2dy5wB168f59KkWVgQd3A/A/WhoVP3eP8AJphUg5IOfzz/APqo&#10;AztUslvYjJEdsij8eD616D8PvHBtQuk6q2ccAn/D8f8AIri24GMcZ79MVz2o2J3C7hBWRTnPoev/&#10;ANagD65khiuAJ4CGDdx3rzbxj4ctNVs5EmjySDnjPX/IrnPAHjSX/kHX5z2znGBx2x/WvYLuBLu3&#10;LRncrD1zQB+LX7Tn7NlvqMM+o6fb5yCeBjkk981+JXjfwTqXhTUJYLuJ4whPPt2/n7fWv7B/EvhS&#10;y1C2eG4jDgg9R61+UP7UH7LsN9Dc6rpdvnGXO1eeeuOfWgD8Enj9sd+fwqFkPXoP6V6b4+8H6h4Y&#10;1CWzuYihRsf4H06eleaFeSo7ZoAjHGCQT/8AW5wanRvmbI547/gcf/XoEXyk9AMdetNRjkccjn15&#10;/wA+tAE8cstvKs0RIKnj27/0r9KP2QP2ttV8AarbaHrU5ayZgvzHOMkYHX+f064r80AWYkfj+XtV&#10;m0u5rSYSQNtdOcg88dqAP7ZPhl8SNF8daHaX9hcLKs0atwehIzjHUc9q9XEQdcgdfbp/9YV/MR+x&#10;7+19qPgvUbTQNcuN1sdqZZugHAzxX9Fnw1+I+jeONFt9RsJlkEqhshv54oA76a3BBG3j/PtWVPYp&#10;IhjYcHNdYEVxn/PSqstvgfKOaAPIru3n0a8+0Rk+UTk/jxiu8tLyG8thLGc5xU2paZFfQtG4yT7Z&#10;/GvNB9t0K8MDEmBj9Pz/AMKAOj1nTP7RhePbkEfzr86P2lfgBa+I9NuZo4cSjceB1P8An/8AXX6a&#10;WtxHJCGU53AfnXK+JfD1vq9pIkoGWHpQB/I34+8Dan4L1S4s7pGCEnacHoD0z27815tLEoIKDI5/&#10;n1Hfvx/Kv3Q/ae/Zxg1Oyu7yyQFgGYAKeD9R/nrX4u+IvDF/4e1KexugQYyO2M/4celAHEPCJB2w&#10;Tzx0/wDr/n09DWXJAEGMYJ5AGeT364x9K6tbF2UyIox9O3P4fzrIu4lQk4xnvz37fp39KAMZSUJZ&#10;Ru9ee3vn0/P1NeheA/G2peDdattV0+YqYnRj6cHJz7//AFq80k4ye2fy9MfyxUcTlBuzzmgD+mH9&#10;k79pay8caLbaVf3A+0xKqjccntx2+tfofY6rHMiurZBGQR3r+QH4P/FXVvhx4gt9StZWWIPll9h1&#10;Nf0T/s9/H7TPiH4ftD54M+xcjcOTj8Oc9fSgD73hvEbv056/zxWLrdr58ZngHzKM+h/zmubtdW4D&#10;K3BrooL5JUwx4OPf86AK+kazIyiGUYdK66GYyru/zmvLtVD2Fz9pi6cfiD1/Guq0e/W9XcpxnigC&#10;r418PWniLTJbOdQ+9cYA657V/Pv+2b+zXN4Q1K48RaZAxt5WLHjp7Y7Yr+ji3gTJ3HI5618+/Hz4&#10;Tad498M3lpcRbi8ZCnrhsf40Afx839jJbTFJUIIYnn2/Lp/nrWXcQKy7lHI7+vvnPFfXH7QvwW1H&#10;4ceJLi2mjYQ7ztbbnGTzjt2znFfMEkOBsIzgAf4ZoA5mGMqV9CeeeuOx+ta67gocMAPTPT/Ac/Wm&#10;yp8wZVyR3BAPHXP8qmiUyYyMEDH5k5HvntQBc0jVJdLvkvYDgRke2efp/n9a++Pg38WgnlRzS4Ax&#10;t9/r7/n/AI/n2ybOMZ98k5P8s/h6+ldZ4a1ybSb1ZELKBye2CD1GO1AH7zeHPEEGu2Sndksoz3yc&#10;GvVfhp4sl8Na95MrkRyED14zx/n9K/M74M/FZYjDbSvknAwWIzz0/Pmvu3T7tL+CLUbYcnqB2zjP&#10;1GKAP1Q8LeIY9RtYpN2SQB+Fd4CJFxjgivjL4TeLZGihgmOXXaPYj1/z1r7B066S5t1YHJIzQB8d&#10;ftVfBe08f+FLtki3TIjMu0ZycdK/mH+LXgu98L6zPY3ELI8TFcEen5+nev7NdYsI9RspLVxkEfz6&#10;1+Dn7e37PbWeonxRpsTBJd28Knf1z2BoA/DadNoO0cDIxkfTHbt0/wDr1lSqQefp/n+dd7rujmwu&#10;5YpOob3wO9cpcxYBznJP5c9/zoAxHHtgH0/l/kUxc8Z79/8A69XJI9rEAZA9vzquU+Y8EYoA7TwN&#10;4lufDet297E+0I4Y89gefz6f5Nf0d/sjfFO38a+FIIJnAnRVDe2Bx+eK/mQj3I29TyP6Gvvz9jj4&#10;2zeBfFMVldS/6PMVXaSBj3H07UAf0hanphmiEqHB4PpggdPatzw1f7oVQnGzjntWR4O1m08V6BBd&#10;wuHEqBgRx1FNiK6VfMrggPyKAPW450ljCA5OMH8a/Ov9tn4Snxb4bk1G1RjNCpPy+3JPf/PNfdum&#10;XiyOGUYB9ai8aaBBrujT28qb1dSOQCDn24oA/kF8XaNLYPLaTgh4H9xjB5yOfx/A15TcxNt2ngdP&#10;Yc+v8q/Rb9rb4VXPhPxdey28ZWAtu3BcA+/H4fT8a+ArmERMyuMMW5OOR6fhQBx0qEHHUg//AFuf&#10;y/WnKMKQDgD6VoXUPlsx78A/UdPfoKoDgntnt15NAGhYOYLhJkOCnORj+f6/41++/wDwT5+OS3Gm&#10;W/hrULrLr8oyc9DxzwOnbGa/n/Zwg5HJ49xx2r6a/Zw+KNx4E8cWNyHKxtIoxnj8OuePagD+uLxB&#10;bpqekidTkbcn3yP6HmuG8NanEzfZJRgwsQeSc88Gqvwk8a2PjjwbbXMEgkEkYyc98D8utc5fLNpX&#10;iZ41yElYD/6/+e1AH0H5tpNb7EXOOPwNfm3+2x8MIfFHgu/uBATJErMpA6YHbt9Pz7V+gukThoQr&#10;8t3z+dcR8VfDkWveG7u3ZN/mxsuMd8cH86AP49dZ002N5Paz5LQsVPOGUjjJ/KuS2hm2Icg8dQMY&#10;6E/4Y69q+vP2lfAJ8IePb9GQgSuzDg4ByTn39/5V8jTHE3A2OOfTPsf8/WgCtPGoQMehz+XrWWuM&#10;9QB/nn9K1rgOyhjkD/8AXx29KyRxkgcH/wCv3oAv2cxhYMDg8c/jnIPb2r9sv+Cf/wAXTEkfh66u&#10;dpG3AJ7AdOntx7fSvxCj4AKnkfzHf+lfTv7OHxCuPBvjaxnSTaC4B5HTv1/T1NAH9bNhfLMiODww&#10;HH1/D29q1N+eT9Oef8P514N8L/FyeJPDVnfxPuDIp/Hrjn+v417LbXIlAPUigDy/x2PsMxukGcNk&#10;/wDAuCa9X8I6lDd2KMDl3QZ9u1effEG3WTTHY871b9OlTfCrUjc2YXGChwfTnpQB6frliLi0kibu&#10;P6V+O37Uvhj+zdcW/QcTgq/c8dPrjt/Kv2V1Fsgpjgj19elfnR+1r4VmuNHe/KZFtk8dcEdfY96A&#10;Pxo8RrdR6k20gA7TnPHX/OcH8qnt7wk/M+CB+Weuef8A9fSneMWe3y4Hzo21ueCD37dOn5VyVvey&#10;YBK4/rxyCKANvVbp96ovQ568Y/p+BFc/JcSDO4ZBzkHGOMdOnf1rOuL2dZTIen54PTHpzWel2suC&#10;eCBkfXPcZoA+7/2NfHP9meMksHfAmYDrx97nIx+p9q/ciaZb3RjIDwygj8MV/M18EfFC6D8QtPnP&#10;CGVT1xjc35Hg1/Rv4I1aPWPCcM6HcDGOc9jj+dAHn2m3IsPGF2MHDMj9Pbr719baZcC5skkHJ2g/&#10;X6f/AK6+Tr8RDxEg2f6yIZb/AGge9fTnhjEmnQFecL+HT+lAHlvx40oan4Nu4UG4vGw9+Rge+a/m&#10;M8fWo07xRfWbDBSd1Jx6HB7nofx+oNf1b/EK0W48NXCkZIGM/Wv5i/2g9EbSfiFqdu42l5WYEejc&#10;/wCPHvQB843CliScnZ26c/59MVksMybR1+uSc8j8v8BXQToxznggcd+On4fT61iDLyDHIAxgf59R&#10;z+FAHRaOREQnUHrjn9PoO1dXYXI+0IyjLKRg46jIxngdCM/j06GuLhd40XnBIBJAz1PrntV/S5GN&#10;wHwUAOQevPPP49Of14oA/dP9nvUm1DwZAzMG3wK3HHTjt1zj/Ir0fX7VZ42jYcnPUcnn+n+FfN37&#10;J2tNe+HooGIBEbAjPvxj8OlfUmpx+YCp5zz9fw/+t3oA890HTp7PXpjb4ydo59Mdc9/xr7m8NpOL&#10;SIOd/wAiH6cd/wD61fFqObPVZpBwxZOT2ODwP5V9WeEtbS8jSLkDy1Un8Of8+1AHrt7E7aTP5gwW&#10;U8Zr8Vf2ioCvxO1MAbSNrY79Ofr14/H0r9rJ5V/siVVGTsP161+MP7SUCL8UL7nAlQAjn+n+fSgD&#10;5qvQGUg/MQOnAx7ce/f8Kp2+CQc9PfJ46j09P88VcuApAwNxK4OPXt9ar20alhGTyfx9P8/nQBok&#10;MVH8GR1yD/n/AB7VEQW3tGcl2Dd+w9exwefbmkkZAufxPqAD/Pvz9KRCFIU8Erjpz1/zzQBwevQt&#10;MG4Jxk45H+ea8YvENrcu2CpBX/6x/l+nOK+gr2HzX2sMFs8jp+n6V474l08292cgMGPP9OOPzoA9&#10;f+EV0rahCrEgBgccYwfwz6V+z37POmPcM07gIgbaBxzwM/lxX4x/AvT573XbdAAylgWzyCAee/Ff&#10;uj+z/ZGGytdqBA5ZuBjj3x/OgD65gAWJVAwAK+F/279YOn/Cq/ijJDyqsZwccMwzX3Ygwor8u/8A&#10;goh4gtrTwkdNdiWuZIwB7Drn/wCtQB+NFxd2qPtdsuq8DgYz0yP8ait5txP8IGPQcDH/ANbpzXMX&#10;Fx5lwwxvAyPp35/pVy3m/dDcefT8B79cUAbckwYhecnIOPTGc8AfrTbRczxArklsD1z6H64x/k1R&#10;hmVeoyBk+xJ6fnV3SWLalCpPGVI9wOeKAP0Q+EVyLbRQAMF3xj0wPxr6FtbpXXrz69Tj0/T0/Svl&#10;v4Z3Ij061jXoWYtuPqeAOP5fSvoO1uH2gjODwO/H+e/r780AdPJdDaTuznPOB9R61xmqyFsqwI75&#10;zjj0rUNyNrDoevUnr7VxmuXuLaVgMkjC+5b26+vPpQB6x8G9Dt7mbTrx48vPdTTMzYAKQ5x+o6V9&#10;v+EWAtlLHcJHPIGcDvXxR8IL64QtbxQgCytvJ55Jedsk+xOOeOnFfcXh63uLe2ijm4CxqMDgZPX+&#10;RoA7kMkdrJKBkr+J46YH8q/E79vPxb9p+Idj4filEgsbQSsB/wA9J2Jwcd9oHX9K/ajU5hDo5HI8&#10;z5OvXeeufYV/Nz+0b4mj8VfF7xHqVu2+L7U8MXskICKT09M9uvrQB4jc3BZXnYjnuOB+Pr+H51zq&#10;BpZizgEDk9sE/wCfy4zWreyLsIYcYIPHr71QtmVQ3GMctzkZ7Y//AFdKAM27JM4UjGTt/wDrd/8A&#10;PUV774QgW3sNoIOEVQcdSfmOPTPPb2rwy0iSfUljzkk49s9zivpDQbfytMQqAA+GyevXj0/z2oA6&#10;PR0dpxwfvDjOMc+v07V9LeB9iAHOO+PTjn8fXn8a+b9JQmYPkggnIH+f8a+j/BgKAMTg9+fyB9va&#10;gD2pLpRCrdvyz7CvOvGOpeUmwuQUG7aCcbm4Xgd/x/xrqGuTHEWDZUZ/AdTxnn/9VYWjaT/wk2uo&#10;8qs8Ns3nMvZpC2I4/wAcZ/zmgD6t+AvhpdF0lY4ZdxtIQA2zrczcyH5u4XI6/wCFfYlhbKFUZyFU&#10;Dr/n8a8T8EeHpbe2TT43wISzMf70rYLc+3sfavdbCy+xxld5cnGSaAMnxZrNtoOg3mpXb+XHBGzs&#10;f9lRk1/PH8RfFs3jrxnrHiyZsvqM7SKpJ+WLoi4xnhf8a/Wf9tv4h/8ACK/DKfQrSYJfa44tUUfe&#10;MX3pTz0+Ubfxr8YHRYoNzHBHPf8AXjj8/agCpGytLwcAMAMdv8RzVi5mWOAIrZz8vPcntk9M9xVW&#10;Bicuw4HX8OoP9e3bvWVqNxucqB8uB09cc/8A6vzoA3fCFg2q69EgGSW9c4HbPp04/wAmv0G0m2Wx&#10;0eKEADK8c/w9j+X+PWvln4LeGvtdwt86ZP3RxxyeDj9ea+sL5wqFIznGOx/D6f8A1qAMld8k6jk8&#10;9j+Q6du/417N4VtclMDIzx0OR0OO1eSaVEJ7pGwflI569T/9b/Ir3zwzbn93xj9etAHrWkpshUjq&#10;B/nFO1m+FhYSXBOdqnHueg596ls8RQgEY/z61438UfEzW1odPtnAlkdY056O55J6fdHP1oA890yG&#10;Xxp4zMkJL2tnI0aMRkNMT8zjrnGMce/XkV91+CPD0VnFFsBYQryxPUn1968G+Enhi3gtkeB878KN&#10;o4OByT65PPWvrjS7VrW3EaYA6k46k0AaYVlAVTivjX9sn4sD4ffDa9gtJ9l/qH7iAKxzub73A9Bk&#10;819g399b6baSXdy4RIwSSxwOPU1/PV+1n8aZfiz8SbiHT8jSNGdre3GfvMp+eU8fxEDHsMd6APnG&#10;W7muJ5bqU75JiWZick7ueR1zg5/U9KjglWJjI2SCvJ9f0/z7dazxJKoCL8p5yTnvxg+4/wAKLi8j&#10;iiMZXHQHkHH0z60AdZ4R8O3fjfxTYaFa9LlgXI/hVR8xJ/D6Cv2r+Hvha18G+FraGBPLJhVF45Ea&#10;9M/U89PTrXxZ+yB8KxOP+Esv4SJbtfkLDlYR3B7ZwPfrX354hvUhhKINiqAB6AYwBQB5v4o1I5Kb&#10;uvXIP09ee9eZTSZbjI3cfX8/61v61deZK5zk857ev/1qxLKFp5wo6dyOT/Q0Aeg+ErDDAsMkkZ4y&#10;Scdf8/1r6N8O2gCrgYH59PavLfCmnYAZhgnHbp6fSve9FtQgBxwOOlAHU2MW1Accj27VHrOpw6ba&#10;PcSnhAcep9BVxW8uLJ4wM5PFeF+NdYbXr4aRa7jGMr8n3jk4z7Z6fmaAOBXV7/xj4kmuLdwYI2Ma&#10;OeVJA+dx7J90dieQa9UsbO5vriMqoFtAqxxKw5IUdT7nqaqaboGmabBFo9kixHrMwOc7MfKvoB0P&#10;49a9X0iwSKKNE5J56diOnqPUmgCTT7NI1VfKBKjGfX1H6Vg+OvF1v4S0Wa6lYRJChJPTCj72B69h&#10;712Op38Oh2MtzJtUL90HHOeTX5dftK/GibxBfT+F9NlIjiYrM4bII7Ljtk0AeD/FP4j3XjjW5b18&#10;rbRsfLj9m6sT6nHGO31rxK4vPMb5flHXpnH+fr70y/u2kYxKSQfrjI/x/wD1VDCUjyZHKhuT0Ix/&#10;9agDf0HQNU8QX1ppelxGS6u3EUQ7Ak8sfYdz2HtgV+tHwP8AhlYeAfDUTbQXGTuPO+Q/efP6KOmB&#10;kV89fsxfB93SLxbrUbRyzR/u1YH91CTknH95+3tj1r7d1W8jtYFt4h5cca7Qvoo446UAc3r2qiPd&#10;kjntn+VeBa7qXnTMMng4/wDrn/Cus8UawMuiHJHX275z6+leT3ErXEm7Oc5xz6/496AJEDzSgIOp&#10;A+gPBx+Ar2DwvpJGwlR+Xp+PNcNoGltNMdoySw/+v+Yr6F8PaTtQELjHt1oA6/RrDYAduP5+pr0C&#10;2j8tRkc1l6baLFGOOO3+fbNaksgjU9iP50AMu7kIOTivJvGXie30ezlurlwgGe+M4Hr2rpdf1qCw&#10;t5biZ8Kgz1wOP0r83PjL8TdQ8aa0/hLQJCIw2JZF5C+oz7Zz1oA4P4keNtV+J+vy6ZpsjGxgI5B4&#10;c9O+M47e4z7V6r8OvhtLFFHbwsvmPgkKAdvTgH17k8Uvw7+G0dtawtIMSsPulfmIP8Ten9Ov0+zv&#10;BfhG30uNVijyx5ZvU+3tQBL4N8H/ANlRLGiA9OT7d+9e0W6Q2Fv5kmEC49ufrT7O3t7C33yHAQdT&#10;9Oea+X/jj8Z7bQ7OXS9Lf9+wI68j/wDX/wDXoA4749fGd7USaHpMoJPysVPfjjPTjkk/yr4B1HUZ&#10;7+4cu7NLKwZjz39Pw4qzrWs3eq3ctxOxaabJGckgdsfU5+tQ6dpjMPMlOSSMjPqfSgBtjYSyNHBC&#10;peWUkKO55wPx/wD19K+0fhR8NofD1gmt6sn7+VQWB6lv7o7cdyKyfhL8Lfsypr+srsfAZVYA7V/+&#10;KPSvX/EOtJEogh+VI/lVfQdv/r0AZXiHWWmcxqeBwAB09vp2rhyxlc5zjn+Xp1/p0okmad2YjOT6&#10;9eK1tKsJJpF988cc5PNAGto+mvM4bGen+fxr2zQNGxtLLwP88VjeH9Ewo3Dnqe3vXsOl6cEwVGM4&#10;oAu6bYLGAAK7G2hVVDEc1WtLUKBx09q0yQg9BQAFwoyaxb27Cg5OKlvLsKDzgCuE1bVBGp5wefyG&#10;KAK2saqIwQpGPevH9f13arBX5P5fWrXiDXggYKck59f0rxbV9WM7sSw2DHp+J/CgBmpX73DH5uDx&#10;nI/TqPes+IKAbi6bbGMcZGT7f4nms2e5igie9vH2xKN2GOB9ST29/wAq+cPiB8Up9YMmjaEStuPl&#10;eUYBYeijnj9fegDo/iH8Vje79B8PTbUIKSTDpt/ur7djzmuW8A/DufxFexvIDs3ZZnHBJ6c9PWpv&#10;hr8Nm8TXUV1cqwiRgenX0/L/ADmvuvwp8P4dNt40tk8pAMfKMcf1oATwV4F03SLWKKJASBjt27no&#10;a9y0rS4rWMPtxnH+elQaPpsNiq8ZPr6eua57xh4ztdHt2jDAsPpQBs+J/GVhoVg+HG8AjGfT3r42&#10;8a+NrrW5neVz5LZwM4L4/kPz/pVfxN4puNYm3uxdXOVTOS3PBPoKzdA8J6j4ruSQ7RQggPKF6f7K&#10;Du3b296AMPQtAvvFGo+RAxABxI4X5Ix6Aep5wMe5r6S0/S9L8HWKWdog87sO+e7Me568VLbWmleE&#10;bNbLTEUSIMcY+X1Ynux71y880t1KXc5J/wAnmgCS6vJbuYySMSe5Oe46kHvRa2rSuFAyCfT2/wA9&#10;adZ2zSuAvJP5f59RXo+jaGWIYjrnn+YoAj0PRS2xyvJx2Nes6PpAQDjninaPo4XB24H+TXoFnYLG&#10;Bgc/5xQAlhYhNvGMf59K6SGAKMkYNOhgCDOKsEhRnPpQApwuO2KoXFzs9se9RXV1tU5PFcrf6lty&#10;B2Hr1oAsX+oBMknAH5nNcBq+thAfm/D+VU9Y1sDPI7n615RrGuNIWCtn37+lAFzWNeLsQTgn9f8A&#10;P+c1wN1eSTPwck/5/IfX8O1NmneQ7iThvbpSQweYQq5HTHH4ZoAbDGXPHJOMdMj+eK6nS9GaZgWw&#10;Qf1781e0bQnkJkcdf0x0Feq6Pom1V4wB1oAoaPoiqBhcAf55x612jNY6RbG5u3EYQE8n+uaw/Efi&#10;rQvBdg91qE6JgZG5gOlfnh8Y/wBpC68QtNpuhOY7cZXeD1GOcD0GOtAHu3xf/aFtdOWXStFly4BD&#10;FRnGfX3/ABr80/G/irUfE1+Wmlaed29eeTjA9v8AP0oQtr/ijUjbWKvKZGwXOSOvT/6/FfYnwh/Z&#10;xa48jUtaj3P94Bl559evWgDwH4VfAbVfFt7FqGqwkRZGMjqO/Of8/pX6dfDP4N6Z4dgj8m2CEc8j&#10;n8/xNel+EPAen6FbRxRQhAo9h+P1rv72+stHtS8rBQo6fSgCtHYWOmQb2AQL+leNeP8A4r6f4fhl&#10;gglUP0XoOT0GfX29jXnHxT+NRt2ew0ttzuMDb6njtXzxp+jax4tvGvb2QiLd94glVz6f3j+gxQBb&#10;1PXNb8a6kzyljE+cRj9Wf0B+v513+heHrSwjS4ugBjv3JwOFGf8ADmtCx0qx0iJYYU3vx8vGT6Fj&#10;/StmG3muXV5WyR0A7D0oAUK8wVFBjiHYcZ9M+p9vy5rYsLB5GQKorW0zRXmKMy5z068V6NpWg4I4&#10;wPy6e1AGVpGhYVdy/wBK9G07RwAMDP8AT1H+RWnpulKgB29O3T866+1sljwAOmP0oAo2VgFHI4PH&#10;1rfgtwMHGBU0cIUDJwDUzOq9aAHAKo+XjP4VXknKjBOB/wDWqrPdbcnPH9awrvUVVfvfrzQBo3N2&#10;sak9xXLXmqKoOW/zjtWRf6wEzlsHnjqK881XXFViN3IznmgDpNS1tfm2tj/PrXnep68FYqDx9cD8&#10;/wD61c7f62zswQ+npj2FcfNcyzkknAHGPX396ANS91VpiMkn6f4/5IrHZmmY5HP6D26fr/KiKF2I&#10;AGceg6e1dDY6O74yMk9+/rj25oAybeyklI4wT7dPf+XWuw0zRHOMp1z+H410ml+Huh288fn04r0T&#10;TdBUDdt6/X8TQBgaXoShV+TH/wCv8K7nT9ICqpC4/n+NblnpYXHy9P510EFmAQMfpQBRtLAKoGOe&#10;K3YbcADjA9PSplhC44/zjmq17qNtp8TSzuFABJJIGAKALwCRrzwB+Fcj4j8Y6VoFrLcXU6oIwSa+&#10;d/i7+0t4U8B2UxnulLgHChuvuBz+VfkV8Yv2uPEfjiae00p2trQkgYY5YZ/D29qAPtz48ftpaR4f&#10;imsdCnW5ueVG05APc8DrX4/fEj44eL/H2ozvf3bFXJwoOTj/ABP0981xWs6jNqMzSzSmVpD19+54&#10;+nOPrW54Q+HmreIrqMLESjFRuCn/AAoA4exsNS1GQNGhcuQeOckn1+n+e1fRPw3+AuueJ7iEPCxJ&#10;9uBx3/kBX2D8G/2YZZjFdajDtQdiOSfX6V+iPgz4YaF4TtEIjRSgyzEDrQB8zfCX9mXTdDiinvov&#10;nA/ocnr719g2enaN4YtQiqqCMY+uOnaszXvGumaJAUgILjpjg/X8P5V43feItW8STMEDRoQfxyOP&#10;wHfP40Aei6349U7oLIhicjg4A/yK80uXvr1zPeyEKeeSec+mc/mazGutO0cMsjiafr9D/nrXM3uu&#10;3uoM0cZwD156n+fH60AbF5qtraKUgAcjoOcBgM8/ln09a524urvUZG8xzgY4BHHHX2z6fyqa10i4&#10;uSTtJzx1/UY/p/8AXrvtI8MOSrsOfy/H3oA4+w0Wac4K4I6d+K9K0Xwqw2tIoBP9fXtXcaP4aC7W&#10;K9Oe/evRbDQgNqquCKAON0zw4ibeMKPQd8Y7Y/z2rvdP0IABgMj8Px/CukstHCkZGMf0rrLewUY4&#10;5HtQBgWOkBAF7Cujg09VHI61pw2u3gDj/Dir6Q7cZ6UAUobYAcDA+laCQhe2R69KlVQO3H5UvHeg&#10;AC0p6UmQBmo2mUD/ADmgCQsM/wCRUTShcc9fSqMl2ADk1nS3nvx/hQBqyXAA4OP8/jWfLdDscD8q&#10;w7nUwiHJziucutbUAjd9fagDqJ79Vzhv1rmbvWFXOWxmuRv9eC5yev459a4+/wDEGAxU4x79fpQB&#10;297rXBJI59f8/wBK42918H7snIz+Pr+Vchday8hIJyB/Tv8A/WrAkvXYnkn9ePUUAdHda00gO1hn&#10;6nisOa8Lryep7dPasqR3fOVzjBx6+nP+e9WY7aWXPy8dPX/9VADHkMhIU4BIx+PYU+OKRyFK/wCe&#10;a3LPRnmYFs8gd/Q9h/KuxstABA3L19sfgKAONtdKllILDAOMZ+vc4rqbLQB8rMMn8eldpaaERtwv&#10;p+XbvXW2mj7AMrgd+n4UAcfYaGcg7cDp9D29K6qx0QADcME+x/U11VtpiIOmSPb9a2oLVExx/n0o&#10;A5220vBG5c/0rdgsVUDgAVpLCoxgdP0qvdX1raKWlcKB6mgCRYVTk9f6frVW61C0skZpWCge4ryH&#10;xt8YdA8MwO1xcKgGcfN6elfm/wDGX9tnT7GSex0aTznBK7gwwCf8igD9DvHfxq0HwzbSPPcpFtHV&#10;iO3tkV+ZXxj/AG1gJLmy0CXcwLKGPTPqcDn6fjX52fET4/eKvFt281zdsEfqu/8AEdq8EutauLuR&#10;txLuxGe+STk/lQB7V46+MXiTxdcTTXd2/wC8PTOePoPr/KvFbvWZZWZS2/cM5Hf05P17CtDSvDmu&#10;a9JttYHbeevYZ/DtX0z8PP2XfEfiKeJrqJgrAEnbwR6j3oA+aNE8J6x4jmCQQsyuR0znHAx0yf8A&#10;6x4zX2t8Kf2WdQ1SeKe4tiRwG3qPw57c/qa+7PhF+yvpuiQwvcxbnQAnjGcds5r7i0DwNp+jxosc&#10;YUqOB0/L+lAHzP8ADb9nTRdCt0ae2BcAHBGMfh6duvavpzTvCOnWICW8IBGBjHH+FdtBYKAcnavr&#10;UrX9lZZwQ7UAULTQR9+TCKMcce1bouLKwQLEASPYfmK5G98Q5z8wx6ZHSuRv/EOATuGP8/pQB//V&#10;/X6WwPJ6n/PQf/XrPksWztxg/wCe1ekzWPB4zn61nyaduIJA5/P60AecSWxGeMn055596qywhshh&#10;wP5f5713k2mZJPQe3Ss2bTc9gCPwOKAOQt99q/IyM/5z/n8a7WwuYGj2kYZv69qx5bAjPBH5VFCj&#10;xHnoOP8A9dAFbxD4Xg1O3cSRK6HP+enNfEfxa+CFpqqPJaQ7T3GAPxwPXvX6BW94+dkvzIf5f59q&#10;ztW8N2WpwOwHzEenWgD+fP4h/BWfSjJcpblSM5GDzj/HnjvXzFf2V3pshgnRuMjk47ke3TtX9AXx&#10;E+FEV8kreQCCCOmM+ufpX53fFH4IxoZHtlO4ZOCMfp+hHfigD847+GGQboiQSM468/X8/eueN26k&#10;o/Ukds/TP6Z/GvVvFPhO90a5O+PIBOR056kEevb868t1Oy8xDIgKMOvbHrz/AJ9qAKE0iTjJPzbc&#10;4/iB9M+vpwfwrGabymKHuc56cEdv/rU03EkXyNyRx9On16/WoZZRMA2MEZ5z39T3/wAKALsWoujA&#10;qcYPqR9Bjv657dq90+F/xh1/wDqcGp6bdNGEZWK5OOw6Z9P8fp84F2GdxwT7+napYrgqwJPTp16f&#10;/WoA/pb/AGZP2x9H8Z29tpGsXKxXe0Llj94gd+evH+elfpRpWuWupQJPbSB1YAjBBz9P8/nX8XXh&#10;HxzqfhjUUvbCdomRj0J5Hb68V+yv7LP7byy/ZvD3imTAICq7NyMA/h3Hv+VAH7mJMD1OO/Wp1lDd&#10;OB7en0rzLwx400vxJYx3lhKJFcA9c12kdyGGc9fft/nrQBvAg9B/9eo5YkmQq46/5zVBLk8+gqws&#10;4JGR0oA5TUbK5tGMsHKHqOKwpliuYiVGXPUV6ZIElQqwznPvXG6ppTwP59sPl7rng8dqAPEPEvho&#10;3aPsjyG454z17V8R/F/4EDxFFLNDbAPg8gc+/wDjz9K/S+WOG/jK42v3yMfkK5e40SKYvEyAg+2e&#10;/wDnNAH80nxW+DWoaDNN50BB/h4/X+ma+Q9T0m6sJHjnXbtJ/LoRyT0HWv6d/jR8ENO8UadK6QKb&#10;j129cds1+MPxl+CN/oV3NuhKBWPYcfT1/wD10AfAE0OFLMOn4ZH+e/Ws0jOQRjp/n3r0bWNCubJ2&#10;SRDgDp+PP/1642WFVdl9BnoevoPpQBlqzRHcnTnPGAP6/wCelbMLCVNyHHt6VlzRlTt7DjH9amtH&#10;MTjnKnAoA6XTdRn0ydJYSVwR0J6d/wDGvvr9nj9pXUPCN3bW95c74AcMpY8dsHn3/wA4r4BjVJ/4&#10;QAfXsOmc/wBOlXrWdrOVXQ4IJxxjPp3/AKUAf1T/AA5+IGi+P9GivrCdSxUZAOeffmvSHtCR8o4/&#10;DpX89f7Ov7SOq+BdStre7lJgLAbSSMDI6f5+tfux8LviloPxE0iK7tJVMhVcjIOcjqKAOtktyqkY&#10;59v5d/1qo0XBGMj/AB7f/XrtpdPVlLDofT+RrJuNPZScD/Pb69M0AcS0Jt5BPCNpB9+K9d8G+LF2&#10;raXp4Hy5J9PyrhJrUj5ccH1/xqisbwS7l+XHT8qAPo+/s4b2IPCQQR2/z/n9a8v8TeGLa+tZba5i&#10;DbxjHr2/nzW34T8QrGq2tzkg89c4rt9RsEvYd8XJPI4696APxB/ak/ZZivY7vVtPttwYbiFXOCO/&#10;Svxa8Z+C9S8NalPbXERUR+ox3/yf5V/Y3rnhCPU7SWC8jDBgRggY5HQ1+Qv7WX7LUdwt1q+iwYLb&#10;ido6dc4P8qAPwg8s5ZTwQO4PX0/GnmFmJXHAPvwB3/H0/wDriu18W+FNQ8L6jLa3Ee0xt/F1Ix0/&#10;xrnlnWTLbcA/kD2/mKAMccScjj3z14x24qXYQu9hnv6c+n6dBVua3x+8QYHTGM9T3/WoIlVuwGCO&#10;fp1JOe9ABZXtxp9wl1A7I6cjHH/16/Vb9j79sDUPB17baJr1yWtydu4noOce2eevNflU8LcsTySf&#10;xA/Srel6hc6bOksB2Mhxlev+cf54oA/to+HPxF0nxpo9vfWU6uJUVhgg54r1MYYcHINfzLfsiftf&#10;X/g/UrXw/rc5+zMyqNxIGO/XPNf0J/Dn4jaR400iC/sZlkEiA8HPYZ449aAPUmiBGcf/AFq5jXND&#10;i1CAqRhh0NdYpBAPrQVDDnp/MUAeI2VzNpsxs7w4APc5rulKXMPyjIP44pniXw+l1EZohh0yQe9c&#10;1omrGImyuFwy8c8exzQBg+KvClnq1rJE8W/dnrzwfWvx7/ar/ZkWNJ9c0i35GWwBX7rfZ47iI7Vz&#10;nv1ryX4g+BrTXdMmt541YOp5IzjNAH8m8mnS2Mr2l2NjISuD+HP9P8nPM6rYYBdFGSOQAeSOnt3r&#10;9Df2mv2eb3wrqsutWEJMRJZgo49jj26nj9a+GLyzmbMbJ8y5GO4Pfj+lAHjt0gwyngdfr3P/AOsV&#10;kEhBjbg+ufy/z1rqdXsXgZt3Tgfn7/r1/nXL3BKjjnI649PT/PegCWG5WNcKcke+cfj/AEr6q/Z4&#10;+O+p/DrxFaqJyLUyAEFiOp5HXp7fy6V8gJgDrg/zH4fT/OKmjuHhdZEPIPByfXP6+lAH9Y/wo+LW&#10;k+OdDt7yznUuVG5Qc4YjnHr/AJ9698tNVPHPp/n8PWv5p/2Yf2idT8EavBpl7cEwE7cMeq+nf8O1&#10;fuj4G+Itj4n0y3vrSUFZBzzkg9P8aAPqKeWO9tSjHJIz/wDWqHw/eR2VwbaU4DE4PHHt1rhLHXEy&#10;Mnp+Ofwq1qF04jN1AcEdef1/z2oA9+tpskA9+n+R/n9atXES3cRiYZB/HOa8b8H+O7fUWFjdEJKn&#10;ByfqM17NazI6jb3oA/OP9sL9ni18c+HLm+s4QbqFWZcL1wDx3/Cv52fGng288MavcafcxbHhd+p4&#10;xng54z0/+vX9mOtaNaaraSQTLv3AjBA9K/D39tr9mprV7jxRotuFRTlgBnr/AJzQB+JMkR37e+cY&#10;OR+H+e3NMjg8vA3YAznjP8vr/wDrrqdZ06W0unjlXDx9QevHWsOeP5jxgDJ9PqO1AFQgBQwbnr3G&#10;D7Y+np/jTFYBsnnvnPr3+v1/KrAhLKDjA7+zf1+tUpmMZzng+3X1oA9F8K+KrnTLxMPyjDncRjt1&#10;69Pz/Sv1L+AXxQg120SwunyXwMMTkZPJ7+mMV+OkdwVcMvY5AyfzP0r3b4V+P5/DuqQTxuVCMPl6&#10;ccZoA/f3wpevpl2ksTfu2IxtPUZ6jnoCfavtPwT4nSeBElfnA/XHU5r81vg745tPGOjW0iuPOAGP&#10;cYBOR9a+tfC15JZyRjONn6j6+1AH2hFMsyb1Oc14d8aPh3p/jjw3dWd1EsvmIw5AP0PrmvRvDOpr&#10;c265bIIH8u/pW9qEUUkRjbkHPb1FAH8i37R3wtu/AnjC/tPI2RiRirNxkZ7dPT1r5PvUOfmTBbHG&#10;c89SSK/pM/bg/Z+tvFOiyeINOgBngVmb5QcjBx6/y9K/nv8AGPhe50S/ltLqPy3Rjx+POaAPH5Rj&#10;5doz+PfnFVSRj5RyO/r65roLq3xu4JJx2yMDqR/jWLLFsbpyD3HXH+e1AEOeB29/T8a3PD+qXGka&#10;nDeWz7XRuOwz1BH/AOqsE4z+uKWM/OOcD8f/AK1AH9G37Dnx7i8R6Da6JqNxuliACgnqBkfj049q&#10;/SHXtPW6tlvYBkgBs/59a/lT/Zu+KV74C8WWU6TtHEzjIyeMc5PoPw9a/p8+D/jqy+IHg+2vInV2&#10;dBuGc9uecflQB0uk3RKqD29v/r+vavRbWUT2/lYyff8ArXliQvY6q8Up+RySPpn/AOvXoVhKoYMD&#10;gH8fyoA/P79tT4Ux+IfDNxqVrDuniHO3jrz1/ln/AOtX88firRpdL1Ca3nTDKxHuO3T8Ovv7V/Xj&#10;8QvDkHiPR7i0nQOkiEc89Rx/Ov5vP2rfhVP4M8U3XlxsELbt2MZXd/THWgD4Wnh3LhenO71LZ/P/&#10;AD+FYjR7SQx5Xg9Offt+NdY0DBijDIBJ+mDj2rn76IKxfABGMYPU/jQBX2twSOMcc+nqf8/yqSxu&#10;5bG6S5hbDIQwOe/qe/FQrjdyePY9fbFQt0PGD65zQB++/wDwT++PS39hF4e1G65Xaqh2Gc4H55zX&#10;6heJ4xJcRaigxjBz9a/lH/Z6+JF34C8ZWl1HMY4d6hsn5QCRyfTHr24r+m/4beObTx34Hsb5GyWj&#10;AYbs/nQB7dp+pRNDHIpwSBnH9f8AJroLsm/sngIzkYx68ceteb6DGzQmMZYxk/jz1rvLGZjHtUe3&#10;/wCugD8Wf2+PhY0z/wBvW8e0x5H3fvHnr/8AX/wx+K2s27W1ycAA/dxnP45/Cv6pf2mfAEfi7wre&#10;qyAuELLx3xg9frX8xXxK8PXWg+KL/T51/wBRK6jjHGTj+VAHn5wqgsBj0znt1zzxzWVJGeSeR+Pp&#10;wM/yrVlXy0Cfdye3tn/JFZMzuORwOvr9DmgCPzDzzn+Q/D/Ira0bUZdPvo7hDgqwPXGfYYxzXOhj&#10;xkcD86sI2O5x7fzoA/oa/Ys+Lsmt+H4NOupQSFx1P45OfbH51+mGm6nvAUNkfnmv5oP2RviVL4Z8&#10;RRWLuY1dlIGTg5xn9O1f0B+FfE0WoWNvdo+VdRyMdcexoA9k8Qql3ph3dgc8+3avO/hjfmzvJbTd&#10;ypI9Bwewx/jXY/ahc2LpnJKn369vwr5+ttUfRPGWwttSUgjnA9/1NAH2rIjXSJMCeQPXHH5V4D8d&#10;dBGp+Fry2ZNzGM/jgHH1xmvd/Dl8t9pyMRgADr9K5vx5piX2kzoR8xUj9OPyoA/ms+KaxWUl1EsO&#10;CrNuzkEck9vfrXhdjqJZXjHyjPy45xnqexPbPt6V9qftG+D00vxJqduR5aOWYfTPB4/T/wDVXwNJ&#10;NJZXLIp4yeT3Hbj/AD9KAOj1W98qAuDtIJ65xz1OfTnp+vNYWk3iTEq7YK+3vwR265IqvrF6s8AA&#10;4Axn/D/P+FZWlS/NhmI5yMeo9M9On0oA7LTb99M1m0u43yI3XHOOhB57dvqB68V/RD+zB4uh8QeB&#10;raFTkxxheuc9utfzZtIHnDhsBcHnHtyD7DgY/Gv2E/YY+IQksxozvjaMY6DI70AfcHivVZLDxBZJ&#10;FwXLoT2yT9a+hvh/fyz2cTM7MGH45r5n8e2xudQhkQEbJgeO2a9u+G8s6Ri15ynGT6ev50Aex+J5&#10;BNodwoGSy/55r+dz9sTS3tPiBLcshAl5z9MADA9v/rdq/oou4vNs5ElGcj+lfh9+3l4distTtdRQ&#10;bd7Hd/P9DzQB+Ysihkbbhsnv069Mc1Q8lmdWI49eTx6fh/nrzsPCTng5+h71S8vdKoZcYPbvgjqP&#10;oM/j7UARxp+7CsgIK8/NnJz1Pse3H1xVy2tsyZIwefl64z27fr7d6VBjJBypJ+n0x6VpWiKHAI2g&#10;+nOP8/8A1qAP0c/ZH1lU2WoONhHDDn6EcY96++7xg2QOc5yP8/5/Ln8sf2ZdZWy15rcvjIBHzY/i&#10;Gf51+n89xvAbOAVB/wC+h6/54oA5rV7SQ3EkuVCiSPGTjkZB/L9a+lfAUI3FSQWAX+XP5da+WNe1&#10;KaC4mWFcl3ixnnB9a+m/h5LOIopZj87oM+3se340AfQ0y/Z9Jl24BCH6/wCc81+NX7TKovxGuJiC&#10;XZVYHrj1OPoenYAe9fshJufTJS53EqeOnavxy/alZ4/HhcjBEKbfpnP9f0oA+YZGBc85Ug4yRwe4&#10;A4A/D1qhFKu/G0Dv6jjOfp17/rTpHZ2YD2Ix7/4e9VPOVHLY4/qOgJ5AoAszTspG7IIC/TI9P8/j&#10;U0TgxkHgbuuORxzj/P04qk8yTEsoyB6d/bPSkguAWUEZIHt3PXj8aALKp5k7AbThsfT+Y/CuF8ea&#10;d5TCTbyR1Ht0OPr19K7nSAX1ArnPRgc8UeOtMUwh1GRjJ47juM8jg/n+FAG/+zfplxea7GsH3jnp&#10;/nP44r9wPg5p0thp1iruBmM8Adee/p7V+PX7L4j07xHHPIuVCtyT09D+dftL8ML+CeysPLAcrH1x&#10;jHPNAHvSrhcE5r8av+CjV3DHNpkTtlpZm4IxkIvP5Z7V+yRciIvjBAzX4M/8FEdalu/G2laerZ2R&#10;zOAOeSRnP5+nvQB+ck1xGFeOMbCSfTGB6nk8+tU1nOBz94ZxxjnsD/nvweKHcFcgYDEHOB+PH55q&#10;pCCZMA8dyOe/p26/5zQB0kLHyssuB+ORx6ZOfxNP0psagrk5AbKn3J9On+frVQSoI3AAUj9D607T&#10;BuugSCSp9O3PHXnFAH238O74Jb2yo4baBnpj8PxP9a+j7O+/drkZ6f59Tj1//XXx94BuvJ8pN2AM&#10;D3AB4P6V9L2t5mFWPB6jsRxjPr06j60Adk12OW25AHuc/wCfz/CuV1Dff3dpp0ALPcSZ9ScDsP5f&#10;jT21DALNxgHPX8ef8+lLoaXGoa9JPEhxaRk5zjBPU9c96APpX4O+GZLC3guoAxlv7once8cXyDj6&#10;5r7gtoJEhAPJHPI/T6V8/fCmxawFlasN5ihXOcY3MMnp35596+mFAkCsOAePwAoA8k+OXjRPBfgL&#10;VtWTiSxtZZl7/NtIXjjkMR/9ev5rNQu5NU1Ca9nfdLI+Sc9STkkk9+a/aX9u/wAZjS/hvc6PG22X&#10;V5ktwQcHZHh2598AH2z9K/FEtFEQSAeo/wCBZ9P89KAMu/lEYGTkryfX8uvH86rJ8kQyMnHHJwM9&#10;OKp3tyjzbQMEsBk8/r/nrViXBjGenT6dyPyoAteGbf7RqRJHA6++T2+nr+FfTkEYhtI1IwQoXp7e&#10;nPp69favA/BEKTXcXzHByx/AcD/P1r6Jk2rbhicE469fpjvQBZ0vCz7iCT+GPb19a+ifDDBIEwMk&#10;Ad92DjIr560dHklQgYBPPvg9/r69a928OTsLYMRg4x7HP1/pQB2ep3/lQFVYDzOOuDgDnv8AjXtH&#10;wYsrBGt7iU7i8huZO+Cg2xDp04zjPfOcV8z39499exWUThPMZYtx6DJ+Yn1wMnHrX3J8HtPW90yH&#10;7MojgumLDjBEC/Kp7cscn6Y9aAPqHwpeaTFbwQRFfPmJJ55Oc/5/zmu7nlW3heZ+FQZNc9omkWFm&#10;SYUBZOjd65T4ueMo/BHgnVtcYbvsVu83Jx90cZPuaAPyU/a08aT+N/ixPp7v/oOgoLdBu3DzG5kb&#10;PTOeOee3avkLULiGRwkICqn6nHGfX2rY17xBdape3t/cPvubpnldgM5Zmzwe5HPvXJo4JPOQPfrn&#10;kn9aALWNqE43DjtxnPfGOnrXOyk3d9HbImWd1zzjOccc/wCfftW3dzrDbkuc/L09cf5wcYqb4faQ&#10;2ueJIGk+ZUbzDx6dMd80AfaXwz0VdJ0MPKMYUZPuQTx059vyzXZ3crODvOTk44xz/n8+3WlgRdP0&#10;2C0JBfGTg85OODWe0vmNt6s+Pw9OOvpQB1/hq2EswYcY4z07ev8Ak/hX0H4ctgvlHH5/Qf4V414S&#10;tgNueBz1/Uf1r6B0aELGGxyf60AaOr3rafpklxGQGxtUnkAn/Jr5y8NWM/jrxld305a7t7aUW8JA&#10;GwY/1rgkYzwcH69Oldd8U/EssMMWk2D/AOkXEot4+pwz/ec45wo5/L6V6z8LPCdjomnQiJyzw/ul&#10;+X7znJZznrz0FAHs/hPQLezjTAVFiwFAAAz34Hp0+tekxoqgbT0rF0uKCKJIoQSAOM9evJPuTVjW&#10;NSt9G0ya+ndY44UJJYgAAdT+HWgD44/bV+Ndn8OPh5PpFjKv9s62kltbjOSitxJJgHjaCcHnLYGO&#10;DX4GtOeS/wA5Y9+T174Fe9ftOfGG4+LXxLvtUif/AIlthutrUZ/5ZocE49XPPHtXz1GfMcIu4MOu&#10;OPoB9OpoA07VVeUsy7iD1/z/AJ/Cus8CeFpvG/jGw8PwLuWSQ78DOI0GWJ69v854rkJEEMIYk7jz&#10;9OepH4cV+iH7GfwrSW1TxZqUB3XQLRlhgrCvt2LGgD7o8CeGrPwf4Wt7WCIRbolCr3EajgHH1z9f&#10;TrXK+Kb8ZIDDPrz+Pf8ApXpWvXwVGReAB27emD+VeAeIr55HPOM//q56d6AOYvpt7BOxwR3xz6e4&#10;/r0rpPDdhvmDEZJ56dPX/wDV/KuSij+0TBScg8f/AFh6f/q9q9p8JaUV2MQAfTv/AJPWgD1Xw1YB&#10;cMRx/n/PP4c165pkW2PO3H6/Q1yGi2eAo6Y/lXY3V2mn2jS7QX6KuQMtjgf1+lAHNeN/EQ0yya0t&#10;zunkUg4yCBjp7Z6fjXl2gWl5YwHWr3aLq5J8ruQx6kd+B0zV6Sxk1vUG1jVZP9FR2K+gC/ec9P8A&#10;dUYz3rZsrk6jP57IIYEIWJTj5UHAP1PX+dAHR+HLAg+a53HbzuPB55A/+t39a9Pt7mSGAMiLk/xE&#10;noKwdJsYZPm3fIvXsM4HAHpjrz7VznxO8dWng/w/c3LSBQkLM/bCY9fU0AfNn7R/xjl0CxngsZt1&#10;3cbooEUYC9iTnr68c/hX5cajdytIZblzLPMxZmJ+8x6sTnoO35YruPHvjW+8Y65c67qRwh3CFD/B&#10;FuyBjvn1/pXlhupJ3MrIPlOQOwP+c8YoAdtWMb5V3P1x/IH0z9DXuPwI+Gs3j3xJ9rurZn0+zkTd&#10;xxLJkYQEjoOrcfrXkehaVqnivXbbQNJiLz3bbUx0RTyzsfYevav2G+Dfw60zwB4Xto4IlDopCt3c&#10;kfNIc9Mnt2AoA9Gs7C38PaWljbhVYAFiAOTjjHoBnivOPEmqiNW+fGOf8n/9ddbrmoLGHyfXvXz/&#10;AOJ9X82VgG69v8OKAOY1i9Mshbdk8n149M/ieap2NrJdzhQuMkE8/wA/8azi7Synjhs9ufr+Z/8A&#10;r16R4W0gyFJFGSfWgDvfCujBQhYZI/qef6//AFule5aRY7EGRj8K5bQNM8qNMjBGOnvXpNqnlIO4&#10;H60AaC4jTkcgfj+XFYmqX6W8TPIQAoyTVy5uBCp9vT6V8c/H74yW/hSwksNPJmvZflRE5yTxkjrg&#10;UAcB+0F8YXUnwvoEga7nyuQfuA5G7j2z15HX2rzH4X/D0mAajcyNLcXRLdOvPOTgce3rzXKfDzwV&#10;q/irV31zWEd3uW3MznLEtyQMn8Dj+lfdPhHwnDbRxlk2tGBjnoOg6UAbvg3wg9uguJwFdzgknJAB&#10;4/z/APqr3rStPEKcdF6nisnRtHjT94xIzzg9v8Sa5j4l/EPTPBeizSNKBIB8q5wzHHTn+dAHP/F/&#10;4oaf4S0t7aFwZ3BVQD7Hng1+Yni7X7jWb+bUbyUvLIW45IXPQD0/z2rY8d+O9Q8W6pPqN2/yE4Vc&#10;5AHUYHbrXnMEMl1NkYYYzg9MH+Z9B3oAlsLN55PMZNz849sccD8Dk19SfCn4YvqEsGsanEPIX5o4&#10;3GQcc7mznj+6Op61y3wv+GV54huIru6Qx2KN0K48w56A+nr+IFfX13Na6DYLZWoA2DBI74HQDjAH&#10;QCgCjrGowWFsLS3O1F4+p9SRjp2FeTX939pkLEkknoe/HToetXNU1FrmQ8/KpP4f5NZtvHJcPwCe&#10;vX29R3xQBbsLR55OBkt+HH1r1/w5oQAQ7Tnj/P41i+HNDwVYjOf8fSvb9F0kKi5Xggfp3+tAGjpG&#10;mBFGRwfz9/wrv7O0xjjGKq2FmFA45NdEiqq4xgigByqFHtWZd3IUcHgf19qfc3IXocDHr6Vx2q6i&#10;sYOTj+v/AOugCvqmphAV3YOD3/8A115F4g1wKrHdkD3P6cf59KueINdWMNyOPT/GvB9f18ybmzwM&#10;jrQAzW9akmY7TwPfPU/5/p1rgr/VoLeF7q6cIiKW5OANvUsOMAY+tY+s6/b2MUl5dybVjGfm7D6e&#10;vPAFfOuseIfEHjrURpunwPHZls5xgsOxJ4+uKANnxn4v1bxfOdL0d2jtGbDEDmUj0x/D6D+fFdv8&#10;OfgZd6rLFd6iGMQPKtxn9Oc+9eofC34QwwiG71CLLjBORnPA68+vWvtrw5oFraQIsUQT04FAHCeD&#10;PANppMMcMMQRE9uK9UWxW2X5TgD9P8+1bTW9vbIZCQAPpXivjr4jW2kxyWtq4388jGRnPb1oAu+L&#10;vGVroltIscg83BHUdf8APavk/XfEF5q1yzzEvub5EPfPdv6D8T60ms67PfzmWdt0rZZEY52+7ep5&#10;6dKveEvB954huBPLuS0J5Y/el55weu3sTj6cUAP8KeEZ9enM8uTASd8mOX5zsT+p9jj29qnubLw/&#10;bLY6cFV0G3K4wn09fcn88VFdXtpo9r/Z+nAAhdpcDbgei9/xripZnuH+cnB4/Ht9e9AEtxdPOzbu&#10;/v0z+FWLO2kmYKvOfbpng8f0+ueuKS0s2uJAAOPpnA616ToOgAbcrgn8PxxQAmh6CdwZhgf5x/Ov&#10;W9K0ZVxlcY/T/wCvTtJ0cLg7c4/pXfWdkq44wBQA2xstoAC4zXRQwhAOOaIYFQDjmpZHCAEnrQAr&#10;uEXJrKuroKMZ47//AFqiu73A/wA/4Vx2paoIw3OOOvNAFnUNTEals5Pbn+Vea6xroG5Q2B9ev4VT&#10;1nXcAgHp+P615XqervcOyqeDnoc0AW9X1p5SVVuv1/X/AOvXLPK0g3Zyfz/Dr1/+uar/AH8E8g/o&#10;DWrYWDzYG3AJHbFAEVtZNOQFXB9x7f5/z17vR9C8wqxTg+35mtHRtAxg7ME9uv0xXosNtaaXbfar&#10;pggjGcnj8TQA3T9KjhUMwwB3PHOP8+ted/Er4waF4C06VFlVrhVb5VIJBx/n2ryL4uftGWOitJon&#10;h5hJcHIYgkheO5xX59eMNc1vxRdm7uJnuZZznGcjk/oO1AFn4sfGfxB451BxPKwgQnYgOB1+vP0r&#10;nPBXgXX/ABhcRbImEL9WII+Xtg56cdP69fQvhx8FL3xDdx32pRkAkHbjpk+vev0c+HXwk0/R7eIR&#10;xgEd9o/KgDzT4R/BHTtEjiuJbcGXryBnOOp/+uTX2Romg2unQrtUDGPTp9f/ANVX7HSLTTIckABP&#10;z4rzP4h/FDTfDNnIEcFwCAAfmJ7AD8KAOz8TeMtM8N27tJKqkDPJ4FfEXxD+M2oa/dNpuhFnZz94&#10;dscEn0FcN4j8V+I/iHqL29szJAzYJ3cA/TnLf57V2fhrwVp/h23E97iSbgsrcqG6/MecnP8ACPxJ&#10;oA5bw94JnvJF1TWWZ2l5xyGk75BwNq+/XPT1r1SBEgUW9igUIMbl4VR0wox+v9al2TXRByUB68/e&#10;JPfHGB2HSuhsNLabAVeBxn154zQBTs9PZmUgZJ6k+/8AWu70nQi7BmGT7/h2rX0nQiNrbcnj/Ofw&#10;r0jTdGAHIxnH4f40AZel6LgAbMD+f8q7mx0wJjj26d81oWenBQOMfhW/Db7QMDgUAV7a1C4AFaca&#10;qgB70m5YgapzXaqOvHFAFh51GcdR7/5/lWTPdgAnOMVnXWooN2T+vNclqOsKAcNj/GgDYvtTCg/N&#10;j/P41wmpa5jIV8dv6msTVNdVQdzbSf8AP4V5zqmudcNk4Hv/AJ4oA3dT14/MS+Px9a4O91aSZjtO&#10;SeOmPpntWfcXTyuMcHOfSoooXlYKBndx9f8A9VADSXkxu5J/z+dXYLFpWA2Ej0x0B56fz/zjUsdI&#10;aQjjk/8A6zXomk+HipDOvf0x1oA5nTNDOQwTBH8/89a9E03QQAPk/T/9VdNp+iIuMDH9T6967Oy0&#10;tIwpAwR3A70AYdjo4UDcuD/T6V1trYKqjcM9K0YbNBwBzWgkIQZ+n60AV4rYemRVr93EpZ+MfSs3&#10;U9ZstKt3nuZQgQZ5OP8AP518SfG79rnwv4Ftp4baYTXK5wit82cH/JoA+o/GfxM0HwpZy3N9cpGs&#10;YySxA6V+UHx9/brsl+06R4Wl82VgVDbsckYBGD/9avg/41/tQeM/iTezwRTvBZtu+RWPIPBPGPoK&#10;+a9N0rU9aut+1iXIJ+p9SfTGc0AeleJPH/iLxrfPe61ePOzHIUtuAz+eOvB/LHWsiz0rUdVmENtG&#10;XLkDgevPTj/PevS/A/wZ1rW5o1aNpC2FwR156e3r/Kv0e+D37LUFukV1qcWCMfeXnj8aAPjX4Wfs&#10;9apr93EZYGIJwep7e/8AKv04+GX7POj+H4Irm6t0Z1x1Hp36dK+gtC8DaB4UswEiSMJzyBn865bx&#10;h8VdK0GF7e0ZWkAIwD0/T+tAHbvcaH4XtCxZUEY56enTpxXiHir4qTX8p07Rwzux7dPrnp+favMb&#10;jV/Evjq63OzWtnk4P1z0B9uPSrhvdF8LqYLRftd3gkjOcHtuOD37CgDTisMqdV8QT4x82CflB9B6&#10;/jxWNqXiksjWmkxeVERjP8Te59PwP0rGefVNbnEl23U/dHQDjHH4V1mmeE3bZvTgj+fvQByVtYXN&#10;44eYEk85J6eoz/jXd6R4WYlflBPHv/nHvXouj+EgiqWX9Pw9fyr0bS/DccYUAZHYY69s0AcRpXhV&#10;F2sycjoR/MV6Hp/h4Lt+Tp6967Kx0YKowvAxxxjiuss9LX72386AObsdGKqoCdfauqtNMVBwMD8q&#10;14bNVxxkVqR2w644oAz4bPaBxnFaUUPTPSrCoq9P1p+BjjtQAgXHQUvr3/nTWIwf88VE8wGf15oA&#10;lyPp/SonlUA5PI/HFZ8t3xgnH9azZL0c8/5+lAGrLdKBycGs2a9Azg5x9KwbvVIkJyc4/mP85rmr&#10;vXAVx60AdPdakq5wcdPz7VgXmtJtO1uDiuJv9eUBhuzgc8/4Vxd7r27Izn8fw6dSKAO7vtfIB2N1&#10;/wA/55rjL7X25AbBHf8Ap2/+vXI3OqSzfMDgc/T2wKyXnZyW6Z7Hpnt+dAG7d6rJKQQSSf8AI9aw&#10;pLuRiVJwTj/Jz1zUILOSQOBjrz9SP0/WrcNjJNhdnH+HuKAKAZpCMgjn0/WrkFlJMeec5x29x/nm&#10;umstAeUqWGf85/Suw0/w+vAK9c9sZ47UAcPaaDK7DcMg859fw4/SuxsdBAAwmenoK7az0RcD5frX&#10;UWujKhGBz+dAHIWOhjIYqOf88V1Vro+MfJXT2umoo3Y61rRWgGMDGKAMS10xE525H0rahtEQAY6V&#10;eWEAA46fnUctzDbjdIwAFACrCq9ahuLuC1UtI2AM9a8+8UfErRtBgeaeVUCZ5Y9h1r4A+MP7aGg6&#10;E81rp0vnyLx8rYwf50Afdni74qaJ4cheSedI1QElmIAr87vjT+2ro+jmez0qfzpgSML69sc/5Hbv&#10;X5s/FH9pzxb40vZCs7QQnhVDEHp9Px59K+UtR1i/1Gd2mdpGOc7ic5Pryc4zQB9F/Er9o7xT4zuJ&#10;i10ywngLnAPPOev6V823mpXl/JuYszMcnLEk56cc49vXPWrmleGNV1i5RLdHLufwI9D/AI/hX1j8&#10;Nv2atY8RSxM8DLjB5BxyM8/jx/hQB8m6Z4V1jWrhRFEzAsMfKeAeDkfocfyr6w+HH7M+ta60Dz2r&#10;MpOSxBx9eQf8a/RP4a/so6bpyJcXsK7wVIG3sM8enrxX2x4W+G2laNCiwwqigeg7f5/pQB8S/C/9&#10;ljTNJWKS5gXIxxj3zyf5e36/a/hf4c6To0KxxwBAAB0GcD8O9elw2VpZr8qqv4VnXuuWloCA25h2&#10;9D/KgC/b2cECKIlCAd8c8Uy41aytAfm3v/Uetef6j4rJyA2FPQD+vFcNd+IixODnOfXn6etAHp9/&#10;4pLEqHwPb09PauMuvEfBwwPXOD6dP0/z2rgbnVppWLZ6gHH+e3NZkkrtjJ6e/vQB0t3r0rMSDn+X&#10;p+hrBnv55v4jgZGR1/ED8P0qgUJIyM88dTyO9WobOWXARSM+2M8elAH/1v3A0rVbLVrdZ7WQOHGR&#10;9PyrTMK8Efz6fyr8Rf2cP2z7nTfI0TxY52AhVdmGfT/6/wCNfsB4J+I+g+MLCO60+dZA4GMHOeaA&#10;OykswQff/wDVWfJp4IbI9R/+v8a6ZQsg3Kf60rQHgY5oA4efTycjGDn9e4JrHk0zg/Lyfw/z6V6M&#10;9sOcj+VUpbNWHHf/APXQB52ts0ZKkEj17j3qSMy2z5QZQ/y/ya7B7AHPHJ/zn0qm1jtHTg+3agDk&#10;dR0+K/t2KqCTnjHqK+dfGnw6tr8ySmLa/wBMHjnj619WtbyW7b4xkccVjX+nW+pRkY2sfb8xQB+N&#10;HxZ+DeBLIYfnG7GBwR7f5+tfn142+Ht9pkzyLFsVMjjPrwOh56459K/oy8W/D6G/R1uIxjB6jrn+&#10;gr46+I/wPs7q3nkijUORxwOOOP8AHigD8FdY0uWHc2wgn1Hb39+K48llbAzxz/j+VfdvxQ+D1xpd&#10;xLtiyu4kHHHp2/Q18fa/4audNmYsNo59cf8A16AOVYbmLYwB3/n6d6j3AE5ORkY/wx2p5XI6Yzjt&#10;1PpUMke725z06e/bigBRKQQeTj3FbGka9d6Vdx3drL5TowOQdp/QVhNnucAHj6UwDZgY5OfqM/yo&#10;A/Vj9mD9tLU/Cl9baJ4huTLbuVUFjxycD/P4V+5/w3+Lnh/x3pUV5plyrmReRn5h0zkY7V/HJa3j&#10;27h1JVv1/wA96+yf2ff2oPEnwx1eCB52ltNwBBPA5H/1+Px4oA/q0hvx67s/jV6O86fjz/kV8WfB&#10;P9ovw18TdMiNrcqLkqCVLDOPY/pX07b6oGA2nIP4jtQB6Gl2DjmpRIsoIbnP9a4yO/UkZPXp681p&#10;QXy46jP1oAi1LT2hc3NqMHuOmcVSgCSqZWGGHX/P+f8AHfFykg2kcVzmqWsigz2p2kdQPT6UAZGq&#10;QR3iPHgE+nHFfJ3xb+Elp4hsZvMgBlwcfiMf5zx6+tfWdjPFO5V+HHb603VdL/tCIo6csB/9cjHp&#10;mgD+c/4xfBG70e9mdIiEJJGAeue/06ce1fC3iXwzNp9w6EEAdCBxnv7/AI1/UZ8RPg5Ya5aOs0AJ&#10;OcNjp75/nX5FfHb9ni90i6nltoCUOeQDx6cenTmgD8qpLdlX5uDk8c/iM/5/CmrDj5+w68Dn8P8A&#10;PX8a9S8R+FLzSZXjlRgeT0/z1rhXtnRiuzJBGfYenXFACWM21tj88/55/StxokZQVO8kE4HGB/T/&#10;AD+OD5TxMfl+Yf0P9a2rSUyIIwMsc/y/TrQBHbzzQzByCpXoRwPYGvsD4B/tD6x8ONYgBndrfeNw&#10;Y8HoD7eg7Y7da+SLqDysmMfJx1Pvzzz+FVobpElKnOSx6cc4/wDrigD+rD4K/GrQPiXocVzbzKZe&#10;jLnkEAen1r6BNksq5QZ3dP8AP+e9fy6fAn4+638NNWikimYW4wNueOOK/oE+Av7QPh/4naPAyTKt&#10;xgKyFvmyOv1HagD2+bTcjleRn8Pz/wA+1YV1p2CcL0+h+v8AnNepi2inTfGchuc+tZk+nbjgD+fv&#10;QB5tEXh5xyD6dfp/n/63oPhjxGwcWd0cjoD6cf4dPyrLn0vgsBjr+FY8lg8TeZGSrD/P40Ae4SxR&#10;zqDjIP8AhXmfjHwXaazaSxTRBw4I5Gc/n0ra8N+JVRVsr4YcdCT713knl3MW5BkHFAH4HftW/spF&#10;nudb022ymSxKjpj1Hf8ApX45eIvDV74f1J7SeMoFJHIx9efav7L/ABj4Os9Zs5YLiIOkikEEdR71&#10;+L37Vv7JcSNc63oEG0csQFPfHv2oA/FEo7dTyOnHaqnkKoLMOCfbPHp/XH0rudd8MXnh6+ks72Jk&#10;eNiOR6dPx+lc20Ebgc8EjJxnr046+9AGfEgOOw6c/X3/ADpJYdhLIFwRyO4z+H5fhzV14dpCHoMj&#10;GR0P+cCl2eYi85PGTnn25/nQBWsb6fT7hJoXMbpgg915656Gv1Q/ZG/a31TwlfWuh63ceZbllXcc&#10;/nk5I4wK/KyaHYQQMkjHHfr071c0zU5rO5EkMu0q2RjIxjBzxzj60Af2ofDr4j6T4y0e2vrOdXEq&#10;KevPIzyMda9XSQMMj/Ir+Z/9k79rm88I3lroetTs9uxCgseg9en9a/fz4efEzSPGWlw31lOHEqqR&#10;yD1oA9lZQ6lW5Fea+KNBKMb61XDg5OO4r0BLgHryP896fKEniaNhkEfz96APPPD+u+aohk4Zeo9P&#10;fpXRXsK3CFiMjHpmuE17SpdHu/t9qcJ3Az/nmur0jU4763DI2SBz3/OgDwv4mfDTSvFumXFteQK4&#10;kBHQ8cHBGPT2r8H/ANor4Fap8PtfuLyzhJgZmbIXgLntyfU8/jX9K1zaPMzKV4P9a+b/AIzfCDSP&#10;G2izwXESs7qdrY+YH68H86AP5btZtY5YGYgbiOhz1/Hv+f8AWvG75PLLqwIBPT2Ht79/5mvtz47/&#10;AAk1T4d6/PCYmFruP8OQM9APrXyfrOliZGnjGCPy49v1oA83Y7c468dB/jj1pvmHjoOfwH+TVm4i&#10;2Ehug79z7j2/xrOYgEEnqfp+FAGnY381lOJ4mIII6HHIz0x0/wA+tfo7+zH+0ZdaXdQaPqUuUyF5&#10;759On4cH3r8zY3A962NK1a50u7iubeQq0bBsjk0Af1NeFPG9rq9tFd28u5SAeP6Z6e9er2GtJIhi&#10;c5HT/DJ7/wAzX4efs8ftGlki0vUZ8Ou1WBb8j+P41+n3hLxvbalDG8Ug5Gc7vb0oA9S1+7uNGvI9&#10;VsCQQwJx/d9+/T+Zr6Z+G/iwaxYR+YwJI9/y5x0r5fmu4dStDESMHHuM+v8Ah+NbXw18QNouriwc&#10;kRyNgZ4wQP5etAH3FuXG4nA/xFeVfEvwbYeM9DuNOuIRIJFIxjFdtYX4vYlwcg9/8/zq6kbbjGy8&#10;GgD+Yb9qn4C6l4A8Rz3VtbkWkjErx0+nBB/z6V8PXEJXDvwRkHPftwP5j/69f1ZftHfBKx+IHhq5&#10;i8oGRlJBxkg4HXvjv1r+cT4w/CrUPAevXOn3SFViYgcHgHt+FAHzpIcZQcge3OB055wM1lXYLDpk&#10;n2OB79/89q1bqNY5GiXk5C/5FZ8qO2cHn29vX9aAM4SMoOBnHbH4H/63atm0neGVZY2JIOef1/z/&#10;ACrmJmYMTjA+oPHPb+dXILoKo7j1Ht6UAffX7OPxkuPDOs21vczlIHZe/QHH+f8A69ft94F8QW3i&#10;DToL62ZWZ1Vj+PUfrX8s+i6xLp10lxE5DIQfr/j/AJNfrn+yH8fAbmDQdTnAG0BcsBxkZ4x70Aft&#10;n4WvWi2xocDFetwFriIOeo/ya+dvD2pxGKK6gYMjYI+vv6f5Fe36RqP2uFXjOM9vTFAGT4w0CPXd&#10;KuLGdAwdSCDjnj6V/PX+2H8CZvDGu3GpWULLBIzPwo9egPPXJ/TNf0klNygseua+Tv2lPhJZ+PPC&#10;t2ojHnqjMhxnng8e9AH8mGoWXkyiNxtIOMZ5x/n/AOtnpXMXVs4w2OB7Y6HmvqT4wfDm68Ma/dWp&#10;TYEfjIIOM8n/AD+deA3Fkhwj46H16elAHnrqc4A/kPp/n9Ki3HP/ANete8tvLldV5A5z0yPX/EfU&#10;1nbMMR0/zx+FAGnpl3LbyptbaQeCOMf5/H+dfs3+wZ+0BNYzxeH9WuG8p/l+Y5wemf8APWvxWhIV&#10;xzgn/P61658OPGlz4O8Q22q2sjBI2Uld3XngYHpQB/XLrjm8sotTtTuIGeOvA9QOal8Na1HdoFd8&#10;t0/H6mvl79mf40WHxJ8D20Eswe5hjCtkgkjtn/8AX6GvddMRNO1Voi2Edsrnr+dAHsUitPEynkEf&#10;l/j/AI1+cH7Zvwgt/EGgy6zbxfvYVJbA6/l3/wA8V+lNk6SRAocg/wCentXB/EHwtD4g0e4s5l3J&#10;IpHPPODigD+RzxDokmn6jNbuPuMy9Ofb0yceh/rXBX0PmKT0PJ5z19z/APW49K+//wBpn4S3XhPx&#10;beI8JRGd2U7cY57f5x+tfFOp2gilEfOCAOnf+dAHm7xsnyjjAHJHGeOv+f5cI6pjJYEY9T+fStK+&#10;gUZ+bOP5n17deTWY2Mtk4b0/qB/IUAMtbh7K5SWJiCuDnjr19ga/aX9iL4/xPp0fhjUZ8ZXC57c8&#10;Hnnnv/hX4syIPlZuCR6cZ9M17F8H/GsnhHxbZXysyojANggHBPOT/KgD+qbw34hjlu0CP8kgHPqc&#10;fmP88V65aborgEnKtz17d8Cvz3+F/wASbHWNEtr22l3HardewHP8smvuzwZrdtrFtbyEhjx+ooA1&#10;PGOjpqelywlc7lI+uevTr/8Aqr+cH9sv4a/8Ip44udSWLbE7swIxg5J+h4z2r+n++tUnswEHBGPw&#10;r8pf24PhGviDw3dajEmZYgeg565FAH87+oRrJIDEAAg9sD3/AF4Pr1zisGe2CruYccc9P849f8a6&#10;/WrU6beywMMFWIYH1Hr/AF4/pWGyhweMAe/T2oA5l1GQcqeB/L+maQHrjGPx7/56VauUCMfQk4/D&#10;pVLjngkD8KAO48Ha1c6JrFtexPgI474HUevfH/16/fP9nP4knW/DkNvJIMqAR0xnjP8A+vpX88EM&#10;jDGBj2z9OMV+h37L3xNfTzBbzSEFSFwWHQ8cg+tAH716NrPmRdeufrxXjXjpTBrtndg4BcqT9fr6&#10;46Cs7wj4qjmjicvkNjv29/8APWpfH1z51uJ4udhV+vPBz/TrQB9m/DTUvtOmxLnOVXofbnn8K7/W&#10;rdJbSQEYwD+RHOa+cfg54mjewiRjnIAB9MdRivpmbN3CSnAI/PI/GgD8X/2yfDCw6yL+JCBICp9D&#10;joPr71+SvjDSJbW5klB4JA4yBx6de/1+mK/f/wDa48Fzal4dlukX5oMt06ADnp+Vfi1480LKvwAQ&#10;T64P9fyoA+XLx2YEA5Iz3xnHJ/n/AJ61JpchUruOM8nnr/Xg4/8A1GnarbfZ53jYDdGSPfB7f1os&#10;vuBAeeR9T6ZHXANAD55myN3QDt/nt/8AXr7K/ZG8bvoniuO0MpVZMZ57juR6ev68c18X3GWUuWxk&#10;59xx06/p+td/8KdbOheKrK7R9p8wcjtn2/pQB/RRqGpx3cSXIYDzVVx9AOuc9fWvWfh7emS+R0c7&#10;XVR9COvHAP618ieDvEiax4ftHZgcR9z7Z7//AF6+iPAuohZ7R4BkEHj06f0/zzQB9ayyp5TKp3Ha&#10;P5V+Tv7eWhPNoH23r5TjseM9eev/AOvPrX6pW8ss8ShVyCOv86+I/wBsbw02qeB78lOVG78QO/1P&#10;SgD8CJEJkZCMkcD3A6ZBx/nisqaLDZzkd+o/D/PHX3rpr2BEnZjxnOfw9CP/ANdYF35bMuOAM545&#10;69/zoAbHuXhW4J4HToMdf85rStGIIUjgZH19vX/61UEIxuTrznj+v8qtH92yKOASQfy546dv/wBV&#10;AHv3wOvns/GCDO3cpH456546elfrJZXazaZazBid8a56cn14yf8AORmvxo+Ht/Jp/iO0nYcM4UnO&#10;O/frX6w+D9TW68NW0m4kr8ueoHoB/gfxoAs+KL6S1uDIgyd8fHJ4x/L0r6h+GGqyXlpFngAAcD8+&#10;fqfrXyD4tnyWAPIdG4+n6c19Q/Cac/Y4vNBHHA9B2/GgD63t0D6e+45BU1+Pf7XUQTxyjKCFMABH&#10;P944I/z0HXGa/YjTmSfTyyDAKn8MV+Q37ZwW28X2krchomXjrtBz+maAPitWLylWOGC9jjODxWPd&#10;PmUIrYAx3yTk8/0z+NOF0rHezAMOOmOOvGM/yqs8heUMOcenHr+lAF5GMcO04245wO3r6f8A1/rV&#10;cFo5tsbAHH6npz79c/j2pI5lK4bGRgHHGcnqOO1QvIFYqg3becdT/nmgDp/DbmTUlEgOWHXOOhyD&#10;3PH6+leheNdLJsY3Ubty+h46EYNeZeGJAdXjOcjoAOpP+Ir3zxBAbnR4JGHOBxjkY55/DI4//WAV&#10;vgxYLBfOW6jBLen5Y+mP1r9kfgrBG2kw7SCEVSD39x+v51+Tvwp06ZZisSFiXUZ9f/1Zr9avhHa/&#10;Y9OjTPIjQHjjd3/LmgD3mchYXJ6AGv57/wBvq7874qRxxkAR2q8KP7x5J9ff/wCtX9AupyeXp00h&#10;6ha/m3/bL1can8ZtW2vgW2yM+g2qv8+M/nQB8fTuQu3PO3j0H4d/bp+tPsowrhiOoHYDGex9uM1X&#10;mKKwUnIHHJJ9/wCWOv51dtGCsrH7hx2zj+f+cUAXp4njzsGQCAMg+nQHP5UaerRy7jyAecjp9R7d&#10;u3TvzVi5kRkZFBGMHr69gKp2TF5MrzkjjByPft0/nQB9CeDbtxcRBBwuOT/nH1B719M2F+DAilsj&#10;GRjua+PPCl2sVxFHnjcSM/XGOnJ9BX0rYXiPap7e/wCfpnGe9AHdLeO77X6HH19s8j8f5mu++Gnh&#10;6fXryK6Euxbq5CDHfdk8jPQY6HivDLi/EUUrgcjgDk4J7gdB/jXuHwSu55dRtIEZhDHKznDEfMqk&#10;f/W/WgD9CPAGnmJ3eMhkG4Dk4IBwte428cqQlpTwgzx6nnk+3T/PHnPgmzt4NMiABBfrk5JOelej&#10;6nK1ro88seVO0gUAfit+394la58Z6ToMZKRwQPMyDnBlbjPX07/n2r8476by0ZmOCDk4yc56DHQe&#10;n0r6b/ap8R/8JH8aPEM6OZUt5Vt03HGBEoXHGMcg18mX9wChGec44PXaP8/40AZ8bF5CSCCctjnr&#10;68fpn+fFWr+bAVFBCjjkd29T1/zmqMJZmZsrnuewA6YNLJmV1CHJLZPHXgdPXj8qAPV/h4u+5D4+&#10;6uAcZ5P5dvevdrzO1Vx0H1+n+fzryH4f2hWIShcbm9zgDr6+teqXkoZ1IPA4/qO36f4UAb+j7vlH&#10;ABwPTHI6546da9c0yfybYyElcD+Z4B9fp6V5PpUfCbgeSMc4616RYxG58q1gOTOyqDng5Pf6f45o&#10;A0dHs5b/AFiMANI4bovPzP2P9fzr9Ufhf4fFhosQSLYkaKoyOffnjp0r59+Hvwj07RUnvypmmWVA&#10;pxkkAZODzyT19K+2fD2nvFYwxtnOwFs8cnn9KAOlsIwkOfWvzU/b3+JKw6PZ/D+xlxNqUnmzAZP7&#10;iE8DIOBufAx7Z9a/SbU7pdP06afIGxTjPrX89P7RnjqTx18W9b1VJGlt7WU2dv6FYjgkdOC2T+Rz&#10;QB43PIEQhQSe/Q9Ow9/8+pqpCSrZk4Pp7/4f4VWjLSMy8kpnH9OnT9anaPdlCdgQZHf6n/69AGXq&#10;87zkqoJA9eg9c4/z+Oa+iPgV4fMjNfSrguy46fdXk/y9OOnavm9oWu7+G1RslmHP8s+1fe/w60uP&#10;RfDxkUdECqTxksMn/D9KAO1vrvzXKAZ7dfwwagtVMtyABzu9+/T/AA4rM87fJy2QPbpxz0rptEtg&#10;84x8wDfXpwKAPXvDFsVWNSuMYxzn8a9ZuL1dL01pv4gML9e5/DrXF+HLcKiHqODnjH4evNcx8Sdd&#10;VbY6XA+HlBjXb1+YfPj8OAfWgDnNBln8a+Kn1ZHV7SBhFCWz90H5mwOAXI4yORj3r7k8HaWkaRC5&#10;5CADA4GcensOlfOXwj8ONHbxebB5CvgnP0O3GOvHU984r7B0bRooVRg2fLPGOPxPofagDqIkjVB5&#10;YAFfnt+3j8bl8F+A28G6NLt1XXMxZX7yQf8ALRu55HygivuvxPrdn4b0G81a8lWCG1id2dzgKFGS&#10;T9K/m5/aH+Jlx8XviVqPiTcyWMB8m2RuSIkPBOD1fqcfQ0AeBM7rlmG4k55/x7Y6fWtzTLYKzPKc&#10;HtxnA789/wATUEFmZGKqM4/kDwAP1xVm/n+yqE+9I33unPsMHjHegDsfA+gT+PvG9h4ftIv3U7Bp&#10;m25CxKdzZ6Y4GOcc96/c7wF4dtfCXhW3gtoxEWjXC+iAYUY9xya+FP2NPhMwth4t1NMS3pD8jlYF&#10;6D23EflX6D61eiONlQ4A4+gAHSgDhPEuo7VbnAPbPQeteGarcmWTJPPbv/nsTmu18SagWZsNwQMe&#10;n1rzliJpCGzz6dvp/npQB0mg2RlnEm0nOAO3frkevevozw1YgBTtz/Tp0ryvwfpgxG2AASD+R7jP&#10;419D6FZY25H9aAOy06NIotxOABn6d8/hXlvivxTNqGprpmmHfsKrheT8/Ax2yx457ZrT+Ivi+08K&#10;6JMc75Qv3FPzO7cJGPc//Xryz4bi/umOsai2Z5WZ1YLj943DEf7KL8q8deetAHpsto7Rx6KjKWQg&#10;O/q/BYcdl6fga7/R9KtraMO0Kg42gnnI9R7e/foKq6ToaRtEyrjdljnO5QegB9T1zXfW0drGhlm+&#10;c8H0UBen5Y/+tQBTuruy0ewe7uCFRFyNx/IYPc/yzX5MftLfGmfxlrMvhvTJ9tjbOTPtPyyMOg47&#10;L07jnNfQn7V/xxk0GxPh3RCEuLkMoIbLqP7+B65wM9BX5V3t+y7jIS8jn5ieWJ7n/PSgCxeXEt4/&#10;k/wJ+IOD0Bz7/wD1uKGnWNRBF8wxk449h/8AqqiHWFXdxgnjPTqe3+H5171+zp8Km+IfihdT1CJp&#10;bGwkRgv8MsvZR6gYyfYUAfW37LXwin02wHiPXIlS6uwJHwoJjhP3UJ67m6kdB9a+0dTvVhjKqAAo&#10;wB6AdOOaLPTrXw7paWFtjK8scfebA5/wrgvEOr+WjMTjH+NAHIeKdZESOu7B+n+R7/zrxG8u2uJy&#10;4HJ4659evH+Oa2fEGqG4lZQx2qT0/nXM2sL3MyKpznk4/rQBt6Hp5uLnDDJyO2ee+fpxX0L4a0lY&#10;Yk+XuDj0/wAa4nwpop2IzLj6D9P8/wBa940XTyir/XrQB0WmWojUZHT8a2XYRqTkD+lQRgRJjste&#10;bfEbx3p/g/Rp7y6lEexCTkjgD09/SgDjvjL8U7DwRoVxMZQZdpAUcsx7Kv8AX0r4h8HeDPEHxP1t&#10;vF3iZykVwxZEbkKg4GASPr296qRyeIPjN4xGuXETLp1s/wC5ikyUKqeWPbJxnn6dhX2H4U8OTR26&#10;2bECJPvYAGB2X/6woAv+E/CtpEkSWmPJjBVDtxkdAT9ex/HvXvug+HoV2syfKuP1HPb8qZ4e0KKO&#10;FAwCAYPHBA7ZxXTa3rVh4d01rqaRYgq5ySABgdTQByfj/wAYWHgzRZ7mVgnlrzjqeOAP/r1+VfxE&#10;+IV94x1me9nkJiGQq9lX0AyfxPPp0rq/jZ8W7rxprU1naTE2kfCkHjOcknGBkj8q+fGAuXEaHGO+&#10;c557Dv8A54oAkjD3srgDCL+Ixnrxjr6Y+vavavhz4Iudf1BI9m2FCGkbk4B7Dp8zD8gc1zvgfwRq&#10;HiTUIrS2OxMhmbqFXPJ/Kvvbw34e03wbo8Vtap84XOSOSxHLE+p7elAFy2t7PwzpSWdsoQou3A42&#10;jtjnnPU//rry3XNVa5mJDccjv9K1PEWsvOWhU9eCe3B5rgpGaSXAPJz9D3zQAiK8zjjIOB+FegeH&#10;9FaQplcsf85FZegaOZyHK8HB7/n9K908P6OI1Ulcn8v8mgDV0LSFUAsmMdenb16/pXp9haAAcYz+&#10;FUdM0/YACPw/lXYW8CoMnjpQBNBGI1HGDx/KoLi4VBwelLcTiMEA4/8Ar1ymo3+1Sd2BQBHqWpBA&#10;cn1x+FeU69rgCOSeDkcds+31qxr2trGpy20D/P8AKvBPFPigRqVL4HP8Q57/AFoAg8R+Iwd/7wYH&#10;Pp+n+NeGeIvFNvYRPcXDjKdOhA9OpGT6Dt3xWb4o8Zx2yu2cbcAd/wAAMcnr+deU2un654x1BCEJ&#10;jB+VcE4+vuevrzQBRubjWfG+pR20av8AZQ3yqO+7ue5OP8BX178L/hANOgjur5GZ3xw3b0JHb/Oe&#10;9dJ8MfhMunR295foBIAPkwOMev519V6NpEECooTgfpxx0oAyvD/hvy9q7dqjH/1v8/8A667l0TTo&#10;MnCqPXqKmlu7PTbdpnIQD19q+ZPiT8WREJLDTjkk7Nynv6D1/pQBqfEf4nLZrJZWT/OflyvY+gxn&#10;JNfLWoapcX1w0t0/mStztzwvPU+/+e2Kz73U5ru682aTfK2eSc7eeT9TmvQ/A/gKTUyuo6r+6tU+&#10;bYwIyQeC2e3cDv3oAi8I+Cn1uZL28Upa/eww++c5JPt9evGOK9d1DUrTT7YadpwCIowWGBuxxgD0&#10;/nimapq8FpD9hsRsjTjPdsdPauImlacnB5Of50AOmmaduTkf59v1q/Y2Ms8gXBA+h55/+tim2Wnv&#10;O4QEnP8An9K9V0LQlGMjBOPX26fWgBuh6DjaxXJP4fn/AJ/GvVtK0gDGUH/1h7/5+lS6XpO3GVx2&#10;ru7OxCgADmgBtnZhf4ea34YggA6H6URxLGAcc+1MmnVAR/n8qAJZZQgIzzWHd3yqCxP+f8//AKqr&#10;3d/jPqc/h71weq6wqKVByT2/H/PFAF3VNY2ZGRx1/wA/5/x8u1vXjh1DYwCOufy/SqOt6/uZlzye&#10;2favNb6/a4J2k45P4/54/KgCfUNVlnLYJAPfOePQVkBWlGM4PH/1/wA+/wCFMjjaTBAJGPXNdRpu&#10;ktMwZhxx2P8AntQBDp2lfaCFAOPpyfz7V6XpGgjC5GT+P+e9XdJ0NYxuYYHc/T1rK8a/EjQfBFi+&#10;+RXlwQqg8557UAdVqusaR4TsWu76QKUBwM8+v8q+Hfiv8bdZ8TmTT9AkNraDgyYPIxz2Ht+tcb4+&#10;+J9/4oummvJGS37RA8n0z/PA6VwOk6DrXi67SCGMxxA4zg8Dt0Ax70AcDb+HtQ1i/wDLid5XY7mY&#10;7iST1Ofr2/Wvpn4d/BrDRXOoIZCccdM/4fhXr3w6+D0GmxxvMm5xz06fXv8AnX05o/hSKwiErJwP&#10;04oA57wn4JtrGFdsQTGPof8A69eqC50/R7bfO4UKM/p+lcRrvi2x0CBtzAEe4zXyR47+LN/qVy9l&#10;p7E5yAVOcE+mO9AHr3xO+N1npyyWWnybpSPug++MnjgfrXzBFp3iH4gX5vNQkcQHBznj8BxgevTv&#10;367PhvwHPqcy6v4gY43btr8k+5z15969NMsUMYsdMiAVerfhjn/PFAFDTNL07w5bpbWKhpBxuAzj&#10;PXbzwPU9T2wK0ba2lmKyP85xwozgDParFjpxcnkuWPLfXtzmvQtJ0EkDIJoAx9L0iScouDtPbH4E&#10;f5xXpel6EU2/Jlup/wA9K2tJ0PaBtGAPxrvLHSwoHHT/ADxQBl6dpQA6cHHp0/z612FrZquCBzx2&#10;/lVmC2CDGMD61oqqxgjp0/H/AD/SgBsUSqMHjFLJMIx6YqvLdqo64FYF3qKKCS3T+tAGndXoGTni&#10;uYvtURcc46+vFY2o635YKjpzXn2pa8VyxbnGP/1fyoA6TUdZUbvmxgdfr/KvONT18Zb58Ae+O+D/&#10;APX/AArndR14yAhH6/5/wrkprmSUkscBvp+R/wDr0Aad9qskr5yTjt3/AK/jWOxMhYk5P8/x/wA+&#10;1LFA0mMDIPvnv1rfs9IkkwAMk+2eT7f5/SgDLt7FpmHGfrzn612ul6C0hG5fU57k+uK6PSfDhGzc&#10;Mk+3+Nei6boiqANuaAOd0rQQu0lMkfSu+0/R1UDcOQPT8v51r2WmKgGB09q6K3tNuMDJ47UAULWy&#10;ROQMYxWzFAFHTGKnWNIx6AVz2u+KdM0G3ee8nVQozyRQBvvLFCu5jgV5B4/+L3hzwdZyz3dyqGMH&#10;vj+dfE3xz/be8PeGvO0rw9J9qu8Y+VhtBPQ57/h+dfmV4p+L3if4i3smoaveOInJIj3fL16dvx/w&#10;oA+qfjh+1/r3iQz6Z4WcxROxHm5z8nPQDPY8+3evzm8UXWta7dPdahcvNK7MTk5zk/p+H867SWVr&#10;qZba2j3u+cYGeMfr/n6V7L8P/gbq3iu4imuUZQ5HQdVPT049c+lAHyp4f+HWp+Ib6NYo3wcdAQfb&#10;oTj6c57V9+/CL9ma8uDDcXcBA+XOcjGT0wevv1r7Q+Fv7OemaMkUt1CG2AHBX+XsPavrC20nRPDl&#10;qGKogQZ9BQB4z4A+C2j+G4EkkgXcuDyBwe/07V6Xq+v6J4UtHLuqlF6cccdq828f/GWw0iJrSxIZ&#10;yDgDv6cD17V8zX134i8d3BmvJTDaE/Xd34BPP16CgDtPGPxh1PX7l9N0EF8krkds+vp/Id65bTdA&#10;SBf7X8UThnBJwTxnPb1P0z9aSKfSvDifZNJgE9w+Azfw5zjLHnP6CpLPQtT1q5F1qUpcnAUc7R6Y&#10;H+FAEl3rt3qIFnpEf2eBu4++wHXvx+H4960dH8LPIQ8qkseeRk9cfTn6V32j+DVQg4645x7de9eo&#10;6V4aVcfJgjr/AI//AFqAOD0fwkoAwnJ9v89K9S0rw4iFRszjHP8AQV1mn6CMqNuAf8//AKq7ay0g&#10;DHGD/L/9dAHN2OiqMFl9O1dZaaUq4wODj/PP0rftdPRQOK1o7UDlRigDMhsggGB6Y/z0rVjtsAdv&#10;6VcWJVHr+tTBQKAI1jAHTNP4wKRmAHJxVeScD/P6UAWC2Of8ioXnQdeaz5roAdeme9Y898qBuc4o&#10;A2Zrs5IHA9Kx574LnJx/XFc/d6sFUnPA4981zF3rirls5/rj0oA6u61ZEHJHNczd63gnnAH45964&#10;q/17AJDfyrjrvXSTnPI7Z7//AKqAO31HXeSzNjH/AOrHT/Pb1rjr3XSRgNknPGPzrkbvVHI+Y9f/&#10;AK/Pasg3Msrk5znt1x3x+lAG9capJKTzx69eh/z/AErKa4MnzZznrxn9agSJm6e+P88j6j1rXstK&#10;ndxhSB0HH+NAFJVZiO/b65/kBV2306aVgAPc/wCH+T9K7Gw8OnjeM47nnntXX2OgKoA28fz5z/Kg&#10;DhbHQmfG8ZI/r6f59a7Oz0CPaEK9PwrsrPRMFcLwOOnX8fXvXVWukKAuAKAOQtdGCgKq4H0rprPS&#10;NuPl/wA/0rpYLAAAAcj2/KtSK1A470AY9vpyKo/zmtRLReMD9KvJEF+lNkmjhUliFHv/AI0AKsKK&#10;Oe3+cUyWeKBTuIA/ya4nxF490jQoS086rgE8t6dc/Svhr4xftjeGfCqy28M/mSdAFYYP0+tAH214&#10;k+IOj6HC7zzqu0c5OPzPNfCXxg/bD8O+HFlitbsTyDO0Ie+OnQ/56mvy5+K/7YHijxbNLbafM0EE&#10;hPQ5JHP5eue9fId/4kvNbuDPcztLISOTkn09+3uKAPrf4pftSeLPGdxLHb3TwW7ZK7DjIzjGAf8A&#10;P6n5N1TVdQ1Gd5biQu7sWJOeT+vrzWlpOgajq8giijOD904PGABj696+hfAf7Pet69NE0sTOGPIK&#10;njnpn+tAHzNpfh3UtbkQRISH5zg89O/4+34V9OfDz9nPVNeeJnt2YH2GCT0OetfoJ8K/2VrSxiim&#10;1OMMRg4x+p/+t+tfc/hL4X6XosKC3hUbQO2KAPiD4X/soaZp8cc95ACxwe+fz559a+5vCXwx0nRY&#10;EWC3VMAdBzxXpUVnY6apZyBj8K5/VfGVjZqyxMCV7ZH5UAdAtpY2EQGAoFYOo+JbS0GFfcR2/wAe&#10;3868s1bxpcXbMEfCnPf2HauIutUmmb72Px9fagD0jU/GTTZG7BPbOPp/nPeuFvNekmJbcSM/0Pvz&#10;6cVzhlkJO45z1Gc/54qPaXJ2Def5+1AFiS9llw27t2PY+n+T9arhnkJJ4B/Hp+P+FXoNNmfGVI59&#10;ev0/z7V0Fl4ceTBboQPp19D/AJxQBzEcRkJVRk9+/Ucfr+Nalvpc0wxjAHHfnt+lei2fhxAgBXHf&#10;GDwc/wCf1rqLPw+q44z6dKAPNbHw4XxvViM5/E/5/wD111dh4dUY3Jz9M16HaaGGAwP/AK1dHaaI&#10;EI43Y70Af//X/K3+0bi3mEkTmMrgcFh6Edz6c/yr7C+BX7UfijwFew289201sCBtZiSOOgOe3r6d&#10;xXx9rEEy5kjGR6+3P+FcONYktp8kcjkHuccY/wDr0Af1b/Bn9pTwz49sIALlBO6j5CwBz6Dn+XTp&#10;X1paXlvexLJG+4HuK/j/APhz8Xdf8G38N3pk7rtIPJIGAfTP6V+1H7Of7aNhrq2+leIpkhmOACW4&#10;Y4HXJzQB+snljpjrUbQYx3rnPD/irTtdtkuLWVXDAHg11ilWANAGa1vz061A1sD29f5Vtbc9sn+V&#10;NKZyM/p1zQBzcloDnjA/z1rFvNMZT50PUenf1/ziu4eHPb0qB4AMccn8utAHnckEd9EYrhAH5Gfw&#10;ryrxP4TL7/l3KRn/ADxX0BfaYJU3xcOOlcvNGEDW94M9v8KAPzx+JPwntdWtp1jiAZg2Plz+Hf8A&#10;OvzM+KfwVuLeeXFtn73JUY69CPp0IPHpX9Aut+FoJw8kYyDnj/Gvmzx38NLDWIpfNiG4Z7Dj1OO9&#10;AH81/inwXc6PIyqmwLnr2zzz65rzsxvG7K4KkcdP6nr3r9gvjD8B4dkrW8J3AkjCj19cfn3r87fG&#10;3w3vdJuJSkZQDnGPQ5yPcf1oA8JYAAt1OD268/h+lQzAqcZyRyfyx/n9a0ry1ltZCk6EEZFUScuc&#10;EsTxwOcHuPy/OgCnmpop2ibdk5x+XTp649hTSnyBhxnnt69KjbcT1JOD6/j+FAHvPwq+NPiT4b6x&#10;FqOn3cgiTbuTcRz6Hmv3M/Z4/bB8P+P7SDTtYuFgvRxgkc49celfzdLlPmzj/wCv1rsfDPjDWfCt&#10;/HqGlTtC8bBvlPBxjj364oA/sGstbt7qMTW8gdG6EHPFdBb6mBxnJ+vX+tfiZ+zX+2dJeLb6B4nl&#10;+ZcKHJ6emcnn6V+pPhzxtY63axXdnMskUmCCPz/E+1AHv8OpjgZHP+eO9akeoLIAG5B7dB/n8a8r&#10;g1AkBt24GtSDUGU5zge3p/8AXoA6DU7Fll+2WZwwx6/yrW0fXoNQ/wBEnASdPXHPuP8ACsKLUvMO&#10;1uhx+lZV9BtlF7ZnbIvPFAHqk1pBJD86b1P0rwf4gfDXSfElnNG0CvvUjkDI47en/wBau/0Txet2&#10;DY3vyTDgZz83Wt0W7SMWIyp9vX+lAH4W/tC/s4mwmlubS2xEWODtOPoT/KvzV8W+CrzRZnUxbAuc&#10;5B7fl65/wr+rrxn4FsPEdhLb3UG7IPYf4cV+WHx3/ZqeMT3VrCSvZgO3v9PcfyoA/EyS28tdjHZg&#10;n8z7Y/z+NRJAFcOpzgjt6/X/AD+le0+PPh7eaDdsrROqhieB09Djnr/KvLBCB+7YEMOvHOD0/Pof&#10;8BQBZgYSxAEcDHXg/Q//AFv/AK1YV9BJDKZPLwDnr1H9ff8AXPatMM0EoK4J6/h3/SpZESeMrjJA&#10;HTn6+vT/AD3oAybS7BJRhjBx09O/pivoL4P/ABn8R/DXW7e5srp1iVvmAJGB7dq+apt1q46jvxju&#10;Pf0q5DfYK46cfh65/wA+tAH9SX7OX7S+ifEbSYYbi4VbvA3KW547+vevte3aG8iEkRyrAdP8a/j+&#10;+Ffxh1/4faxBfadOQsbKcAnB55r9+/2Yf2s9H8e6dBp+pTql2oUMpbqcdcE9fp9e9AH6BSWQbPy5&#10;NY02nc5X/wDWa6fT7221O3Se3YFWA/WrT2o28D37UAeZXmlb/wB4nyuPqOldNoOstbILW8+8Oh+n&#10;bmtaW09ByKx7/SxNGzIMOvIxQB2DCK7QFec/55rzLxl4Msdbs5LeeFXWQYKsAR+Vb2janLBJ9luz&#10;gjpXVTILhcDvQB+D37Vv7KYV7vWtGgwhBbKjLAgdOB6A9P8A6x/IXWvDl5oN9Ja3UewqSvcdDgcf&#10;z7e1f2K+LvBFlr1jLbXibxICOnY9RzX4x/tVfsmCGS51vRLdmHzH5VH5HGaAPxllszk4BIxktyO/&#10;THT+n8qz2/dkcYKZ49Px7etei6/4fvNHupLG8QpsYryOmD15xiuFurdgdyHIPpyPzoAqSJuKr3P4&#10;Yz2/wrNaIxS85IOR1x9M/litX5+N5APH1+gqGZTIAck+/FAFnTNSmspY5oW2yD04zj0/rxmv0q/Z&#10;S/ax1TwXfW+i61cF7QEL8zE8EcEEn6cY46Yxyfy0aTyZS3QDnPXvyM11Gmao8Db42KsuMZ49sUAf&#10;2S/Dz4k6V4y0qC9srhZBKoPBz2zzivWY7jOCDwenpX8zH7Ln7WereC9Rt9J1S4Bt2YL8zdOnHJx6&#10;1++vw4+KOkeM9Hg1CynWRXUdD079KAPcbyCO9haKQZBFeYFpvDWoYwTE+fbiu8ivww68VR1azh1O&#10;3KkDdigDYs72G5gDqchqq3+nR3aFeteWadrNzot8LG9OUJ4J6j8/1r120uYbuENEcg80AfDH7RH7&#10;P+nePNGudsANyFYrwOT6f4f5Nfz/AHxO+Fmq+BdYudOvbcxxxuQpPH0xwTnPU8V/W3f6THPE6SDI&#10;bj86/PX9qP8AZ307xlot3eWtuPtaIxVlAyeOgPegD+ZfxBphWV5FXKnJ4B5x1xxyOtcTLF0wc9OO&#10;w4/z/Wvqr4i+A7nw1qE+m3kbRtFlcEdR2/CvnTVLB4JWZTgbgCCMjjpzQByhyCSvbtT8k8N1+tK6&#10;kZHUZOf/AK3503krQBtaHrl5oV/Fe2shUxMDgcZ6cf8A16/SP4G/HWSVba2upTkcYJ54/CvzAzyM&#10;DBH+c10fh7xHe6DercW7sAOwJ/zxQB/SR4I8bW2t2yiKT5yB3579Tn8D+Fd3cySQul9Bw6dcfxAe&#10;1fkb8FfjhNG8CPcAgYxuJ7ev555/Wv078GeLrTxLpyMsoZmHY8Hj1oA+zvhp45gvbWOCZ8ypj6ke&#10;v9P0r6EtLmK6jV4yDn+tfnBYXtxoWoJPbthS2cH15Pr/AJ4r7B+Hni6PUraLzHwSAD7dqAPYrmKK&#10;6gaKUZBHfmvy/wD2x/2dbbxJo93rmmWwW5jUsdo5I747nj3r9O/MMmHTpWR4k0G217S5bS5TcHXG&#10;Ov4UAfxteMfDdzot/PaXUZR4nIxz06Y5HHI5/n6efS90Jxznnt646DFfsX+2R+zQdFv7nxBo0DGJ&#10;9xPGdrE+oH6/WvyO1nT5LK4EbcYORnt7GgDjb63X764OcHjjP0z/AErHMmw9MZ9OfwrqL6LzFLDj&#10;Oev+e3auTmDIxXOcex/M/wCFAF6G6Iwo5weOMfTNel/D/wAaX/hbWIL6GRlKsOQcH37/AP6q8eEj&#10;AjJ56f8A16uR3LBgw5IP5/j60Af0v/sp/HGx8c+Hrewupw0yKo5PIIGM/p/+uvu3TNam0u4QM37u&#10;Tr3xjp+Ffyy/s5/GjUvAXiO2ZZtsQccZOBg56e/Of85/oy+F3xA074i+GLbUreRWcp82D0OO/wDS&#10;gD6+s9YjuERgclgKl1OFb60eJgCMGvLdDvmiItnJyvAPP4H+lek2l2Jogrc4oA/Hz9tD4GLJ5+vW&#10;FuAWB3YUHv79j6/zzX4t6/oc2l3bWrgjaW7dCDxkn171/W78UfBdj4r0G5sblAwdSORkj3HHav5+&#10;f2g/hFL4d1i6XyNoBYqQOooA/N7U7IEGVuTjnj88GuUaIruGBjHf0z9K9f17TJbV3jccjjPoPYfn&#10;mvM7qJ45C5HGcjknn39OnBNAGMwKH0PfA6g/5/z1rUtJ9vsV+7znnPrx061QmJOPYD+XQ/mKi3lW&#10;BXvQB+gX7H/xxn8C+KbfTriYi2dwvUjhioxg/l9evFfvLpfiO08SabbaxYy7kcBs/UdDjn6+9fyZ&#10;aHqk1hfRXcTlTGQc56Y//V/nv+2f7KHx1TWNAj0bUZg0sZCkE8kgcfT+VAH7JeFtVS8tkUNz78Yr&#10;t5YY5YyjDg/l/n8K+XPA3iotcCFCCAf89T2r6Ms71rpFfOB+HGaAPgz9sP4RReI/DsurWcOZ7fJy&#10;Bnjnn8q/AjxnoE1jqU0DoRhj75+nHr0r+r7x3ocWu6NPZSLvLKRz0zziv5/P2ivhxJ4e8WX6vEdm&#10;47TjjB5yaAPzy1eyPlkquBjryCffH+cVyM0ZUnPGPxHvz/8AW+ma9f8AEGmSIrpjI5z+OcfXt09a&#10;81uYCjHdyQM+wPYYoA59kYbmxyOfT9P8/n1dbTSW86yIdhBHI5Oc+n+NSyD5sZ6d/wCuTkYyORVf&#10;pg7sH2Ht+dAH6Qfs0fGI21rFplzKCYSRnodp9s9BX7O/BTxpaXEUf7zJIyM9SO3+f5V/Lv4K8SXG&#10;gatHdK/A+9z1U9Py/wAPav2I/Zl+LaXNxZxSNxkLndxjHHGaAP3J0rXY7xBET0+mccdq8o+MXhWL&#10;xF4fu7Vl3CWNh09RxT/CuofareC6gbIcc85+v/1/evQtRiF7pzxNydvX3x/OgD+T39oT4by+GfHN&#10;9bGPYd7HoR154/Tj6Y6V88PbvAcd8E9yMemPc9fav2e/bV+FG26fxFHFl8849P8AP61+O+to0N3L&#10;Ep2hc9eOh6fUUAcTe25OWHOTnI69MD044yB16DFZYhJIHAJJ/P8AQV08yBmOBnk4yO3/ANasiZCh&#10;O4YI6e//AOrt+FAFALh8A4/r7Z/z/h6j8NPEM2g6zE6OQjsqv/gPp1rzU4UEgZwR1/U+n51ZtJmi&#10;lDIQCCOfT0z26/0oA/bv4U+Phe6bbZl3EAAgk8cd+f1719D6hrYv9NDKc8d8jrwe/wBK/J34JePJ&#10;I1jtJGxxj8c4wQa+8NI8RmayUeZkN7+g5P8AkCgD7J+CmoeYwgJ5Gep6Ek49+PT6V9z6c8jWyYY4&#10;247f0r8v/hF4rSy1ExO+SxGO+O3X8q/SrwdeLf2gUZJ2/wA/WgDzT41eH01jwzexFN++Nh7/AHTn&#10;H59q/B/x9orW2oXtjKu0o5XHXPv9Pw/+t/Rp4q0/7Tp08LDIKke/Ir8Nf2ifDDaH4wvUCYSUlvrz&#10;2/HPt2oA/MvxZpphvmYg4OR15yeo/T/PFchGFyMLwDz16/X2/wAK9j8a2OZCcHOeGHbPP45ryAgx&#10;SbQMFCVwcdcjHH9f8aAGzKjIxPH69evuP/1c56x6Xcm0vop24CNnJ44Ax0Pp1/nVhjsUbjhTwSO1&#10;USrGQYbIbI7YB556d/TvQB+tPwP8bJe6HaW0rgsV2nB79R+fX/CvvP4dyFBFKQdqkfN7H/Dp/nFf&#10;i18C/FRtHtoM7BA6nqOR3yO3PvX62+CvGelppqRB/nKdR3P8vwoA/RbRpBJZIyHsDnj8PWvBv2hN&#10;HbVfB+owlMl4W4x0wuRj15r0z4aaiNQ0yNc7jgDPTgD/APVU/wATNN+2aFcxEHBQj04/nQB/MF4t&#10;097TWLmHGBFIRj0x0x6dK4mWJjMc8jcDk/T/ACOn+Ne5/GPQrjR/G+p2jDYVlYgd+vevGZsghsbi&#10;cHgDr60AVRGoB5YkZ9//AK316/0piM3GRlTzz0H4cf571bdiy4PBIPQccdv8/wD1qgjVnHzHfvzn&#10;v06/5/KgDotMma3u4pYz1Knn2b04r9PvhdqpuvD3lp1RUfrwCev+cfWvyygOHBbjOO3QdOa++/gj&#10;qwm0tV3cGPaB7rjA/pQB9N2thFreoNbtgltuATk+vP8Ah/8AXx9S+FdPl0o20ar8gXj3GO/86+JL&#10;XXrjTtbE9s+SGA49Txxz9K+ufAet6lqslr5+Aqp37fn19OKAPrvQ4pjY4bgFcY/P+lfk1+3FbKut&#10;6dKxwjLIm49QWPGev+TX606MfLtAvt6+3bFflN+3ao8zT53yQGkXGO+7I/8Arf8A6qAPzW+0OH2F&#10;iGC7c84yD3+vvVtbkNgqc9hg8AgDj/J/OuYuZ2Mp+fOPzJHQe/vRaXbDkEgL2x19fr/+qgDsfM+R&#10;xnJP8h+ePr+lVHlDlvm5568cgduev86zIbvBKhiR6GoXnEigYycA8ep4z39fwoA67wzPt1WPsT1P&#10;4/8A66+pXYTaNBHuwe/rye/T/PHvXyJoc2zUoMkEbvoOen519W6fIkuk25B3YP8Akn6flQB7J8IG&#10;htrtIWGWlmJ59B647+n6V+ovw1VDp0Up5Mnzf0/Tmvy4+GFuBqloqDBILDjoSeOfzzX6rfDqFF0i&#10;2wOdvPrQB23iJxHo1y2cYX9TX8wH7Slx9r+L/iUqxci7dep4x0IPt2Hp61/Tl4wlih0C4eQ4UDn8&#10;jX8tHxrvIrz4k6/Og4e8m5OASA/Axz0/woA8Zum/fFUDKW9D19ice+K07XIIDd8DOenr9eeM/wCR&#10;il/Mm29PmGcY59s89/WteFtqAAZOAT9QMn2oAmuGYkIuCxGcZ6Z45/xpbEmNhvOOOO+c9cn/AD+d&#10;JM4wcDg84Pb0/OorSXEg6AHGMAd+ucc47dPb1oA9G0O5K3qg/eJA/T+R6c17/p18xgXoRjv0x74r&#10;5l0yfbcqwByCAPfPc9K9m0+7byFA+Y8c46fh26fWgD0Zb0TvHb4LhmHp+vfFfX3wT0NhLBebQu2Y&#10;rtDZ4APcep9P1r4n8Oh9R1pI8bgMZxyMD1r9PPg14cup7KyjgTy2VN7nA5Zzkf5/D0oA+yPDFsY7&#10;SFVXAAyD3z6E1S+KfimHwx4Qur65OxLaCSVz7IvTqPatHS49Q04pbsA4JXJPVSf6Cvln9tnxk2g/&#10;B/X/AC5FiluY1tUBzkiY4bH9fSgD8GfG/iJ9c1/U9WkbMlzNJM2TlvmJOT69fX6dK8wu7gzSBuMA&#10;569eemO3tjr1xWnfTPI7DGSOBnngeuPz/WslYWEuEO7I5OefbP1/z0oAvwM8ak5wDyDknGR0xjH4&#10;f4VJZyiW6DuRyPQED9R0P/6qS63wwjCnaT6dKi03Am54B+XGByD1/OgD6D8JOY4UU9Aoxk4GT0I7&#10;4Fdtv3OMHsPfp071wHh51WEKG6BRgk8cdvpXcWDNKQnVh/n/AD/+qgD0PRowdoxkng9DxwfzPNek&#10;eFLW7utftZI+BbsshOeNqHJ49T056GvPdNKxwDuy89OpHTHr/nNfWnwB8P6VfWL3V5GZXlvY4m+X&#10;kAKGPPue3pyaAPrr4aPql80FtdqFB3Tyg9VaQ9PwGK+rbRdsQ9MD8q8l8E6NBbXlzcxpgyEHGfyx&#10;6V7BGCkY3nkdaAPn39pbx6vgD4V63rCPi5SApbgfxTS/u0GMjpnP4Z7V/PZPeTTTNNPy5clj1Ynq&#10;eenueOvrk1+jP/BQD4lTXupaX4DtZSqRN9rnXnBblYgcH0JOCPSvzc8xNm2M4I+XHT6ZHbj/APXz&#10;QBNHJ5Y/djaTk8dfx6jrUF1dCKL5wCecjIwB2H/6+lQvP5KEsckj1yp+vHrXOX15nKsxAP8A9brQ&#10;B6P8NtLm1fxJHK65jibd6ktnqO3H4+2a+6rpf7P0q3shwFUFsdj7884//XXzf8DPDzGMXEnAky57&#10;fIvb/Jr3XW79ppiN+O+P8D/n0oAdbzEsD97d34H0yRnt3/SvVPCtv5kiv1HQ/Uf19K8i0xnldRzg&#10;dwD07/5xXvXhO3+WPjGTnp056D1oA9P886bpxmGA5GFzgAEjkn6dc1534MtJPFPiY6ndIJImkKwD&#10;azAQRffkJJwdzZx+FQeNNakuVXSbdiGn3R5XgqoH7xh9RwD/ADr2j4SaMLeK3VYsG4Vdn+zCvbHA&#10;HqaAPfvCekQwRJLJAq7wMLg8Y6HnpgdAK9VhG2McYrO022hWBCByvHP6msrxp4gtvDHhu+1i6lEE&#10;dtE7s56KqjLH8BmgD89f+CgvxrXw14TTwBpNwF1HWGAkCnLLbJnexA6bjgDPvX4rw+Y+XLBiDu9T&#10;z6+vfH516R8bPifqHxY+ImqeKrlgUnkKQKudohQ/Lgfqc9zXm9quJV844C9R68/j0/SgDbtt1um9&#10;AMjkH07H16j+VdB8N/C8/j7xzYaDsP2dpN0hLdI0+ZjjnGOK5K5nRYjBCnOcj1A9Px71+jX7Gnws&#10;UIPFOoQ4a7IdcrjbCuf/AEI8fTigD728C+HrTwn4Wt7WFFR2jXgDGFUBVGevT6etc74lvwA+TgD6&#10;dvrXda5feUpUHG3PHTkdB+FeCeJdSZi4BwAT36/QUAcVq9000pGcgA9MEjp2/kKh0W28+55GAMc/&#10;4+v+elZEsjyNyM56+/tmvR/COnGQqWHJxjt3oA9f8KaYsMS5GCcf/q/x9K9TkvI9F09rqXG8DAzg&#10;DPqSfTv7Vz2g2Yig8yThVHJ7epP4VzniJ77xPdJplsVWBsjDHHyj19j1Ptx3oA89jml8eeIzqdyk&#10;jabaEsjEYXaeGkwed8mNkY7DnvXuPhuJUCRW0KRBB+7UAcKDwgOOD1JNc9p2kQQeVp1nJ50EDbpH&#10;H/LWQjlunIHAUdgM167pFkYIRGqYP0HI68H2/WgDQit5Ttnlwiv94Ektj0H1/KvL/i38U9J8A+Fb&#10;nUbqdURVYIufmlk/hVB1wD3r0zWtRTTbKa7kAxt/iGckDr1xnsPTqa/G79pb4jx+MfFJ0+0uDLaa&#10;YGiXbwplJ+fBHJ28KT657UAeJ+NfGOpeLdcuvEGpylpZ2LIMk7V7AZPAHbH0rg4z5kgkY8n7uSRw&#10;e/6EjH19gXUvnFolJKrjJ9SD0z1xSRQS3DfZ4RkADoOWbPAHr7e9AHTeFvCmseNtet9G0uAyGeRf&#10;mx8qpkZdunAwT0/pX7TfBv4d6b8PvC9vDawLGdo8vj5unzMe+W9a+ef2YPgu+iaeNd16Ipe3SK0q&#10;tz5UfVIl4OC38R/DAFfZuq3qxx7V+UJgADjpxgdsCgDE1rUwivls/j+P+favAvFWsNuKqeT7E4+o&#10;9q7bxJrQiVvmBzn8Rj8a8F1fUZZ7h3z37e/+elAGfPO80o56/wAz3HfNdr4W0ZppFdhg/wCeT+dc&#10;no1lLd3CZGefTHT/AD0FfQ/hXRVjjRmUg5P/ANfkUAdhoOlqqJgdPbA9cj/Pp+Hp9rEI0BPGPr/g&#10;KytPtBGgwMYx/hV7UtRg0u1e7nbCqOnqccY+tAGb4o8R2fh7Tpb24YLtUkAkAYHU5zwPevzV8YeJ&#10;dV+NfiwWFjJ/xJ43O0twJGU8t15UdB0J7V2vxT8Za/8AFbxHN4O8Nsw0y2OLyZGxuOeIUPT/AHse&#10;1eu+BfhpZeE9PS1VFNwArSNgZUf3fcDrx35oAXwP4Pt9Ls4rOF9wjGWZF2jdngYGcD0HPqTk19Je&#10;HfD9vGItsTMw5OeBk98cfhWR4c0DMqYQkZzz0Ge59/T0r2CNLbSbQyyMFWMEkn88mgCtdy2WgWD3&#10;d0QoRcnOO3ua/NX9oH43z6/fz+HdCmK2ycO2ep9MA5wP1+ldr+0Z8eCjy+GfD8weRziRlP3R7e/H&#10;X3r4Haae7nLvlpZTknOSMnkf57cUAP2+dIApLs/U/wB4nqc8/wCec16b4Q8FXeqSogVmLsAoA689&#10;z+vt61B4Z8LvcNHNcKctgquDyTwAAf6c/wAq+3fh54Lt9JsxdTpsYr8x7884Hp7/AJUAaPgbwZY+&#10;FNMDvh5CAWYjG9sen90dhzzUPiXXiGeMtgn/ADnOeOv/AOqtfxFriwo6K4B6Af5/lXjd7efapHbO&#10;ScYz29v89qAIbi4M0jAEn6dx/n/61b+jaYbuZWccDGfw5x0rM06we4lGwZAIwfQ+9e0+HNC2IrEc&#10;np7+9AGx4e0VFVBs4Hb0/SvXNJ08LjKj+dUNI0zy40yOf8a76ztAqg4wR6UAWbSAADjFWJ5hGCOv&#10;40PIIlwOlc3f34VTk4PNADdQvvLB54/z615fruuCNXw3r/iKsa3rO1W3Hnnnjj+VfPHjHxilpG+H&#10;yxzgZHJz06/SgA8V+K0gEg3cn168/wA6+YPFvjEBS3mEsMgBcbtwPRc55+vasjxT40N1NIsUhG7K&#10;gqcnJ7L6e5/KsDw14S8SeJtTgxFu3sNowdoH07evNAGPovhrxH4x1JHeJzHu+VB0Vc84PP456nvX&#10;3x8MvhPFoVpHcXUeZQM44JGM4J469q6j4dfC230GyWe5UNM/JOO/ftXuVjYLARkZHr9OnFAFWxsI&#10;beMBY/mHHT+tXLnUE02BpZCEVQTj/JqTVtTg0u1eeVggUE88f5Hv7V8WfE34uXOpzS6Zpso8oHa2&#10;DgsT1A9ux9aAOi+JfxbkuXl0zTJc5yuVJwfYYOfxxXzyZp7iZmd/NmfGTztTPYdyf8+lY8DTXtz5&#10;cWZJpAASB0yeij39v5Zr6I8DeAIbOFNV1YbWj5AODtPUY45b36DtzQBU8E/D1QV1PVwEiiIba2Mh&#10;vVvVvRe3U9q9A1bXIYoRZWI8uFO3dsdznqff8qh1jXEAFpa/uok4VR+uff3ri2leVhls5/8A1/8A&#10;1qAHvI8rEn3z6enf+ladjYNcSFQC2c+v/wBf/DFLpunvduN2cnjI47//AF69a0LQNu0suB6e4H+f&#10;zoAj0Lw+EKDbx/n9PSvW9J0pUxhev6Y7d/Tn+lGlaWsYHy4P0/Su4srRUUY/lQAWdoqDAGc/St1E&#10;EajjJpI0VBVWe7CAqDQBJPcBAea5q8v1TknGM/5/Gqt/qQTIJrz3Vtc8sH5s9f8AP40AXdW1oJuI&#10;bB9eRmvJNY17O4BuvXp+X+f/ANVPWfEDNlEOD/n8q4OW4lncFhknPHXigCe6vHumwx4JPGc8/wAv&#10;pTIoWlYgL19x/L/P60Wtu8zbRyW9Owz/AJzXfaNoJlIcgkjtQBQ0bRJZmDYBx7AfhXqNjplvZw/a&#10;bpgqoMkngcf/AFqgu7rR/CmnvqGpyrEkalvmPTHX69K/PL46/tRanqxuNB8GuI7b7rTDIJ55Awfw&#10;z+VAH0P8YP2ldC8HhtD0B1ub05HyEYU+5Hp3r4uu/iDf+Jbs39/KZ55MkDk7SewHb6nv2rxDw14c&#10;8Q+LdTLkPK7sNzHnJyCc/wD66+4Phv8AA94BFNfQ5Ykdefp1/wAfpQByPgn4a6h4qmS7vQwjOCFw&#10;QfbsevWvtvwV8PLPSIo44I8YAHTpgcDn6c+td34M8C29jbRwpHgAAfpz2r1I21hpMJklYLt9xQBk&#10;adpMFjGHfjA/CuN8bfEPS9BtJF81QwU559v0rg/iR8WYdNie20+QZ5GAfm56DFfKzS694+1E7iwg&#10;DZZjnaOf147UAXvFPi/VvGOoGz00O6yNjPt6/T1Oa6Hw74LstFRdQ1VhPcHBUHoD1OOP/rn09Nyw&#10;0nSvC0HlWyedct1J5P19hzx+OKtxwz3sommOT0AGSBnHI/z+PIoAmmuLq9+RT5UQ/hU4yB0H09v1&#10;rX0zRzKAVXk+3P6+3+eK1dO0UzFMqevHevT9J0FEVWAIGef0oAwtH8PjKlhzxXp2m6KFCkpwK1dO&#10;0hVIYrkj+lddbWgQDIwR7UAUrKwEYHGAPwz+lbcUKqAPSpFUKM1FJc7QecfTHvQBOzqntis24vAo&#10;PzYJ96zLvUdhLZ55rj9R1lV3YPNAG7f6oqd8++c/pXE6jrY5CnHX/PX9K57UddOGLHGe3pivOtS1&#10;5zlM/wCPX9M0AdFqmvbchXznPt/n/PNeeX+qSzkqp/DOMdM5/wA/41Qmu3nY5OCajjt2cjAxnjP4&#10;8+/NAEeJJecZY9+ntzWja2DzMDt4Pf36j69/WtjT9HM+3K5z1yPTnk9q9E0rw9tAyOfp/wDWoA5n&#10;TPD7thmXP+ewx/WvR9M0LABCYI/z6V02naKq7QBgAV2NppqIAcUAYtjpATbgDn25rq7axVQOMkf5&#10;61fhtVXH9avDZHk5xQBDFbgHkcUXF1BaRmSZwoHr/jXG+LPH+ieFbWS61C5SJYwWJY4x35PpX5Sf&#10;tA/t4x27zaR4NIuJEJUuM46dRyOlAH3l8Xf2kPCXw80+Z7u7QMik7cqCSAenP69q/Gf43ftf+L/i&#10;Ddz6fosz2tozFflPVee+QefrXyb4w8e+LviFqb3er3Lyead2MnA/A8fhWr4R8Iahqc6xxQs4Y9dv&#10;qcnt09aAMRbHUtSu/Pui80r4LFst+ffivVfCfw41/XZo4oIHCDIzjpnrxweeccivqj4Zfs6XuqPB&#10;NdQttY8/44/HvX6K/Dv4F6NoSRyPbguO5A/H3oA+SfhB+y4qiK61OEnoTuHX3Bxmv0C8K/DTRvDV&#10;siRwLGEHpz/9auydtH8O22fljKD+VfPnxA+N8OnCS1sGV2OeATxnp0oA9e8TeNNG8NWr7GRCgPfu&#10;PSvj7xj8X9U8RXD2GjbiH43c9+455+vSvMNZ13WvFt0Z9TnMduDyoyAfQYOcnr9Ku6RZysfI0yHO&#10;QPmP58n8OnSgAt9MigcalrEvnztlsfe5xzx/Ecfhn1roIxqWrqYbYNBbjAPZm44yR6en9a6vR/BE&#10;ty63F4zSSEfh/n2r1vR/CaRFPkxjA4/x96APNdB8FeWFZ1/4F3OevHNeuaR4WVcHZ/8AW54rutM8&#10;PouAUz3/ABrurHQ1UDC+nagDlNN0FVC/Ln/P9a7Wx0TaB8vA/pXQ22mBcDHH/wBf+ddDBZhQAB09&#10;qAMiDTVGPlx079v5VtQ2oGOAKvR24Ugn/OKsKoAoAiSEDnoRUw7/AOc0jMFHWqklyozigC0XAHXn&#10;8arvcBc45xWXNe4HXp/n+lY9xqKrn5v60Abc94BjnBOaxp78D+Lk88HNc7easqlsMK5W+1wbT83A&#10;/wD10Adfd6uFB+bH17iuRvdbK5O/kZrh77xDw2XyBn8f8+9cbe687BjuyPz7ZFAHeX/iAEHnOOOv&#10;T8/8/wBeNv8AXS/8W0n1zXH3GqSykqWOT+v/ANas5ppJMrk/hj9eaANq51JpN2WyT/8AX7Y9aoPM&#10;7H5eOvrznrx/nr0ohgkmII6nHfv9fxrfstEkmdjt6n/PFAHOrbyyt0yR+Y56c1uWGjTSElxgHHBP&#10;/wBb+vNd1pvh0YBI5/8Ar9a7Cx0JRjaOPX/OKAOFsPD+SrMnJ9v8/wAq7Wy0TGAE6V11joYB5U84&#10;/TvXU2mkqAMj0Pt9TQBy1lom3GRnPt/L/PrXT2ulovb9MDn2rfhs1XAAxWlHb7fpQBkw2CqBx0x7&#10;4rTjtxjkVbEYXqOR/nt2przJGpLNgD9PzoAFQKfekaRYxlj0z7fSuV1zxhpeiwtJczKgUdTgYFfF&#10;Xxa/bA8M+E0lgtrhZ5kBG1DnBHr/APWoA+zte8Z6XosDyzzKuzrk4x/n3r4g+MH7X/hjwtBPDa3S&#10;SyoD8qt37c5/+vX5Z/GH9sXxn4smntrKf7PE2eI93I9z15/zivivW/Fmr67dtNfzmVnz1yR1oA+y&#10;vix+194q8ZPPBpsrW8JyvHBK9cf5/wDrV8Y614i1fWJ5Jbqd5nfkknk5/SoLLTb3Un8uJCxJ6479&#10;fX/PWvoz4e/AjVfEMqSTQMQ2McZH4/r+OKAPmG00LVdRmAtYmdm44BLEHPP9M4/wr6R+Gv7P/iDx&#10;DPFLLbtsOOq++MdB+X5Zr9D/AIa/slaaFin1GBgVxnpycden+evevuvwZ8INH0OGJYLYDYMZIHP+&#10;f1oA+LPhR+yzbWaQvqMABxzkc+/Hp/Svujwj8J9M0W2jhit0QJ7f5zXq1lpen6XFvl2xhenT9OK5&#10;XXPiDp2mBoLQh3HFAHUxafp+lplgox+n8vyrl9Z8b6fp6lISHYenr2z/AI14trfjXUdUchZdqn04&#10;B/8A1VxjzzTksXJJJ5/H9aAO81fxxe3zvscj8cYz3PPeuKmvrid8lj976fU/0/pVVIZZOFUk9M5H&#10;+T75rWttLuJsZU847Y+n+e9AGdmRh6n3I5z0/TFWVtZZNoROT7fr7V11j4aYhQR/9fp1rsrXw+mB&#10;gcj6frQB5rbaHNJzIMnPbJ+tdVZ+G22qSh4xz6/QCvRrLQP9n39fyrrbXQgqgn/OP1oA84svDgCB&#10;tmT9Px9Aa6i20XauQmf8a7y10dMdPTOK2otOjQ9MYoA5G00UADAznt+lb8GkrHjjnmukitMdB+Qq&#10;6sCjG7pQBiQ2G3tgCtKG1CjgY/CrwVQcdRUvHTpQB//Q/LlL1ZQY5FDoRn1OTwP0x0/WuO13SiU+&#10;0W2Cc88cYHQH6VtT2nlO2w5B6A9vT8PWqDTPHw4yvPB7H/HjPtQB59DqFzBJtY+WR7D8z7/jx6V2&#10;mg+Lb3SpYru0unjkRt2ff2xjp14rndas4rjc6DDYzjB69Rz9K45r66g3RdAD0/n17UAfrt+z5+25&#10;rvhKa10rX5POtQVUMx5x25x+Wfx61+3nwr+O3hnx9psNxZ3KMXAOAec4+lfxy6f4hmg5Ycggj+gI&#10;zn/Cvov4U/tL+Lvh1qtvPZXRMKEHac4Jz/T69KAP7F4LiOdA6EEH071Y4Nflr+zj+21oPji2trHV&#10;bqOG5ICsG4B5xnk8E9u1fpRofiPT9atlntZVkDdMH1oA6M56/wCfzpCo4yKAR1H+TTqAIjGMdP8A&#10;69ZN/pcd3GRjn8Pzrbx0xTSM5HSgDy+9s5rFijglPX2754rj9X0KC9QtAvJ9vXrXu13ZxXUZSQZB&#10;Brg7/SprCQyQDKHHGOlAHyd4v8CG+SRGhDEeq9f5V8Q/Ej4CC+M0yRYB3HaBnGR2H+e/Sv1uuI7S&#10;+yki4f2HOe9ebeKfCEMsTMEyDj09yO3X+tAH81vxQ+EVxptxLiAggnae5/D8fTNfNOoaO1g7+dlW&#10;ToccfgPT6V/Q18UPgZa69a3Fx5YDnLfdHX6dq/Lj4p/BO4055cQEeUTjjqfy689PwoA+BZVaJQAc&#10;jp0Pfnj65qqvAKk4I4+g7g//AKvTntXda14XuNKmIxlDwD1wO/b/AD71y1xaFQWUc4PHH50AZzFB&#10;kLznqOo+tNSQjgHGOfbnvQ4YZUjkZ9Rz6CoWx24H8/pQBu6Zqlzp1ylzau0ZVsgg9MHjA6j/ADzX&#10;6CfAb9qvVfDLw6ZrFyzxEquWbv7cV+c0TYcDHI7dc59cdqux3UkJyj4weMdj/h7igD+nr4dfGnRv&#10;FdhFc2lwrggZ5wQMeuK+gLDWI7uNXifryPU/4V/MR8J/jrrvga/ixNvthxtOcAdz/hX64fB79pPT&#10;/EMEG+dQ74ypOCOOeMj3xnH1oA/SSO7PAyfT0rQivDkbj1/wwOv+f515X4e8W6frkKSQyLvIyRnP&#10;PvXZRznIwcg/rnpmgC3qVp5zi6tvknTnI4ziuv8ACfjJX26dqJ2SjjJ7+lces5zycD3rOv7MTkXN&#10;s2JBzx/iO9AH0gxiki3BQQf0FcL4l8O6drFlJFIgYkfqR6Y9P84rG8IeM0/5Bepna4wATx+BzXoc&#10;tuj/AL1Gyj8/mP8AP60AflD+0B+zj/aCS3el2+B8xZQPyHUV+TPjr4c6h4evXV4CpUnPYAHtjr2r&#10;+pnXdDttShMUiZBBz/8Arr4j+O/7NumeINLlvtPgxcgEgDHP5UAfzq3lsEBDHaRjAxg/h/n3rI3S&#10;I/GT1Bz29fr6mvq/4nfBzU/D11MJrZ0wemD2PGR39+lfPN9pjWzlXUBhzyv6f5/pQBx1zHuRg2Mn&#10;k44PvyfQDHP9K5qVWhLcZU4+n4fn3rsriFotxbjaBlcEc98Vh3SCRXA6+mM4A9x3oApw3Lx5ycEY&#10;78/jXpngT4j654M1SK+065ZDGVYgMADxjnr6dBivKWBjbjgn8cAnjtQk+OOgBz/nrQB/RZ+yb+2Z&#10;p/ie0ttF165CXIwuSfvfXPSv1h0PXLHW7NLi2kVg3p+tfxS+FvF2peGr6O+06ZojGd/BIBOeRX7R&#10;fsofttE/ZtB8T3IBTC7mOOnc89P8/UA/dF4AeRVR4Mk8dK5zwh410zxVp8V5ZTrKsi5yprt+JB65&#10;/wA5oA47U9LEy74htcZ+tLpF+5xa3Aw44z6+ldY8CnOB1rm9T0xxme24deaAN14RIvrn+dea+MfC&#10;Fjr1lLa3MYcOCCCM5z6itjTPEjm5+w3o2uO+K6qeFWXd1z+tAH4R/tSfsqtA91rel22ULFuB0PfA&#10;/P8AOvyW17wxd6RfvaXEJUxkg+voPoK/sC8W+EbHX7KW2uYhIHBBB78f561+Of7UH7Lawtcato1u&#10;QD8wAU/ke/vQB+MGqaeYkDAjpg/15/nxXNkk4TueOeK9a8WaPe6NczWV5AymM4IK8YHf6gCvJJZG&#10;V/mXr9O/P4Y6UAZtxG65dRkDHbjvjH6/55otpWjO09ckgY569x9KmldXxn6/mMf57VmzfumwuQR1&#10;Gef85oA6e01B7eQPCcMp4wOc54I696/Qb9l79qbV/A2owafqcxNsW2sCTjHGfTn3/nX5pxzlTycd&#10;MjHWt+z1F4XSVTgjGMdfY/h6/gOlAH9ffw9+J+j+MtKgvrCdXEig8YyPrXr9vqCnjPHr/Wv5lv2b&#10;f2pdX8EapBp2oXBa0O1eTwMdR1/Lj1r93/hv8U9I8aaPBf2k6uWUcBs4Pv1oA9r8S6bFqFuZox+9&#10;HIPcHH+e1YHhHxS2n3P9m3+4MvAJ7/h/KtWHUxKCGYEfpj6VxPijStzf2jZjDqfz9jQB9JwypfRB&#10;4zkH8jXNa9oa3ttJFKgIYH3rifAvjETRraznDp1z1B9zXrc8ouYDs5Jz39qAPyH/AGrv2aLXXrG5&#10;1vS4AJkDM20YJz3Hb61+HPirwde6Rqc+mX0bhomOTjGMHP69OOhr+vvXdEt9Wt5Le5TcGBB9K/IP&#10;9rj9l6LbdeJvD9ud43MwXjjkn/62aAPwT1jTWs7kxAFgM9upPb/PvWARjOT0r2LxhpE1jqDwXabW&#10;Bx83GMdR69PyrzG+sFhG5DnPv39f1oAx8/8A1+9Lnnke/WjBH3ucU4dMHkUAdV4c8SXmi3SSwOQA&#10;Tx1/LrjNfol8CPji9reW0U0+1QcHcemRjgD/AD9K/MXkHJHTqK6rw54lu9EukkjbaAfy+tAH9LPh&#10;zW7LxLpiXVu6yFgCcdQemcdfy/8A1+r+Aryaz1BYXcgEkdQB259zxmvyN/Zs+Phjng0y9lGxyOCf&#10;XHv+Ffqv4f1C21OCLU9PfOQDxQB9weH7pjCu9t3Tv6967JCpwMcGvmrwh4kuFCROeB/nA/KvoDSr&#10;+K5iVs8kCgDzj4sfDrT/ABhoNzZTRA+ajA8dCRjP1r+cD9p34B3vgPxDcyRxN9mZjtbnb7Y5zmv6&#10;nnMc6NG3Q/yxXxn+0p8FLHx14ducRb5AMqeuD+AoA/lNvbCSIOkmWHU++f5+2PeuS1GywA/Qn9Pz&#10;xxX1l8Xfhxf+CtcuLO6hYIGOGKngZ7jHb+VfO2p2mcrxu57Zxjr1/wD1cUAeYSgoeOo/z/n/ABpF&#10;k5B6/Xv9K09QtxGdwXgk9Ont19RWGx2nrQBs2l28EglRiCCOQemDxX6hfsXftIXHhrUItA1a4zA5&#10;VRuPTJPv+nFflVFJwO/Wuk0HX7rQNQivbR9jRsDke3T0oA/sb8L65Y6xaQajbuHWQA5HOeOf8/8A&#10;669OtLqNSrb8g/rX4z/sdftLp4i0qDQNVuFE0QCjJGSOB/XvX6j6HrqXKIyuDnnj3oA9wZBeR7GG&#10;VOPxH9K+Kf2m/gva+IdEmv7aDM8asc4Off8Al0xX2RpF2ZEUEgj8enX+laGu6XBq9i9vKobcp685&#10;470Afym/EzwFcaddTx7NpjbbjnB4yQR1GB/nvXytq+mTW1w6DkDnjPTtwa/cj9qj4MtpuqT31nEV&#10;hmJ6A4B71+UfjjwY9rPvVCwBOf8AP8/50AfMN1bhDuAwB9QPp+P+TWS428Hv6dj+teg6hppjlKbe&#10;SP0z+Y/rXH3kDIWJGAv5n+VAGUCVOeh/X3I/GvaPhT8RrzwhrcUyyssZYbsDrnqfTj6c14wQM7s4&#10;x/kUJIY2DLwRzQB/Qv8AAj4yJq8Vs8koaVNoPOdwPTt9ec1+mvgzV0v7VHDZDdOfav5Uvgn8X7/w&#10;trFvG8mEVl6DgjOCCM9s1/Ql+z78TbTxHoVu6OpYY6Htj9PxGaAPuWa1SSI56MK/O/8Aa0+F8Wr6&#10;bNq9pAHlj+ZuP4QO+K/QzTpVvbRGU5/Hrx/9euA8d+HE1vTLi0lXcHVh9QRQB/MD430d4UlVkIK5&#10;GOmMHnj68fyr53v7Rkd0YcjPGfTuK/UH49fDR/DXiC6iaArA7MR8uRjtz2/yeK+GPGXhlrZ2mjQH&#10;POO30oA+e7qHyySAcH+Q646D+lZhxnYOATn3yf8APH8q67U7cx7mC4BwDz+Z9frXKurAhQASe+Po&#10;cf8A16AIiTEQ6nGPf2+nevp74FfEGfR9eto95VS6gk9MZB/P/wDXXzBIrAFMcjkjgYzWzoGoyadf&#10;xTRHGxgc/wAsfy//AFUAf1V/AjxhBrHh22dpd77Rk85z+fvkn8u1fWFpIkqDbySB3GOtfin+xx8T&#10;Zbu2gtJJ8kALj3HYj8etfr/4S1GS6WL0YDHOaAPHf2ifh/a+JvC15G8YchDjAr+an4neEZvDviO9&#10;tJk2hWcAkducH8v6V/W/4k0ddT0+SNxncp69AfcV+B/7YfwnTSPEVzfRIVSUuenqc0AflfPCSxHy&#10;gAnqOQfTj9eOtZcsQye5+mRjPbvz/wDWrs9WsZIXdQCV4P1IHXv+Fc9Lbuct6fz74z1+v4UAc0wB&#10;z2II4Pb/AD7mpIwVY7hgk9D/AE/Krpj3jBHXP4++OP8A61QtCxbI5yfQDnHr/Q0Aei+AtYaw1BAX&#10;2EHOcHj179/evvfwn4wWeyVRJu3gbV9cHkY7/wD16/NO0Y2siOBgjDDvnnqcV9I+AfEcsgSIvyvr&#10;3+h9uaAP0E8E+KHh1OJ0fOCODzn19Bx1/Wv1p+DHiZbuyi8wg7woyOSP/wBfevwp8Lay0epROeQT&#10;3Pv/AJxX6xfAHWPtItmBKqVB570AffGpQfabZsDOR/j/AJFfkr+1/wCEX85dVjQkj5enY8nnIyfb&#10;pX67Qsstmp6gj+lfIH7SnhK31bw1ekpllUsMDJyBx/WgD+fjxPpT+XIXGSMkDGOnvn1//XXz3qlq&#10;9tcnIwCT6YGOMY9/5evWvsDxlZ+S7xbcMjbTkZ56cj2/CvmjxLYHzfMQ7jnORwc57+uPbr70Aeem&#10;Uk8kcgfh/wDXI9OKrRMWYMemMKc/55HHWrLx7JSwHOM88/Uc/wA6qKxQ4AGfpwOuTnv/AJzQB6T4&#10;I1dtM1GLyvlD8fjnucZz6V+nHwivrnWRbNEeCgXPHVema/JbTrv7NNGwOADg/ge3T/Oa/TX9l7Xl&#10;u1jtsgsGz1znPY0Afsl8G9TitrFIj98ZB9eOK9e8TyfbdOlUDOVNfMXw4uvLvxErEgn049/85r6c&#10;nAewbJyCp6dqAPwA/a30Q6f8QLm82nE5z6AnHX68V8a3BcLknkdAD79jz7V+mn7bnh9xqaaiqbUG&#10;QT15P+FfmnNbknbjIH5Z5P6UAZrNtXLHAz0PoOw4pkJJymNo68cYI6/h6fj0p9wmExnIGfbA+veq&#10;MLAyqdoz/k0AbkLMrr1GM43HqPf8Bn8a+qPghrBDxQu2Aj4PIH3v89a+UcFfnHJxjt1r2D4Y6kLS&#10;+K5wOGPGO/5c8ZzQB95+HxDfeKEtrg5R3AxnrjP+frX3RpWnwabDYz2o244OPYdwPSvzT0/XfsXi&#10;O2vVOE3xt+B64r9EvCfi2y1ewghCksMc9R/n/GgD6y8OzvLYqxOcqP8APrX5nft6WoGnWtwwyBMR&#10;x15HB/z7V+mfhRR/Z6djj6mvzk/b0hMnh5Wx8vmnv6g4HHT/ADntQB+Ol3cBSXYKR0GQd3sBWYl6&#10;cuc4zx647+nfP/16sX2FUjoOe+R/SuWNyfMHY5xweD7fqOvfGKAOvs7uRupBBH0+vt24q+0xLcE8&#10;D5iB7+vt+VcxbSlctvwcd89T/jVr7SDknkgYOPf0H+envQB3mk3LrdRcdGGOR+H14719S6Jd+bpy&#10;qzZC57D+vHvn/wCtXxnp+pn7TGuBnKjGAO/QZxX05oGoyvZyZO0nA+mTjP8A9fNAH238HrDzbq2u&#10;Qm4CNiM/X8+nrX6b+BNq6VDxjKjHfH+c1+ZXwVnuxcBCcKAgGD0HTrX6ieDhjS4lxyFHagDzr45e&#10;KE0fwrMihizqwBUdD6+1fzFeOpzceIL+d8FnnkYH/gR4Gc1/Td+0HFaweA9SvZEDNHbynk47etfy&#10;7+JZWk1adsZy75/PnH8/50AcqpbzCG4BPHbPf14z/nNa9tJuUNjDY/EY4ye34DHpzWCX+cDpwOfT&#10;J4/ya2LfpuBBzx36ev8An60AXLlguTwARkdBknqM/h1NV7R2JAzy2Ocnpz19euOlRXkyRvszg4B/&#10;Dpn6/wCcUWf8OMDqOOBnufxxQB0dtcAXAbOQPTHPpj+ue1el2F6UiXJwBgHuRxz3/wA9PWvKY+Jg&#10;2OD+vr/+uuxsLhioQnr/AJ5NAH2/+znoia3JLf8A2RJGiuY498hIyGPA/wDrf/Wr9Yvhhp8FtczQ&#10;qATG+3Iz/DwcfiP89a/Lv9m+81HTdKWCCJAJ51n3P97930+vt71+s3woU3Fp9tlPzy/McDu2TxQB&#10;6jcWfWQnAUc+2Pxr8hf+CjXjOC10bRPC8D5luppLh9pGQkY2qD0xkkn8PTmv1+1y4jt7CeR84RWJ&#10;/LpX86/7enildX+MMujRYKaZAiE553tlmB9cccD3oA+I5puNzDILA/Xv9fxpNNkSSYDJIBz+XTj2&#10;/wA9TVGZ138ttwPlGD+PPb1rT0tEZW8w4GfUnoOT16HmgDa1e8hjtFWMktgjJHt149/esvSSXkRs&#10;YBye/OffnB7/AJ5qlq8sRZoozkjA755PHFW9KUiZcYJG0fy4zxQB7LojsLZB1HuOp4xkf4V6NpEb&#10;NIPXj0xnv6456Z/wry3S/wB6EUtt9B/n/OK9g0FD8jkZYD8v898f/WoA76BkCoj8cbu45+vr7/jX&#10;3d+z5Y29tpVq4hkldPMmkAXALS4RCDjBwo6fnXxf4N0SDxJrkGmzEpEWLyNj/lmnJye349a/Uz4W&#10;6Zb2yWljakuJ0SRlACgJj5QBj/PX0oA+lvD1ilvahxFsyABnqQO561c12/h07Sri7mfYqKea1o12&#10;oFxjAr5E/bK8fSeCPhLqT2kipd3ii3hz13SnaSMdwCT/AI9KAPxq+M/jufx38Rda8SSrvS5uHEPO&#10;VESfKmMew98/XFePpMpO9uA3QEjgjuaimuHkO8ZOOF6/p/nmo443I+bIB/DHrj69OKAJp8yqX5I/&#10;zyeKxFtHvdQW2RiG4Hr1/wAP84rVvHWGEgcZwTyeR6Z9q1/hxpjav4iRjnap3HrnHTjPqaAPtPwD&#10;pkWiaCSgCgRhFOeDjqf8/jVW8uGmujg/KeewPPp/T2/OukvwNN0mKzQfdXkZOckdPz5/xrhllDSC&#10;Q9SR7ZB/oMf54oA73w/H50pUA5JH8un+frXvtmy6ZphnchSwIXsOnJ9ff+tePeE7ZS6OwyCM5xwO&#10;4Oa63xBqi3Etvo8L4a5k8kdflX/lo34DgY/KgDpfBWkT+J9YOpyJ5cFxIIYWYcrCnLy9uvIH8jX3&#10;L4K0mPZ9qVGA/wBTF6BQMZx1+tfN/wANNJ321q8PmbZCwGFxiJflAPGcEjr1PWvsvQYY7W1jhUMR&#10;GMAnuT15oA6KNAigDgf4V+YH/BQ/40R+H/CUXw70q6232ucSKh5W2Q5YsOcBiNo+pPbFfo34t8QW&#10;nhvQ7vVLyVYY7eJ5GdjhVRASxJJ4AFfzD/G74oaj8W/iPqfiu4JEEkhitY+gS3U/uxyT94DJPqT0&#10;oA8q3O8mfu7uMdM45Gevpn/IrZhBJJHKpyTzzn1Hr6/TpWdCpVmVh8w+nLfp69ela63McMZReSP7&#10;x/P346UAdv4D8IT+NfFNloYPySyBpTg8IDyfw7e/Ud6/db4e+G7bwl4Ut7aKMRF0XaoGNiD7oH8z&#10;XwR+x38M1vA3izUYSr3bZVsYxAuSO3duPpg1+ius33lxEZwP84oA4nxDqW0Sc5I6/wD1/bvXgGr6&#10;g1xcEEjAJ+p/Cu18U6yAxjVgTz7k+w/TNeVPM1w27OeeOfX8KAL+nRfaLoAjII6Z6Hv/AD/zivoX&#10;whpwCg44KjPP6Y/pXknhXTfMmR+M44J/n9favoC1kj0eyN1JgEDjPqOcn2GM0AX/ABFraaZapYQY&#10;MshCkcgZIOB1546/Ss6wURW7XRffc3/7qNVwpEWfnPf7x7+2B61yVlp8vibU5bu+GLOBQ25jt++e&#10;Md8vznvjAHXNeuaDpTXNwJ4EQl/4gpwEXgYJ/LjtQB0XhzTvKiZ0iJYnjgDgdf8AAc/pXcQp5CGS&#10;4JwM8noPU4q3p0AiiCsoOAM4457D/GvDfj18WNK+HPhS5upZVMo+RFUjLSMPlRR7dTQB8xftZ/HZ&#10;tMhPhLw5Pi7uVKsVz+6j6ZBz95j146Z9jX5iXl1Nu8yc75X49j3OOeK2fFni6+8Y61deItSbdNdO&#10;TyMbU7ADiuSVzM5lchUAyN3p+HXPAA70ATKSFUgks46Y5PsOfyH1r6l/Zq+Et/4w8QW+u3qkWFk6&#10;yIhIxPP2GOuF7/06183+EtCvvF3iW20LShvll4B7IMjcSfYcn9K/bf4N/D7T/AHha0ggQDZEFQ49&#10;eXc9OWPOaAPTrKxt9B01LK3x8g+Y/wB5u5z79B/9euI8Q6mI42YnH6/lW9rOorGrZbA5rwrxXrgA&#10;ZS2Tznr27UAcp4j1g3Eu0N14GOeR05rhQjXEmB/Ee45/z6U66u2lZmK8nHH410vhrSRdSrwSFx+X&#10;+FAHb+EdEYeWxTOcf/X/ACr6E0TTxDGjEY/x9q5bw7pWxIwBgf5/WvTLdBDGOOPf2oAuGaG1iaWU&#10;7UUZPtj06Gvif43/ABX1jW9fh+Hng0k3dyB50ynPkRE9cY+8w9T/AD47X44fGB9Aih8OeHQt1qt+&#10;SkMY+o3O2P4V4wO/0Brj/hB8Np9Jhm8T68nn6lfSbpJpB8xzySRjgDoB3xnpQB1vw+8C2vg/SEkg&#10;hVZX4VnJ3Et952Azl2PT24Ar23RtGunJ3upcY4Azz2HP5k1LpmgNqUwlmBCoMxg9APUgdf8AOK9Y&#10;0TRYLIbgOc9f50AW9NtYrO3DONoHJPqe5NfI/wC0h8b7Pw1p82iaPKHvJl2lQc7Qw6nA9Ogr0j46&#10;fGjTPh5oksVu6yXsoKxR5HzN3/AV+PvijxVq3ijV7nWdQl8yW5fJwMA4GAB9PfjNAEd/fT3Vy1zc&#10;vvmlJbnrk5JPPfPOMd+a7DwtolzczLOEUA85I5Y9hngY/H8K5vw9px1C5UyAsSeT1+Yc/wCcV9mf&#10;DDwCl4kF1cw/IMlVbkHHBY9MAH9elAHT/DTwIwVL6/UEkBsEDao9cHoc9Bye9et63q8FjCbaDhEB&#10;AXp9M+vvVu/u7bSLMwW+AO/TJPv2+grxPXdYe4kYA5HT6f5/KgCtqWovdSOxOcdfw/x9z71RtYmn&#10;IGDn8fzzVGENcS7ByG9sfXP4dK9R8M6D5oRmXjjPf/P+NAGv4b0QttODzjt1r3DRtL2AfJis/Q9H&#10;CgfLxXpmn2KxgEDB/SgCzY2gVQNuK2CywqPfr/jTRtjTHQj9MVk3l6I1OT09uaAIr+8Cqcnkf56V&#10;5prmshVbnBGKs63rCxgruAIr518deOrfSreV5JFBAP8A+v2oAXxt40i0+KVnfLdlz6c/oPWviPxb&#10;42uddunghOVb+6Mbvw7D36nscVS8W+OL3xPdvHbyHYfqNy9/w7AdfXjiu5+G/wAMLjV7qOaWFpXc&#10;qSz9Bn+fT+lAGV4F+Hepa9dpPJkliueOnfgdMAfTA96/QfwF4C0rw7AgVfMnA+93P8+mK1vBngWw&#10;0KyiiUZZR146kV67punW0ADOoJH9KAJrPT1WJWYbQKwNe17T9CtJbmQj5Bk54HHep/FXivTtDtZZ&#10;p5VQRqWO44AGOua/OP4ofFu88V3z6dpj7bQk9+X9C3t6Dr+NAHVfE34w32vzyadpb4gyRuHVvp6D&#10;I/xrw2C3ur2ZLWHdJJLwzDnPqAO/1qlptrd6hcpY2KmWWU4Z8HOc8gZ6Dnr+dfWXgb4f2egWw1bV&#10;DulYcc4J6Z2jHA9T37UAQ+Afh9a6Papqmqj51BI74PcD692/AY610mt6/wCb+4hGxEGEUfdA9McZ&#10;7UzXPEDXDGFPlVBgAEYHpjHSuML+ZJluc4//AF0APd3lfkenv+f4962tL0yS6cccD6evXp04pdJ0&#10;uS5kU7cj8817FoXh9FAOP89sUAQ6DoO3Z8vA9eT+P/6q9a0vSgqjKZ/Wn6ZpKoASOmK7e1tQoHHP&#10;0/lQBHZ2gAGQBj26VtAJGucYPFNBSFRjpWXdXmM4PT+VAE1zdhQfQVyWo6mF6tiq2p6uItw3YIry&#10;3WvEWMgHjnGDxz60AaOs66qA/Nnt9fSvItZ15pX2Ickkj2Pb6f5xVTVtYkncspyOnH+etcyWkmO4&#10;DJz19Pw6/wCRQA4zPM2WGfyPb6/4VftLGSc/KMjnp0z78n3qxpumPcSBe3Hr+leoaPoaQxiacBUX&#10;qTgflxQBR0Hw9yHIxjqfTn9Kf418eeHPhzpMt3fSAygcIDkk88CuM+Inxds/Cts2m6Aq3F793IIw&#10;o7569K+B/GvijVvEOoPJqsjXN1IeFySoyeMAfWgDO+MHxq8WfEC9e1Uvbadu+SNT1HPU9ifb61xv&#10;gn4Z654lu42eFxE2Dluc84x9e3p617l8O/hLda5dJqGsRHY2ML2HH0PNfd3gn4fWOmxJFbQbQvpj&#10;t3P+f6UAeT/Cz4Rw6JCg8obzgZI6/wCfrj0zX1xofhcRQoZEAC+vbHv7dK6HTNBtLBBJKAMY69B7&#10;1y3jPx/ZaDbukMi7wD0x15oA6fVtd03w7aFmYblHTuce9fIfxG+L0107QWUhIzjj9McVw/jT4gat&#10;r1yYUyd+dqjg49T/AJ57Vm6F4QBiGp68dgHzCMkcegPH6frQBlaP4f1DxVdHUNUYpa5yOcFucnH9&#10;fTtXp0bWun26ado0aoqgZYc46Zx6+5/MdqQyzXIFtajyLccYAxuHv6D2H51tadpO4rhcj/POf8KA&#10;Mqy095nycs3XOOp9f8ea9D0jw8xI3jr16c+4/KtzRPDYUByvOR+Fem6Zo4THH8hQBkaToQUghMAY&#10;/Tp/Ou8sdMRAMjp6itG1sEiAwOlbKRhQD0H/AOugCOGAJwO3Sre5Y+vUVC06xjGcVi3eoKgIz0zQ&#10;BfuL1Uyc5x9K5i/1QKGbdWHqGtIAcH/PrzXA6prYAJLc/wAsdqAN/VNbXJG7GT+Fefalr2FfJx9f&#10;8/5/nzGqa40pZUb8enWuVmupJXyTnP58dKANW81WWdiB1J57Y7+//wBfrWPlpCcHOT/P/P8AOlig&#10;d+ADz9ep6n+n1rqdN0WWYoQOT/nmgDHtbF5Gztyf5fpXaaXoLykOyf59R6+1dTpvh0DBIP8AKvQ9&#10;O0RRjC4HH6UAc9pOgCMBduB39T9OvQV3dlpAXHy4I/Wtm005ExxW7b2gHQYNAFO2sxHjAx+tbEcC&#10;oBkUreVAm5zgD3/WvIPiL8ZvC3gPTZbvUbyOMxjoSOcDke9AHp+oavY6bE0txIECj14/Gvi343ft&#10;deEvAVrNbWtyk92FOERhnPpX56/Hr9t3W/E89xovhRjBbliu8D5mHTg+/wDKvhJb3XfE1817qrPK&#10;8pY5ye+MAZoA92+Kv7Qnj/4r38sayyRWjsSsaEgY9z7/AM68k0bwXLfzefOGklcnBPJJz6Z9+1ev&#10;eCfBdxqYhhS3ZycdR7cnp+p/HrX3J8M/2dIrhYrjUImTGGA6dRQB8f8Agb4ETa5dJmAsn0/PFfoD&#10;8L/2cLHTVjuLyIFht4xnj39K+m/C3wt0nQ4EdIgCAOo/nXX6hq+maBbEblUoO2McevSgCHRfC+l6&#10;DbqAqqF+gP41ieKviRpPh63dI5AGT/OK8F8dfGed90FgcgnA9/UADnr1r5h8QeJ9R1edlvJd7Mc7&#10;e2R7jqf85oA9O8cfF3U9YkeCwdlVjjOM4z7+vsB7mvI4Y7m/uN7hp5mIbuefU9Py9K6Dw/4O1HXZ&#10;FkkDRxk8kj5v5Yx9K+hPDHw9tbFV2xZIA59fwx/nmgDyvQPBF3eBXvxgf3cDj6817roPg6K2AVUx&#10;jHH+f8/jXoemeG4gV+XBH+fSvQrDQYxj5M/h6etAHG6Z4cRCGKZPt3zXeWOiAYyo/wDrV09npCqB&#10;xzxj0/8A1V0UFisYAxkCgDFtNKVADtGT/T/P410MFqqdBz7VoJbeowP89KtrGqdTQBXjtvUYq2ih&#10;e3pSNIFPP+R61UkuQBhaALbOF+v+FVJbjHQ4A/DtWZNe9MsKxZ9TC55HPWgDbmvACTnP69fSsa41&#10;MKDk4z/nnsK5i61jGeeP8f61yF/4gUlsvx6Y/SgDsr7WlUHBzjP+ec964+817aT8wGOvPtXF3/iI&#10;AZByDx+Ht659q4i/15n5U5J9utAHdaj4jwSqt1H61xV74iMmSDgduevf04/CuOu9WZwVz1z/AC7+&#10;tYzPJKxBzgZH44547/WgDfudXd2KBiwxn359D6VmNcPKW4JHI4x/gPWo4LGafgDP/wCr/wDXXYad&#10;4faQjzBg/wCfxoA563tZpcYBIPH+GTXUafoc0h3EZB7DnHbFdtpXh5UQAJyOf07V3NlofT92AR7Y&#10;4oA4mw8PKQBgk+nb3967ew0MDC7OB/T/AD0rsLHRemU5/p34611FrpapjIoA5S10YDHy8f5zzXSW&#10;2lqoGB0+v/1634bNABxir8duBjHFAGZFaAAcYxWhHbgAZ4Bq0EUDjj8v88Ux5o4xycfpQBIqgdB0&#10;x+lNaRE6tg//AFq5PW/F+l6PCZbqZUA9WHGOvP4V8UfF/wDbE8L+EY5ba1nSSVAThWHbP+cYoA+1&#10;td8YaVosDzXU6oEB6kYGPeviT4wfth+E/CcMsNrdCWUA8Idx79+nWvyq+L/7ZXirxa0trp03lwnO&#10;QmQDnPU5PpXxjrnirVtduGnuZmclue/UZJOe/egD7Q+Kv7YfivxZdT2+nSukBLYwcY579/xB98V8&#10;ba74r1jWZjPfTNKz5+8T/F+XXpXPWNhfX8wjt4ywPHHfI5B6+te6eDfgdrniGRGliYLnoAQQPQ5G&#10;O/SgDwmCw1HVJFWMFy+T3/DP9PxBr3XwP8DNc1545XgbaTzlT36dfX6193fC39lqCLypbuFlIwfm&#10;AOeuc8Z/z6196eCvg/ouhwIkduMjHv07/nQB8H/Cr9ldIPKnvbfAOOWXp9O34dK/QnwN8INH0G3j&#10;SKAAjHOP8/59a9bsfD9lpsQeULGij+XtisjXPiBpWjIYLUebKOOMY/nQB1ttpllpkSl9qADv7frX&#10;N698Q9L0hWjtnDydMAdD/nv+navEdY8ca7rZYEiKNgOhPT0P4CuYjs5Lg7sFyR19Bn3oA6fWfHWt&#10;avIV3hF549Bnr7+3T9K5YGaVwzkkn2z1/wD1etbNrodxIQpBxj6cdsV19j4XUbd68/0/GgDgYLGa&#10;TBCkZ57cZ9q27XQWlA3DOfY5H416ZYeHVXHy4x0x/n/Guqs9BRSPl69/b6/rigDzqx8NqACVyT/n&#10;Pv8A5/Dr7Tw+FwNnHpj+nf8AGu7tdGG7AGR/n+VdDb6UEHyj0/8Ar0AcTa6GVAAT+v8A9aukttEV&#10;cMR05711cGnqOMYxWnHZgAYGcDqO1AHO22nLHxt6fyrZish6Z/Dn9K1UtwOvWrAUA9On69qAKCWo&#10;QexxVkRqMcYz/nvVjHA9qQDBH4+xoAAoHTjpx60duvH4Y/GlBOeRx+AxTGfaMkev/wBfmgB3BJI6&#10;/lQSBx1/XNVWmAP0/Cqz3g4WgD//0fyuaSWHMU64K5HPPGeev6VhatHFGplU7icdumfT6e9fZHxJ&#10;+CFzaTzyWsRARieCM8dCPwr5R1jQr7TJXtr+IqF6/n2P8/rQB5tJekOQxByPwOfXH5da5zUreOVA&#10;0ZGRkk46Y/Tmuq1ix5DRAA57Y/Xj1zj/AArlbkmOPaDyf88/0/woA547omIIGfrz3pWmds/NjP8A&#10;n/61OmVWfIwD9apOMMfm5H+eOtAHoHhPx9rXhO9S8025eKSNgQQ2BgEZ/Sv1v/Zl/b0vdNuLTSfF&#10;l0XQkLuY49uefTpx7npX4nAgDr0/rVyzvLizmWe2coyZwR19qAP7ZPhp8ZfDnjrToLvTrpJBKB0b&#10;v9M17dFKkqBlbOcV/Hl8C/2sfGvw11O1jW6aSCNxlWJ2kE5INfvv+zx+2R4a+Iun28FzcxxXJA3K&#10;zdPXj+lAH6O/zoGPqawNJ12y1SBZYJA4bnrW6pB5ByKAHfjgGo5YkkUowyDUmaaM46UAcLq/h8o5&#10;ubX73pisMxrcoYJlwRxyeK9XZQwII4P8q53UtGWcGSH5XHpigDxbXPCqSxsSuQc9v6/418afF74Y&#10;RXsUrC3DbgRyOR0xz+PX/I/QsCSHNteDAPeue1/wXDqVs0m3epGcevFAH88nxJ+DiRicmDB5+XHv&#10;j8a+KfFHgy40e6l8yMmNc9fbp/h/+qv6OPH/AMKLS+82MwgA55x/kV+ffxZ+A+1J5Y4N6jd79vTj&#10;/OPWgD8bruIpO+I8kE8A9Pf6fSs6RSFwOnp9OT/+qvoLx78NrzRppXigIUNngfqPXPb9a8KvbW5t&#10;m8uRCMHuOn/6qAM0D5sd/wCuPxqUnb36e3FIEbaW4QjtzS7gwUE5JOOvr0/IfpQAxZnR8qeOn1B4&#10;Fei+EfHWreGLmO4tJmAGMjPp6e+f89K82KY+YHj+fNSq+3P0/L1/wNAH6xfBP9pZxPB59wVbADKW&#10;9e4Hp/npX6gfDv4r6N4qto188CUjvj+ZPp9PXFfy96XrF1plys9rKUYZxg/KAMZ719Y/C79oHVtC&#10;mi3zkPHgZyfX/P5/kAf0hRurAODwfp9PpUwJAPzDHXt+fTp1/wA9fiX4I/tLaT4ngj0/VZ1RzgKx&#10;PBz2OeeK+0rW7t72JZrdw6kDGP8AP4UAVry0Lnz4RtlHI+vXpzV7S/G2p2cy6feE7RwCe/p3z/kV&#10;Ky4Bx29+31rJvrCOdQwXDA/y/wA5oA9ptdTju7cSI4JPJ7/14pk0A1GIxTKGB9a8b0nUrrTJPImY&#10;lP8A6575r1nTdUSaIMhBJ/HrQB8p/HP4LaZ4ns55IoFFwFPIHX0ycdfevx4+KPwavdBu508jAB7Y&#10;weTkkY56f4V/RXeWq6mSkgDAj69a+dvib8FdO8R2sp8kBjnBCj+vbjv2oA/m21nRXtRJFKhJGeCu&#10;cenb/wCtXm92v2aQ+YMZz145P+T145yK/TX41fAS+0C7mcQMQB8pABFfC/irwjLBI29OAehGMYB7&#10;+/P+eaAPFbhdwaQclvboB/X9PpWcXII6jB9B261vXlrLbSGMpnHtg9OnbP8AWsWRHPQEgZ/DpnI/&#10;oKALML4AxySCee1bej61eaPfLd2UrRshzuUn074688jt39q5aNio2sCDj/I71dDEdBk/X16fzzQB&#10;+tP7Kv7aGoeGprTQ/EFwzwDCgsTkc9+cfn/9ev3i+GfxW0LxvpUF5ZXCyiRVOAQeo71/GHa31xZS&#10;iaByjA9f68V95fs5/tZ+Ivh3qVtY3s7SWoYLhyxAB7H0+tAH9WCMjqGU5Bx39aUoGGCODXyz8FP2&#10;gPD/AMQdHt54blGdlG5QTwT7GvqKCeK4QSRkEH0oA5DXPDyzkXdsMSpz9cdqsaNqquDaXhxIvGT7&#10;cd661lDKVI4NclrmhiVDc2p2yD04z6UAaVxEr/d5FcB4r8GWWvWUsFzEGDggg454+hqTTPENza3Q&#10;sr/gLxn1wfr1r0JytxEGQZyB+tAH4X/tSfspNvudW0W0GCWchRjB/Dt/Wvxv8Z+Fr3QL57a5iKMp&#10;xjB7cZ9Pwr+xzxT4Ts9es5be5iVg4I5Gf5ivx8/at/ZQilW41jSbbaBknaAOOx45+mKAPwimV0BL&#10;cevGMYHQdf8APpWYw3NtY5I/nn/H8a9U8YeDr/QdQmsrmMoUY46joe/+fYV5rJaPGWmIyPX8wPxo&#10;Az2UEnAx369P5UscpTocAehxz+v+fzp8oIGGUAn05/CoTjg9Dx+FAGlb3skDLNGQGUnnJGOwwBX3&#10;R+zn+01rXgbU4LG9uM2xIUbicdSMfh9OvWvgVTjnuauRXTQupUkbemCevtQB/Vx8Ofi1pPjLTILy&#10;0nVi6g4zzn2/z/KvZrbU4riLazBg/BGa/mk+Av7R+s+B9Rhtbi4LwZUclsEjnkZr9sfhp8ZNJ8X6&#10;bFdW0672XJXPT+n60Ae4axJc6HdC/sSdpOSFGOB+X/6vfmvdfAfi+HVbZElfk8de+f8AP/168MN/&#10;Dqlu0RIZWHqOPoM+9cbZateeE9XDxsfI3c46Y6H6/pQB93zxRSjK9x9fxrzjxf4Rs9b06e0niDpK&#10;pUggHI54/wA//Wqfwp4tt9UtkbdnIH19u3tj867u4UTxfJz1/wA5oA/ns/a+/ZZn0yefX9EtmEXz&#10;E7V6egx2r8qtU0KdGltpU2yJwQccH9Olf2F/EPwPpviHSJ7S9hEolUg8A9R6nvX4G/tMfs8XnhHV&#10;7vVdPtmFu5ZhgA4X8O4oA/KG6sJoGIZMDr+H/wBes/G09K9o8SaIysU8sAjrjjr/AJ/CvK72zaF9&#10;uOR/L6/zoAzvvZ9/akPQkHJPtS5IJU9qMZAweP8ACgDrvCXii70C+hmhkKhWB78c5/pX7E/stftE&#10;QX4ttG1OXnAHLcdMDuT/AJ9a/EfGCH/+tmvRfAfjbUfC2qw3VrIyhD2OP847UAf1iaFcQzpFeWzB&#10;4pADkfnXtuhaoY9q56dec/j7Yr8ov2WP2irbxPYQaNqs6mUqozz+v4f41+mnh66gbZIGBVx26Y9a&#10;APboLgSgFTkn9fSpL20iv7V7eZchhXKWWoojhQ3B/Q9x1rp4bjzSNp4oA/L39rv9nWDWtNude023&#10;HmopLcZ+pOP51+DfjPw3c6NqE9tOhUxsVzjHT2x+Vf2IeKvD1rrumS2syB96ntnOe1fhr+15+zU+&#10;lzT69pMJ8tmJK9OQOnHbjg4oA/GPVLHfGWK5YHhf1JOf8a8+mjIJDDBH5Z+lfQur6PJaO9u6HgkE&#10;H2759ev+RXker6UUcvGp5bHTt14PegDix8vU46/hU5cden60SxMpwR07YqtlvTIoA9c+FnxG1HwJ&#10;4hgvrZ2ERcblBxgZ9On9a/eb4GftAQ+IdKtma48xwF/izkY/MY/ziv5yI26MOCP519FfBz4tan4O&#10;vEtzKREGUrz3HbqM/T9aAP6x/BviuPU7aKRJFIbp25+n4/WvZrGYyoDnII9elfkV+zv8dbfXILeC&#10;Sdcvjj0bPPfiv068Ha8t3bJucMPXPPNAHH/GLwFb+KtHniePJZSMgc/557V+Lfxc+F0mkX9zaSoA&#10;UY4znG3t7/59a/oQu41u4ShGQfavhH9o74Tfb7V9TtE+dc5GByM5/wD1UAfz4eMPCL2s5cIM5bnH&#10;Yeg549eOvevD9TsjHuVhjH8PTPHbmv0J8d+EPJuJopE5Ht/n/Oa+TvF/hh4ZHkiX5duP16ehHvnm&#10;gD5xnj2ZUcD6Hv6fXqaoMAuSOcfyxXX6jZNGWOOn9446fTn/ADiuYliYMeOSfr0/nQA6zupbSYTR&#10;HBQ5/wAmv1Y/Y++Mxs1g0yeU5VuPm/hPUZPOOOOM57V+TuCO/HHvXqPwx8ZXXhfXLa4SQhQ68ZI7&#10;9OKAP69/hb4oh1SxiZn3BxkHI5BH+efrXq2qQo8e9Rwa/NH9mf4pw6xotmqyqXRF6E84AyOvb/Gv&#10;0W0jUTqlkrdSR/OgD4b/AGm/AEWs6bLewQb5YxgkZyR37cYHJr8hfGPh5drpMg3AAr7+3t/Kv6QP&#10;FvhODWNPljZQxYEYIzn61+L/AMfvh9N4V8S3AEeIZDxwAOmRg/560Aflt4p0aSBn2R8Hjn68DjGP&#10;89a8kurVlLrgZ4AycfN05A7ivsnxt4fSSB5YySOTgD17fpivmDxBp/kzuGXHXrjigDg3z3GM46cn&#10;3zUSttYH+Xbnt/n8O1WZk+ZsjjOePcdP5/561WwCFHA+n9KAPtf9lb4hHQfEsNpNLsV22kMRx6Hn&#10;jtz/APqz/RB8LfFMeoadZzxPnMaNkdORX8mfg7WZdH1u3uIiU2t1zwP/AK1fvn+y78VY9U0a0tZZ&#10;FJCLjnp645/PNAH64W0v2u1yecg/hx14+tfAn7WHw6TXtBubuGIvKgJBHUfhX2h4W1T7bbJg5JHp&#10;61k+PvDEeuaRcQlN5ZT+vYZoA/lq8f8AhgafdSgxjKv8wxxj2H9K8PnTDEZ4XPBycn6Gv0g/aI+H&#10;B0fxBfRRxbUdmbP1J57emK+Adc0qWzvH3KSDxn8ccjn3oA45442bkY9foT3GP16c9KiFtlzxgnnt&#10;1xn6cde1a24HpjGevegRFSMDBz16df8A6/TFAFE2e3Dno3PAG36D09cV1fhe+axuQ5PHcc8+/Xrn&#10;/wCt1rL4KhRyAcYB46ZP/wBbmnW8W2VXX5c578jA4z7en/1qAPq7w7qSStBMsm4fKepzyPzr9WP2&#10;dfEts0EEG759q4zzz6ZzyOv8q/GnwferFHGGOT25zkg/y61+iXwC10RT2qK+NxH4eh/z7UAftn4c&#10;1Jp7JA5zwM1w/wAUrKLUtFuYQuQ6MPr6+2ab4C1RLzToipySq5+uK6/WrNbqxYsuRg//AK6AP54f&#10;jFocmk+IbqLaQC7cZ7Hv/h3x6180a1YCZGkPzle/HJ44/wA9xxmv0h/au8HGy1x9REe2OTPbufbt&#10;/SvgC8iEspiC5A44/l9aAPnbWLZoZHVVPXqPTB756e2K5hZnZ1QjB5x7dhz0NepeLdP2MWC5xk/g&#10;frXlJLeaN2BjPvkDp+fv6UAdFAON5HB/U54wPw57/wAq+0P2X/EEdjrEccj8NtPJPXjIOfz/AC61&#10;8V2wYoAxwBx1/L1yK99+C18bHxJbBcN5h6ZJ5z2/T86AP3v+HmqW8mpQOmSG4/z0/wA+4r66hn+0&#10;W42jgj+Q5H1r8/Phxqt9GLKdI8D5eMdMgZ+mK+6fDt3LdWaM64OB+P0oA+BP20vD63HhSe88v5oe&#10;cj0JGecHrX403gIkIxtIPygegHP196/f79qHQl1PwXqKsMkJu4GclT2r8D9Zg+y6i8bg5VmUjuTm&#10;gDlbtMK3B4wfQ+/fHT+vWqkCHz13ZOc/iPYn3/z0rXuIw4OG4JJyefp/nFMt7VWkBPJyeMenb1xQ&#10;As8aomGGfl//AFDHP4/rXTeFr1rbUY9wwXwOvIx3/wAPx4rMngjKbixOP6d/wqtprtDcoV5wc8Dj&#10;vn/9VAH1lpuoC5mt3LjG1c9sYI/+vkfzr9MPhlFa2mkwOUySF5IOR9P8/wA6/JnwpfM80IZsbGz1&#10;/L61+g/w28cXE8lvYTDah2jOOenb36/4UAfpz4PuIjYo2eCv6f8A1q+Fv26Y4pPB0km3lZA2cZ7H&#10;n88V9j+B75biyRQhwV6+/cY/lXzH+2Xp4ufAF6SNxXaRz9c59u9AH4I6wxLEFTyTweOv+etcQ0p8&#10;5F9W9OMAcd+PbrnOK9D8QRv5rpuBAYjsT7f/AKq82nLRSAYxgnnHXpj8v/1UAbcMpKbh8xH657+n&#10;antL0G3HTtnP48VFbEkEDgjaCOOD7D1PvTLkYQyYOQeOe/1/HHPp70AW7eYLcI3p7HGM/wA/Svo/&#10;whqLSxeW7cDaMf5/z+NfMFmd7glduQCQPX0r3/wTJl41Rhglf065z1oA/Sz4Hzh5wFG0YAz15zx+&#10;WK/UPwRcCSxiC8jaK/MD4KW9uohVW+dtoHPXnnNfp54HhMdihUcYH8v/AK9AHkf7VV21p8L9YnU4&#10;2Wz9/U49RX8wviK5Dai5I5+btyDn6/oPfg8Cv6Sv2072WH4UapCjYDxgfhuGa/mh1tj9rkdTy2R1&#10;z3/z15/nQBitIFcMVzx684HT/wCtW1ZTu8LNj5j0+nue/J/ya5RpN0zEt+Xp/OtqGVlQoxwMDoev&#10;vQBPdyEysFUZ7f8A18VbsBmUgcnAOCOmeOPx9efwrJdssMcAkD3/AM9s5rZ0sCSYtg4HXjjr+X60&#10;AdJGAJQRgkjk9Dj6d8/niuk0JRczxr03kDnI4/T1z+VYojywydo+o6fT36Gu08GWH2nV7W2xne65&#10;47Z/r/8AXoA/SH4UaFp2laVCkLl5UjRQe2X5IPOc9v8AHrX6W/DWWSz0mBGHG0Y546c/0r4F+HGm&#10;R+XbCJflklA57LGMDHc/561+g/hS2aKxiBH3FAH1P9KAN/xneypoMrDgOMnnsM/055r+YH486+fE&#10;nxU8QaxK+TPdSgcnoj4BGT2x+Xav6Kfj54lfw98PtXvFJxa2kjdQoyVIH86/mC8Q3ZvtXu7liC0r&#10;M5+buW4x/wDr6UAZ84VUY55PbByPQnP49O1WLC4jjT95xyfy+mP51hzXClwNw5/l0NMS5AYLINoP&#10;U8fz/nQBcmug8gKgkEkj8en+NdFo64KOACeOPpxx249h6VjwKuVVPmCggsPpwM+9dTo8R3IrkAov&#10;PfpzzQB6TocRJRgMEZx9fce3869m0ZSLcnGCemeMZJ/n/T8T5TocGHRgMD19RjjNe8+FbUz3cNpH&#10;F5jSYVe7DJ7c9fX26UAet/CvRru4uvNgRy1ziDKgnCE5c+nPfmv1Y+D2gzQ2Ivp12vgL69MDH5AC&#10;vmDwb4ftdI062MNptc5UEYHIA3FR1ya+7fBViLTR4U2lflH4980AdizBVLMcAf0r8Vv2+PiPNr/j&#10;Wy8E2Moa30xTPMM8GWUDav1VRwPev2I8V6vbaJoV3qF1KIY4kLMxPRVGWP4Cv5oviX4sn8W+NNX8&#10;RTv5hvLh2Vh/c6L+gHagDg5ABIY9uT+H1/8A11owKoiDMuBz356cDHf8cd/rWZb7pH+9nJ2gemf/&#10;AK9XpZHSPagxx178cYz9OtAHM6zcM2YhwD90Anpn/PH5elfRnwH0LzAt2yABuvXkIf8AHjJ9q+ag&#10;j3eoJCvJLheB/CD6A/jX318NtIi0fQw2NojQIO3Xk59TQBseJb1SQoPI+px+X+f1rlrFBJKOMk49&#10;fyH+cU/VpxLdtznPY9/Ufh/nNaHh+LzZlXBwDxn/AD/WgD1vSHGnWQlx87fKCfT1J44/X8MUnhCx&#10;1fxRr4uoUDJNL9mgJbaoQHMjDk9up4FYd/OZo1ton2q+OnUKOp9ieg/XpX0t8I9Li2xs1j5AMZRG&#10;yCVj/ibPqcf0oA+jfht4VkSFLxx5cch8uNRniOPgkd+a93ggSFQFGAvvXM6FD5UUUduuwRRKoHpn&#10;+uKq+PfE9r4O8LXmr3jCOK3hkd3JwFVFLMfc4HagD8+f+ChXxvg8O+Dl+Hej3AGo6/kS7Ww0VnGQ&#10;zHA7SMAvOeARivxALYbcPmJ4I9eOn19j+letfHH4m6j8WvH+o+LtSyRIxS3THyw26cRrg+wBryiE&#10;Mzg9dg9R+Z6/l1oA17cqqjd91euT+ef8+1dn4H8OT+MvFNhoNuCBNKCzEHCxr97I5zxnFcrujgj2&#10;dDkde5I6H/PFffv7HXwyt76//wCEkvkJactsYjgRr1P4nAH/ANegD9Bfhp4Zt/CPhK3giTy2kRPl&#10;xjaijAGPeqvibVFijdicZz39PX/P5V2usXaW8W1SAAMAZ6YGPbivnrxnq4KuEfB6ZB5OefX8qAOE&#10;12/+0TnjOD/PP68c1m2UP2m4RV+YZx/TJyOP5VlNcmaRssCSOeuev59M4Nd34R05550faCOe38v5&#10;UAeteEtMiggR3G0AHOew9Sf5fy6Y6G9s5vELRWqyGO33AlQcbkUc5PYHqfy71z2o6gun2yadakGe&#10;UqgGf4jyAfQAdc11enRSW9lJczXLSvcjyI1RcDYD+8kz6MeF9s0AbmjWNpJcLp2mbfJSTdJIRlpZ&#10;D93PXoOMema900ewWKFIogWYL1OcE/QYrjvBmlw26KQAHB3EZGckcYx/kV6vGI7aDz53VFxknPRR&#10;1x1+goA57xJqcXhrR3vJHVCEYgsRwccnBIHHr+dfhv8AtG/FWb4jeMpbCxuhNpWmsQrKw8t5SPmY&#10;Y6gdMj8OK+qP2xfj0kUMng3Rp83V3/rhGSGig4+Qn+84BPt35r8u7m4Ma+XGqqZCeM8gjqfr60AW&#10;ZpklcQxj5RjOe+Rx26cetMUG4nis4znaRuPB5zwPQe3es37WbaJm2l3fgD3IBzj0B/z1r6Z/Zp+H&#10;MvjTxJHqtzbtLaWUg2Blwslw3TPXKqOTQB9ffss/BO10ewGv6raKt5djfJlTuijJ+VCT/E3UgdOn&#10;XNfceoXcUMWxcKAOAOwHQD/61UNNsbbQNLisIeqjczDABY9T/QVymuaoIoy+7HtQBzfiXWfLV+ee&#10;QPr6e31rwHV9Qe6lbkkZOAPWug8Tay08jKrZxkn39Onp0P41wW55XIAxk46+vegC3ZW0l3KFIJGe&#10;npgjGPz/AM8V9AeD9FEcQITg+x/ya4TwpoolkTcvLc4/l/8Ar9q+jdC05YYV4xnFAG/ptr5MQAAB&#10;4/lXmHxg+KOmeANCldn33Un7uONM7pJG+6i4/MntXSeOvHGleB9Fn1C/mWIRIWJPbg4GPU9FHc18&#10;leDfD+s/GPxEnjTxBEfscbN9lt2ztSPP3iO7senQDjtQBf8Ahf4HvfEeszeOPFiyS3kvzbf4EQ8q&#10;i8HoMZx9K+v9H0nz1V5wViGAE4444GD6egz/ADqXQfD5t4YraJFjiiHQYHHufX1x+VemadYeXsJ2&#10;+31zyTQA/TLIKenQDtx9B271xPxX+KGj/Djw/Ld3DgOFIVT1ZvTFb3jfxzo3gbRbrUdRnEYt4y54&#10;PpwBxX4v/GX4vap8TNelmklIsISyxoD8pCkk8d/c0AY3xH+I2r+PNeuNX1KYkE4RASQijGADzjPf&#10;8/THGWVvJeTiNRjP6e5z1Htjmsq3iNw5wuUBx9M+v0717h8MfB934i1eGCCPEMbZkk7AD25znoPr&#10;QB6x8Jvht/aDwz3KE265PDZ3Meuc9z9eBX2YiWugacttAFQhcMV7DsB/j61n6Lpdn4V0mK3iQIyK&#10;ByOmR1Oe5yefwrhPEniFmZo0PBz09PbFAFHxDrsk7tGhwOnpyfxOK4Ri8z4QZb6dPpnP8u1JLM8r&#10;nOST78fn6/nXTaDo73UgYjIOOP50AavhzRGmkEjLkMd3T9M19AaBo21EJXGPxrF8O6F5aqAmOnt/&#10;n/8AVXsGmaeqqMDoBQBe02z2Kvy4HGetdIgEa+gqKKNY16dP51Vu7vYOoFABd3oVevr0/wA/4153&#10;resKquN2AMn8vfmrGsawsSH5uf5/5xXzX8R/iRa6HZyzPIA4Bxn+eKAE8fePbXRbeSWaVQcHqfT8&#10;v0r4N8TeLdU8Z6qYrfcImbAxzuyeM9c44wPx9qqeKfE+teONX2ZYQljtUdxnOTzj8P617x8Lvhve&#10;XggUoyqoCs+0c5HOD6epoAxvh18KJdVxmI72ZcuRk8fh9P5A19++DfA1roUKgHc4ABOB+QHp/k1L&#10;4S8M2eiWYjjjAK4ySOvA716ha254OcAcj2zQBFBYBExtOPf+v+fpisbxV4w0zwzp0txcusQRSSWO&#10;ABjjrjPPSsvx38Q9M8IadLPPKoMY5Oeh9Pc+1fl98Svi1rnjm/khM5js1YkICcY6Dce+fy/KgDqf&#10;il8XdQ8Z30trYOyWYJAGcFj3Yn+navNdE0y81m6Sw05GlkkIDNjg45zn6flxWT4b0PUPEN6lhYqW&#10;ZvvNjOB6k+2ev6V9xeB/Amj+CtOS6uV8y5Ybhv7nHUjsPQDn1z0oAh8C/D7TvCdit/qYDzsvf+Lv&#10;jB/h79ifpWhrmvvOxWM4A6AYxgdMDnGMVFrevTXMhweDn/PuK5EmWVtx+Ynv/h/9egCUs07Dkkn8&#10;unP/AOuuk0nR3upBuHy/if8AOaNI0ZriUMV4P+ff8a9q0Hw+kaj5cY/zxQBHoehiMqxTp/nkev41&#10;6ppel+Wigrn9M1LpmmCMA4xjtjGPp/Wuwt7YKBxgfSgCO2tAMYGP0/OtHcsS9ck015EjG0cHFYV7&#10;qCoDzigCxeXwAPzcD8RXEarrKxg4bJ/z071R1bWVjBUtgD37/wCe9eS634jJyqnpn/Of8/yoA1Nc&#10;8RAAhXwD36/1ryrUdVkuGKgnHP69/wDCqN9qL3Lsc4A9/wAaqwxvIwAGT7emaABN0h44B756Yrpd&#10;K0Z7h1yMA46Dp/n1/wD11e0XQWuJVOCT+Q/z2zXRa/4j8PeAtOe9vpQZACQn8ROOgFAGxFa6doFo&#10;97qLrFGi5OeO3rXyf8VP2g553k0TwqdsQyrT9APUDt/XOK4vx18UfEXjOZ4pj9k08N8sakgsB0Jr&#10;hPDfgTUvFl4iW0DJbpnJ9cnHPXP1/CgDmrLU/EHiC++z6cHuJ3PL43eg96+oPht8DriNo77WE8yU&#10;7W+YZx3x0/TPb0r2T4bfCLTdEWNzAC+OWIGcn/HrX1FpmgWtuqYXbtA6CgDi/DPgK1tYUBjUAYI4&#10;FekJaabo8BeQqgHc8fqaytd8Tad4dtWkkdVKDPt39K+V/GnxTvtUeSK1fbEvU9h7n1/OgD1Dx/8A&#10;FCC0ja101vnOeh9O/WvlXU9X1XxHeeVExkdiRnqF9xgnJ9zx37UsNrf6/cEEMFJyzNwSD1J74PYd&#10;+9dZbJZaNF9j0xRLOAA8mOBweB7+3Qe9AFHTNB07w+qz3iia9k5xjJ6cnP4nnGB6VoqlzqEga5HA&#10;zhV5Vc4PHf68evvVq0sJbqUu+Xc9Sf69/wAK9F0jw/kDeMk8+/6UAYuj6K8rElScDsK9T0jQR8pZ&#10;f/1nr1rY0jQgqg7DzzXfWOmpGBgf5/yaAM2w0kAY24+mRxXWW1qI8HHIqaGEKOD/AJNTNKiD6UAP&#10;wEyemc1TuLtY84OMf1qldXwTdziuN1DWFjBweBx/M5oA3L/U1HOcfjyPQVwmp62ADl8AZ/ziub1L&#10;XyrlNwOcivOdU113Y7W/pngUAdFqniHllU4J79s+2O9cBe6rLdSNg5z79P8AD3/M1nzXEkzEtyB/&#10;k+1EVs0jYIJHHT1xQBGxeZsH5h+f1/8A1VoW2nyzEELknGPX9f8AP653dN0SSUhWXgn9f8969L0r&#10;w6q4JTke3X/PNAHJaX4dZgN69x+H+fWvTtK0ERqCFweB25555PFdBpuhqgA25PH+PpXZ2mnKgHGf&#10;5dP096AMex0hUwMV09tZhQDjpz0q9FbKoPb/AAqWa4gtY98jYAzz6fnQAqRKn3v6Vja14k03Q7Z7&#10;i9lVEQZOTj614D8Xv2jvCfw5spmuLtGnVThFOWJ7YHvX4+fGL9rfxr8Rrmex0yQ2Vix6KTlh7nPp&#10;27d6APvb47ftoaJ4aSfSvDcq3d2Mr8pynP0PP4cevv8Ak547+Ivjz4pak8+q3khiZuE5I+mMe2R/&#10;OuasrS61KYz3LNNKcZZuTk54Fe6eBvhprGuXUYhgZEHQ4PX0+nbpQB5N4d+Gct66OY93zDnAPXr2&#10;/wDr19a/Dj9nubUXhklt8Jnn5OfY5xx+X6V9SfDb4FJaxQzXURZzgnI6fSvsDw54KsNHgQ7AirjH&#10;sBQB498P/ghouiW8TfZ1LgD5mUE+/brXvkFrpehW4DBUCj27f5+v0rN8QeM9J0C3IDrkAgcjtXyr&#10;40+Lc9+WhsWIU5+bkcj09aAPYPGnxcstLR4LdwWHT8PWvlfxV8Sr/Vd8k8nlRtnr39u5P0H59689&#10;v9bmv5xFahrm5fjd1XOep9T7Dj3rs/DHwyvtYlW81piy9kUcAZ4Ht17frQBwVpbat4gnMdmjBHzl&#10;jk9upPQfQYHrXt3hT4XQwlbm8XzJT6rkc84xXr3hzwLZ6eirDAB36V61pnh9YwML7fj3oA4PRfCc&#10;duEUJtC+g/T+v+FemafoIUKAvA7dfx6V1dloqccc9O3FdXbacq4z09u1AHPWOjIgB24/z610tvYB&#10;eoyP51qxWwUDaMDiryRKo55IoAqRW+O3+QKurGAD/h/+ukaQIKqSXQXv/wDXoAvM6jvxVSW6AHB4&#10;rJuL3GMmsK51URrwcZzQBvT3uMnPr/8AWrEudUEak5x/n8vrXNXmtDb14/8A11xd/wCIRg/NQB2t&#10;3roTdg4Bz3x+dcfe6/jd8+T/AD/WuC1LxE2Tk4BPr144JriL3X5CTtbH6j1/SgDvtR8R8FgcA5Hf&#10;tx0z9TXFX2uFvusSOfcf0+tcpPqM0m7nk88579uaqDzJucEg/wCcYoAvT6g8hBY8/U/rxxWfmSZj&#10;jgkZ9f5f1rTtNMll5Kkn6detdbp3hreQXGeee34daAOLg0yWYBgCPr/Q8/hXUaZ4a3uGZR/nt/8A&#10;Wr0mx8ORrj5MYyMj9a7Gw8PBSGK/1/AUAcFYeGkQjcgJ9+v1/wA967XT9CXO1k6V2lnoqjGRj29v&#10;8iuitdNEfGOaAOas9FCkfJnH+eldPa6aqn7uBW3FaqvbjjtV1IQuO340AVI7QAdPp/nH1q8kK8eg&#10;qQMqDrj/AOvVd7hF5zyP89qALe1QOuKjeaOMZY8fWuP1vxbpmjwtLdzrEq85Y4HrXxd8Wf2w/C/h&#10;VZbTTp1uJ1yNqnAGOhJ/p2oA+09c8X6Vo0Ly3dwqBexbr7CvjL4s/teeFfCscsFpOJpVB4VhgHtn&#10;n1r8qPi5+2F4p8V3EsFrP5cZDfIjEen4nHrivjjVPFmu+IJWe7mc8/3ic56E9aAPs74u/tg+KvFU&#10;s9rp9wyQvkAKSBg568ngd8Hnj3r4p1zxXrGuTtLeTuSWJOSehPoTj/69Ja6JfXjjaC+fbIzjof8A&#10;DFeveEPgvrGvyBnhkG7jGO3bGevWgD5/tdMvL6UJGuc56Drxn8v8R759x8E/BjWdekTfEzEt1wTg&#10;e/tX3P8ADL9lAN5Ut5CQD/exkd89O3rX3N4L+CujeH7dFjgAYY52j/D6UAfD3wy/ZeRXjnurcENg&#10;8qQPx45OenIr7z8E/B/RNDt4kjtkyMdgefr9a9h03QbWyQAhURBwfQD8PyqhqnjnQfD6mCBhcTD+&#10;7z27+/tQBu2Hh+0sYwzhY0Xn2x9KytY8d6FoMflWwE0w6beea8i1Txh4h8QZQfuIG4wOCR9e/FZ9&#10;p4emlIabc7HpuFAFvWfGmv66+FkMER5A5GPr19fz/XMttOnuPmbJJzyfeu90/wALgAMRkgfzxkj+&#10;X+cV19l4aUELtyD+H5/WgDzay8Ou5HGRn2GfX+n+Tx1+n+G1VMMmCfqPp/8AW6V6Pa6DhQSMZ/ye&#10;ldFa6KowXGP1oA4Ky0IAjCcdemf19q6a00UDHHf/APV9a7WDS41wgB9PzrXhsFGARxQBy1roygDA&#10;6enb6GtyDTFA+6Mn1rdjtNvQYAq4sIUdP0oAyYrAKema0EtVUdAKuhAOMcf54707j8f89qAIRGqn&#10;/Pf/AAp/FGccDmmCQD8PyoAkHPGMY/zxRxye/wDjVZrgAfWqb3eB14zQBpFx61Xa4Axz0/LNYkl/&#10;wD/P/IrPm1McjPXFAHRPdBcknge9U5b5B8uev4Vylxq0Y5Lc1i3Wshc84980AdjLqSrn5uv9Ky5N&#10;VUc55Pv7VwtxrqkHL8D/AD/SuaufECBSxfH+eaAP/9L7T8dfCWC7klZYgQ2ecD/61fAnxX+AmVea&#10;CHLZOeOOf58npX7ZJHp+tQiKUASH19a8o8X/AA2huEb91vBGOmQcfzoA/mh8Z/DTUtGc4gOwdOCP&#10;yH8/WvB9Q0aWFzvGCc8D68/XpX9BPxJ+CFld28zx2/zHjGBxx+fevzT+JXwOm06WeVImCAnkDOP8&#10;9T+lAH553lmYHw3bjHGc/nj/AA9azHG1sA/59/8ACvXvEnhS6sZ3UoSUPTnkg8fQ815heWksMp7j&#10;nP8AX8qAMkjI55/rUY4xxnrVohu4z17VAwxhscCgBysV5HFd94O+IfiPwdfJe6RdtCydMcD2yO/+&#10;fcV55uAKgn/6/wClKknB569/p6UAfuP+y9+39PayWmh+MbjglV8wkBeTj09+c/mBX7afD74s+HvG&#10;VjFdWN2kocA5Vh6f/Xr+JSzvp7adJoH2MpyD0xX2t8A/2vfGnwxvYYJrjzbRMDD5+7nnjP5elAH9&#10;e0dwkih1IOanUg456+9fnX+z/wDth+FfiHp0EU93HHcEhdpYfiev6elfdum65aahCk9rIHU+hzji&#10;gDqe/SjANZ63JbvjP5VOJ19eaAKl/pkN2ucYb144Ncy11daUfInXfDxzjn3/ADrtxID14NVrq1gu&#10;oyjrnNAHmGsaZpusQF0A3OD2r5q8feAXu1eBIgVOeevY/TOOuK+o9R0WbT5DPbklO4Oen+FZ8kVp&#10;qaeWw+cev9O5/wDr0AfkH8VP2fprm2kuYrcEk54A/Ie1fm58R/g9c2UsmYfLkU/Tvx/9ev6VPFPh&#10;oyxNGkW9TnPT/Oa+P/iP8DbfXYJZVtyspB6Dv2+h9fX2oA/m/wBY8P3ul3DRlDgHj/H/AA/GuawV&#10;68fh7dj/AJ9K/Tz4r/Ai500zsLdiu7du24A9jx/9avg/xV4Fu9LmdlRtisex7Z6/59KAPNg4CY4z&#10;39Pfj+ufzpsnqMDgcd+PT/P1qzJbPC5jb5WXqPyxmoHQkr0A6+mCfbvQBAHYMQR+h+tWre5eJt6n&#10;AHU9COen/wBbFVdpJB6HHsM/5/ChW28kcc9v0/8Ar0Ae0eB/iXqvh6eNopW2gjBz+h/zxX6v/s8/&#10;tZKyw6Vrc/mLwAxOceuePx7+3rX4iRSFGBTjPSup0TxFeaPOk9lIwI7cgdf6UAf1p+GvEemeJbFL&#10;zT5VkVh2IronhPp69+f8/wBPwr8GP2dv2uNT8K3UVjqU++3LBWDHp7knp+NftZ8Nfih4b+IOmQ3e&#10;n3CGRwNy7hn6/T/61AHUz2IlPAGR0zzj6AZqzpd01rKEckj19fw57V0b2SsCVGR7VmTafwdo5Oe/&#10;NAHZ2sqSJ5kTZI/P/wCtUyPHMfLn6+h9/wDP+c1x+n3MtswTOR79q7C2a3uQC5ww/LI70AeQfEP4&#10;eaX4igkiuIQwIx27/wCf51+Wvxs/Z1l06SW5sId0B6YBwF75Ofr+tftRfWDzgheQe/qM15trXg63&#10;1a3e3vIgytnr369KAP5gvG/gOfTLpkdSAOhPbt7+nfNeLXGly28mxkyvUd/rz74/ya/dT47/ALNG&#10;PP1LS4tyYzj056D0r8tvHPw8vNJu5EmgOE3Dpg8H2oA+Wrq2VXyo429AeuPb/wDXVIORjcQD6j0H&#10;rx+Vei6joxj3BgQe4Hb8OP51xFzZ+WHIHIPPvgf5P/1sUAQqyuvXkcD169/8/wCFXFlaGTKHBH1/&#10;WsYMyHpgAZ6Yxx71eWVXO3qR/k47UAfVXwQ/aG8S/DfU4ClyxtUYcBs/gByf88V/QX+zn+1RoPj/&#10;AE+3tpLsC4IGVJ69R7flX8qatjIGQD1xjt/k17D8M/izr3gLVYrrTrhoyjAlQT+gz2yf/r0Af2ea&#10;fqVvfwrJC24H3rS4PHrX5D/svftnaf4nsrbTNauVW4TCkk43HIznJ61+pmgeJbHW7VLm0lVw4B4O&#10;e3tQBB4h8OpeqZ7dcSjJHv7H/wCtWHoeuSWb/YNQ4K8An8sV6UHDj61xviPw+l2hngG2Ud/oelAG&#10;zI6Sg7BkHpxxXEeKvC1trllJBPGGDKRgj2/pml0XXmtpvsGoDDJgc5HtXoJEdzHmPkGgD8PP2m/2&#10;SvtDXesaLbcDLlFGADnqOvX0r8gPGPgu68O3U9pdwFXUkegA7f8A6q/sM8Q+HbPU7d7e5jDgj8vW&#10;vyo/am/ZTs9UtrnWtHt9sm1iQM4J9Tgfjx9KAP53LyBo3KqeD045z7kYx/Sstt3T8K9n8deBtR8M&#10;3s0F7GyhGIJI6Y7gdfavJprd1wyjIPtjr+f+RQBR3tg5/PH+f5U1nJzj+f4U90IwMdM/nTCFGeD+&#10;n40ANjmeJg6Mdw9D0+h/Cvqn4H/HHVvB19DbyzEwIw6nOB+PYfj/AFr5UZeBx/Sp7W5eCUMhAxzz&#10;/nrQB/Rv8MPjPZeI7FJopgXI+YZ6fy617213aa/ZHY3zHkZ+n+Nfz1fCn4v6j4Yu4szERfyHQkZ/&#10;/Vn6V+onwv8Ajfb6jDC4kUg7Sygj880Afa/g/wAUzeHL/wCxXRIi9Sen6fhxX2B4X8Qw38K4fJb3&#10;6/SvgWLUrLxFbrdW8g80cjHHX/P51618PPFk1lPFZ3b4KdM/XvQB9rzaeLiPJGQfyxXz58V/hPpX&#10;i3Sbm0uYFcOrAHHIyOoNe7eHfEdtewBGYZx9O1WtWiW5UlBnjp9e1AH8zf7Rf7P1/wCCdSnuLaH9&#10;wxYggHpnjOP/ANf4Yr4F1jQ1WV964I425PbI69/w/Kv6uvjB8JNP8baTcQ3EOXKnbx6du9fgz+0D&#10;8CNU8GazPIlviIMTnHTkjj+dAH5x6hp7xSF1HyHt6e3Xt/KsvOAAelew6toLRq6Srg9+OBk15lf6&#10;e8E7ogyATn1oAzcEgY/l/nikBZDx1Hp/KpUXnnt/TmlMajLZyM//AF6APYvhZ8TNT8Ga3BcwysFB&#10;GRnr15+v/wCv3r+gr9mL4/6f460q2s7qfM4UDBPJwO/p+dfzJIxRtynBHp/9avpH4G/GbWvAGv28&#10;0M58tWGRk4wT+vb8KAP6zIZshZITnI59/TP/AOuu00u5aROeo9/8a+Nf2ePjjpPxG0G3YzoZwi7h&#10;68DoPrX11DII0DoRtPp60AdTFqGX8pxnP6V5L8XvBll4q8Pz2kkIcyDg+h/SvQbYJJmQHHTP1FaE&#10;ojuYzFKucj9OlAH82fx8+C174X1q6lWA+UXJAUAevHf/AOt75r4l17QQud4IJ54/Lnv7Gv6dPj18&#10;HLHxdpE5ihzKVJHA9e31r8Kvi18Mb7wzqM8MsBVQzdVx35H+etAHwFrGlmB8quBz659Qa5CZSGPH&#10;FfQuraKNjKE5Jx75A/TrXkOtaW1o23BKnP48+tAHLRsc89K04JfKYOpwRj/Pfms8oRnipFY5PfFA&#10;H1P8DPi7eeFNfto3lKxPIuc8DrxnHUdTz/Ov6IPgD8T08VaRbvFKGkUKGw278e3bjH5Zr+UO2uJL&#10;aZZ4jh0IOfTHTFfqP+x1+0JPoepRaTeyjDFVJPGefr70Af0t6NfpPbjPXjr9KxfFui2+uWUkEibg&#10;VI6evXv/ACrz3wH4st9Z06C7t3BWQZ4IIPr3r1+Fkmiyec0Afjz8ffhe2i6k88UeYmLccnAI6flX&#10;wN4x8PwlpAVyRngdeB0xx9P19a/oJ+Lfw+g8TaZKTFlgDyBz6+lfkX8UvAo0nUZ7d0MbRg47fgc+&#10;vtQB+YXjTw/5BeVE2kDJ7n3Gf1BHH414zeQvG78Eke4/UYz+P6196+LvCaXUEiqOdw59z0/oB+Nf&#10;JPinw5LYXLxtHjd1GPU5znA6CgDyZl5PP/1/WlR2UjacEc8exzWld2pjBwMjPp6Hr+Pes5gFHUE/&#10;Ud6AP0f/AGQfi7No97Dp13KVG7hcnpnGOnTp196/oN+GXimHU9OtpFfKuueP1Jr+QnwJ4qufDGsw&#10;XsL7QCO/TnufT2r+gL9lf4wR69oVkhlUkr0JHOO3Xt19aAP1r2rPF8vII/Ovib9pj4aJr+lXF3BC&#10;DPGuQfUAZ619ceFtYjvrJOcnHSneKdHg1Owljkj3hlIxj2/GgD+cXxBoZt557WZCGQkbeCenI/8A&#10;r5r5k8e+F5ImZ1Tgk59+M856kDpX6jftD/DdvD/iOe+ig2QStxxx17e/HH5V8d+I9DjvoXDrkEdc&#10;dOn+SO9AH5/32nmMsFwCOoIxwc5wOnt6ZrmpEUH5sc/5yT6/rXvfi3ww9nK5VBgd/UjtkemcV4vq&#10;MLR5BGCD6dDgduKAM+CTypEIOApznPp+vfr/AJH6A/st/EJtO1O2gdyuSuOh55z/AJ9a/PxMZ2rz&#10;jH4e364r174XeJh4e160lchVeQKCSeh6njigD+qb4V+IFutPglJ3BlB656+/+fpX0HIoubUgjOV9&#10;c+vA6V8Lfs++KbLW/DVpPFKhIUH5T1B7/Qfzr7U0e+Se3C5wen4UAfnd+1Z8O0nt5dRtosuc7sDP&#10;uPbn/Pevxx8beHA0k+8YYZz7Y9OPb61/Sf8AFnw1FrWiXMRTcWUn6+nr65r8K/ir4TbTNbvbRkKq&#10;jnr3yeOaAPgG5tWt55ImzhTjOP09P89qVEO0MwyM457c4/KvT/Evh5RIXTlgeOM555A6fielcGbc&#10;QttkyMceueen59aAKcUALc8bj1xwOP6+vpitOKGEn0HqOnTqR3/wqFgilCoO7aOhxj1A/n7VfhCt&#10;99NwC5Bznntj6en40AdFpF15EoAIKcYx/j1/zzX2T8EPEPl6pFAz/ICvcZx3/wDr9Pevi9DDFICi&#10;7OvGcjH4fnXtHw7137FqcDRjYA2Mg9f880Af0EfCrUneyiQPkOA2SepIGR/nivpyGDz7QiQZLDj+&#10;Xv6V+dXwE8aPeRWyu4I+UY9x1GB+o/8A11+imk3kc9imOv8AnPNAH55/tb+FFu9BublUyYlbGByO&#10;PWvxx1O1eK5cEEHcewz+P446fj3r+iD43+H4NY8N3yMmQY25wOw4/wDr1+Cfj7Rv7M1m5tSm0K7e&#10;vTtn60AeN+ItMWWwfKgkA9j+fP8AntivnG9tPIu3VuASP19Pf1r69ltBPbMrHIC9MYwD+f4e1fPn&#10;ivTfLuy23OM4yDzk9/wxQBzNoA0A5GcepPT+Y6V6j8OdWTSPENpcsQoDL0GMYIzXnllEBGAOcccY&#10;x759cf59tS0Jt7mOYHYVIPc5x1Of09aAP3r+FviS11LQ7ZkILqo6dfl6gd+3X+lfdXgm/S6so12+&#10;nv16V+T/AOzJfpfaPA3mF3C4PPQjGf0Ga/T/AOHVxttwhGCMD2oAb8ZtCGo+F7xQuQ0Z49fxHp1r&#10;+eH4j6T/AGb4rvbV1wBK3X0znpg9/UflX9M3iy2jvNEmTAJKn6cj/Oa/n9/aU8PNo3jq7JGxXcng&#10;ZOckjnHTnNAHy9cQ4xleWHfp9B+HbPtzV63tgwG4Yx3Hf8vr1981N5eQPQAY49+uP5VoWUIHzDBA&#10;JO5untx+NAGbcQbECsMYHH+Ofc9+eTzWZHEQ+4Jk59fXtnP55rr51URneNvoOM/5PWuflUq45AJI&#10;PIz+Oe3+OKAO88K3bJqEYZgB8uACOx4wP5c8fnX3H8OEnS6t7hAcbh3/AM4+gr4N8NlxqETlsgPn&#10;03c9+/8AntX6o/DHQdPu9BV1dS4HtweD1oA+9fh8+/T4F4GFH/6jXkv7VOnpc/D3UtwyRCTznqv+&#10;f88113w7n1C3SKPqij09+PwqH9oK2N/4A1GNlGXgfGfXBOD6f0+tAH86viEbXkXA79hn6jH8jXlN&#10;2S2SMYz6cnA9/wDP49PZ/FNoLe5nAJOWbjrgduMdPevG7xWJDEcnPb06H/PrQBPYsBCd/GMZP1PB&#10;z04pZWUghSGBIIA4/wDrVTtCwBGeT1A74POPr06VeRPlcjJA5BHde5H44z6mgBtuoEnmE4J749ev&#10;fp7V7V4DZXvLZSflJA69+mB09q8ZjKB0JPJP0xn8O3NevfD5g2owInUMevAz1HXp/UUAfqf8D4sX&#10;NodmTuA7Zx/kc1+pnhJj/Z6DoPT+Vfmb8CLLc1q5OWXaWP8Ant61+m3hQMtggYYOOlAHx7+3TcC2&#10;+Feo4yTIqKMcHO7jHb04PFfzc+IOLp04Q9u3B/n/APrr+ir/AIKASeV8Lrhd2N7J1+vI/LNfzta2&#10;0ZuPm+Ygng85H9cf/XoA49kUSsxOB3b+XTpW5GwRMZzngMOxyOR9PWsOWWIXJxwCcr/Wr6zxqB8x&#10;BYZ6/n/kUALLIRLu6he47j3PT/PSum0FmLgjax3AY7Y6g9//ANecVyUk25W7jIycd/Suw8LhHKYf&#10;BLc9gR7n+X+PUA76KIkHd0Oe/GO5/D0r2X4RWdq2vwXF3wkQLc8444wDyD7frXlVvB8wBA5z/nH5&#10;V7d8N9KllJPKAEHI9OuP8+tAH6Z/CuG2vZ7NLccQxjjAxufnjp078Yr700eER20UYAAVfftXxB8B&#10;tLm2Jh/nAGfw9T+FfdGlxvBCPNbI2/l6flQB8M/t4eK00P4UaraxuRJe7Lcfjy2PfHFfzwXMxkmd&#10;ehz+meeR2Of89/2H/wCCkXjDCaV4ejkAErvMyj0UbQSM/XFfjDdXARnHXGenPQ5GB+QoAVpGllbo&#10;EPy59P8APGf8kLHIZJwgGQCBkZHH15+vNU4cSfdOSe38R7c9Mf1rW023VSJMYAJIyMc98/j6exoA&#10;6aEBLdUhOSTjOf556emetdPoqmSTdjOec9+vQ/y61y0UYLBQec9zkZFd3oEG/Zzyccev+f8AJ7UA&#10;eqeHoGLJtHJAzjHp9RX0N8MbhIfFVjOF3CAmRupxwcZ/rXhmkwmOFFVvvY7cds+9e7eB4XjuN8GQ&#10;X+XIH8JJxz/9egD9KvhxBcaxJZK+AIBkgAHhmzn8u34V9s2UXk2yR4xgV82/Azw75ej213MjB3jR&#10;mLdeRwa+mWZYoyx4CDP5UAfE/wC218Qv+EU+FWoafDJ5dxqZWzTnBJlxvPHbZ/OvwbeOWTLngfr0&#10;x7dMdOvrX3p+3Z8Sj4k8fQeFIZN1tpCb2HXdNJgk8egABz+VfBjXAlzGq7RnkZ9R1/z7CgCSEpEA&#10;p5YHPHv3J56+3NQ3t15cJIHHUc9f6fl/SpsKRu7lgM54x0JH9awb2fGEXoSeOv8ASgDofh7pn9re&#10;I4N4yFYuSM8hRwPz/wD1V97uBp2hxQL8rMm7OR/FyewFfMnwL0NJpTdOmcuFBI7dW/M9DX0d4ku1&#10;EZjABA6fhjBH/wBegDg7l2e6HGQGx09ev4e3eu10keREHbAkbHI/z/n1rhYsST7up/r16f4V1cMx&#10;wIoQBnGN3Zfof19aAPQPCtkmsavFG6s+ZAWx93y16Zzn6n9K/RP4YeHbXT7KF3Xm5O4e0Kc9M45a&#10;vlX4RaYbqZTMkafayBwOVjj6nJ7n+vpX3poFuu0eVb7Fddo9Qi/dUY7nqTQB29nGqoHAwW5PTvX5&#10;c/8ABQ744LofhgfDzSpMXesZWTaTuW3X7xwOzH5QD71+kXjLxDp3hTw3d6nqM/kR28Tux7hVUk4H&#10;4V/MN8f/AIozfFH4j6v4qdiIJnMVtH/ct4zhM9eW6nnrxQB45Ldk4Eec5y2f8P04/oK1bR2VdzLj&#10;6Y546emfp+FYlomdruc8bv8A6x459zitOaU7SwGD/iOB3A9/50Adf4W0e48V+JLTRbQHfLJtyD91&#10;R1P/AOv1r92vg/4WsvCHgy1S3i8vfGqKAORGowPzIzX5t/sa/DRda1I+JbpCUkbyovZFwXbB9cjH&#10;Pr6iv1ev7lbO1WGMBFjUAAcYA6AUAcl4m1Xy0bJ65H49/wAMZr5n8QaoJ55FzgAjg4PpwB2/nXov&#10;jHW1XcqE5Pb07A968Rkl8+cnqSScf56DmgDR0+N5bgRKMluec9Sf8/rivdtDih0nTzdOwVgDtJ75&#10;rzTwvZI0hkm5Uckn26/l/wDrrR1LVr7V9UtNG0yCSWNi3mMv8KgfLzjqx4NAHZeH47nxDq5vfOcQ&#10;LlQ3CgJn52HqTjaOhwfQV9BaZawtIr3LghQqqpJO0fwgD+leYeDfCkjW0Ng8Ennu3myPuwN47Y46&#10;DAUdjyeRX1T4b8JWNmiTMdsoy5wQxDkYBJOc+1AGjoGm2sChuCQcnr+n1/SvG/2jfilb/D7wTe3a&#10;FTKMJGmQu6U52qDjoOp47V7D4k1qw8J6RPcGRYzGjNl2+6oyST6E/pX4PftK/G2f4p+MJ7OwuC2k&#10;2DGOLk7ZWHDSDr1PAPp9aAPEvEuu6h4i1271jVp/OnuWLsxOc89f6DPt2rl2O/534PTtn3Hscdf0&#10;psksihuAMkDLEZODkc4qlI5l/dJyT3GCOmMj6evc0AdL4Z0W/wDFviG20bSF/fXMgUccqDjJJ9Bj&#10;rwTg89K/b/4IfDuz8B+F7eONQzLGFRiMFv7747bj0+lfIP7IvwQFnEvinW42FxdRh/nyTHCwBUDj&#10;G5h19M4+v6K3M6QRLGg2oi4VegCjoBQBW1W+VQ3OB+P+f5V4d4u17ahRHyWznBP+ePrXUeJ9aSGN&#10;8NtxXzprWrtezMFbIHoPf+v60AVLu6eaRiDkZPv/AJ7/AI/Wui8OaZJeShmGQMdeo9efeuZsLZ76&#10;dQucdc8evSvoDwhoQUJuTBGOO/40Adr4Z0gQRKcZP4cZ9AK7TU9ZtPDumveXMix+WrMN3GNo6n0H&#10;/wCqkiaLTLPz5cAJ0Hqewr5D8d+JNU+Knic+EdElzpFswF5JCT+9cHiFT02j+In3FAFGFdY+PfjJ&#10;JzCx8L2E+VDEqLiVD98r1xzgL2H1Ir7d0XSrbQrGPTbONY8Drxyew6du/oOAOaxvh94O0/w1pVtp&#10;1sBEUUcgDO7HRcenT68n39XsNKtCQ6jzCDySMbT7UAO0uyTYuDuHdgCPoB/Qde5q9rXiDTPDtk9z&#10;eSrFtU9T90AZyfYVrzz2+mWhmnZUSPJPH6/4mvyw/ai/aDGp6rP4Q8PTA2qcTvHwWI5259B3/XNA&#10;Hnn7RPxt1P4g6nNpGlyMNLtWw5XIEjep/wA9Mng18nCJ3Y5VgoOOMHB54A9fzx3qS41e71OQRRAR&#10;xL/dzy3fJyckknrSxRTyTx2FgpluJn2Kqgksx4wBn8z6UAdX4a0e+13VYdH0yPfJIQBt4GM9c46A&#10;dT3r9Ofhr4MsvBHh+JZFVpSAxO0AsxH3u+R6D8a8s+BPwgt/C+kjXNYUNdTgs3TseETjgDv/AIV7&#10;J4j1/wAoMo4AHA9PegDN8Sa8V3JvJJyOMda8ku79ppSScj370uoag91IXZuhz+nJ9ueaXTbB76YY&#10;TIPB9/X8/pQBq6Lpct3MC44469fb14x/9YivevDWgiNEYpyce2fzzWN4Y8Oqix7k69PX16e3Fe56&#10;NpSRqmRwO2P0IoAu6VpvlgfJgfQDP1rs4IRGvI6fh/n61Db26xrj1x/n9KdNcCJMDtQAXV0qAjOM&#10;1w2sawsW4bjg56f55NSavq4jQ8jI/CvmL4n/ABQsfDdlLK8oWQAgDPJPoPc0AP8AiX8S7Hw7ZSzT&#10;zgMM4z244GO+e1fn5rWt6/8AEbWifmEJY7E5KgdMnt/h2NXr6XxB8UdZEtwzLbFiUXOFC+pznseT&#10;+VfWvwm+DEFsiXMkTEYG5iOo9vqO350Acr8KPgvGXiubqDgclj6dh7j/ACcV9y+HvDcOnW6pFbBA&#10;owOMZxxzWxofhyK1hSGFVRY8Aep/z3rsI7QW6c8kg/8A6h9fWgCnHbxrEPOUIFHPH9PWvJ/iL8Td&#10;F8FaXPczzCMxg46Zz2AHqc1nfGD4saN4D0eSee4XzQCqIuCzN6Dpz69q/KPxr8QNe8d6o13qsp8o&#10;MxjiXOxV/wAffPv2oA6X4h/FHWfH+rszyFbZW+SMN8oHqeeenfPtWP4U8LX/AInvo7CxXKHDSSEH&#10;hScEluOvTpz0FVPBPhDUvF18LHTYyIFYF5cfdBPT6+1foH4S8HaJ4B0xIokH2k/NyOd2OrdOeenQ&#10;duaAIfBvgnSPA+lxs6A3BUN83Ut/ef27AH6mq+ta49y52nOf6en+fpUer65JcyEbiS2e2ePf+dc2&#10;qNMxAHzHPXnpz+HSgAAaQkPyT/kZrrdE0OW4cFlyBgYwe+D7/lT9C0Jrp0kcEAHgfyFe2aHoKxBB&#10;txgdKAG6FoQRR8vv05r1HTdMRAMjGKXTNLVAPlwK62GBYgDggD+tACQW4QDsKnkmSNSAcY9qjmnW&#10;NCB6Vy+oamIlOTgf5NAFu91BVz83Tn8B/npXnusa6FVtrjuf6+2OnrWZrGvKA+WxnPevJNa8QCQt&#10;5bZH8+McHpg0AX9c8Qlt3znnvXnF1eyzucnOOn/6/wAsVBLdvcSEuck/zq5Z2UtxIAi9cAfif/r/&#10;AMqAI4LZpSFAz+B/Lt/ntXfaJ4fdwJZMBARkn8c4q1Z6ZYaZAb7UnWKJBuJbjj1PYD8q8T8ZfGmb&#10;U7p9A8G48qPKyT/wj/dPTv1x2oA9W8WfEPTPC0LWGmDz7sgjauPl7ZJ7V8seKNfutXujPfZurtm+&#10;Veu3PYDgEf4VqQxm4IghzdXk3DMASfr/AFr3HwB8K41K32oQmSYkHkDIPbt27CgDxvwJ8JbzxJdR&#10;32tDEXaLpgds/wAq+2PCPw6sNKhVbaIRouOg6Y9K7XQfBltAEfy9gAHAFdddTWOiW5kmYBF9cf8A&#10;1qAMuPTobCPc3AWuJ8U/ETTtEhaCN90oHGCM1wPjr4uxkPY6UVJzjOenp9T7V8/313c31wZrs752&#10;5xn7uTwXP8qANjxR4t1DXpmkndhGxOAOp9h/jWFp+jNdH7VdkRW6ZPOcLyPrub9B25rSt7CG3AvL&#10;/JduEXoW+g/hXH4/yq6BNeFVc7Yo87UUcKPf1OO5oAPOaSIWlmnl24znAO5x357fnW1p2imVlUDg&#10;ev8Ann+mK2dH0FpsPt4POPp0r1fSPDyRhflwB+eaAMHRvDw+UsmT+XPvXpum6OqAEDkfT/PetXT9&#10;KCKMr6duOK6iG2RAOMEf1oAq2tkEQf5P9a1lQIPQdvpTWZIwT0/pWXeX6xKcdsn/AD9KANCa6Eak&#10;Dr+lc5faqqDryfwrC1DWwu75sH/PSvPNU18AEs+T7c0AdPqeu7SfmxnivNtW8RE52nn8evb19M1z&#10;Wqa/LKzYOSM1yk128p5OSfzx6fhigDTu9VedmOcA/r9c1kkPIVOMk8dB3GPfP+fwkhtpJiDjjOO/&#10;Pfmus0zQnlYMy4A64/z6UAYtlprzMABkn8f8/h+dd/pHh3dh2HpjgdPpXS6V4eQKoCZz/k16Fp2j&#10;bAOM4/zx0oA5/TNEC44xj/P/ANb+td5ZaUq5JH+fXPvWnaaeq444rditwo6YoAq29mqAfLk/z/zj&#10;/PStIKkSgvwBx6YqhfanaabAZbiRUAznOPr618bfGn9rbwx4Et5bPTpVur0ZARTnHpn/AA69fSgD&#10;6f8AF/xC8P8AhKyku9TuUhSMZO5gMD3/AP1V+XXxw/bjaR59H8FK0hOV83t+Hc89M/XpmvjX4n/G&#10;/wCIHxV1GU3crQWbk7VXIA+v1rjNG8FiVVd0aWRuSTyR+PXj+p60AYHiLW/Evjy+k1HWrl53kO7k&#10;+vTjH4HPH0rW8O/DTVNVnVLWM5kwMjP5f5x2r6R8BfBC61m4jmeIiMnoR1Gep49K++fh/wDBWw0y&#10;3iAg+YAckYPTv09P/wBdAHyZ8LP2csmKbUosn5eAD3/H/Oa++/BPwp07SFRUgCgf56e/fJr1PRPC&#10;9hpECbkACgD06d8Vh+KPiJovhyFkR13AH/P+HvQB17ppWhWplkKrt9e//wBevAvHPxeW132tg/zD&#10;IIUE/TsfxzXjXi34s6lrDSLA5SLJ6dSOegP8/wBe9eLtf6lr1wLXS4zO7MMsMlfc57/j/wDrANvx&#10;N40vtRmaS7nJBJKoD/IfxD9P0rF0fwt4g8Wv8qtbW+RnI+ZgR0J/XA6V6v4R+EQeZL7WiZZTnK9R&#10;9B6+wFfSmh+EreGFEjiCL6AY/wD1+9AHkPhD4Y6fpSI6xBnwBuYc/jn/AAr3DS/DKR7WVBke38/8&#10;iuzsNDQY+TA47c4rsLTSgvOOnFAHO2GhqqgADI/z/wDqzXW2mmIgGBg8VsQWSqoAFaUcKr+H+eaA&#10;KMFqFI28dP8APFaKRheppd6RjrVWS6wc/wBefagC40iouB/nNVnugO+OtZE9+Fzz0rEudWRQTnI/&#10;zmgDduL5R39aw7rU0TOWzXJ32tjnnFcZqHiEDO056/r2oA7a+1xBhVb8v8muL1DxCsYPOf8APvXB&#10;6h4lPzENz/n361xN9rssp+9gHPt0oA7rUPEuSdr8/Un+VcZea68vyqx59/X/APVXLy3bTbv5Z/n9&#10;cUxUklAHbj/PNAFua+dmPJ59fQ/56e9UlEkvPUngd8H+f8q3bfRpJgquME+vrzj/APV9K7PT/DGC&#10;rBM459KAOCstKubkY29+eOnt/n8PWu003wzuYcZA9f5e/wCNeh2Hh1AgUJzj09K7TT9BC4Cj09P5&#10;fhQBwth4cWPqn6nmuytNC5HGRx+P9fxz/wDX7O00cLjIzn9K6GHT0GMDmgDl7TR1AHy8/nXR2+nI&#10;uNw545rZjgUdR0Hp1qwFQdRjFAFOO1X0/wA/WrixKO/NI0qjvwKqy3gjByQPx7UAXS6JVd7pVzk4&#10;xXGa34t07SLZ7i6nVFUZ64/w7Zr4t+K/7Yvhbwp51pp063M6ZHykYB9CQfXr2oA+2Nc8W6ZpEDzX&#10;c6oFzkkgV8b/ABZ/a88KeE4pLbT7lZ7gZX5TnkD1/wAP1r8qPix+2B4o8VPcRJdYRmKhIzt4Pr16&#10;fX3r411jxdrOuSs9zOzb/cnk9qAPtD4wftfeIvFcj20Fy0cTH5UjbGO2Sce4/wD118Xaz4s1vxDc&#10;O1zLIxOeM9fX/DnNUtO0O/1WVVVCxc4P8ufp3/OvoDwR8E9V1uWJRA5JPXGeCOfT9TQB4Ppnh++1&#10;O5CpEzZyT3bpwSOfxx1r6R8A/AzVNZdJHgwOMjHQE9R9a+zfh1+zKIWimuYGHHoOnvgda+3/AAj8&#10;MtJ0O2RAgGPbqaAPi34efswQqyNdRFRj+IZxn19fw+tfafg/4P6LolsE8ld3HOOSOnrXrlnbWlqm&#10;1ECgY5P09axtW8ZabpH7qE/aJyOFXkfQ+lAG3ZaPaWKAqoQAAdug9T71i6z400bRgYFPnzjOFUZ5&#10;9DXnl3rHijxITHxawNnjB3YOOP07f/ru6V4OWMieRd7g53N1J+vU0AYt94g8R+ImdFY29uccDjH4&#10;/wD1uKl03wr8weVWlkPduv59fyP516jp/h8IAqocDpx/9biuss9BCgsFx/j2JoA82s/Da7vnTP15&#10;x/8Arrr7PQRgALjNd7b6Mq9V9PwrfttKXAJGP/r0Acda6KFA49O3pjnj1ro7XSNuOP8AJrp47BRg&#10;EZ/Xp6VoJaAAbhigDChsNvOMZ/z+takdmuBgYrUWJBTwoA9v8aAKy26jpU6ooxxjFOyP8/WomlX1&#10;5+tAE3GBz09v/wBVJnGecDnrVR7lRg5qm94o4z/ntQBpNIB07VC9wAaxJb8c4PP5f/rrOm1AYO5h&#10;xj8aAOikusdTg/5/z0rPe+UdO/8AnpiuUm1dQT83A9KxLjWwcEEcd/SgDtZ9SXpuxj07Vj3OrKp2&#10;5/xrhbnXgv3n5P8AnmuXvfEapnLjJ989uaAPR7rW1AOTtA/CufuddXoX4/H0ry678ThCQW2gZwa5&#10;q88TOdwBx75PQ/r060Aeo3viSJCQr8D37Z/z+lcxd+JNvRsn/wDVxXmk+ryyyHB4x79f89xWfLcu&#10;2Qx4/n+NAHa3fiRiCinGP5fX/JrAm1d5WODyfbHv1rCMkjjcoyT37en86sJa3E+AuSc+/tjmgD//&#10;0/1ut1kt5BtJGOhrpra/M7LDeDK+v880s2nDpjAH41VNq0fbIH9KAIdf8CWGqQG5turL0/yK+Rfi&#10;X8G0vrWVDB84Vuw6c9OPX6V9im71CzjJgO5R1Ht/n0pmy18QxmGdArsCMY5+n40Afgt8S/2fLlfP&#10;nggIGCeBn8vTtXwX4t+GOpafPLvgwnP/ANc9Mf5zX9R3ir4WWcqsZbcSRt7ZwO2PpXyP8Uf2cvDm&#10;q6dNJZ2ipJgt09ByAPpQB/Ond+FiFY5wQSFHHTOMHNcdd6ZLGxUDO04/LuP/ANf4V+h/xQ+Bt/oF&#10;xO1vGyxZP4Z65z39/wD9dfKOseHJLINFLFiQZ7fr75OMf5NAHg5jx39cVHtxz1roL6waGRuMAE/5&#10;z0/GsRxtYen1oAiD4OP8+lW0fjg4I/z/AJNVSOnrQjMOCf0+lAHpvgv4h+IPBd9FfaVdPE8bBuGY&#10;Zxj0NfsR+zR+38VNtoXiuYk5ALFs/lk/Tg1+HEcnGCc/0q1aX9xYzLNbOUdTkEcdOlAH9q/gX4o+&#10;H/GOnRXmm3aSiRR0IPOO4z1r1CO8QjcpyD+Wa/kr+An7Xnjb4a38UEt872wb5lbkfXuTx6V+7nwH&#10;/a38K/Eext4pbxEuXwCpYZPf2+tAH6BJdg4IP+NWkuV9etcFZ6zBdxiWF9wPocjp/WtWK+HHNAHV&#10;s8cy4YAgiuL1nRmj3XVgMOM/L2/CteO8z0OT+dWkuVcc0AcXpU0N0xt79QJf9rkcH/PasjxFocGS&#10;VQOrfSuu1XS4rtRLAdkg7jOa4t9Rurab7NqK8cYJHGPWgD5w8cfDWw8RRSJLDkHkHAzkZGDxX5tf&#10;GX4Ay20k8ltb5UZzgHsOCB/nGK/b2bSobtd9t39Pp1ry3xh4Hsbq2dbiEOWB6j8P8/lQB/L74y+G&#10;NzpssrpEVKn7uMfjzz/WvE7+wltmMci8p29R/kfzr99vi38ALG8imns7bc3zHHTg8jHv6V+YXxP+&#10;D13o9y8iwsFGDu6Z+v40AfFSwkOYWOevbPPX/JqBoth5GQeemPy6iu71LRZ7KcxMnIHT+vYYNc1N&#10;aYwWyQM8EnAz3/X+dAGOpAXnnHX8fepElwSehwPXj1q79mkYN5akjuR/Ss6RNrccADn88Yz/ACoA&#10;2Le6mtZvMhYqc9RwAcdq+u/gb+0j4h+H+pwLLcsIFIB+bORx1H4dPy9a+NIpsEI3UZ4z+X6VeUsh&#10;Dq2D3/pzQB/Ut8Cv2j/DnxI0uBXuEW6wuVJH4Y6+lfWkUMF5EJIjkHuPT164r+RX4cfFzxB4D1CK&#10;fTrl1QMc7SMYr9x/2ZP2xdN8U20Gk6/cqswCruYgZ7Y/z7+hFAH6KT6cynIHJzRGjRELjGK39J1L&#10;TtatkuLSRXVwCCD69DV2bTUJyo5/KgBml367THcLkdjV57SKSTeRwf8AP+f/ANdZkMDRuyEYFbIl&#10;VVAx1x/nvQBx/iPwvaapbvE6AqwIwR7emK+A/jX+zja6rFPeabBiTk4wcg9cg/0r9LGiMnXoazNS&#10;0CO7t2VkBzx060Afy+fEn4S6r4dvZVmhZVQn5dp55x6dvX/69fOGraMICQUxjgfTPf8ADrX9KXxh&#10;+A2m+JbWaWK3Am2nBGc5P5ewr8ffi58ENR8N30yfZSoUnHHRR0I9qAPzrvtPeNm4yW5+v0PI6Vmp&#10;FgHHyhTnH8q9w1rw00JbdFkr1HPf0HP4gV5leWDRsYxxx7npQBhq7DCHqfUdP8am3MvzA4I/Tt16&#10;+v680yaJoySBj/PbtTIn2F94yBj8fTOemaAO48JeMtW8K6gl/p07QuhB4yOhz2Nfsj+yr+2qYUt9&#10;E8T3O3aAoJPQgjp8w46/5FfiGMAZBB6YPf1IH8q19P1u60uZJrZypjbORnsaAP7QPBfj3SvFWnRX&#10;llOrrIobIPqOMfnXoi3CuuM5z+Ir+Zr9mr9sTWvB93baXrd232b5QN2e314GRz1r92vhf8ZdE8c6&#10;VDdWlwrlwCRn1HcevrQB67ruhR3imeEbZB3A/n/+us7w3rbWkv2C/bDD179utdPFdrLHlSCD/L1r&#10;kvEGjLdk3FuNso5yDQB6DIiXA3oM1ymv+HrXVbZ4LhAwbj61X8Pa2Agsrp8SLwMn046+tdsVWVcj&#10;v+tAH48/tQ/sm2etWt3qukWw84Bm+UdeOvTvX4YfED4d6j4S1WW1vbcoEYqDjseePf0r+yjXdCtt&#10;Ttnt51DAggV+Yf7T37K+neJLO5v9PsgJxub5RjPHrQB/N1cWkkYD4+7nPbp0/wDr1kyRleoweeor&#10;374ifDfVfBl/LbahCVRGbkA9SfX+f868YvrTB6Yx6559f8elAGAx/vc//qzTR04PT68+1WGVR+Pf&#10;1PuaYBtPHH86ANDT7kwkHnB4x+Prz7f/AK69z8EfEi60GZPLmIVSN2O3pjngdPy5r59U4BA79vr1&#10;qdJDEd+45yOnHSgD9dPhh8dkDR75+pXOTx2yRz79a+7fC3i6z8QW8V1bSqJCAxA4yeBxX85/hrxl&#10;faPcIRLtQHOeRx6f59K+5vhN8c7myeDF3kDG5Sc/gPXHORigD95vBHiiWIxpM+SMc5BJ5/Cvp3Sd&#10;TivYFYHJI9f89a/MX4U/E3TvEtvCyTjzD156+/1xn3619seEvEOwR4b5eB+FAHtd5ZieMqRnP8sH&#10;HFfIfx2+Dlh4x0aePyR5oBKnHOa+yrG4hvLcOhycCuf1qxSUFWGQc0Afy/8Axj+Dmq+GtVmXyWCB&#10;jzgjHPfj26nP1718ka74ZvY5TlMDJzwBn0/Ov6afjl8E9O8WadLPBAPtC8gjr+Xevxv+KHwou9Iu&#10;J0lhIKFuqnjn/wCtn+VAH5xyabJDK0ZXJB/I+36VU8hwPmGfXHOSfTI7V7Prnhqa3lYGIgfN26nv&#10;19Mdq4K50zyx8vUH8s+p9vTrQByMlqSBtHJ4HH8j0ORVMI8bqynBBPbpg9/T/PFdMYl3cryCPX8+&#10;361QuLZcHaMkc+v1x7igD60/Zt+PGtfD7XYP9JYQl1+TdwBkfT/P6f0bfBX4u6P8RvD8FxbzKZSg&#10;LAY645weuPyr+RKzne3lDIdpBHfkfj7f59a/QP8AZa/aN1XwLr0FldXJ8iQqME8Y9P8A63egD+l+&#10;OR7R+DlT+Rz7Vu28gY5U8njGK8W+HHxF0rx34fgv7KVXdxzg5we/P6fzruLXWBa3giuGwhP5e4z+&#10;VAHoElgl7A6TDIYEc96/Pz9p74DWviSzl1CxtgJ0OeFHOBx/hX6H2tzDJCGQ5rntcsLbVYnhmQMD&#10;+XegD+Wjx94AuNBvngliIeMndkc8fqcD/wCt1r5x8VaSrpIQmQORxj689/rX7wftS/A+M28uraZA&#10;Q67j8o7Yzj9Ov0r8fvGHh029w8DIVcbuv+zjn2x2oA+ObqzeGZkIwQenpWbKhQ5x+eR+lew63oYW&#10;Rm2Fc9e2Pfn8+ea4HV7EwhSBgnj6kegoA5xW5/zz7V2fgzXrrw7rMF/ayGMoyk4yO/HT/GuLUbTy&#10;f/rVZhk2MGB6H+uaAP6KP2P/AI6f25pFtp19cBnAAGT644PPHtn1welfqn4d1Nb2FGVuP845r+Sn&#10;4A/Fe+8G+ILaQSkRbuV7DPHTBOfT/OP6HvgZ8X7fxVpFtPHPuJVe/Y9ePXPBoA+55rZLuBom53Cv&#10;z6/aO+GzSSvqVsnIU9s59fUcjjpX3no+orPCpducDv1zWT4t8MWXiDT5I5og+5cZI5xQB+AHiTQW&#10;gldWGAM9ux9+xr558c+ERcq1wqZK9BjP6f5+tfpf8bvh6/h7UZZIosRMx59+a+SdS0yGYPE6cnv0&#10;J+v48UAfmz4g0OW0lf5eOvc49a81uYzG5U9Dz7H2FfbvxC8GEB5YUwfr0OT1H6Yr5K8QaS9rM6MD&#10;lMDnv9KAOPUlTlRz/n8K+8P2T/im+garb2FxOFVXAG444PbnrXwsYdpOTkDjj17/AOfyrovC+t3G&#10;g6rFeQOVIbP19KAP63/hT40h1HT7aZJMkqM8g8n8eK+nrW8hu7ccA5Hr7V+Jv7LHxmXVdOtLaWfd&#10;lVGM96/Vzwp4nSe1jfeDkevX6GgDzD9oD4fxa9o80sceWQMw4z0/CvyC8R6S+malc2k4wUJBz0x2&#10;/wAPX61++msyWeq2LxEbyV6Y9f8A9eK/Lf8AaC+HTaTqU+rWsG1WOfzxxz7UAfnB4x8NQzs7qME8&#10;DIzx/h/kV8h+KdLktrmZXTABIOR0/wAc4r9Hb7Tba9Rlx83POOp6jOfr+VfN3xF8FRurz20RBO7t&#10;7frnj+lAHxhNERLkcDPA9f68+lSW0zW88c0fVTnPPH4fTvWvqmntazOsiHOTx9O/bA4rEmUKQRjj&#10;vjGPrz6/jQB+vf7HPxhuYbe30aWXcEwvXnaeuP8APr+H7W+D9Z328UrdJF/px61/LB8A/G7+F/FN&#10;oztmIuAQOMjPHbtX9I3wd8UWniHw3aXUcgJCKGA57cUAfTup241DT3AG4kfmPavyw/aR+HPkajLq&#10;SpgSEknHbn26/wCeBX6kaVqCyxmBuSBj/wCtXiXxs8Fw67oNy4jBdRlT6Hrj0oA/BzxD4aRVcFcg&#10;n34Oeee+frXzf4i082chYDOOPUkfpnHrX6CeKvDzWN9PayrxG2MYzx2H86+afHPhSORZZEAbg8fU&#10;c5oA+bMswCgDAH+c/T/PY1etTK2Gzgrn8KZd2xs5HjZcDnv29P8A9X09KitpthCr0x1yevX9aANi&#10;JvLfaTnHH/fPGfz/AE966vQNQjgukMb4K845HB4569Pfj+vIswP3QWHt33d8eufrUiSiCUFcgkDq&#10;ePxPbn86AP1V/Z68fJDPbwSMCQV9B7fl9K/XzwLrx1GyRc8Edc+o9q/nY+CXiZbfUrdGkIAZflzz&#10;knBz/n+dft38IfFaT2UCxtngZHXOR2oA+j/F1gl1pE4YbiUP5n/PFfiD+0Z4RfSfEks6ptSYnPHc&#10;dAfr39+1fubLIb20KMeHBr86/wBqvwTvsH1CJMlOc9e/+f8AOaAPygt1+Ywk5BP/AOsZ/nXnPjLR&#10;jKC5GOvXP4fT9a9k1C2FvKWC4Ge+eB6Z56VzurWS3dq28ZG3Ge+PX1/L2oA+bLW1MLtGF6Fu/Ax6&#10;D9ePyrW+zr5glIAODx2Htj0/ye9aN3YGC9EZG0nPXnI/+vV42jrDllx1/h7j0/kcUAffv7I+r+XD&#10;FZu5JXPUjBxwc+/86/VnwJqPmSeQp+YnjjHpX4gfs568dK10W7ttx2I64OK/YH4daoWvYpC2VfkH&#10;27GgD62MLtZOshzuWvx3/bW8MpHqsepRIM92x16jnv2/nX7K2zC4sgexXFfnb+2T4YSbw9JdxjBT&#10;5s59On/6qAPx1bZGMOenQ9ec9MVd08bJCWbA+nTk+/8AL/61VL1vLlKg/dJ7/nx+n61PpsuXG8c/&#10;wjt64z3/AMigC3q1sViLRkED36YP9fWuVQmSEq3Uknpk9fToMe+fwJruLxVNs2/t3+g//XjH864l&#10;ysbOgGQRk99x9+eP/wBVAHS6AQLqNmYZDcHHPqOeD19q/SH4R66bfTYollJxj73cnP6//qr829Cd&#10;hOOOR07deox9eh9a+4fhNK8sMbD+Hkg+uOgP0oA/UD4WXb6nKmRhCefzxgV3fxn02KbwVex4z+5f&#10;oOfukehrzT4NXCARLnBHH6817h8S7ZbzwldRY+/Gy/mP/r0Afza+NIYodQu4MY2Sv+A5wCP/ANde&#10;A6xbETksMBjxx159Pw9jX0t8RdNW28R6lENwZZpeD3+Y4z+X8q+f9chBw27B55HOPT3HcZ79qAOM&#10;iffnPzdfT8eOK0FPHJxgYwoycfr7f1qgSF3ADpgfnxn9PpT0YKp2A9OwI6fz7/56AFpG55OB04GD&#10;25/zivYPho27Uo23ZJYc+nX39ev4V4x5hB+9jbyD257e34fyr2b4Wru1RGI4DAd/m/D2oA/X/wDZ&#10;/ikkVGYnPHX9eOlfpD4a3i3UIeCB/nFfnJ8AlaQIV4A2568Z6cdq/STw6qJaJkYOBn8P/wBVAH50&#10;/wDBQ67mHgdIixVTIPz6/TNfgNqwK5DFsBm7ck/1/wA8V+9H/BRy7RfBtrAhAcybunO0dv1r8D9c&#10;WXcSAcP0xnOe/Hf60AcfJKGuCrgkfy/T3q/A52qQemP/AK2Ofwwfz7VhBwsxDcDk45PA756cVswu&#10;WjGRgj0557D6d6ALDzAvtHyg4yD298n9BmvQvCUfm7X25OeBnr+P9PWvMJpMuwAwSQRz1+pOecdO&#10;K9V8DfvDHtBILHHUceo//V0zQB6zZ224gsxwD/XjH+fevefh9DMmzaMhz064+v8ALmvHLKEhhtBY&#10;noQP0B9vwr6U+HOjXbvE+CE4BP1OCPY4HHSgD9JvgTYO+m28+zG/J47e3519ZlktrCVschOvX8q8&#10;E+E7x2mjW9vbpsCKBnGOvJ9a9g1zUI9P0KWaVuMHPPHIoA/AH9v3xK2p/FZrHeQtjAi46gFhk4/O&#10;vzpnmEhYD5R9evBH9OtfT37V/itfEvxe8QX8bZiFxsTr91MKP5f56V8mNKCTlshsjkk9+w/kf/r0&#10;Ablrt5AHG3t2JGR/n8jXXWiKqlydpPHA78n/AB46Vx9gAoJI5OODn5en19Of8ituK7beEBOOOnXP&#10;THrn9enpQBvxMxkO0ZA79c885+vavTfDcIBX5eBge/A+nP8ATivObIb3BQgnIx+fHHHNeu+HIkRF&#10;YDA/Hj/P8qAPa/CGh3Wu6nb6dZhjJIQvHPJ/D2//AF9K+8fCnwl/sG0tWniJuJW2/MASrg84GP5V&#10;87/s3uV1+TEW4KhlZmG4rt6Y44r9GNLdtU1yyW5JJCLJj3kweKAPpb4e6c1jo8PmAhiijn2A4rV8&#10;a6zDoPh271Kd9iQoztz2UZP8q3NLhWCyiRRjAFfG/wC218Q38IfC69sbOXyrrUttrGcjOZPvEe+0&#10;UAfix481Sfxn4u1bxPct/wAf1y7hT/cLcfh/npXnTyRrMREdyJ8oPuB6/Q9MU281SWUNGWKjpngd&#10;OtU4iJCUQYHG7pwB0/DOR/8AroAuSPtQnOwAY7dwc/T0/SuZuHa4uBGp4BAJ5H4Y7e39a1tQmiii&#10;UA5JOc9O/GPp/nNVfCVkdU1u3gUE7n3Ec8AHpj8PrQB9wfCDRV0zRRK64dEGSePmbv6fT+dWvEN4&#10;JJyQOWz+Q7/yrqNKt/7K8OxKmV80Fzx24+teb6lcmacljgHrz/X8Oc0ATWzgHrz3ODwO5zx7c12P&#10;h7SG1XUbe3iO3z2Cg8/KO5Of5/r6cZpkLXVwiLlfMIyeOB3/AD9vevqT4ReE2u7+O/UiQuzDbgcJ&#10;kA/nQB9OfDTw/DpWnoY03Tzrx3O3GFA54z/L16V9RaNFLbwrLO5JA549Bzj6dK4jQNIW2ZCUCiEB&#10;U74J4/QHFdX4w1iDw14Xvb53WGO2geRmP8KopZj+QoA/Nr/goP8AH19B8NL8PtEkUX2tj98wOGit&#10;lJ4HTBY8d+M+tfiD5jXcwYjIB/l26+hwPSvW/jj8TNX+KXxC1HxPqM5nR5HjgVvurCpIRRjgAce5&#10;NeUmXylKjBOT9en+e2aALcTbgm35UJPQADAGDjPXPBrY0LTrzxHrNpo9ocPcOEUc8Dvz7jvXMPK0&#10;MY24JfPU/jz/AJ/nX13+yP8ADqfxR4qTXZ0HlhgiHkEHnc3PXHYUAfp/8BfBVr4N8HwMsQiYxKi8&#10;fwgckcdz1+grrvFGsGOJwp6Dt2z3rqrl4NMsI7SD92kSBQOnAHYV8/8AjnXPkdFbBPHr9c+p70Ae&#10;Z+I9TE90/JIHOc9Oen+H4Vm6bAZ5kUruOR/9fjj6c/kKxppZJ5CxPTvkfp1+mB9K7PQhHZxNdXBw&#10;x+7k9TzzjHTuaAOkvbyPSNPSNThmAUL0yx4Cj8f0zjNeu/D9fs9sXjAluZXVd6qAGlYZY55OFHA6&#10;+vtXgsXh7UfFl7DcMxjs4g0uckZVTyx7gHt+GK+uPhZ4OtrawjuSziLjZnecDHzHLdvegD07wloA&#10;CC5YYJO31BUHJx3B75x/SvYYHSztDPMNiL8zMwAwuOKxtFe1JCD92qLnDfex2OP19h1rwf8AaS+N&#10;WnfDPwjc3azqZsFYlGCZJiDtGMYwOKAPkf8Abb+PQgt38B6DdiO5u8i8aM/6qA5AjBUj5n789K/K&#10;LzgpPGXfOM9sng1teIPEeqeLdYutZ1ydrq5uXZ3c4+Zifw4A6DtXOSXKeYdqZJA7nJx0/CgCSWdY&#10;UMjPgnIz3JPp0A74wPXNe0/s+/Dt/iJ4wEs0LTafabS/HyvLu+VABx9a8Ms9L1DX9YttK0+IvcXb&#10;hVVRwN3TP9cdD9K/bD9nb4aWXgLwrA4iAlIJ3YALSfxN9B0H50Ae+6DpNt4a0mLT4gA6qDIcYJbH&#10;IHHbGAPT86xda1VY4mOemfxrR1PUBFGTnB5yee/tXhHjHxLsQqr8HP19/wAv1oA5fxbr7SymNW5P&#10;p056Edf1/wDr154rtcycckkD7xPPt+WOaz7zUXurljuJ9/xz1/L+hrrvCmlPfTpIykgcfn9aAPQ/&#10;CGhM7CRgAe569cZxxyc/1+tfQ2k2cNjabnO1UGScdOO3r7VyfhvSVhiTC4AAH4e/5VwvxR+Isulx&#10;weG/DQ87VL7KxDHyp2Mr/wCyD0Hf8KAOb+LPxC1HXNTXwD4TkYXMy/6TKh5toj1Gf77A9vbuRXrn&#10;wo+H0PhTSUggtNjvhsuQz7Tj7+B95j1HYY71h/CL4RrpNqdY1Z2ub27bzmZxlpJGOckk5wM8Dr39&#10;K+rNPtItPiGEJJ+YlupJ/wA8CgCWz0+RESLgMRknHrxx/IV0cUcOn2xZ+FHOSenqafaBGV5ZGwBz&#10;yMZGOnrx6/lXyF+1B8ebb4faK2n6ZcLJqFyu2KMHkseMn/dHPoaAPPP2ov2iJdHtZfCnhpwbyVSJ&#10;HBBEUZ4OR6nPH41+WFzdz307M7mR5SS7dyWPPP41Nruv6rrt7LeapO1xc3LszHlsknOf5Afj9Kyg&#10;/wBgiMmNzn7oPc+p9vfqaANSadbJQF4lcAKOR1PQZ/Dnv6V9rfs6/BsybfFniJAJSBtUrzGhAIGf&#10;7x+nFeRfs/8Awgv/ABtrEXiPXY820TbolcDaSCPnI9B296/Ri5nsPDunjTrABEjz06se7H/PSgA1&#10;7WILK2EMA2Ig2qoHAA7fj6/414drGpzXjOQTtznqR+Aq7r2syXszLnIzyc9B6VzMcLzyhMc5H4/i&#10;f896ALNnbveSLEFyCef6HPfp617Z4U8OhUR8dPb8OpxWR4U8OBgjsnJJb6dv6V7/AKDoyxorbOv+&#10;NAGloeliNRx1FehWkHlgYGP8/WqtparEF4wen5VeeYRqTmgCWWZY15rjdW1VYgfmzjPfrSatqoiU&#10;jPPP5V8t/Fb4t6b4XtJgZwbhsqq5+Yk9MD8aAJ/in8VLDwxYyNJKGmPCqD8xJ/X8a+FTYeK/ilrh&#10;v7tGWz3ZXcG2qM8A9j/kVagtNc+IetPq2rEtFGwKjJ2ruPBI4ycfw/ia+z/hr8KRIIGlDeSuGVW4&#10;3MRyzY6n07D0oAz/AIWfCdbaGKSUAKByQuM+5OO3YdPavrzTNLj063jggjJCAdvQdzWtpHh210y1&#10;RET/AFfYetbaw7SJJFwD7/qfagB1lDtQSSjZn9PWvnj41fHXRPAGmPHHLuuHyqKmNzMOy89ietUP&#10;jl8eNP8AA2mS2tjIJLlxtRFIDO3fB7Adz+XrX5QeMPGOq+MNVbVdVlLM3PXgAnoo6Ae456ZNAF3x&#10;r4317x1q02q61MQwB2IOFjUnIVeevYnv37VP4F8Can461NbKyRo7NXAmkwW/Ac4Leg9evFSfDz4e&#10;av4/1BVgDR2KsFL7TlueAOxJ9Tn1OK/Q3QfD2g+ANJSz06NEljXG7ghfUA+p9T/KgBnhfwro3w80&#10;mO1tY1FwoPOeh7knux7noOg9a53WdamupDgk9e/A/Tr/AJ4qHVtXluZGG/GT9c/XH51ixRGc9Mnk&#10;D6H1/wDrCgCaFTKxHUD6/wCe3vXceH9AlmYSOuPT/wCuO9T6B4daUhmU55HIwAOmPyr23RdBVVHy&#10;deO/5+9AEGh6GsYQKOn+fyr07TdNEajIx9Bz9M1Lp2mxoB8uMY/TtXRIioPlGCKAHRRqgGBwPWmT&#10;XKRqeefYVFPcrEGwcD6/lzXF6nrQjBCtjHv6UAXdT1cRKctyM9zj/PFeXax4gC7vmxj9PWs3W/EQ&#10;QOBJz2/L+npXkeqa1JcEhSTn9Pb8aANDV9cednQHg989P1/pXJyM8pJznOPX6imZMki5+fPH49uf&#10;wrqNE0N7p9zAqg+8eR+f6cUAUdJ0ue9kCqnBx/nn+ldXrGq+H/AOkvqutzqnljgHGScZwB3J9K5T&#10;xx8RNG8BWhsNMX7Xqrj5YUwWBPdv7o718rapofjHx/qH9q+LbtlU8xQDoueRhf60AQ/EH4s+JPiP&#10;cvZaaGstILcID88mDwSff/JrW8A/D/Xda2RWsTRxHAZmHY9e2T/n6V618P8A4HrL5dzekCNTkLjH&#10;t0r7N8JeBbLT4o0gjCKMduvFAHnPgD4W2+lIkksYeQgfMwB5+vf6/wA6+idM0JLVV+UDH07dvx/z&#10;itm00+C1HHA/z1riPGvxA03wxaO3mqZQOB3z/U0AdTrGtWWh2jTXDBQOxNfInjv4kzeIJms7AkRn&#10;uOrD2+vr+lcT4r8fav4qndp5zHbA9AePYE8ZP+zmsO1gacmIKQoGWycYHTMjdhjoMg/lQBFa27SS&#10;Dyssw+XzACQD3VP8TwP0rbQW9gBDABJcjrnLKGPdm/iI4+lNib/llafKAMM/QkeijsOeO/HNdHpO&#10;h+eR8mAep6/r/U0AZFtp9xeSmSb9479c5Jz7fnnj8MV6PofhxwwMgPb1+v8An/Oeg0Xw2iYymSK9&#10;N07SAMfLzxQBk6RoixquFz/+v8PzrurPTwuOMfyFXLazjRcYxj/PNaG5I8f/AKqACONEHTp3/wAa&#10;WSdUHB6VQub5Ih1rkNR1xUBwcf4f1oA3r7VY1B2nOK4HU9eRQfmrm9U8RBA3z9j7dP8AGvMtU19p&#10;WIRyR09eex/HigDptW8R4yFJJOe/6fhXAXupyXBPPB6f19+lZs1w8z7nPJ6fyA/CpIrUzHhcnJ79&#10;M9c+lAFcBpXKg8H3zz3FbVjpcszZwcA+nYeh/wA/1roNK0HzMErkntj/AD+del6P4eUY+Xgd8Y9/&#10;rQBy+leGtxC7cgcc9/b6+9emaZoCKFGOnsD0/D8q6PTtHSMKu3BH65rr7WwSMAbR/wDqoAxLPSdm&#10;FxjNdNBaKmOMnj8qtJHHGASOOKyNZ8Rabotu9xeTLEqLk7jQBsgxQoWY4A9SK8l+I3xk8K/D7T5b&#10;vVrtIyoPGRn6Dnkn6V8WfHz9tzRvCSXOmeGZVubwZUMpyucduMV+Vfij4l+NfivrBu9avXkiLDCH&#10;IUY9v5/pQB9rfFb9rLxP4/1GbRfBrNBaSEx+bn5mHQ85wPw/+tXgMvhsSK+o67cfaLhzuO4lsFsn&#10;n+nP6dIvAmkKgSOzh3THOWGep6YPOK+qvBvwZvddMV1q4IibonPXryfz6igD5i8P+BdQ8RajHHYw&#10;MtuSBuxwemMHvX2l8PPgXFCkUt4m9+OCM9+5x244r6H8FfCfT9KijS3twCO+K9403w/ZaXEJZtqh&#10;QPbHTNAHGeE/h7ZadbqfLCj/AD7Cuzv9T0rw5bFyRlR6jtn/APVXB+M/ijpWgQyQWsyFgCODySO3&#10;TivkXxV8TdU1p33yGOM5IXPJGTjrjHHc/rQB7X42+NrHfZWHLjPToPqf5/y9PlvxB4ou9UuDJcyt&#10;K8h+VRlvmxnAHqPX6daZplhrPiq4NvpkJ8st80pHyL6kHv8AjX0H4N+EtjpxF1eL9puz9527cdv8&#10;9OtAHi/hv4fa34mZJ9TH2e2ZvuYJJyep9c/QV9N+Fvh/YaRCsdtCFx/ERnP48Yr07SvDccSqFTgf&#10;0+ld1p+iKoXcucUAclpWgBQFCY/A8+pNd1YaQEUZXA610FrpyKo49P8A61aaQBRxwKAKNvZIuOOB&#10;7VprCoAzxT/lUHP51DJchRnOMZ/nQBb3IgPrVWS6AB5x/Ksm5v1wQDxXPXes7c4bGKAOin1BBnLf&#10;jWFd6qq5bdkfXp+Fchfa4mDhuR3/AKelcVqPiJUJBbB9+O9AHeXeu/KV38du36GuI1HxHgndJz/L&#10;8a871HxQQW2uMf54zj8q4jUNekkztPJ7Hv64NAHoGoeIwSxLfnx27/yIrib7XnldkDcEeuD9eDx/&#10;+quSlvZJyCD1x05z69eO1PhglnYgDJPfPT1/D680AWZryaQ/ex+XPX8qZFBLP2JBz1H59ucV0Wne&#10;HGuH3FcgYyB6V31h4YQAZXOO+PxNAHAWOhzTcFc5xxk9s8k/5/x7rTfDCxqpZQc9sZx/n613+n+H&#10;1ADbc/55/wAmu0sdEHA2/wCfr9KAOF0/w6OGAH5fl/niuzstCVcfLx+v6cfWuztNJQY46f5/GtuG&#10;yRBwMmgDnrTRwFwRj3/+tW7BYIh4UY/StRYlXHGKfuVRzQBHHbhecf8A1qmAVBx/hVWW5AGc4xWd&#10;NfqvU/j/APWoA1pJ1HJPFUZr0L3rh9e8Zabo0DXF1OqBBkknAA7k18W/Fr9sHwx4aR7bR7hbm45A&#10;2EkD8R16UAfbeteLtO0iF5rydYwmSckDpXxh8Wv2w/C/hS3mg02T7RcDIG08A9vr/nHFfmB8UP2q&#10;/FviqSeL+0GSBsgIhxnPr36D+dfHeteK9Z1mUySySMpLE9WPXj/GgD66+LX7W3inxS0qfbGiiycJ&#10;Gxx+jc5/xr401zxlq+uyOZpXZW7EkZJ6/wCT+dFt4evtRl+4zkkdO/19MH/PNe0eEPgrq+syBVgY&#10;LweB2z2HJP8ASgDw3TdE1HVJQI0ZhIcdCQDjt3/wr37wT8D9U1mVWkhYZ29j368d/WvuL4U/szwx&#10;eW99bbiSDyD6dz0yf8+tfdXg74PaHoqKxgUEYPfH/wCrPSgD4d+Gf7MUKGGe8gwBn7w59OOOPyz+&#10;uft7wj8J9E0GCPZAoK+oAOPy/P8Ap0r1dbSw01QsYUFfb0H+frWRe69FD8qku/YDv6CgDVitLWzj&#10;AQBQAP8AI/yazNR8Q2Fj8gbzZT2H9en9axMa5q7FM+RCfTv7cdK6DTfCkMREjJvf1brmgDkZZ9e1&#10;xsKfs1uT0HU/j9K1dK8HxQkO6l3JB3MM9v516hZ6GBhVXgfp0rp7bRVVRuXGPzNAHB2nh8JjCZzX&#10;T22h7cfL0NdnBpagDKgE/wCea1obBQBgc8fpQBzNrpSrwV6enT/63etqGwx2rdjtMAcYxVhYkHGO&#10;lAGbHZ7cYGBV9LfaP89Km4HfimmVVzz9OaAHbVH0/Gl3Af8A66qPcDt096pTXSrkE9c/yoA1DKoO&#10;T/8AX/OoHuQOhwfyrEkv89DjNZs2oqM5bIz6/wD6qAOhkvFAHPH+RiqEl6B34+tcnc6qFzk4/wDr&#10;VgXWuKpwWyT9e9AHcT6moU5Jx/jWRPqyDKhvx9OO1edXniFOWZ+v+Fc5deJF2Elv8igD0qfW0TPz&#10;YA9/8iueuvEIUHBxx+Y9eteVX3ik7iynI9ucVy134jeRh83JwOvUc5/KgD1S98TgfKzc/X/P59Pr&#10;XM3figKAEbI7c4x78f8A668vudVkm3MH9PbPbp7VkPeSSHO/kkD8fT9P6UAd7deJ2ZiQTtBI57n/&#10;ACeK56bWp5c4OAffPT8eOtc0rPIxCgkj36cn+X+e9WYbC5mJbZjnt6Z+ntz+QzQBYa/diCSeewz1&#10;/PnpzUTNLIcDuOBjIHPb/P5Vu2Xh+R1BmABPUY6+x9+K7LT/AAmHBJTcx/THQZ70Aedw2txMRtXG&#10;QPfPQ9x7/wCetdNZ+G7iVdzg/Njg8jrjH/1q9PtPDNvbx77jCKMZH/1/61i+IPHXhHwlau9zcRhk&#10;HTI69B/9agCrYeD+jygBc55+vv2qTUL7wv4ZiMt7cRqY89SByPTv/nrXyH8SP2vLCwE1rojqShAD&#10;ZHHGOmP/ANVfnp4+/aC8U+IpnSW9cIzHgE8D8cflQB//1P3MeyHQDH+faqkunK3LLn/PvXVtAD2x&#10;j/Comt/bFAHESWG0425B4wfWqE2mYkFxB8r+g49u1d49rkHjr6VUazC9sf0oA5n+1ljTyL5ckcZ/&#10;w46VyOtaDBqMLyQADd+P+fWvRLvSobtCsgyRx0rj7qzvdMb5SWiOeOvHftQB8efEf4T2uqRTs1uG&#10;LA844HHf+tfnn8TP2dUCyTQwEBdxJX+YPHXP+e/7mtZ2mqwlZBhznt3rybxV8O7W4R18oMD7foaA&#10;P5hfHXws1HQnkWSF9gyef1x/TuPwr5x1PR7i0kIK4B3Y5HbqK/oq+LfwTsp4JVazzuBHfPTPT+eK&#10;/ND4jfAS60+aSWO2JQcgYzwT34/lQB+dTwSQgFxjP4c1G0Z6nj2/lXuPifwjPYK8UsZBjyc44Pr9&#10;P5V5HeQyRfIy4A4yRzmgDIU45zj/AD2qRZOfTH86NpC9On4UgXPXgn9P8KALcbFfusQR0Pr+Vele&#10;DfiJ4i8GX8N9pt28BRwflbHT1/Lp/wDWryvdtPtWhFKrgbuOn9KAP24/Zq/bvLPa6J4umwv3dx5P&#10;A6985/x5r9c/CXxK0LxZYx3uk3KypKoYYP596/jltLiezlW4tJCjI2QQcYavr34KftT+MfhxexJL&#10;dtJboeVz2/z0NAH9TkOrc7Sf8/lWpHqa4ABz/wDXPavz8+C37VXhX4iWkEUlzHFdlRlCR/LPr2r6&#10;4sNetrpUkilDBhnIxigD16O/QgDP4dPrVPULW21GIhh82OD71xkOolsENz/jWnFqGOhznPHp6igD&#10;Ngu7rQbzy7gF4ScZ/wDr/wCNdznTdctCy7SSPQcHFc7ctb30RSUbwe+fb/69cXcNqOhTGW0cmEdV&#10;HsP8KAJ/EXg2ORW+QODnHH9fpXx78VfgzZazBIIoPmwcADj6cV90aV4jt9XQRs3zjqDjJPepNW8N&#10;W15A0gjBOOtAH87HxP8Agc9hLLEsGCuSOCcf09jXxf4p8C6ho9w6shIXgepB6Z9fyzX9I3xH+Fdl&#10;qvmP5OHOeefx6f1r4A+KXwIwksggyR0I/oKAPx2dbi0b346//W4P+eKqXKpc7m8vBC5+uTyPz/8A&#10;rV9F+PfhhfaRcMyRbRz2/mO2favCp9OubZiGQgDAznjrx9aAOUkt2RzxkZGP88davW7KzYddvOPp&#10;x0/Xn862fsyTIQwOW5HXP+fwqFrRllDLyR9eOx96AIvswJGADjPI9c9Dz+VdN4c8Uat4YvUubCXy&#10;mQ5yv1/p/j9awoHCOUdsjd+RHBP0+taCRNKF3DBGce309f8A9dAH65fsu/trXFkLXQfEk52jADMe&#10;n4enNftP4H+IOh+MtNivLKdZA4HIx3/z/nt/HNDNdabKk9m5Rh6Z4H1P8vyr7u/Z3/a18SeAby2s&#10;dTume0Q42noRn+ffsM0Af03NapKu5TwfYd6h+zAEIwyOPwr56+DXx/8ADnxA0yKS2uVZyBldwLA4&#10;5/DtX07BJBdIHibcD/n+lAGSq+XxjA/kKtib5TtH1Hp/k1Za2ByAOariAwksy5Hf8aAKF3YQXEJa&#10;QAivmL4mfCbSvFFvKrwDc3fGOPb1r6tcRyqPLP4Vz99pxlk+YcHv64oA/BL43fs83ugXE89takxD&#10;OGA9Qfyx/n1r89PFPhC6sbiVWjIAPUA5OPXk+nNf1ceMvh3pPiCwkiuIFfK4P4jrx0xX5U/Hn9mk&#10;2j3F9p9vvTknGeMDg59f0oA/E+804oGWRMEdyOv1/r/KuemtXDO2OM4wQCMgdP8APevpjxp4DutK&#10;uZYJY9pQnsf09v8A61eNX+kNH5jsh4P056en+eaAOLgMkTHJ+U9D19v89TUp5xjkc8Yq1NZuGOAc&#10;g45GSeM1WUGMnHBPGAOmeaALEE0lu6lHKN1DDPQegzX2P8A/2mNf+Hd/b28lyzQAgNzjC56fzJr4&#10;3wjoW9P6c8etMRmiO4cA559R+B/rQB/Vn8Dv2jtB+IOlW6m5VZ3RcrkdcdunU/WvrC31CG4UFWBB&#10;+lfyKfCz4w+JfAGowzWF06ohHy8nPbOcfnX7d/s7ftd6T4xs7aw1e4VbkqoySB2GQfpnvj8qAP0N&#10;17TWlBurM7JB79eef/rVB4b8Yzx3AsNTOHGACfem6frttqVuk0EgcOAQRg5H51g6/piXKtc2x2yr&#10;zx14FAH0AkttdRBozkHtWBq+h2upRNDNGGB9a8a8IeN5rW5Gnam21kOBnv8AjxX0BaXUN5EHQ5BH&#10;86APzQ/aT/Zb0jxZp9xeWVsqzgE/KBg1+BfxZ+EOreB9WltpoWEaMy85GMD8q/sM1nToL2ExuuQ2&#10;R0r8+v2if2Y9N8YWFxdWduBOVPODz7Y60Afyz3MBjkZSOR9M/lVJ1OQSODnHp1/z6V9TfF/4Kat4&#10;H1W4i+zMqIWHIOOp9R6fga+bZrUwEpKORkc+vrxigDHPQg8Z/wA8/jSYJ9gKvNGpy2OmO35//WFV&#10;ym0bux6dfXvQAwggZByf8k4rb0bWbnS7mOVGIAP6Z+hx/nmsYDBB6459OBTJCPXn+XtQB9xfCT43&#10;XWiXkEqTEMCAwyRk+30/wr9mPgd8atO8X2MMLzAz4Xvz09+Tx6/nmv5jLPUZ7KQPExAU9PX6/Svq&#10;z4OfHDUfC+p20onZQjAdQOB2P9DQB/U54f8AE81q6ISSrd/X616zBf219AHyDn8hx/nFfmz8CPjn&#10;pHxC0qCCe5U3iIMjIz6Zr7M0TVmhdVkfcrf57UAd7qdhHdROuNwINfFXxu+DFtrtlPdQRfvQCeB1&#10;5r7nhniniG0g5rJ1bSYb62ZXUcj+fvQB/Nl8UPhfdaZcyZhaMoTnjI6/X6ZHXFfLGseHWizuj2kZ&#10;6ng9en161/QZ8cPgpb6pby3tnBtlGTn1/wA5FflJ8Rvh3NpktwjRFcFvTPHTsfpQB8Ez6YyM2Tgk&#10;HA+vbg+nvWZJZnupwB1PJ5P4evOK9q1Tw88czEDB5xkdWA/z1/LmuLu9NxxjPXGCefX8Of50AeWS&#10;WrKWCoSF9O+T/n/GrWn3N1ZTCaEmMoTg+mD/AJxW/eWADHjBIwOe1YjwgKFJ4HBx1wOufTOKAP0u&#10;/ZL/AGnL/wAK6hBpGrT5t3Kqdx4+oHUHn/8AXyD+3+ieJdN8W6RFqWnyrJvAYH+mM1/JDYX11ptw&#10;Lu2coUPyn0I7f5/+tX6o/sm/tQz2E8Hh/wAQ3PyMFUbyOCOOvegD9z/CWvSGU2c5yR09q9LC7yXU&#10;ZBAr5f8AD/ifT9Sii1GylVw4z8p9eh9OK9x0PxALyERsecfn70AQ+NPC1l4g02W3mjDblI5x0r8W&#10;f2j/AIGTaHqj3trARCxYnAzg9cH069elfuiZcrluQa8V+Kvw2svF+jyo0IdiDzxxx2/KgD+ZLxJ4&#10;cMfmgoTgkAdOg5P4GvF9d0P5C2NwGByM4/wFfpr8Zvg7d+HNRnjkgKozHaeT8uc8HjPtnHvXyjrX&#10;hI7XXYSTgAdeOaAPh68spIZSjfn61SVCG9q9n8XeFvIcyAYJ3cE9B/8AX968qurbyZCmOQSKACzu&#10;JbWZJkbBUg9SOR/P6/rX6efsh/HQ6ZqEOlX02wMVXrnPqMHH4V+XWPT9ex+tdn4M8SXfhvWIb22b&#10;BQ5/Ht6//XoA/rw8BeMYdSs4J4n3Kyg59fft6nNe8WN7HcwbeuR6889q/HT9lf442+t6XbWt1Nh1&#10;Cqc47d+K/UXwvr0cyId2QcfTBA6etAHLfF3wBb+ItPmby8kZPHOCP89+P6/lH8QPBk2galLDtIIY&#10;kZ7+nY5/+vX7nzW0GpWxUgEEfnx618L/ALQXwvMiyalaRZIBJIBPQ5OPQ/rQB+WWq6OmpQvFIgyu&#10;cE44z+HOO1fLHxG8AmLzZEQE5JHJ6evv64/Svti/iWwvngn+XBxyO/p/+uud8R+HLTWbQmJQxI4P&#10;IBoA/KfUNMlgldJEwVY9uc+v6f8A16yJImUg4weT0x655HX3719UePvALWkjypETnngYH+RzyOtf&#10;Pd9pzQOVZSSM9Pbqc9/egD3b9nn4j3HhrWoLeWUqAx69CPcduRX9CvwV8YQ+IdItmZwGKjPP+R71&#10;/LFpl5JpV9HdW7YZMc85Ht+Jr9dv2U/jVMy21jPKcKV7jp9Py4oA/e3SdJt5oRKWyD/nv7V5D8Yf&#10;AMGv6PPEi5crxx1+uf510ngLxdHqOmxYlBLqPx/KvRrqwGoW7+YM7hQB+C/i/wAOXnhzW5rORSNj&#10;ED39cZJz/L3rjtV0GPUbZldeH/D/ADkiv0O/aP8AhftZtVtIsSJ1x3Bx7dB+VfELx7CYmyCDjseO&#10;mPp/nNAHwN8S/A7WNwZUTAJJ6Hjv06c5/rXzneWZhkPmKQQTnjt2H9K/UHxx4Wh1OyaQrlip4689&#10;OvGD/Svg3xn4ZmsruR9vAYjPqD/npQB5dpV49ndxTxnbsJ9Pxx/L8vSv2l/Y7+MUt1awaVNN91VG&#10;M9uBya/FCRRFIAQcDHtx/nFfS37PHjufw74ktcSlI944zx+J9uv1xQB/UX4b1JJfLkBzux7cevPt&#10;XZ65bLf6a8Tchl/nxnmvk/4TeOYtZ0q0nWUOCqgnPf1/z+NfW1hPHeWqg88fp2oA/K747+D20zVp&#10;Jo0wjkkcDHp6e/8AWvlHUdMW7t5EkH3s/wAvpzj0+lfrf8bvAcGsaZLOqAyoDznHGP8A63evzY1D&#10;RmgnmgK42sQRjnPP/wCugD4W8eeGXtJXkUDaQTn3x0P0z/8AXrxmMhJADtJ6f3SMD0z39q+7PGeg&#10;Qz2rgx5z7f5/WvjLxJYSWN2yqhA57c+3HqfagCjFccg8gDnJx345+tW5/KcLg4wOeOucdRnv/j36&#10;c9a3vzjjp+oBwe3+fSt2VFlU5zxwMdsdARx+J/8ArUAdr4E119K1y2cHGGHOeeo/L6f/AKq/aT9n&#10;3xeJooMuGB6fU9v89Tn8PwftB9luo5hKdwYHgenX8DX6Ufs1eNpPOt4Gm3AnA4AHX1HFAH7r6Dd/&#10;bLZTnP044x1715B8bvDS634euo2GQUYdPYiuo+H2pPd2cOGzkc4rsvFmmre6TKr85U//AF8UAfz9&#10;eLdLFnqd1aYwY3Zcj2P6f5FcOYt6+X2P+Tz+vWvpz49+Fm0XxVPKo2iVmPHY8nn9K+cp4TGwYtgD&#10;kA+rHBx/hQB4/wCILAR3CuFxvJ5OM/UfTp0qisLfZ9pJYgfMeOc/59+3rXqet6RFNAzAfOoOcZ/z&#10;wa4S2tXQbGGCBgk44zyP5f5NAG58OLo6Z4mgkAKYPJ/ln06cYr9iPhdq6f2faXG7LAL37e/881+M&#10;2ltJZ6khzgqw65PB9OPxNfp98GtdNzpkCluFA5z6+1AH6e+HNWFzYoo54/PvnNfOf7SmiLqvhe7V&#10;hkFScjt1/P6f/rr1n4dyNd2yDPAq58TPD63+hXELDIkUj17UAfzX+J3+w6hPBINpSQn9cj05Oeee&#10;lZmnXSh15HOR/gCcfj79q9C+POjvoXjG8QJtBkbpnrnkf0rxXTrzJXcPmHoeQR1/Tp/9egD1dZfP&#10;twx5JGffPbIH+fwrhLlit4ULc44HH5Ht3rrLCcPbDd1I9OR1wfUfTiuK1OURX4TYAe49Rzn/AD+F&#10;AHRaZL5NxgEgEjnjuc5A9Pav0c/Z70mPUrBZGIwo755xxjt6cV+aEE22VGHIBHIyM889eP61+jf7&#10;MOuYtjBK+3sB3yc4P5Dj/JoA/RH4c25sr8wqMKOnH5Y/+tX0P4rT7T4bmVupj/XH+elfPng2/Qam&#10;jJg7wB/Kvo3Vo/tGhOM8FOcfTvQB/O38bENt461eAAZEzcY75/L+nr1r5f1pUfe6gAH05+buPT/6&#10;+favsr9pnTBp3xDvU7TOT39eRz3A9K+O9ZUrNtzlT8yjHrnjH6UAcFJhCQeuB0H9e/8An8CEDa2z&#10;OCORkfmBj6nn8/SS+bDmTJJHtgDH4H8KpwXCsCSQu7HGBn359+2KACaXYVRuB6Y54/z/APWr2/4S&#10;qWv0RuBvH5A8DPqc/wBfavBp5A0jH7uCevXjgYB65r3r4PlftsYzuAII79emfcev09qAP2Z+AcO1&#10;EZMZJHr+ePx/+tX6M6BCy2oeTrX5wfs/3CgxRO23GMDp34PPNfpNocitYoc84FAH5Vf8FJbhf7G0&#10;6BOD5hJ9iB6/zr8PdckTyz2Ye3Q/09Mjj8q/Zz/gpPeI0WnQhicsWP54PWvxY1bDIOQCxJwDnHPO&#10;Bz6YoA82nYmd2HJ6Z6H/AA7emOa1LZmEQ57EZ4x/Tvxg/wAuKzLoqty8YGVHTvzx/k1cgbCjcQQN&#10;pIoAmdyXZupIxg+4xnP8+9ex/DyPeI93LdP5c9e5HH8ua8Ulf59wBH8+nQe/v+Ne7/DZQ0cRAyAW&#10;wPTjp+fFAH0H4Wt/O1azgZR88gP+OK+8fCWk28emQCLCu8wXHTC/p3A/pXwv4cQC9hkz9zB3e+cD&#10;H+e1fdHwxkFzPaJKCxyCecc9B/WgD77+HtmtvpVvvOTj9c8dam+LV4dL8I3t7IAI4YZHO4+gzz6f&#10;lXQeC4UFnCFTBAHv3rw79r/xS/hz4Va7cllVnt/KQcdXIHHqfpQB/NN8S9YOp+JtRul4E1xI3OD1&#10;OR6/Q/nzXnMahtobJAweeOO5H+fYV0HiGRrnUZndc72OPz/wrEQkypCvP5H2J+nH8qAOgj2CAqoH&#10;AzyP6/5+lVvO23BcEkAgYxn8CP51YZ/LibPBCjHfPsP0z6VjLIXkG3jnPP4//Wz+dAHqGhyRzIFD&#10;HI/Dn/P8q9w8PxYSOJhgyd8+mOT+NeJ+FochAq5Bx9P8969/0GETTRrtJ24Hp19jjr6GgD69+D0J&#10;0YSz2dxl5P3Z+Xqp6HP+e9fo58KbVdQvo7qd/NkGEDHuEGP5elfnl8ONDv5vskUSsVc7zj0A45xx&#10;/n3r9WPg/wCGYrXSYri5j/egd/8Aa6mgD3RWihtg+cIi/oK/D3/goJ8Rn1jx5YeErOfzYtPj82RV&#10;7PKTjP0A/wA5Nfs14zuLTTfDl5dXLmKKKNmYg4wFBJNfzJ/FbxbL428c6x4inkZ2ubiVxkjiPPyr&#10;/wB84HHP86APOpZQBuwCRhfY/wD6vWpFmaJS5IIU5PTn2/Pn+WKy5pcHYvU8ZPPXk/hVe5uBHEEJ&#10;5OOfXuePTvQBDfXLTSAH59p7c8kcD8/T39a9m+D+jGbUluZ13sOB1747e+eO/FeEWxE04Zuct6Hn&#10;A9OfbBr7P+DmmRwW0U7AA7d5P9Mep/z60Ae06/di2tUttwyi7cdOg7e1eR3M+5ywOC3BP+f/ANdd&#10;R4ivWacjPOehBz9R9f1+lc3p9qL+5ERyUfqR2A5z75z2oA7Pw7afaJEVTgkD8OmPp7gV+jfwP8Ir&#10;a2IvZEyZSNoPAAGMfn6+wr47+HPhZrzWIIwmBIyswPUIvTp0z0wa/T7wFoZsLGJCAMYO3HTpgZPp&#10;QB6LY2aQjJUYjH8+xPevzO/4KG/G678LeDB4J0qdY7vXwY3CnLLbj75x/tdB+NfpJ4r12w8L6Dca&#10;hezJDHEpZnYgAKoyxJ9MV/L7+0Z8VJ/iv8UdX8Sly9qJWhtRzxChwpx2460AeFgpuLMeX49Pl9+9&#10;QxTgyM7EhQSBk9Mcgnj/AD0qC7njUCJOG/kN2fxx3qJhthzkgkHbwPqO/X3oA0rVX1i/g0+2+czM&#10;qjjkFs9frjoO36ft/wDsy/D6Hwb4USdh8+0Ln+9IfvNj17V+X/7M3w7k8W+LU1SdN8dsQFHqzdDj&#10;2/Gv23tre10DRYtPt/lWJMZ9T3OeuT3oAyvFGqCGF9zggA9T17DH5V8p+KdaE87qpLEdv1A9P8/j&#10;XpvjzxAIo3jJxnPGeuB/+o/hXzXdX5nuSgOeR+HpwOeaAOt0s7yQ2SMj/Pbg9QPpXeaXbvrFwbbD&#10;G0h4YIPvMfuoPqeOPcmvO9NmIRIoiTI52qMDJbIAP5HpX0N4PtBp0Pm2u6WVD5UeBxJO4+b1zsB6&#10;+tAHoej6NdXd2mj2w8pAIxOyL1YdEUnjaOnGc9eK+tPDWkG0sQhJIYLleg+Xp2rzD4deGntVWS6R&#10;TIWJYk/eb+mP/rV9Ap5VlbB3ICou4nt68+3pQBxXirVI/D+mS3d9PHEo5dVXkjsM54X9T6jNfgh+&#10;0j8Yrr4p+M54Vui+nac7xwhflUlTgsM9fb25zX2j+2r8e30+3Hg/QLtY7q9VvMwcvHE2OSf4S3QD&#10;r1IGcV+SstxaQ5e3y4IwpPUjPcdqALM9yIlEUTfdGc+3t+fX2+lU2kFqG89sSufTpx0yentUNvMu&#10;Xlm5ZjxgHqD/AJ/z19B+E/w+ufiL4ygtZMtZ25Ekx5+YZ6dON2cHnvQB9b/sk/B+fVL/AP4SzVFK&#10;rJnyQwHyxr95jyeT0B79q/T+WWC0gWCEBI4l2qPQDpjtXG+B/DNn4N0GKwiRYpCoLADhQOFUDsF/&#10;Xmk1vWEtonYnAx+VAGF4p10Rxvhxnn14r5n8Q6411c+XngH345/+sc1ueNfEjSyvGjgAA988ZH9f&#10;6V5LHI91MMtn0Gev9e9AHU6VayX06rtOBzz2BP0r6Y8HaAsMQYr2z1/TH+P6V5n4F8P7gjugBPtn&#10;PP8AL3/SvWfEfiaw8EaJLd3DiLapJbglR2wDzknp1oAk+Ifjqz8HaNIkX725l+SONfvSSfwoOvHT&#10;ca5b4QfD7XNU1Obxb4mU/artleQtk7FXkRoO2PTrXKfDTwTqvxP1yLxz4qeaOFf+PG1VMeUmd29s&#10;/eJ/nznFfffhTQrSzhSO1hYW8P3Gck+Y/dj7Dt60Aa2iaQYbfzbj5HcfJnkon0/vN/hXSpZLMwYj&#10;IwBgjgAdx/gamihLcg4789a4T4kfEDR/h7oNxqmq3IhWBCzE+mOgHqT0HWgDhfjv8ZNH+FfhS5vZ&#10;5l83biNFI3O46L+fWvwz8f8AjrXvHviK68S67KzzzN8oJyqIfugfn6VvfG341av8UvFFzqN87JYW&#10;7MtrC3RE5wxHdj39OO1eLW8pkJuLlz2I9APUjjPtQBrQsUXzpeS43HuPyx6/iMdetewfCb4e3nxG&#10;16NmRjYROoIA4kIIO3PPA6kge1eY+D/Dmp/EDXotI09WFuCDI5DEIvfJA69QPyx6/rR8N/BOl/Db&#10;w5DBFFsnC8Z5ZfYn+8e/5UAdppum6d4L0WPTLNVQhQGYAD7o6D0Ax0ryrxJ4gadnijfLEnoTkf8A&#10;1qu+JvEjSyEI+Rg8dSPevNWkaaQcliSOeufp/jQBbUtNJjOSce34kdea9N8K+H2kcSuhOf8APX/P&#10;vmsTwv4eaeVHkQ5PcZwRj+f+fSvpHw5oSxxINuBx+FAGn4f0MRIuF4H8uteo2NqIIwpGPxqnp1ks&#10;UYyMHitcusa8nkUATl1iX/P4Vy2raqkSNgjAz/k/40anqaxITuwB+VfIvxm+NNl4VgextHEt5Kdq&#10;ovJyQccUAXfi78XbbwvYyxwP5l04wqDGQfpXyf4f8Ea78QtbOv8AiKfYp+ZVI3bSeQAueX/9B6nN&#10;R+EPDGs+P9Xj13xWk8jTyZVQMKqg5AHQZxwSMgfWvvPwF8OdNtLSKee3MaBQoj9D3596AOc+Hfwp&#10;0+2W1nuVMkcf3V2naSOCx5Gfx47DivqfSNHtrKJFjAQL0CjkZp2mafbw7Vji8uPGB9B0/wD1VrXV&#10;3BYxPJIduwEkkgYHvQBYlmgtIS8jYA6Z7fTtXyP8ef2h7DwbZyaVpjia+kUhY1PPTkt6L+prj/jt&#10;+0fB4cWTRNBkE9+4I2jlYhn7z8/iF/Pivzh1rxFf6zfzanqkplmuCWZ25ZsnPB7D0A7YoATxH4j1&#10;XxJqEuravO1xPKSSTwAvYKM8DHbiuy+Gnwu1Lx5qEW5TFYAjLY5bvheo6Hk9O5p/wy+GWqfEDUY5&#10;Z1ZNOQnJxgvznAOOg7nt0Fffun2ujeB9ITStKRUKKFJH4cD09/z5oAk0rStF8C6SlhpqKkiKF3DH&#10;yj0X+p6njnpXDanrEl1J97Kj2689f0/z1qLU9Vlu3Yk5B9s8fh+mKzYLZp5CygkH8PzoAdDC80hX&#10;knPPPcYxnHf2r0zw74ceQozqMDoMdvrk/hUvh3w1wGkjyc9++B1r2/RNEVUTK8UAR6LoYiRQEwB6&#10;9/T+VekWFgIwD0xT7KxSFBkdK1QdgJxQBOpWMFccD+lUbq8WJM54Hof0qtd3yxKecZrz7WddCggN&#10;wKANHV9bVFbngZ7/AK15Hr3iMcgNjP8AjxWbr3iPhkVs4z07f59xXl11qD3TtuPX8PpkcZoAv6hq&#10;k11IRknHXjPbv0/SsiOKSZsLnJOOOOD05yalt7eS6kCIM5IwPUZ9K6e6bRfCmmvqWuzJEIgThjnB&#10;HQY7n2FAFrStDSGH7bqDCOIDPXHuTn0xkZr58+Kn7R1loznwt4IZZbvJWSZeUix1x/ePbPbrWZ4z&#10;8V+N/iRFJZ6E7abojjDMfleRTwST2GOwPesn4b/Aa2v9WW4lQzxDGXYk5/xoAzfh/p+sa7eSapcp&#10;Jc3M5yZW5yx6knsPpX2X4J+HYd4571C8oAJJHTjgV6n4L+H2laLax2tvbKCuMYz26nNe1adpNtbJ&#10;wgBI9MUAc3ovhqC3VRsAA7Y4/CuvkFpp1uZJSEVee36/Wq2q6zp+i2zXFy6oEGeoFfF/xP8AjlPe&#10;yS6ZoUmFBwXHOSOy+56enXvQB6b8SvjNb6UGsNKkDzHjCn889eBXyhfa1qeu3nn6hKzu+7avfHcg&#10;dlHqa5uH7TqE8ksh3ylhvY/MAxPf+83oB+VdtZaXFaljOm+R8fuye47yN/JBjH4UANsbIBFublts&#10;akhSAPTG2POcnHVj+FdDDE92qQJH5MQyVQdD7k9z6mp7DTri9lV5AWJ4z0AwOAB047V6hofho4Qu&#10;uff6/wCRmgDE0fQHkcMy5A68D8vX616xpOgiMAbMHA7Dp9a2dL0WKMA7cEfSu0trIJjjGP5CgClY&#10;6Yka8qMH6810KRLHgDoKRdqDav4/Sq1xdpEGXOT/AFoAutMsa8nkf0rDvtUjjB5zn3rB1DWxHnLc&#10;DP8AkV55q/iMc7nH/wCv9OlAHS6rr4ALF+grzPV/EXLBXzn8+P8A69czqfiGSQ4VuTj17/56CuWl&#10;nedssSCc/hgc/SgDRvNUlnyFJ+X+o/nWViSRhwT+mfbv3qxbWkkp2ryef5/1rs9K8OGUgunJH+fS&#10;gDn9O0lp22FTnGT2/D/PavRdH8NcAsvXHb/Cuq0fw4qY+XGAP8816NYaMgA+Xpj/AOvQBzmmaAFw&#10;duenXv8AzrvLHTFTGVAArStrJI8EjFaQCRrzwKAI4rcIMgVNJcQ2yF5mCqPpXGeKfHnh/wAKWT3m&#10;p3ccKRjJ3sBj68jmvzD+OP7bElxLPovgdyTyvndfyH9T70AfcPxb/aL8H/Di0kF1dq1xtJVE5Y+m&#10;B/Mmvx6+NP7VHjr4nXk+naE7W9m25VWMsD1xknA/T9a8i1L/AISj4gai+o65dSTvL2Yk8k9M+9e7&#10;/Dv4NveeUkFszE4Bb16dM/X8qAPkq08J67q94Xvw0srMCSwyPx9a+vfhj8CdQ1BozJbbE+XkqMnj&#10;qCfX0/CvtvwD+zvpFrHHcX1vlx6jIwep5719V6F4C03Tokht4QgGOMdT70AfN/w++BelaKI5TArO&#10;OpIPXrkgfl9K+odC8JWtlGrFQqqPzxxXQsul6LbGSdlXb6kcY7n8q8J8efGm100Paaa25xkcfzOO&#10;lAHreu+K9C8M2zu7qCgP16enB/Svlbxn8ZdS1N2ttO+7g/z5J/8A1V5D4h8R6lr0zXN/Ox3YYIAd&#10;3tn0+pqfw54M1jxPKFt4/KtjglmHykZ7d27fzoA5u81K91K5K5e5uH6Y+bJ77Rn6jJGPSvSvCvwg&#10;vdTdL3xBlI2+byc5/Fjnr7fl617p4T+GelaLtaODzZz96RuW5PY+ley6doSLgBeB/nt0oA4Pw/4P&#10;srCCO3toFijGMYGOOK9IsNFVQAV+npx68f5/n0dppSR7Tt/+t/n1reit40IIHP8AU0AZlppqoBxg&#10;itmGBU6c1IMLyTyKje4VRzQBZBVep5qGS4VB1rKnvwgJ3fyrnLvWAAx3Zx/nvQB0k9+BznAH+ea5&#10;661dFz3H161x9/rpG7DY/wA/5xXDal4kCZw+MZ/Mf59qAO7vdeAzluPr1ridQ8RooJZ+n8q861Tx&#10;RjJD5B71wd9r7yk4YsTzx0/yaAPQ9Q8Tk5VHwP8AH/P4da4i81x5CVD4Bzx3B/z6fnXKvdTXAJyS&#10;TxgfT1/z1qaC0uLg5VSAfb068+tAD5rmaQguc9z3yc9OOefb8elLb2k853AYz+eM+vP+e1dNYeHJ&#10;JsB1JHp/SvRNL8NKu0hCoP1z+v8AhQBwWneG55CHYYJHrxg89/613+meF4wwOzOcDp05/wA5zXoG&#10;n+HlUdOtdlZaHGMDGQP8/jQBxWneH1UZVACfauwstDBP3f8A63866620pIwPk5HWtmG1SPoP/rUA&#10;YtrpCqBkcj2/TituGzRe3T8v85q0AFH/ANamtMq8GgCcIFAB6UM4Xof84rOmuwnPase51ZVB5z/j&#10;QBvyXSp056VmXGpKg5bmvOta8b6bpULz3tykSKCcswA6cjmvir4q/thaD4ajmttFYXVwucMPur2G&#10;eeaAPuXXfG2maNC8t7OsSDuTiviz4r/tg+GvDEM0OkSrdXHIBQ5A/HnNfmX8S/2mvGPjGSX7TfMk&#10;bn/VrxgE8Dj8D718uaprOp6qxkLMC4x3J9MDr19KAPqD4pftU+LfGMzq960EWTtRfccZAHQ9K+Vr&#10;/wAVavrU0jzM3z5O7OevcdT+fH0p+leEtS1ZuYncHjPJycAgADpXufhP4J3+pFFa2ZzxwARke/of&#10;p/SgDwTTtGutRmEQRnL49OSTzk/h1r6N8A/BC712RHeIlTzkLz1z1PU+vr619f8Awx/ZjjDxXN9B&#10;gnsQSePf/P4V95eDfhRpOh20SLAqFVx/hQB8OeA/2ZYWeJ5rbYg2kngfX/8AX+FfZ/g74PaPoVsv&#10;7hRgDsO3v/n8a9iEel6UpAC5A+mff8qwLzXWbMdquS3RRnr3oAsJa6fpEZSBFBA9B/kVQuPEJU7E&#10;G4ngAf40y00XU9TYNMDGjHPfJH+f612+meErWH5hFucdzz+I5oA4NLPV9XbkGGIn8fz/APrfjXT6&#10;X4Rhg2kpvc9yB+OPT+dej2uipGBgcH/HFdDBpigcDH+eKAONtND2KPk6fj+H6V0Vvo6gdAMf5/Gu&#10;lhsVUDjn/PatBLZUwf8AOe1AGHb6eI8ZAz9K1YrUAcCrojRRz9evbnNKZEXA9KAGLABjPb+lT4G3&#10;0A9qqvdD6VUe765PH9aANNpUAOOf8+tVmuRnjpWLLfDoDzWZPqYTHPFAHQS3YXqaoS34HeuSn1lV&#10;zluOfSsC41wc859c0Ad1PqYGfm6dsYyRWPcasuDluPr/APW4rgLrxAuCA4A+tcpf+JUUEBwCPf8A&#10;z/n1oA9Ln1tRjLc9+/bj8K5+78RxgnDZ6/p25615Nd+Jhh/m6H1zzXNXfiFmxsbOfccUAeq3fiZc&#10;n58nP9eP8/nXJ3vifIODkn6d+v0/WvM5tVuJCVDEZP8An/Ptz75zXBYlnbJ5GSKAOyufEEj4ycEj&#10;p7fz796wJtXnkGCf856CsoGSQ7EBPr6+nTr2q9baTdzsTt2g+o/D+v8ASgCnLdHDPuIOOwI6jn/P&#10;5VU8yVj0JJx+PP8AnnPX1rs7Xwy7fNIp7Z9/wz37V0tn4TUbd69e3+ehoA8sXT7qb5mBx3z+R9M8&#10;/p1rdsPD0smDIOfrn8eelexWvhhQQCmO+a6S18MxDaSuB3oA8l0/wrhQ2zg9Pcf56V2OneFhlQE/&#10;H19Pr+ddldz6JoUBmvpUUJ6nH4c188fED9pPwn4UjlitJ4zImRgMO3rz/nmgD3ZdLsNPjEly6oFH&#10;IzjPevOPGPxl8IeDbaV2nRjEMkKeeOw/+v8A/Wr81PiV+2Br2pmS206cqjEjjAwDnoeOfpmviXxR&#10;8Ude16R3u7tijc9entnjigD9FPij+2fMzT22jHbg4UA446de/tj8TivhPxV8bfEfiGZ3vLt2BPTI&#10;GM8/j/npXhFzeXd9KTgtngdT/n8etb+h+B9e1+cRWsTnexH3eP8APH86AK9/4iuLp2Cszueu09z0&#10;5/pTdM8JeIvEU6LbRMd7YzjAHPPP+R25r7E+HH7KWr6xKlxdWzEEg/MNoJHvjpX6I/Dn9lrRtGjh&#10;ku7YFhwR2Pt9eOtAH//V/bLwp8QNE8TWsdxZXCOHUH5W9fpXoKukgDKc1/Kv8C/2xfGfgC5t7O+u&#10;3msl2g7vmIXPYnsP0r9vPgp+1v4V8dWsEMl6guXHKk4z6896APu7Yp7fp+dRtEp/H8ax9J8QWGqx&#10;LLbSqwYA8HrW8DnkdKAKbQA+2P5VWmtVlBVxkVr4H0ppQHg0Aed6l4fkQmezJBHOOg+gxWH9oIcw&#10;XabW6c84r1wor5Dcj9aw9T0G3vVJAAbmgDx7XfDVlqlu3mRKwOew/P8Az+GK+ZfHPwrsL+2lVrcM&#10;T3I747cV9g3tpf6UxyPMiB7dcfSsm6sLTVoiqrhm/wAigD8S/iv+z1FMJ5bW3wOe2OBnjGP64r85&#10;PH3wp1LR7uVZYCEVj/Dx2HQD/wDXzxX9O/ib4dxyxOkkAcHnOB+B/wAK+PPih8AtO1e1ldLUeZjr&#10;j8MHnIwec0Afzxal4Xe1ieULyPX9Af8AP9K4iWNo3KYwR+lfo38UPgXf6bJcFLchQW6Dqf6en5V8&#10;Z+J/BN1p07KYyu0jk+h6jHt/ntQB5Yy9cc/4UK7KMdPx/wAK057CaL5nAHXpzg1mlcMM8evSgC1b&#10;3ZjcM4z9f/11vRyiRd0ZHHv7d/f06+9csEBxznNXra4eFhgjb3oA9R8LeNtf8L6hFe6XdSRMmD8r&#10;EAYPHT/P0r9OvgX+2jeWxi0vxVMZM7VDH2xznJ/HjFfk1avHcRA5OSDnGOP88Vr2zXVuwe3JQpzw&#10;Tx356UAf1JeCvitoviW2S4sbhZUYA9f1wK9estYhmQFHyfz/AM+1fzL/AAr+PXivwPdqiXbm3HbP&#10;QDGR71+p3wm/aa0/xJFEstz5VwV5DEAH1OP8/TigD9M47nC5B6fyqczJMm1x157fhyK8Y8NeP7LV&#10;I1DSjJxjv+XTr2r0y3u1mQNGwIOeaAMy/wBMls5vt2nHay84H513vhrxfDcKLK+OyT371z3mnj/I&#10;+gJrF1DTlmPn2zbJV5GDjOOw9zQB6zq2j2WoxF1ALH0x6flXgPi3wBDco5aPIwRgDj0ya7jw94nv&#10;LS5FjqhyB0J7+leueTp+qWnygNu/Xj2oA/I/4o/BO0vY3ZIAcZ/h9f6V+cPxK+D0+nSSSw25BXJ7&#10;gnsB0wMf57Gv6QPEXgK0uo3fy8g/1r44+JfwYg1CKYx24Ynt/L8+v50AfzzX+jzaXOY5EIwSM8jp&#10;25/z9Kq/ZzLkE8n0x7enTHqK/Qj4n/BAwPK8dtsaMn8eOOf6fzr4017wbc6FdvvRgu7PPbp+R9aA&#10;PMpbUxyqjZBzyQOx6fy5/SltmeNiFbAX6c8/SuwW1gl+UY3Z7+vpWNeWJtyfLAIDdufwx6e9AEEk&#10;LTqGIwQD93n64PH+elZbedCyupIB/Qf15P0/E1p2zkKA33T175KnqPr6Gr00MNwg3cjB6Dv+J460&#10;Aer/AAl+OXif4d30ctjcuIlwSuT07+34df51+5/7OH7YOjeMbaHTtWuliu1ABUsAD6Efh1/LFfze&#10;SxS2YLDqDnjt9c9Oa6vwt411fw5eRXNhO8LoQR+vOOnJH4UAf2Z6Nr1jrNss1vIrg4PUYrde3Vl4&#10;5B/ya/Bn9mb9tia0W20fxVcHblVEjdhnpnHPvX7M+A/iboni2whubW5WQSKCCCMHj8/egDsru0kg&#10;O+MZAohuEuV2MMN78V0qmKdM9Qfx7Vk3mnmM+dAMEegoAzjDzs6k+1cR4p8JWmr28kcqBw4PGOuc&#10;5rpJtRmik2SDaOufWrCz+chLHINAH5TfHb9m62vVnvtMgwxBONp4J9/5mvyo8f8Aw4v9DvJYp4mX&#10;BPbHHbmv6fdf0S31HcrpkN2/nXxn8Yv2ddL8UWstxBaqJiDj5ec9QM/SgD+dC/0QRSPhcZz1+n0G&#10;ewrmr3SWRPMzgr1zkjgY/wA+31r7l+Knwc1XwnqcsUluQqnHQ9Ouevr3NfNmraMYgVI2EfLwc4/l&#10;nj/9dAHh7Bkcg9ec/wCHt+dLkHAJ5/Dj1/Kuj1TTiqEMCOuT0GOnrXNOjKTGoxn19hjIxmgCyjbC&#10;cNgA+g59OPw9q7Dwr4w1bwzexXmnzlGjZT8rMenqM9Ov6Vw6OVI498Z6cfpVqF2bZyB79j0HXnp/&#10;nFAH7Nfs3ftiNIltofiSYggKo3E8euDk5HFfqj4f8Zafr1mt1aSrMjgdDmv5NdO1C7sLpZ4JGjKH&#10;OQRxjp/+qvvj4DftU6x4Ymi07Vbpnt1IHPQDpzxx2IoA/c7WdOjn/wBLthiROfQ8cmu28B+Lv3q6&#10;dfMQ4xjP4cZr5v8AAvxc0Txdp8c1pcqWKjIyO/GfX9K7i5lAZbyxbY4547+nH5UAfZAVJUDqcg4/&#10;H9Kyb+ygvIjE6Ag+3/168y8EfEaznRbDUpAJR8oJ/wA/zr1+Jre7xLAwYHuPegD4N+Pn7NGi+N7C&#10;e4itlWchjnGc5HHb19a/BD45fs7614G1S6CW7qiM2NoI4znIz1/lX9bV9ZpNGY5F3A+1fJ3xr+A+&#10;h+ONOn8y1VpiDhsHIyPUUAfyLz2E8DFXBBGcDpg5xj0+nHP61TmtnKdOue2OnSvv/wDaC/Zu1TwT&#10;qE9xFbERBj/D1APbr6cfrXxDfaXNbllkXLZxj1wcHvnOe1AHHGF1BOMg4+v4VXY4OOmc5rrobXdu&#10;KjGPw/D+tYuoW3ksNp4yCO4yfegDF2nP+eKmt55bdxInBH5ce3T/AD2p6qTxjPt+B6U1oiM7eg+n&#10;+fagD6Z+D3xt1fwVq9tLFcuqRMvGeB65z7f55r96fgJ8f9I+Iek29vLOqXaqoKlucgc461/L5Gzw&#10;srISCK+i/g98atc8Da1b3CXLqit29wP/ANVAH9ZPh/WSSImbKn0z/nNepQp58QKnqPwNfmB8B/2j&#10;NL8a6bbrNOpnAUZyOT2BHY596/QHwb4utb0JE0g56c/kelAGxruixXlu8ciDBH17V8AfHf4Nx3kM&#10;97awfMc57k+v/wBav08MMNwoIwQf1rgfF/ha21OzkjCAkigD+bfx/wCCH0qWV1jICnJ4/L0/zzxX&#10;z/qFiqyc8j8MDjH17V+xvxz+DciNcXVvDmM8nHb/APXj86/MrxX4OutIu5h5ZCKec8Z/H+nSgD51&#10;1SxwCykgD26gY4P+c1w9xac8kgnHXB/wP4V7nqmmgg5G0HpzwMjufp2+lecanp/lsxwAADz2wff1&#10;x0oA83ZTExzx79vXnn8j+ea2NK1G50u7jvbWUxyxkFWB5BXpn6+tTXNnFtbavK4OOufUH/H9ax2j&#10;eHCgd+4zigD9V/2Z/wBpyZRb6Frdzl1AGXI6+3r/AJ65r9ZvAnjayv0inhmVkccHOcc9M1/KlpOr&#10;3+i3cV5ZyGJ07gnrn6de4HNfo98Bf2l723SGy1O6yEG0hjz7Nnn9O9AH9DenX6XcS4YEe2K3UQyR&#10;GNhw2f8A9Rr4f+FHxpt9aMduZwXIyvPLD8ua+2tDv4r62R87sigD5l+Nvwjt/FOnzzRRfvArenXn&#10;1/nX5M+Pfh7c6JeyQTxEMhOPlODjsf8AOfev6E76yiuomidNykfpXxd8bPg9DqUMt5bQDeNxzg85&#10;60Afg/4u8IiWMuEwDnjHXHbr/LjketfLPizw5LaTllXJOeNvce/f8fev1Q8ZeC3s7qW3miIKHO39&#10;P/1npXyX4/8ABbMWdE4Geo9R06859uaAPh1rZlb5hjHqR7ZHT+XNMVTExYAHAz+Pau81jQpbWR+M&#10;AH8h39DXHXMJWUKAcD6dB7flQB9DfAv4qXfg7WYkZyiZGOeB/UZPvX9AHwK+KVv4r0aCRJAX46E8&#10;/wA+P/11/LbDO9tKskZ2sPfrX6TfspfHGfR5obC6nKrwNuR698+vtQB/SJ4b1aSXbEWwCOOf89P8&#10;9q0PFmlW2rabIkqeYCD2/wDrV4D8NvHNtrGnwXdvKpBUc9BkgYr6HsLtdRhCueoH5460AfkV8cvh&#10;tNputy3ltC0UUhPQd/y6/wCevNePadaCBPLfkc+/fuO9fr98U/h9Z63pkreSGbB/PmvzO8U+Fm0D&#10;VJbaRCADgcH1x/nnpQB4R408LRanayFY+Tk478eg/wA/lXwx438FvZzSERcAnjHX/I6/0r9QZoLe&#10;eMoUyDgf5/8A1/zrxHxz4IhvI5HWP159sdR09KAPyw1XTWilG7IIJ68d++DxzXqnwh8bXHhrWraM&#10;S7VDAn3weg9vxrS8d+D5LOR2ZOBu7Hr7nr69P5V435cllfCRQQ0fPH6Y7igD+kP9nz4mDV9PtcyZ&#10;+VRj1+v05r9F/DmpC8tE7nA981/OD+y38XJbG6gs5pdnQYzxwADk+pr92PhV4rj1GxgkD5BUH/Cg&#10;DvfiL4Yg1vSZ45YwwZTgHrkj1/yK/Iz4k+GZvDOt3ERBAVyyjr39s/j/ACr9vpoYr6029QR+HIr4&#10;d/aB+F8d9aTahBHh0y3y9+vBH04oA/OGKFb2IxSHIOfx46Z/LpkfSvBviR4BSZJZrdMjJOPfPX/P&#10;4V9ERRnT7t7QrypIx3yPXP8An+jda06O+tGDDgqORjP5f0oA/JfxZoJsZnXZjBPPt2Hpn1/rWB4e&#10;vptL1JJoT0IJ7dPU9ef8+lfXvxN8CxlXliiBIyeB39ODz/8Arr5Hv7F7S4OQABnP1HTP0oA/ar9k&#10;v4g/2rawWrSnIwpzjI4HAP5nJ/Cv1b8LanvVVZsgj8D+X61/Nd+zT8RZPDuvQQTzbEBXoepBH58/&#10;p6V++Hwz8VQ6vYW10j5LqrcEc5HSgD6G1/SotSsnRwCSOv8AKvzT+K/hP+wtaeXywqSE9Tj8T6+1&#10;fp7ZzrdW4yc4/X2/GvmX47+D11LSJrqBPnUE5x04/D+maAPzF161ilUxJyWxxjPUcY5/z3r5V8f+&#10;FDtdkjAPJ6Y4zyT9a+x/sbrdyW1wuSjFffr19+9eeeM/DcN3C7KuSF6eoIwOv+enrQB+dV3A9rdl&#10;HXAycc8gc/r/AJ4rbjdZYimclcDpgjH0rtvF/hWW0uXdEyF5B9Oev+TXBwwtGxVgfX0JPv8AUUAV&#10;508s5Q4A6e31A6cdx/8AXr6Q+BXiuXS9YiRJMEN8p9TnAI/HGe/5mvnm6iOwtjIZe3IX6n+ldB4J&#10;1Z9N1uGQPgAjjn646dc9aAP6Vvgh4kOo6fbFjknH4fr+H+cV9V3UPn2ZHXKn+XSvy5/Zq8di7t7S&#10;KR8NlePfP+c44/lX6iaRdJe6cjLySP5dc0Afm1+1B4O4e/jjyybmJx1x1H8+/wCNfnnfW8ihWQZ9&#10;c4AyOnf8s1+1Xxy8MRaxo10rrltrEdvwNfj94g0lrG7uLYpwpb8Owz+tAHEx24ltmixklTjPp/X1&#10;/rXn97Yi3uXAUgcdPlz2zj6da9M/49yVY464J7H1P1rDvrVZD5ucnjk46+30/wA9qAPPriJ4ZfNC&#10;gEDkjnJ+lfYvwS8ReVAlrkDPOQTnjv8Ah6dq+Vr+3UwnjkDr/X/PNeofCTU2tL9Yy44PPXv/APq/&#10;z0oA/aD4UatLIiKMYfke2frXuHiOP7TpUmQD8px7+3X0zXyF8ItXkhuIYm6SY+mR6fp/jX2Qym70&#10;75uSV/HpQB+Av7YPhz+zfEc0zDKO2QMH1+n8q+GbGd45WXoOxxyfrzx0wK/XX9uDwi62R1OKIZB+&#10;Ygfl+Hqa/InytrDbyQWPpz6fT6+3SgD0XS5ysWHIAxjGe3pjoP8A61YOrri6R8DHPGOvcY7cZqPS&#10;rnkfNuAI4znIrR1IeYgJ+bJGAB054z9fyoAzopGGDnBHHX/P5Zr6/wDgjrbWd1GFbBDdu+PT157f&#10;XFfGbHyjuXqO+enPJxXu/wAL9RaO7iRGPysDwcdD3H4H/PUA/ZT4aaylzqEHzbiAM54JOepIr7bj&#10;US6ITnGU/Hp75zX5u/B2eU3FvIxJDAdTx16j6+lfo1pE5l0cEnnb/SgD8Ov2x9Lay8dGdRgPkc9z&#10;ntn/AAr4M1plOxQMk/dx6ZIIx2P+fr+k37c8Cw69BcKoJDbvr1z/AJ71+a2szLtCqBzyB7Z59x1x&#10;/kUAcFqefLDDgD0J49emevNYCzkDKHII5yM9f5VuaiSwGeAOPQ/1/wA9K5t2UAspJ57gEcenTOe/&#10;59aAHm5wxIGCo9ifoMjjPevpX4JRGfUgpbJDDHB79uOM8f54x8rTykMEY5bnpkkE9sY9utfUfwGn&#10;P21JHOWyOv5/p/U0Afsf8EbcpPF6oQGJ4/8A11+jOgo6acu45wP6d6/PD4GSGV1k6Ekcen1r9FtG&#10;Yf2eq9wv64oA/Gv/AIKRSp9s09QeQGzj03f06n+lfjZrNwyx/Kc4PY8+w9v5devFfr7/AMFIpmGp&#10;2MS8AKxz77vr6dq/G2+lLsQxClief8+3+eKAOTujicsFzg46n8eQP8KfAQeFwMjr9R3ovWUy8cD2&#10;6/U4xnp2qBZdoG4YZu3fI9f/ANdAFwuWOeSEwemOT19K+gvharSiBmXAJYemfQ4x+GMV87vIPMHO&#10;Dj1/z68d6+k/hWD+45yRn36A5/p7cZoA+kPCmlT31+ioMKCO3YHp7H/ODX3n8JtGnhu1RRlkA57j&#10;/PvXxn8PstfRoDkA7jx6n+VfoV8HIWa6ExGMkBs45x/+sc96APs/wbbvEkfm9QB2xmvgf/gol4i+&#10;yeA4tOV9pu7hVx67Ocevp/POM1+jWkwxRWXmqwJVc/pX4uf8FGvEjT6vpOiiQuqeZKV+o6469OB+&#10;NAH5Ga7KIp3wc4P1x756fnmuYtTulJIwH/XHOD+f/wBetbW5AWLPkbv04xjnpk9axYXK/NxhsDk5&#10;6+w7/wD1qANO7lHzIGGSPb8BVS2GJkYDBOegyRg/4cU1ed7MPlbAJGTxnvmrMOPOGzjBx7E+/wCX&#10;+NAHtXhWMbEZhxwR19AMn17f5FfTnw48Oz6rfW0ESfM7gnHGDxyOT9fzr5y8J25EaELwcY+vTPbj&#10;v+FfZ/wpgntTHJbD94nRuOPx54oA+7vh14WFiLWEhSXbbx7dgf0zX6JeEbJLHSo41XaSBXxF8GtK&#10;1G+uonvDvUc844J5GK+97JTBZqGGNq/yoA+N/wBtz4jr4K+Eep20UpjuNQAto8Hn5wc9/QV/O9Pd&#10;szSPnJdsg/y7f59elfpn/wAFGviR9v8AE+neDbafK26GaVQeNzcAYH+yK/LC4nATCnnk49cdj+eK&#10;AEa7bzWXPC8859zz/h+dR3V2zIFY5A/DHpxWfHJkYboehJz0PPf9envVK+uzjYozk9W7H1GcY65F&#10;AHSaQJbq+jjTliwGOeuecEnj35r718D2v9kaCGAG9kC9eeAOntk18P8Aw4sftusRMSSEbcOOMjGD&#10;n64P/wBavuJLgW2jQxMOoycEc5x1+tAGTqc7XDnOTk/XJ5B/QV1fhOIu4yuWmIUeqxjr+f4VxNnC&#10;L6+WEnAclevT1I/wFfRPgTw1JcXkSKjYdtq/Ljvx6Zz0oA+r/gt4YtC63ywYebCpk9AO/f8An9a+&#10;5dOt0toU3AAIo+nTHFeK/Dvw/Jp1rAEjUCJcc4HTqMfXvXqPiS+TStCnuriZYgEZix4AAHJJ9Peg&#10;D8+v2+/jdH4b8FS+EtLmUXutjyQB94QgjewwRjPIBNfgrezmISO7/MOhHUn2+vfn+lfR37TnxPm+&#10;IHxK1K+S5+02dpI0NuCRjaDjIHYH+XNfI+p3fmP5CMThvUHLe59s0ATpM0p8yTkD2zg/TrU8CzXc&#10;6JH8+4hV69+h4/Xj8xWdjanlvwcdTz+GD09v5969d+C/g648VeMLOIjfDbsrt6Aj7oH6UAfqD+yZ&#10;8P4/Dnh+DUbmICVEDMTkZdhnnrnGf0r6c8TauIYZfmAwPzI4rI8OWUXhrwzaWKIEcIGfA53Ec5+l&#10;eUeOfEQjhkXfyeecE49Rz1/zigDzHx14kSSQqH6kk9enpn/P4V5bbagWlUkYz9PXrj1/yaw/EWs/&#10;aLtjuyhP/wCrv059Of0rpPBmh3msTMgQFFAeRycAA9M/y96APefhz4c/tKWLULgAeZuKM2cQpHnz&#10;JTgdAOAfX3xn6t8DabFe6ilwkREEWBGo4Cr6nnlj3NeFaBoGpC8h0lp5HaWNA8KAKiQqScMR3Jxn&#10;9c19veAvDSWNlEjRCPJBHByR6n+nNAHo+iWcSQpkFNmf16k15H+0P8XNP+GPgbUtTuJFU2yBtpPz&#10;OxOETHXkkdO3XivX/EGvab4V0KfUZFDbASM/dLD1+mMkfhX8+n7V3x71L4peMrnR7Wf/AIk1hKQu&#10;wkCWUdST3A7fjwaAPCfGPjnVfHOv6hr2rPvnvXMjdgOygD27c47+9cMLgTTY2goTjjn9fXnH9cVn&#10;3dw52wQD74JZvTjk5+tMS5EQ2ofv457dvT3oA6iwAv7yHT4FMkshCBV9SRx/n6561+uH7MvwmtvB&#10;+jJqdzAolKqzE8kyEDAJP9307e9fF/7LnwqfxPrcev3VviJWCwlhwDxuc/T398dK/WuJbXSrGKyt&#10;OI4lwPQn1PXr1oAuajqKxI5zgkDHPevCfGXiZIkZA/J9D/8AX6+1dJ4p8QpbxMS/TP4Y/CvmXX9b&#10;kvpthPGfXrz/AJzQBjarfy3k2887uO/8u3H9K7DwZoUt3MsrDr9T+Y/Cuc0TS31G8VCCQG5464Nf&#10;S/h/S7PRrQTygKB346+3r9aAOit5LTwzppurllTAJGTgfKOSeeg/z6V882ct/wDGXxkIxBLPotpI&#10;PLVSF86TPBbOMDvjHTr1qTxRq+qfEjxCvg/w7LvgGTcuuQqIvYnAyue3JJx2r7V+Gfw10jwXo1tE&#10;kXm3jxjZtHIz1JPPJ6k/QDrQB3XgfwybCwhtYEEaBdu5TnCAc8+vGBjtXsFsr/JHEAqJhVA54Has&#10;DSrYKF8weWh+UKOSzdz7DsK6m6uLTSrF7ydgiIvPOM8dM0AYvinxHZ+FdHmv7qVUCKzDJx93qeew&#10;r8K/2mP2h7v4l+IJdK0y6Y6TauQDk7XkXq+M/MB0A/HHSvY/2vf2k18RX9x4F8OXjLaRNsvJo5Bl&#10;h1MSEY/4EeMDHJORX5o3U7zzkxx+VGTwoy2B7dc+/wCdAFwXMk8gaQksDnA45PXn1z0/WtmwtL3W&#10;LuDSdMga4uLhsADnr3JJ/P8AT0rKtY5iUhgjLyyMAAPfGB079CfwFfot+z18G7TRbIa/rcIM0nOT&#10;2yPuigD034E/DCx8DaFHd3UP+kkBizDl5D1b6DoM/riu98U+IGyURsj8+nfNS+I/ES20ZgjbCKDj&#10;HYY449q8cvb97yYux3Anjjjjufr0oAmmuHupckkntkjgc47/AOc+4rrvDeivdSK8gyeMcZ7f5PWs&#10;bQtJkv5VIU7Tj35PT/8AXX0h4T8OC3iTKfPnvj9O1AGx4Z8PrCqKq8//AF+K9k02ySGMdiPbPSqO&#10;l6csKDjk10Ywg69KALO4KASemelYOqaokCMxbGOuKZqWprAjc4x19q+Q/jD8Yn0YSaPoaNc37jAC&#10;449zzxjuTQBJ8ZfjRB4ZtWsbBvOvZflRU5YMRwQK+dvA/wAONY8eawviXxBM0hlbIUDdk/3UPQf7&#10;TfUDmt/wF8Nda8TX0HiDxVDG9xcYdt7lyEOcAhegPOB1POeM19++EfBdpp9skk6YcKFSMYVQAOBg&#10;dMd8dOnegDlPA3w+ttJt0kuSgbjCqvCgDoP/ANX417pa2kcSKEQAKMA4x0/xqxY2sUC/u0Cge2fy&#10;FM1XU4LCAu5ACDk9vXA6cmgCG91W202BpGICRjJOenbjPX8K+APj/wDtFy2E0vhvw2RJesG3Pu+W&#10;HPQnH8XoO3esj9oT9oW5t7ibwv4XmAuRxLIvzLCOw9C/P4V8EXN68zy3NxK0kkjFyzHLMx5JJ9Pe&#10;gC1eXr3Ekl7eStLJIxZmbJLt6k16d8LvhRqnxAv4r69VotMRsgdPMA6kZyAvbPfoBVv4VfCO98dX&#10;0OqapH5dgjbgrH/WKuMEnjC/z9K+5Wl0rwlpS6ZpIVAi7SQAMgDHHXA9KAHWsGk+C9KTTNMRUKKF&#10;ZlAXIHYDqB7Z+ua4DU9UmvZC5Pyj3zkk+nv/AJ71V1DU5byVznjOO4P6fpS2dhJeTLHs4HOccZ+v&#10;/wCqgBtpZy3MoVASMk1614d8MjCuycnv1+vtmrXhzwyqgMy5J9sAcjgfT+le1aNoiqqkrgZH06c/&#10;SgCLQ9DChSQMf5/xr0S0s1jA4pbW1SFBkcDp/wDWqyX8sbif6GgCwWWMAk4xWLfagkak5zjPpVTU&#10;NUWFTzyPw9q8w1zxDsDYfGKANPWdfCB/mwP/AK3rXjmveIy5ZEbO4dPqex/zisPXPEjzs6RkjOem&#10;T/T9f5VxBlllPXJPPegC7cXclw3Jzk+vt/npVzTdOnvHwo44PYADk/5/pVjTNIMw8+5ISIYyTn8q&#10;4Hxn8UlspX8NeBo1ub0kK8oy0cXIHJ/ib26fWgD0TXfF2ieC7cQowuL+TIjRfvMx6EDGQM9T+Vea&#10;tpd74quE1fxTIZEQ7o7dfuAnoAvPPqST3qh4S8M6jdXyX+pxPfajKQWeTJIPY9wAMdK+oPCvw+cs&#10;l3qaZkO07RnCj27f57UAcJ4a+HFxq8kL3KGO0GMRjgEdulfUnhfwhY6XCkUUAUJ7Dr+tb+haNFDE&#10;m1cAdvautYQWsW5ztUf5NADYbVIgCgxj2Ga4bxj4+0TwjaSTXU6h1B4z3AyPSvOfif8AG3TPDNo9&#10;rp0oluTkALgscdf/AK5//VXwJ4l8Z6/411IzzytIDIAmBkBs5AVf4mxxk0AenfEL4sar4tu5YIJ2&#10;jthn5emQO7EZwO+OtcLpejS3ZR5SwDZIx8juoPbPCJ6seeuKl0Hw0sIMl4w355XOVVh1z/z0fPUD&#10;gdya9DtLJpmKRoypJyw6s+BwSf6DjsAKAK1lapBsS1wGX5RIMhVznhB+hY8+hFdnpehPKy4XAH1z&#10;/WtfQ/Dhk2s6Z/pXr2j6CsYTI5A+nSgDC0Xw4sahtuCefoPT/Ir0vT9KWEA7QfbA/H/Cr1pp6xAc&#10;dP8AP0NbcaBAOOfX/P0oAIYY4gABj+lTs4Ubj1qpLcRxYOc4rldU1vyuA/Qf1oA6C81OOFMk8n+V&#10;cHquv7VJ3YP17/WuX1bxDgE78kfXp7V5Zq/iKSUmON8HnnP8uKAOq1nxMVztbByPyrz681SW4bh8&#10;Z47/AOe1ZMl1LdHdk5Prz1/CrlpZtKw4JOQPXj6f59qAK6xySsc859u30HpXQ6do885G1OP/ANeP&#10;Xp/Oug0jw+0zK5UkD6/54/SvVdJ8PImwBMkdP880Acno/hrGCwyT198dv/116fpmhbEXjA+nP+el&#10;b+naMsahtmM/h19q6qCzSMA9xx0+tAGZZaYkYHHT/PFbsUCxge1KTHCN2cAV5L8QfjH4S8BWMt1q&#10;t9HEY1JwTyT7DnP0oA9WvNQtbCMyzyBFAyfpXxj8c/2t/Cnw+t5bKwnW6vVBwiMOMepBGMH9K+CP&#10;jr+2n4j8WXk2jeDJntLQ/JvX77fQ4/DA/GvjGK11vxXdGXUZpLiSRu/zE/hn16n8qAO++KH7Qnjv&#10;4q6qxurp0tNwCxIcKBnjj+vWsXwb4S1XWZowkLSO2ecbuPX6jgc17b8NP2fNU19opZLQiInqR8pw&#10;OT2PX86/SD4bfAbQ/DlvCDaq0qKMnHTrjvQB8x/Cr4B3UhiudThKgYypGeeOf8a+/fBXw8sNIhjW&#10;O3VcADp0GOufzrvtL8OWtkgVIwoHt17nNal/rmlaDbmS5dQQP85oAuW1hDaRgsdoH4Y9q4/xT8Q9&#10;I0CFo0lG8ehz/hXhfjn41tK8tlo77icj5e3147e9eCXt9qOqTNPfyGV2JGzuM9jjp9Bk9qAO48V/&#10;EjXvEkrxWzGKAHG88fz9ux/+tXnFrp+oajcGOxRriV/4vvflnt7nj0Ga9L8NfD7U9bMc92TBb5GB&#10;gbiPUDIxxX0X4Z8DaZpUSx21uEzzk8k+uT370AeNeEPhNF8l5rQ86Und5eTtB9Wz1Pr2HpX0JpHh&#10;mGBVWNAgH90YH06f59662x0eNQMLgj/Oa6aCzjQg7cAen9aAMex0nbgbcfkK6GK0jjAyvSrKhV7Y&#10;xSPIqjk8j6UAPGB9B/nikaZE4PA/z71l3F8EB/H061zV3rGz+PA/MYoA6a51BFzzj/PvXO3esKM5&#10;PA5/X/PeuKv9fyT82AM964jUfEoUf6zHXv8AmP60Ad9qGvooOHx9T/XtXC6l4nVQcPkD1PUjv/k1&#10;5pqnisgnLgAc+34/lXA33iCWUkxktj9M/ToaAPRtU8V43DzOOf8APbrXB6h4ilmkOw8H05//AFEV&#10;yctzNMwBOT/T6/zqzbafPcsNg4P49/8AOPxoAfNdyzy4LZB4zk9hnn3PQVJb2N1cgAAj19OvTnrn&#10;j/61dlpXhVmcO4yR69+Oo969H0zwvHGFGzJH179v8etAHnem+G3mIWQcE8dfr0I/lXoeleFsAMyc&#10;DH+cYr0LTvDqIQCvTH/6q7S00WMY+XBoA4rT9AUEYTj0Pb/Irs7HRlVQNuMfX8x610ttpyRryOB+&#10;taaQqvtQBn22mpFgEcD/ADmtiKAR5GOfw70EhfbrUL3G0/X/ACfWgC+CAOajedVB55/z71iT6koB&#10;54/KufvNcVVK7sn8vegDrJr8InBrDuNaSPOW4/z/AJ6V5d4g8dadpEJmv7hYlGec9COtfGnxN/a3&#10;0XQYZYNDl+0XC5wQAQpzxn6/jQB9ya74607TImlu7hIkUc7mAx6k18WfFH9r3w94fjmtdEcXtyMj&#10;I+6DxznOCfb8K/Nv4jftFeK/FZlS+v2RHydiEDhhkDHof8818zX/AIi1HUZCYyV3c56Zz15/zmgD&#10;6X+Jf7SPizxdPKtxfyJAxP7tTt4PqAeenc++Oa+b77XdS1SRo8lsnOeueO/PHtzRo/h2+1eYF0Mj&#10;9fxHIH9TXv3g/wCCmqak6FbdiSAMEcEf/W6UAeB6To91eSgLuZScEEf5+v5emK+g/BHwrm1SRS0B&#10;ctyfl6fh3PpX1j4M/ZlnKJPcxEjjjbyT6Hn+X5V9m+Bfg5pehICYACMYyMY/z+VAHyf4A+AcZaOR&#10;4OF55H+ev/1hX174R+E1hp6IZYVUAf5OPSvZINN0zS4gQqgjHbH5/wA+aoXGsGb91ZJuPqvNAFuG&#10;HTNGjCqigAdvbtWbeeIpJSYLUZ/3ec5+lWLTwzqeqMJLslUP+QMfz969B0vwlaWir+7yR3PP40Ae&#10;bWmganqZElwSiHt6/X39v513mleE7a1VW2At6kZPv26fnXf22lpGB8orYhsVXoOP88UAcza6Qi4G&#10;3AP61uRacFx2rXWBB8x6D+VSgqvagColoFxx+nerqIEwaia4A5BwB1/pVWS8C5yaANIyKowBj8ua&#10;he4AHXB5rFlvlHTqKy59TVRndnH06mgDo3ulUcnr79hVGS/AOAc/jXJT6yo6N/jWHda6AM+ZjH6f&#10;0oA7abU165rHuNZCA4ODz3zXnd14g2qMv78/571y174pVc5fntz3oA9NudcIB5A6fjn/AOvXN3Xi&#10;GMAktkL9P/1Zryi/8V5+65z/ACxnmuTuvEUrFgDk8/l270Aet3viJMli+en5d8/5/WuOvvFRUEA8&#10;/XgfhXmdxqs8jHL4xxgnqcc9uaptdschjkegPT/P9KAOxuvEkzZ2vyf0B/wrBn1Sd05yD+o98fyr&#10;LVXc4wSRx7Zzxj0rQg0u5mz6j+XrigCrJO4z8xxk+uOewPb9frVVmkdtqoc9O/Jz04rsLTwvMwDS&#10;jAz+H0rqrLwsnGV7+h/P8aAPModKup8cY/E/1Pt/nFdJYeHWbDOpzjkY7enP869XtPDIXHGSP04r&#10;p7Pw+AownI/zwPrQB5dY+GIx/Bkj29OuQB2/z79bZ+HlQ428fQfhXpFroargEe//AOutFrWysozJ&#10;KVUL15PWgDibTQhkKExj8se3Wt6PRI4RvlIQD6dK5XxT8VPCvhS3eSe5RBGDyT0x7V8KfFT9tKys&#10;Wmt9Cl8wjIBGOPf/AD+tAH3xrPijw54chea7nRCnU5AwRXyV8SP2tfDmhCW20+ZWdMjhl6/gc/p7&#10;V+VfxC/aV8YeKp5Fe9dUJI29B0//AF1823vinUtRnaS5lZ2bqd3Y9h/9egD7n8fftTeI/EUkq210&#10;0Ubn5QCc46gd+1fIHiXxxqWqyyPdTs5Jydzdff0x/iT0rntO03VdWIjtkYFs9M8Y6Z/Pp1r2jwf8&#10;A9e8Qzxm4gZ1cdMH0/yOlAHzwsuq30hSPcQc9ATnnv2H8/pXpvhj4QeJtflRfLYI3p2B7Y/z9a/R&#10;34afshoTBLeWnlDAPT9Bzz/nNfeXgj9n/wAN6HsZbFGfAHIz04oA/LL4efsmX946PdWztnG7Ixjp&#10;3xnPoP8A69ffXw2/Zm0fQ2Q3NurlcY/zj8/8K+09M8D2lqoCRADA9sfWu2stFtrbB2AYoA858PeA&#10;LHT4kjggRAPQdAP/AK1ek2ehW0ABCYIrWDQwjHA/rTGvlH3R6/pQB//W/HsWDgFouAD7YA9gOn4G&#10;u08IeN9d8L30M+n3EkbI3UN0x6e9ULaCaGQLKDg+ozz2/wA9ulbDWNtIuFXBPcDpx+uaAP03+A37&#10;cGq6SLfTfEcpkRMLvJyQP8fr0r9f/hz8dfDHjKygmtLyOQyBc/MOCfbtj/61fydJa3Vi/wAjH14y&#10;R/ntmvafh58ZfFHgi8imstQmjVNuVDH8gPy/woA/ratr63u0WSFwQelXD/LFfj58CP20o73yLDxB&#10;ceXIcLlvbr1P/wBf1r9NfCfxI0TxJapPbXCyK/cNmgD07HrxilI/nUMU8cqhkbIPp3qbIoArXNrF&#10;cIVkUEEVweo+Gntn+1WJwR/D/n8a9GPSkI3DBGRQB5Il4JibW9Ta/TkcfWuZ8ReEoLm3d0XIPoM/&#10;5/GvY9S0S3uwWVAH7Y6/nXBalFqFhlHBaMd+fXuf84oA+NvG3wnstTSbfECWBGcfl/8AXr89/i5+&#10;zxvSWaC2BxnnaPrn/J/lX7V3VhBqETOowRyfxrzHXfCttcZjmhV8+3X/AD09KAP5pfGXwlvdNkk3&#10;QsAnTg8e5989a+c9W8MT2dyYlycnjd1+hP8An2r+kb4j/A3S9Us52gt13nJC4/l+HavzP+Kf7P8A&#10;f2E0tzDbYzuHC4B+nH6fjQB+Zk9jLahfMGAf8/5/lUITdgg4I/CvcfFXhK+sUNrPAyFcc49++f8A&#10;P0rzQ+H7uDMjplVwc8/UZPv7UAZNqzwMpDYHOfz9K7WwnW5ynGQv1BJHp7f59BziwKygFCCB35+v&#10;+c1ajjmjfzEBHBGRjB+h9Rzx/KgDrHtgFZiDkdeP6+1aeja7qeiXaz2c7oykYO444Hb/AOvWfZ3q&#10;hfKkAGOefX+Xqf61Zntw0QkjO5fYYx+P+P8AhQB9v/Cz9o2+t9lpqE7EAgbt2cHjjPf29BX6I/Dr&#10;4/212sUdxOsiucZyOMDjt/8Arr8AYppIJQIjtIJ74H+R716f4Q+ImsaC6Mly2z+L5vTgA8+350Af&#10;0yaB4n07W7cTWkyuGHbv7duldSrAjrnP51+Jfww/aMubOSLyrtsr95dxx16EZHI9q/SH4Z/HjRPF&#10;UcVrdSCKYgDlgMnpx/L37UAfQ95Zx3Kgtwwzgj6VDpet6hodwI5SWjHXr/P2Hr9KtwXMN0geEhgc&#10;dxRLAkyspGRz2/z7UAesadrtlqtuFyMtjiqereG7S7tmJQOD+Oa8qtUudLnDxMdue38q9M0rxEtx&#10;EsUhJP1/PvQB8zfEH4XWGoxSKIgCAe3T059f518G/E/4BxvFNIsAcc4IGDjv/wDqx6Z4r9lrvSIb&#10;xGkwDnnoK8o8SeDIbtXRogQf9nv/AJ60Afzb+NvhbqGjXsjwq+0EkjHX0z05HavM2i2xeVeRbXGQ&#10;Ce44z64/ya/eX4k/AjT9StpJYoVV2BPTnivzL+KHwNutKnmeODbtzjHOffp/n3xQB8VXWnxxMxiP&#10;Az0Az/kfkTUMMipkk4JweuDz6kfh+tdjf6Zc6TO9tdQkY3dvTqfeubuLZSvmgYz27DB+nU5+nH1o&#10;AhniiuE3HgkHOD/D2xWDLbeTMSBjJ5HXp6/5/LitFZzFkYOMe5OPT6+tSOyThu/P0/X265PWgCjY&#10;ajcWNwktq5RweCD0Oc4B/rX2r8Cf2qPFHw+voLe4u2ltAwypbII9OR6dxj+VfDs6NG5PQDj8uv8A&#10;SmRXXlOCxwQ3PPb/AA7flQB/Vv8AAn9p3w78QdOgZbpBK4AMe7kfTPWvsqw1O11GJZYXBDfjX8bf&#10;w7+KHiTwTfxXWk3ckSxkPhXYfh14r9nP2bf22tP1dLbSvElz5VwRtJLY/HrzQB+vupaRHdoWHBx1&#10;rjDDc2MxjlGVPp+NaPhTxzpPiKzintZ0kDgchs111zawXiHGCT0wPrQBxYgMmXXnOPpio5LOKZTH&#10;KoKnH41avPP0xicZX/OTUVtfw3bHBwen+H+FAHzV8XPgnpXi21ldYAXIPIHf/P8ASvyJ+Mn7Pt/4&#10;auZWjtmKL0O3HAz06+n4d6/oVkiilzGRuz+mf8K8q8f/AAx0rxNYSxXFsrhge3PPpQB/LBr/AIak&#10;tZGDxFMZPI4GOwJ/z3ryrUdLEDsWGCfUflk//q+lfsf8c/2cZNLuZrmxt8IWZhhevPT39xX5x+Lf&#10;Bs2lTyxSxFQOvHfsc0AfNstu8RG4AAfj9DkDt16UikLgseSOx6jt0/U/44rub7SzufK4zz3PX1rl&#10;7iwMbAICcY46cf55/nQARMuNiAgYGfTnrnuef8atIGhkaRHwQeMA8Y6fXp/nmsdnKuxDccfj7H1/&#10;rWhbswKqwwB79884Hp3z+NAH0X8L/jXrvgy8ixcSGJGGRknHrx1r9bvhP+0Bpfi7TYhLMPPIAPI4&#10;6dsDkD0FfgezPGQMnkgZz6/06ZBrvPB3j7WfC9yk9nO6gEEruI6e/f8AH3oA/oZ1G5Fwi3+nyFZV&#10;yeOMn075xXqvwy+MF5BMunau/I454HXt+dflp8JP2j4NUiitNSn/AHinnccnkc5NfUMWuWOqIL+x&#10;lHmYz8pxn3HWgD9a7DVrPU7USxMOQD2qK7tFmUjGQc/T6V8N/DD4oXELpY3c/I4XJPI9D+dfZuh6&#10;3FqVurqwJIHf/wDXQB8+/GD4NaR410qeG4gBZlODgcH3r8Jv2gf2ZtQ8H6hdXFtEfIJJyF4PHofX&#10;2r+nC6txJE24Ag/1r51+Kvwv0rxdpVzBPbqxZGAJUcEjqKAP5Jr/AEiawujFKjZDH1/z27fh6VmX&#10;dkHj8wDP157fT+v/ANb9Jf2g/wBne78NahPc29sTEW6gHGMduP8APSvhnV9Dn02V43jIYMQMg8Y9&#10;Pxznjr3oA8Zey2v0yDn3x1x/+qqTR7cBscZPPGOucnr/AJ9K7u7shhi4wBz+XOB/9audltVA4XGM&#10;/wCR6nP9KAMCaID7vJA6evpz/n+dQLuicMpwV9O30rYMCrgMCQq/nn+X1qq8KA4A5KhuM4+v9MUA&#10;e2fCb4t6t4K1RHSZhECCRuxjB68j3/z1r9k/gl+0tb6n9jElzknA685/Lv8A/r9K/n52Sryg5B65&#10;9PX+deq+AvH2peG7uJo52RQ3TdjHfjnvzxQB/YB8PfiDZ63ZRssm4EeuecdDXrgZLlOOh+hzX4Df&#10;s1ftMFbi2sL+7wCQp5yRk4Htz/Ov2U+H/wAQbTWbOJ1lDBx6g9R+NAGp478HWmrWMitGH3A8fl9a&#10;/MT42fBryFuLm3iO0kkbR+I+hHtX7DloL2LIO4V4/wCP/A9vqthKgjBDL6D19KAP5ztc8Iy21zJE&#10;ycD9PUDuOvHavLPEXhN0QvGCQOcY6Z6HH0//AFd6/VH4q/BybTbiWdId0bE8AY9+vt0/ya+Vtd8J&#10;RxxukseHX0HHv7/nigD8/rqyaFpY3Gc8A467WP0znriuVvIhGcAck9c8D+eR6Z/xr6c8V+DhEXeN&#10;NgzntwD3GPxrxHXdIe2JwMruAwePy5oA83O0tsK5xxg46A4/Q/8A68VZ07U7nSbhbq2fYeR1PIz/&#10;ACplxCYWLEZByMn+WO3XoKoyqxCnBAbncMfyoA+4Pgj8d59I1O3SecqExg7vzx6D+dfvV8BvixZ+&#10;LNKhlEoLlV3L657nFfyaWl9NZyJLGShXsO2PT69vwxX6N/smftETeGtXt9P1O5IQ7QcsSMZxnr2o&#10;A/puguYp1DIc579aydc02DU7ZonAIOfzryL4d/EXTfEWlwXFvcB1dRznocc/5NexRXPnR5TkD/Ht&#10;QB+e/wAcPhYF82+tYsPz0Hvnp34r89PFfhrzS9tImChPHT/D9a/ePxT4ch1y0kR0DZB4I5r84vjP&#10;8MX0i4a6tosISc/L2+tAH5H+OfAuwO6JkkN25HHf6/56CvmHXdFktZSjLtK9/UDtnPpX6raz4Wiu&#10;4mBQbh6r6nv2+n1r5Q+Ivw78smWGPA56d+eB689x60AfEUsDQkbhjPc9u1dH4R16TQtRSaNiMEdM&#10;j8QOas61pM1hIY5R93GcA9Ox59a4x8o4IJBHXPr/AE+lAH7ofssfHSK+tbbTbyXLqFGCfbkj1x2z&#10;79M1+t3gfXYrqONw24vg/geh/lX8lfwh+Id74U1u3cy7UVhzngc/54r9+f2dvi9Dr+mW6yXGX+UY&#10;3D07c4oA/TyeCK8tirDcCMdPWviv44fDJJxJf2q4kUZHHHHI/wD119Z+G9WW8tUJfP8AXn+lP8S6&#10;Rb6rZyRyIHyp7A8460AfjBd2ktnO0B42tz6++Bnjp1qpeael3Cy8ZcYBPY+5/P8ArX0T8ZPAU2i3&#10;817bRZRmJ4Hr/n/PNeB2rqMqy8HOc+x/CgD5p+IXgL7VDPIkeSRwecA9+P8A6/8ATHw34s8LS6dd&#10;y5TIGc57+vPP86/XW8soryJo3AfGR9T1PHrzivlf4neAPNM8yR9ec4+XPoR1z1oA+LfA2uT+HdUh&#10;lV9gDAHn5eD1I/M9P5V+4X7Mnxaj1GxtrWSfkKBgn8CRn9MV+IHiLQJ9NuzsTaU9j9TX0d+z58R7&#10;jQdSt7W4mbAYAYOO/wCXWgD+njwtraXtsjAg5FR+M9Jh1XT3UqGBB9/Xj3r5m+EXj2LUbCF1lznb&#10;/ED+HH65r6ugmS/tRg5yM+3PagD8efjP4PuvDetz3UClIndiOgAz/ngd+a8ssL9preOOY5I6Y4z1&#10;7dcV+nnxy+Gq6/pkrxxAuMkcDnHX9K/K7WbSfQNWms5wRsYj078/y4oAp+IdBttStmITII9e/wCP&#10;8/5V8NfEzwIdPuJ7mNcJ83TOBkZ6cnHHev0BgbzogAc9fz/r/hxXnfjXwpHqNk52feB+bHt0/wAB&#10;mgD87NCvZ9H1JJUPKHoOflGOce5/xr9j/wBmj4rNdWFvZyS7wFUc9mHr+H69q/Kfxd4RudHuZJPK&#10;JCnPsefX8O9ewfA3xvNo2pwWwkw2/kAkd+2OD05oA/pD8H62t7ChRsgjJ6/h+NdL4l0iLUdNliZN&#10;wZSMfnjivmT4M+KRqGj29yH4YLkZ+7jscdzX1fp90t7Dhj2/X/DmgD8v/iT4OOgeIZZQn7uRz6/n&#10;knn647Z715Drukefb705Azz1B9OP/wBfHv0/Q344+DEvbVr6FMMvt29f8+1fDEzpGXtp22FOOcev&#10;4c8dKAPlPxj4fjnVwyAHnjGR+FfLOuaStjdMOgBxnnkHvyfyxX3v4o09ZHJUZU/THtXzp4x8MCZX&#10;njTPt68/zoA+d5UEmVUHA/LjqMfhx9KxQTZ3AeI9GB6kf/X9MYPrXTXts9rcMjLkJjvz7j/JFY96&#10;itksehBx+n9e3egD9Ev2YfHDR3NnA7kPE4HXCkHvnj8cDHrX7lfDvWheaZEc5JUZ78n1NfzJfA/x&#10;Muma1BE8u3DqMHI/zg1+9HwE8YLf2FuGl3YGOD7DGaAPpnxnpv26xlVhkFGX8x296/In4x+GP7I8&#10;QSlVIQtjHGenvxx/+uv2amVbq25Gcj9a+A/2lPB2+J9QiUBxkk49O35+1AH5ranCFBY845PTPPr/&#10;AIVRgVJkOPmAHbPP1H+R6V0WuW8jQOUGNv48f1wK420llgkMbd8fr1H0+tAFe6tNzPtySMZwPzrV&#10;8DTfYdXRmO3LjvnGTjjHarjxhwSpwW/HOeOv8qxpIpLO+juYwQrEdAeuf5UAfqB8M9SULbXcWOdp&#10;4HTPXPX3/wDrZr738Oah9tsUVuCB+f4V+W/wg1+JtLiR2yUIz+P5dP8APNfoD8OdYFzaopfPYE/p&#10;xntQB4r+1h4Sh1nwbfOVyUGenvX8/Wt6c1hfywsCGRmX0Jweef8A6/rzzX9OnxZ0pdY8M3duwyJI&#10;8dM/Tjmv52Pi9oD6X4qu1ZNgDsRxjHPGOe350AeS2RMchdiSO3OMDtwK6VQk8GVfJI45IyOgzj37&#10;46Vyi7hnGc9emOB7itK1uWjcnrnsO3X/APX+FAEF4vlMSTjIUepz6/hXpnwvvCmqRc7ecHHOOM+m&#10;f8mvNL9lcHcck4Hrj1HWum8BXwtdWiIOCGyMn8vzoA/ab4T7Et7WdhwMfnnt39v19a+8NCvw2khQ&#10;cADjnOfevy++FXiaQ2ttEhIAA4z78f8A1vz71+hvgi9N5pYV+Mr3+nFAH5s/tyyW+6FiSX39uw7k&#10;Z/ya/K/UpFaJuxHUf4/59/Sv11/bg0OGTSkutpJDkewyD0P+Br8d72UoSS33uT7jHB/w/PFAHNXE&#10;pycgZ9O/P4GsK6IOAABkc46dTj+v/wBbvqTSEgs7lQuDk9D6eueR19Ky7gg/KDkYGcf3sdCfw+mO&#10;9AGW6gktwOvIJGM8H6/nX1T8CIt9/GQ2RuHQEfjjP4e/418qtJsYFsYJ5GenHPPpX1r8AWRdQhUn&#10;BOfoPr+PHvQB+wXwMLwyIuMAsvfkHp+nfpX6N6Pj+z1YdSv64/8ArV+ffwWCyOnlDGP8e/06V+gW&#10;h5TTgG7L/SgD8UP+Ck7sNR09QNpw2T3xnjn06/rX473aNuLuemeSSeR3/LH+GMV+wn/BSa536zp+&#10;CBwfboev/wBb8a/H++uM/Kp59c/1P1x7D6UAcreIN/HIHOf8KpoC0YyME9O/PYj8BVy83LkngEfe&#10;zWc7Bc46gfh9c/5NAE/mZOzB28Hg5BOOnb619M/C6UBUOQCAO/r1A6evPPt2r5VQuX+Xk+5wM9/8&#10;/rX0j8L5sJbxjJYuB65yP/rde9AH3D8PLNpJhOOgzxge3bHf8a/Qf4O2c5w45BI5+v4nP+eK+Lfh&#10;haD7EJAACeP14JP9K/RX4QaZIllDIAMEZPGO/wDnFAH0fbu9vo7uxwSp9q/nw/bg146r8WryJW3C&#10;1RYsHnBAGcen6/Wv6BvEdzFZeG5XbjCnv1/Hiv5nf2hdX/t34l67fb9wM7KDknOO+fxxQB8nawgL&#10;HawOeP8A9WP1rKReQGGAOOw79vyrR1cxmQj+6c4z+Rz7fT61l2zs6BnOCMcAE89+eOvagCWSVonb&#10;jPH55746/wCeKu6UwmnAySeOh649P8/yrGvWD7zvyeMdR6Z/Kt/w/ArXaOuSmfb69cds/wA+lAH1&#10;J8PtPFysJkG4Jhux/Adcen8z1r9D/hv4djtbWLAGQgY8dzj/AD/9bk/FPwk0/wC0yQc9XA6dcAZr&#10;9Ivh/aRXEtvawpgy7R9AvUdv/wBX5UAfb3wU0RLa0in2YDqGH/66928RX6abo9zdO20IpyfbvXLf&#10;D3SfsOkRMRjCgAV5b+1F41h8HfDPU7kziGV4ii84OX+Xj3oA/Bv9oTXf+Ey+J3iHxBcOPKa6kSLn&#10;+BMqv14r5S1CXM5VCxQe3Qdev154/GvSfiBrivKYo3BMgYk56k85Pv1/GvFprgM/yjJVeOSeOvTj&#10;pnmgDRaYKj/xHv68fj36VQkWSRwhPVgemck9ec/0HPaoUmBDq/K4B4PJz1596v6ZF9omUbQcY6c9&#10;enP+ehoA92+E2kxROLkn75C+n+HT/Ir6M1G53gRR9DwPbjGMY/WvHfANvHp9nFG/3vvdue3T6n1r&#10;0qx8y+u1yclmwB1wxPr7d/8AGgD0jwVp8SzC6J5X5VJ6+/PvjrzxX238LNAE80csa7whAzzy3t0r&#10;5f8ABumW7z28KLu2Zx74/njPUfpzX6K/CbRJFto/Lh8tTgjIHA7dv8igD3jw5p7WtuoZQMAE/X6V&#10;8c/tq/F6Pwb8P73SLK4A1DVUa3hQHBCnh347D1r7fv7mDSNLlu7mRVWJWPJ46da/BH9rT4hWvjvx&#10;5d3Mcpex0wGCDPGdpO5gOnJ6e3OKAPz08USCHzXyC5PJHGff/wDV7DFecq4mclsDLZ/l14/Pn3Br&#10;Y8W6hHLfvDE3BY856456e2fp+Jrn4CFTzQcfj6frzQBvo6JtQnLdBnkHOR/+r86/SP8AZI8CIkEW&#10;rXUIBdhKSQc7V+6CfU1+dfgXSpfFXiex0yMnDtzxngcntyP/ANVftt8L9GtvC3hCCJV2PIgxnjCg&#10;Afh2oA7/AMSawsETrnGB69OvBHGa+T/H3iMzCUK2Tk8/yxntmvT/ABn4gIDqhyhB5z+nX/Oa+V9f&#10;vHvpmQMASe3ODn/PNAGTpsMmqakAxJUkcep7c/Xnn+lfbXgHwsNC0slokV49kkxZid0gyUTHPTGS&#10;O2B3ryX4ReDILgPqV0isQQkKkZy5Ay34V9b+GdB07V9ZSG2LPbW5A3dd7d2PqSf0oA9Q+FnheeBv&#10;7T35nuyZGJxnnOASc465OOnavqK0VbK1S6vQSYoyWJYnbnPOP5e1cl4a0CHTrWJF3KAcsOPwHP61&#10;5x8evidafD/wZqN7cuWEMYZhuPzFvupx+vpQB8e/tqftKDQ9GuvCPh+c/wBo3atAiRH/AI94ujOS&#10;R94j+fXAxX4zzX8lw2+dt5Hy545Ocn/H6muq+InxG1Txz4k1DX9TkAlvZDwo+VYx0UHP3QMcevWv&#10;N3uNrqobkZ7/AJZH4Y9uPegC2+8IBjDvkcnr6ep4z2/+tXeeA/BN/wCLfEMGnxDl8FyAMKo6+vOD&#10;gVy2lWhnO6VThhhRjtnJPr9ea/Sr9l34Xw24/ty/hwXVXLEHiPPC5Pcnr7DpQB9ZfCfwfZeCfC8C&#10;W8IieSMKvGCqD1HuOT3xiun13VlghcluB+H8u9W7/UBBESAFx90dBgdv5f5xXgvjXxMMMiyc49fy&#10;/wD10Ac34u11rqV1j6dce36/561wtvatd3CgdSfr9f8AI5z0qvLPLcT4X5g3oP1/HsK9V8HeHmZk&#10;llGAOckehoA6/wAI+H4baAXMowEGSefTqeec47+1cf8AEPxjf6ldw+D/AAqGkvLkmP5TjavufVu5&#10;zwO4rS8e+M4tD09NL01fOup/lSNTjdjjJHUgdBjvXovwS+GK2CHW9aRZr24+eZy2XyeREp/V+wGB&#10;igDpPgb8NYvDWlpqEiieW6bOAoUSOowck87ARxkc9a+xtLgiQOs0YkcYyxYnk/w8YHHtWX4c02Zg&#10;jtAgUY2gYCBe20enp7V6Pb2ccabnIIDbuMAE9/w9aAIYVghRruY7UQYGOAPXH5da/Mv9tX9qOfwz&#10;at4D8IXHlajcqVkkVgWijbg4/wBojoeoHOc161+1x+09pvwu8Oy6Vosqy6xeK8dvHuHLDgyNzkKv&#10;/wBavwK17xHqfiHVrnVNYuXvLu5ctJNISWctzx7fjjHSgCa5vZb6XzJGyzt75OT8xBP8+Pz5q9aA&#10;AjuQSS36Y5xWTbptUyEByMKFBPJ6nHoB6j6c819CfBn4Yz+NdWju7iMNZRSLxjKuwx7cgfzoA9g/&#10;Z7+Ew1G5i8Q6rB0w0TPztXIw5GOfbP5dK+6NS1O10ewSztAEWNQF/wAT7n/JrBtl0/wrpEen2YVS&#10;i/MR0JA5x9Ow9K8z1fWpL+chXyD15z9Pz9PrQBLqOptez7mfCjpx154/w/OtDR9MmvpxtXA4/H37&#10;dfesbSbCa9kWIcj+p/Dp6V9IeD/C4jRC64xjjHX8f8aANbwn4ZSJQduSeeR6+3+HvXuuk6aIIgzD&#10;rjB7Y9qpaPpawIpK4PB9s/lXVDaq46AfoPrQBaVtoGDwPw/WsrUNTW3RstjGe+cVBqOoRwRElume&#10;a+PvjB8YXs5W8O+Hc3F/P8qqv885yAO5xQBY+MPxlXTEOi6IWub+4PlokedxY5Gc+nqa4X4dfC7+&#10;1Lt/EXimBrq+n7M/y7uyKBySPT15J7U74a/Ca+u5x4h8WXG6eVgxOMtyc46c/wCyg+rHtX3N4U8L&#10;WumxK0MOJAOS2Dg/l971x9KAI/CfhSDSo0lktY0zztXJw3ue5Hdvwr1K2UABtvXJHy4//UPQVFDH&#10;DAEViXO3j0rH1jxPa6RbNPckKFB+XuRjknPbjPpigC3quvQadbtNI2xIxxwCW+lfm9+0N+0VcSy3&#10;PhrwrOodQUnnTBKZHzIh5+YdyPoDmud+Pf7S8mvXc/hvwpcMkEZKz3ET8EdDHER0H95s5PQcZr4c&#10;1LVp55SxOCScJznr/n+fNAFi4u1BeVwXd8n5s5JJ69TmvdPhB8HtR8Y3cOs66DHYghgjdGVejMOO&#10;Ohx39MZNO+D3wguvFF3HrOux4tEIZVZeCOuT6c5wO/0r7Rub7TfD+nDT9LAjWMAfKBlsDGTjuPT8&#10;KALM93pvhzT10zSVCIncDk47+3sK80vr+S7YsxyBnv05/wA4/nUF3fzXk3mFiRu7+p4NaujaPLeT&#10;K5TIPbGSPwJ6UAM0rTJbuVcDI/z6/Xkn8q9t8N+GlVUcrzjjP8jVjw14XESIzplsDt05z/n6V7Np&#10;OkiJR8uT+v8An2oAh0nRliAyP/rD/Irt7eFIlxjOOtMiRI1woxinS3Cxj0/GgC00yoM56Z/L1rl9&#10;S1hIs4PH+etZmra2I1OHx+P6+teRa94pVQ4DZH+eaANvXvEqxBiXwPXOP0+leKazr73DhQTj1H64&#10;496ydT1ma7kbnr/LPbPr1FZltbTXswSFd+ee/PHr7evT3oAVfMmkJByW/L0GR39P5V0SQafoNm2q&#10;63OsMSLuIY4H1J4/ADmsXW/EOi+CLET3L+ffOuIo1AZ3b0UenYsc47V5MnhTxn8StRGp+LJWs9ND&#10;BorMElR6bgfvH1NAHXahrPiD4jyPp2gz/wBnaKw2tMciSRT2Ufwrjv1PU12XhH4bQWbLZaKuGB/e&#10;TY/Alev59T24rv8Awf8ADSWOKOLcY4AQSABlgOgPbHtX0V4e8NW9mnlQRgZ9v5dKAOd8K+B4dMiU&#10;z/vH4yxAz9K9astPhUD5OB6gf5/z9av2umpCod+orivGvjvR/B9hLPdXKIUUnrjsef8AGgDsdR1K&#10;10e0e5uWChAfbp6/hXwt8X/2hLgvcaVoEwCr8rOCcLx+p9q8b+Kf7QWseKpXstNneK1kyvykhpMn&#10;jB7D/IxXj+heGdQ1x4r27yYyTt4yWPcRr3x/Ex4Hck4FAFyNtY8T3ru7mUyDczOxHUdXP8I9vwAz&#10;XrOg+HrfTY13Zd2UDdjazDuABykZ5/2iOuKv6To9rZRpBaRDaMe6gj+In+NunzHj0GK9J0bQmmfe&#10;ynJ6k5yff/P60AYunaRJeTKoTAGFXAACgeg7Afme+TXrWheFlTDOucnOfp29a3tD8ORQ7cLyOemP&#10;b616LZ6ekSrkdMUAZ2n6QkQXjBHt0NdZa2yxD5Rkj/OaVYwgGOO3+fpTnnEY3E4AP40AXBIqZB4/&#10;z1rOuNSSIHufb+dYeoauI1O18Z/xrzzWPEoiBAfnB9Of1oA6jVdfCA84HNeW6x4kwHGcnHr+X865&#10;fVfETyuYw2eP5iuRmmeUkFsg4+v1oA0rzVpZ2JLYB9T/AJP+c1lGF5cMeMj8c/p/Prir9hp807jC&#10;5B/LH0rvtK8MvKwDjr7cc/8A1qAOV07QppmA2/Ln8x/n/Pp6lo3hoBU+Xr+uK67R/DqxhfkBzj8K&#10;76w0dYwoIHy+goAwtL0NEULt4Htmu2stNSMDcvSrsNukY4H+frUzzRwKWYgAd8jt3NAFiONY14GP&#10;071lavrum6JavdXs6xIgJyxAAGP6CvBPi7+0X4M+Gdi73l4r3O1tsaHLH/61fj78av2rvHHxGuLm&#10;z06aS2sD8oRGYbs/3vX6dBQB93fHz9tPRPDXm6P4TlW8u/mVmU/KvvnkEj0AP1r8rvFnjvxZ8TtS&#10;ku9UupZBMx+Xk9+gHH6+tc94Z8IeIfFt9zE8xYjBYHnPf8PQf/q+9/hN+zFJKsV7q0WFJB2lc4Hs&#10;T6/SgD5U8GfBvV/ElzHFa2xyxHJGPqf84r9APhb+zbZ6MIbnUoRI/BwQMZ7c+3+RX1X4O+GGkaBa&#10;pHZ2yq474GR+les2miRW5DSABR7YxQBzfhfwlaadbJDFAEAAHA6fp+Vd+0VnYx+ZKQigVzOteL9J&#10;0CArJKoPXqO1fLnjj4sX+pyyWmmMVHrk9D9PT0xQB7x4u+KWmaJC0aOC4HAXufpnrXyZ4l8Zav4n&#10;uGkMrRW+44yevuOP88Y55rDhs9Q1SYvMWuJnI6nIB69PWvavCvwsluWS61gEA4wncgjjPYAH/wCv&#10;QB5FoHhXUtZnC2EB4I3M2QSD3J6jp7n16mvpDwn8LrLTkjmukFxcr/EegOOw9/UV6ro3hmzsIkht&#10;4BGoHRRiu3tbCOPAAwfpQBg6boiQhQBjGPwx711dvYxpjsP8asxoqYBAz9alLbATnI69f0oAlSNU&#10;HHGOP8ilZ1Vev+P5Vmz3yx5Of8965u81tFY4fHH/ANegDqJ9QSPIBwRXNXesrHnuK47UPECKGxJj&#10;HfPt/nvXAan4oWMEh8nn6/hQB6Hf+IVUH5+B156/571wep+JlXLb+fT69/8A69eX6v4wA3LvwP54&#10;/wA9K4K78RSXBJV8k+/rnFAHpWpeKT94vjn8QPr/AJH5V57f+IZpyQrY/P17Vzv2iW6b7zMXzj8P&#10;ToO/61dttLuLlxtXgnrjj+eMUAUGnmlOWOSfU5z6f4VctdJuLkg7Cd3Uk/n/APWzXdaV4VZkUvHj&#10;r/n8a9J0rwsFxhOtAHmel+FHkI3jjj1x78dOe+DXpWl+FUTChMAY7cDpyf8APvXodhoCRgYTk966&#10;6z0dIwpK9MfnQByOm+HVTBCV2Nno2FGRgc/ge9b8Nksf8OP8R6VoRqF7UAU7exSLGQB/T3rSjjVM&#10;cZH0zxSblGcHj/OKqz3qR555oA0CwUDPb/P+SKhe6Ve/T6+n4/jXNXOsxx5G7P0OOlcxf+IFQMd+&#10;P65oA7ifVEjDcjiucvtfQZXf/n6V5Rr3jrTdLtzPdXAUe5HP5n/9dfIvxF/ai0nSxPbaO5nlGQGU&#10;5A7Z49CPWgD7P1/xzp2mQyS3dwkaKM/MQBXx98Sv2q9G0iKa20NxPcBflPO0N9cf41+f3jv41eIP&#10;EU0r6hqMiwDgRhjj8efxya+d9V8UX9+zpaArnjJJyeOucnnFAHv3xJ+PviTxK7tqN8yxddiHnnoP&#10;yz+dfNN/4mu79z5O4F8/MxJPvkHOPw6d6jtvDmq6xOAEeUP3wT7D2r3fwL8Btd1u5iU2zIjdM854&#10;4IHvQB8/WOh3l/KoYbmbJ6ZOcgdD7fWve/BPwR1jWrmLNscNg7T19Tx0/Kv0F+GP7LFpbxxT6jbh&#10;2PXcvt249Tz34r7T8LfCzQtEiRY7ZAUGAdo//WaAPhn4Y/s1JFIk13DjGD8w64/LFfafhX4R6NpM&#10;SOIFOB3Htxyec16s0emaVCdwAI54rmrrxJdXBNvpkRcnA47f5+ooA1Xs9M0eEYAGBwBWHNr80zNb&#10;afFlieMelauneENV1Vxcam+1Wx8uTXpuleFrGxRVSIFh3wOf0oA8y0/wvqupES3rFVbHHt9Pf616&#10;NpXhW1s1XEQJGOTzXbw2ccYwB+nrVxURfY9OlAGVb6aibeMD861I7devanGRVHHvUTXHoeKALgVF&#10;FIZQvGcisiS9UZwef84rOm1JVDZbJNAG/JdKo5OKoyXyLk54/wA+1crNq+ATn9cn+dYNxrQTq/NA&#10;HbS6mozzwaxbjVUUZBAPua4G78QLjnjOe/8AOuSvPEqx5y+M9Oc/lQB6dd64sYyGz/P2/OuZvPEH&#10;y8vj9OteTX/ivJOHzjnGfz9c1yF94oc5YOcn24H0+lAHrd54mRN3z56/5/wrlL7xWiqSrZz+Q/l1&#10;FeS3WuzSZ5IU5/i6c9fw/wAKxZb9mbLsT74xn/PFAHol34mdgdp6984x6EnBH+fwrnZ9XnlJG/gn&#10;/PSuaSSeb5UBIPsfbn0962bTSbq6PzIRj69P8+vegCJruQsFzn/63t19Pp9acnmyfKvIGexzn1P4&#10;11Gn+F3kIyNxBPbP54+nFdrY+Fl+9syT2x+RPegDzCLSbm46jaPrwffj06fqPSuhs/DbEgsNw9fp&#10;+Br1u08LxjDFMk9uv/6q6q08Oqv8GQOOg/woA8usPCqg7igAOfx/D+v866208OJkDBB+lel2+hKM&#10;ZH/1624NIULwvP1B/wA+1AHntroQGPl59O2fX/Jro7bQ1GNy4A7exNdoljBEo3YXH9KwdZ8U6JoU&#10;Ra4nVSnPJHH15oAsQ6RGuMj165/wpl3d6bpiF7iVRj3/AJ18qfEr9qfwt4WEsUV2rvHnIQ/j69cc&#10;mvz0+I37XfiHXLqZNNuGghPoxUn8jnigD9SvG3x68LeF4JC1wpZOihhk/wCfWvz/APij+2Vey/aL&#10;fRTtxuAbcB9OwP5dBXwfrnxJ1PVA7Xl68jHr8xPfJB5/z2rx3VdWn1CR4rbc5PsT7HNAHp3jn40e&#10;IvEs0jXN4xBPALEjPf8Ar/nmvErjUry+kJJZ3JzwTnpwOP8AH2rtvD/wz1/xLImIGCPg/d/U+/Wv&#10;sT4d/srXupSRSXNsSBg/dyB05JI49B+VAHwvpfg/VNYkCxxHnjHTk84HHvX0b4E/Zy1vW5E3wFg2&#10;OxGM9s9wa/ULwD+yloumpHJeWwd/lPK+vofp7epr668M/CvSNISJba1WPYB/D/8AWoA+Afhh+yZa&#10;WiwzahAMpyBj+fX/AOv+tfb/AIS+DmiaNbxJBbDcgHb/AA/SvdrPRrW0QAADt0q41zaWoG3Gfp70&#10;AYumeGLa1RVVAoHt+h7/AM66aK3trbHI/wA/l3rn7nW1AwjAdeTntWFda6OQXyaAO8e/iQEDgj6Y&#10;rLm1Yckk/wBPpXnk+vghsOMcenUd6w7jxGiH5mBPuf6UAelTaqOSTz09PqayZdaUD5SBXld34nC5&#10;Cv8Arx/PpXM3XipQDiTn39aAP//X/NaSzhlwWXJPOD6jvx+v/wBaslo5IHAPKEjOSenQ+mffj6Vq&#10;QTpKGwRkEg5IPGavNAlyAHAB4HTIHpn/APX9aAKUKw3ShWADD19OevqPrWNe6dLasCgyASemD+HF&#10;XQs1tKCpwD2yOfqf8/StKK6inUJIFIx19Tnr78c/pQBm6R4kmsJlZW2EAHA49unH54r63+Fv7Sfi&#10;/wAE3MbQ3UktupyY2Jwfw7fy618fX+noN8qDIJ9eff6f59aoQ6jNBIEDbRn1z07/AF9u/pQB/Rh8&#10;GP2wNA8UrFa6jMsE/C7WI5JP1x1+tfdmh+LNM1mFHglDbvf2r+RnR/E2o6e8U9ncmCQHduU4I/z3&#10;69a+2fg5+1t4m8HXEFrrN+bi3GB8zFioGOM/jzQB/RusiOODkcU7J/z3r4u+E37T3hXxpbQoL1BK&#10;wHys3f8Awr6v07X7HUohJbSK4IHTpQB0fv0qtPbRXMZSVQwPH4UgmU9DU4cEDHNAHnmq+GZIC09h&#10;3zx17549KybbSba+JiulxIPpn8yK9abDdeaxL7SY5/niO1h6UAeJeIvCRgBMIyh9OPp7V4b4r+G9&#10;lrcDx3NsDnOOBx+OPU19T6kdQt3Ed0N8RP3uuRnv6Vbg0LT9Sty0YAYj8uvWgD8Yviz+zfHcwytZ&#10;wDAzjgE59Og69+v41+eHjP4Xar4eeQSQMAmeo4+p/Kv6XfFHgQtvEkO8HuB0zXyv8R/grpuuW8iG&#10;1VWwQCE65/L/AD9KAP5tdS0i4tbss8AA/mPwx1HrUcUBkGFUFiv09Pr37H9K/SL4r/s06hpnnXNj&#10;CWQbv4QOvtz+n5V8SeIfA2qaPdOGhdcZ7HJ+nTp/KgDziSCWEZYcHbzyM4HXjNbFjctvMbE4P6n/&#10;AA6f54qQ2zxDy5/lB6A9c+o9fp2qtLAsRBQA+/Ocfh/P+dAE93aLIQ6Y9eOoz9MDH9fWsgO1uevI&#10;6EA8/wCfXr0zWnDM2SoJ689uO1F1blsPH2z9PXnpQBNZahNaOZoHKkg/d4wP8jvXtHg/4t6tpM8S&#10;+aV2BdrZOePU54/rXzhK7QSODkE/h+HrTkvZVOQ20Y+h4PT6f/X5oA/ab4MftXTWxisddm81COS3&#10;U84P1xn2r9GfCHjzRPFtmlxp9wjkgHbnnkfU1/LNpfia7024R1nYAdMEY9gfTHT+VfVvwn/aM17w&#10;pe2/lXj7AwyNxwQOpx/KgD+iho1kUFec/wCSarLE8DBojx7Z6Zr5W+DP7S+geOLeK1vZ1iuSo6tw&#10;fp0r67tZra/h82BgwPv/AJ9aAN7S9ZdUEbncB7/411sK2t4oBwC3+f8AOa87+yOrb14x7VqWlzKm&#10;MHBH86AL+veG4biBtqcnNfMXjr4U2OqwSCeEEkHHHfvmvsKx1FLiPyZhz05qnqGhw3ibgBj6dKAP&#10;wi+MX7PrRTSy2sJCEHG0cfQ+lfDPiXwBeaBNIkiNgE+/49ePpX9KXjL4eW2pq8bRhg2e3HuK+GPi&#10;n+z+LqCd4rZSxywGB/P26frQB+HeoaeU3tEcEH65x/8AXrBV54sqxwCenTIHXpxx1NfY3j34P6lo&#10;9xMBFtUc/d+UDPP8vWvmfxBoNzaGQNGSc+nTB4x/9agDl3xMx3AkkdSMYz+P8/8A9eJcRmNgwIA6&#10;9+ff09/51aZpYyVkOCegz69qY0hYmM5Gd2eOozj1z+n880AQw3RTByckYzz/APX/AM+tdNpHiW+0&#10;y4WeznaN05BUn+n+e304qZJRkg9eP8iqa3G1ioYgrkfTI/8A10AfqX+zv+2TrnhG6g03WrtprZSB&#10;jdgAdMjJ71+4Pwj/AGg/DnjnT4pre7VywBIyMg46Yz0r+Qe1vnjIKSlQcjrjJPOeK+ivhb8efFPg&#10;DUIp7S9lREP3Qxwec88//WFAH9fyz22owBlIYMK4jU9Jls5TcWYIGckflmvzy/Z3/bM0jxXZ21nq&#10;12qXRwG3N39MHr/k1+jeh+KNM8QWqSwSq4YZ/wAKAJdKu1mULJw/+fpW/NtKHgc/571zGoWLxkz2&#10;ZwRzx06dKrWWqsx8m4bDD1+vagDK8S+BLDX7aRZolYMDwRnPoR/jX5s/Hb9mW1nWa90yDBXccAf5&#10;z+PtX6xRSbouuf8AP+f8a5rXNDtdUhZZEDE+o79u1AH8t3jj4b3mh3sqSwcIW5xg+5z/AC5rwvUt&#10;M+cqRhuwxj8vXnoPrX9Efxl/Z103XrWe5tLYLKQ3IA6nv+Br8nPih8HNR8P386SWrIiE4O0c4759&#10;B/jQB8JX9k4ViowTgAZ/M9vz/wD11nrG8BYYAx0HPHOBnoD07/jXrGr6A8TurLnGOBzgdsex9f0r&#10;jLvSmVjzhRnhuP8A9f0oAx13Mo3nbnH3eP58HrTAnlAPtxuwe/X0A/8Ar010dAOOR69voP8APNX4&#10;1SaIRPkH36kAYH4/55oAm0fxDc6bcJLFIyOD1+nbP+eK+w/hh8eprTZa6lKXTgDd9evX/P518Ozw&#10;vCDhjgZOevA/L/OaW31KWEhkc5U9sgdfzxxQB+1eg/Ea0maO9s5QCQrYBOeo69P5/jX2v8KfjHBc&#10;mKB5QXGM5PX6+34V/PH4M+KGpaPNGk9yShYdSenfHPb8fpX2B4G+LYhuorqG52HKkqrE9D3oA/o7&#10;0nXbTVrVWiYEkDjP51Pc2iTIwxnP5V+eXwb+Olrqccdu9ziUdQW6+gx6/hX3T4e8VW2qwId2Sf8A&#10;PtQB5D8TPhXpfimxlguIFfcG7d+xzivyL+Pf7Mb6c093ZwZAYsNqnHfr2P1r9+JreO4XpkH/ADiv&#10;KvHHw+sdcspo5oFcMp7DPOaAP5NvEnhK90W6kjmjORnOeOAOMev+FedXunbWJA5OOfUdBz9B0/8A&#10;11+3fx0/ZpTM9zZWqkjdt+Udcdfp14r8xfGXw7udFu5YHjMYHHzAc49O2f5fjQB8wy2xQksMADIO&#10;OPb/APVVYwjO5hgr6gDOP/116BqmiS255TAA4z9ef8/1rm7uKRi24YHTqSOB1J+tAHLzWvVQAACO&#10;3PPX/JqiN0bA98k4555/zxwK6ryPkY5xwPr1x0HT+vWsu8gZY8qCcfTj256e1AHS+E/GF7oN7Fc2&#10;0rIYmBHXjnP51+vH7MX7Sb5tdN1G564G5m68cV+KUe5SpzjOM+mevTnJzx1rvvCXiy+8NXkVzBKQ&#10;YucAkH+XU+negD+vnwF46tdXt4nSYOr47jjNe0skN5b/AC8gj1r8HP2Yv2ky4g0++uSSQPvE8H8c&#10;8e1fsT4C8c2ur2kWyYOHUY5/WgDN8d+CLbVbeWNkByO49+v/ANcc4r86/id8NJtHnlaOMlBnt075&#10;Hr34z+dfrlcLHeLwNwPpXjXxA8B2mr2EieWGLAnt3FAH4b+JPDgmLQsBgHn3/wA4/n3xXhnjHwG3&#10;2dnwDluBg+nrx0/p71+inxK+G13od1M6xEIDkHbnrjr+Of514feaJFdxmGdQx57dT7/XtQB+Yute&#10;H5reVomjIBzyR/nj9P5jjJLV4iFHGCe5/HJ/z/Kvvnxj8O4mDPHHwc9AeP8A9Xavl7xL4Rl0+Zjs&#10;IAPGRnigDwu4VV2hhkevQn0+nX1P6VJpmq3WlXsV5ayFHj+Yckd+3+fpW3qdk0YYNwRnjqB+XuOh&#10;/wAa465yHK5wV9ff04xQB+rX7L37Ul/pU0GmahPvRSq8sRwOBnn1z1+lfun8MPiLYeKNIiuY5AwY&#10;DBznkgfrX8c2ha7daFfrc20jR4P8J75/z/8AXzX7Ifse/tDSzCHS765wflX5mPX07dfXPagD99In&#10;jlUsDnPb6/5/CvN/Hfgm08RWUiSR5ODjjocdvrTPB/iZdStopQ+8MM59eOPzr1BGjniweQaAPyJ+&#10;JPw7uvDuoyuqERHJzyfzHT6D618/eIPDUOoQtG65JBxlf6/yr9jPif4HstYspd0IdmU9AM56/nX5&#10;u+N/C9xoV88DJiIM3Uduv5elAH5qfEf4YKfMkjizgHtxz2OBz6g/WvkDWtAutNuHhKFMZ7dRk+36&#10;1+xOt6Fa6lCVkHr09xwB618h/Ef4apvluIoxnGMbc/5/OgD4IUtbymRG2kEYPv8Al7V9vfs2fGu6&#10;8O6lbWc85UeYOM9B7DPt1r5X8QeGp9PkkTy+FJBwfTj8OnSue0u9udIvUuIjtKsG64II9zjFAH9b&#10;Pwb8fw6/o8FwsoYkLznOc819QWtylzDwcgjseP61/Px+yf8AtCSW0dvp17ccAhR835/T6mv2g8De&#10;NoNVtIpYpMq36HtmgC/8S/BtrrunzpIm4uDn244/wr81PGXhabQdWnhfhFbI6DCnrjFfryQmoQHP&#10;II/A/wCc18vfF/4apqVvNc28Q8wA8gcn2/HFAHwLbqz52nBA5/HoDXO6/o6XkTxugJx+f9K6i4sZ&#10;9Lv5La5+QgkYz37564zmm3sJZGZRxjOG5ye2T/n6UAfFXjzwD5jO0aZY8g+vqM/yz+ma+b/sV54d&#10;1UXSEhkcZ5IPv+R4znpjFfpVqOlxXyskqc8DoPTr+Wea+a/iF4DDh5YU9SpAxjmgD6c/Zt+LJZIr&#10;WSbkYHOfXj8fz/Ov128B+J0vLSBt2QVX0+tfzS/D/Wb7wrrkabzGEYdjg/z759ulfs38CfiUl9Y2&#10;0UkvJAHvn8/8+lAH6IapaW+pWbIwyCMfjivy9/aT+Fn2e5l1mwiAy5LbR1+pH9fev0q0XVUv7RGB&#10;ySPXrn0rifiF4Sg1vTJopo94dfY57daAPxN0y4dFETEb0x1Pb1Ax/n0rqd8c8ZVzyRx9cdD+f4VJ&#10;8WvB994I12VoIz5DsSfTr6D1H+JrkNO1BniDOcZ7dz/T2FAHDePfBVvfxSSLFj5ST8v54/8Ar18o&#10;GwuPDmtiZQRh8ehOOnbH+R6V+gU4+1wFJAWJBHY5yfyx9K+dvH/hRHJnhQMcnPHU+g/zxQB9/wD7&#10;LvjaO/0eKB3G7jj36EDnrxX6PeGNRB2/NkHpj6dDxX8/PwU8cX3g3WoreSRlhDA4J4znn8Pwr9m/&#10;h34yh1eyhlhcEkLmgD6H8U2Capp7xsA2V78/n/Ovyy+Lmg3Hh7W5WiUqjMenTI7AfX3r9W9MmW/t&#10;ApGSfxr5V+PngBr6xa9ih3MhJyO3HX/Pp70AfnFeSvc24D4BwevX/A/n+HSuE1CBJVeNxk4yOh//&#10;AFe1el3kIty9vKmAO2OmOnJ6VwOpCOOVlUAcg9fU+n09aAPnbxl4ai3yyxpw2cccnPfoeo//AFV4&#10;7eWxiLRsOP8A645//VX1trdiJ4nBXJPGT69uPfOea8O8QaM2XMYK5/IY7jp+GelAHnnhe8/s3W4J&#10;C20B1B/Pnpnj6/jX7Pfsy+Mlkgt4TLk8Ef8A1vyx/wDrr8RrxZbK7VmOCG9cDg85/Ec196fs1eNW&#10;t7+3jEpBJGM5A47ehz6Z5oA/oI8Past5apzklR+ftXnnxe8PJqugzrsyWUjp2/8ArZ/I1Q+F2srf&#10;2tuzNkkDOCD7df8AP417N4hs477TGjIyGUj6fpQB+HXifRjY3k9o64AJGOM89sfh6+1eI6qhtZCf&#10;unr37dfUDj2+lfa3xu8Nto+uTTqOHY5HQY9q+PPFSLHKz7e3Xt36deRxigDOsdQWRCjYzn9O2T6n&#10;P+elalxDHLHuUZK98DOeCP8A61cHFL5T793OR9Bzwa6yxvPNjCk4YD6H8uvHfP8AhQB9C/Ca+Mdy&#10;loCQT6HoR7f569q/Sb4VTKFRWPJ5BPfjmvys+HGpra63GrNg5GO3Y546n1r9IfhrfuZIMPnIGfbp&#10;/jQB9VeIbeO60mVCMgoR0Hp361+F/wC1L4V/szxJc3CoAsjcEDGP/rj/AOvX7tonn6dhiSCv1r8s&#10;v2wfDBl33iJgDnj2HPH0H49KAPyVuYSJCQcZ9uv86pbvLbnkgc549/b8z+Vb2pReVKSBkknnH9Kw&#10;pmBTg5A65wc5PQcUATXJBQkDpnA69+44/H+tM8NzmDV0YdAyn0PXnvSQv5kWxzyTj3A9/wAPSodO&#10;3RapGUDKQ2Rjp79f84FAH6r/AAjw2nwSbsjgdOSeP84r9K/hkqtpy9tw4/8A1fn+lfl58Fr0tpMT&#10;E5A2+v8AnpX6T/CrUd1ukWefrn8OlAHgf7ZGiJceEZZ3GSpznAz9eTX4N66PLldHJDAkHPfof1/w&#10;z14/og/as02W+8B3nljdlc+31/Cv50vGLy2+ozxyckMQfqMZOPQdPwoA5h5AuduQQOenUnvzj3qp&#10;N93a/XBznjnGTz7cVWEucAnJI784x0/E03zDyrnk4/Adx/8AqoAqOFWTOAM4wM9e2ePrX1f8CZEF&#10;6gJ+9x/+v/H68dK+T3VxIHQABcMPU9/p0/8A1V9T/As5u4UTglux5HoT78cCgD9qPgRKGEagZAx1&#10;x07dAPX9K/QrTTjTwe22vzp+BKhGgIPB68j1zjv1zX6IaWC2mLzj5f8AOaAPw4/4KUvu1vT0+6VU&#10;k/8AfWf84/8Ar1+QdzIoPXJHT/6w/n+HtX67/wDBS6GVdaspFOdylcdTkN2H8j9MV+OryruORl/m&#10;5we/UHHoMZP4UAV7sAAOxAAGDj7pHX1z/n88TcBt2cAjnngev8q1JmJU5GQAcgDkfTrWHIwXCnqT&#10;jjjnrigCwCMlF4OOp7j0Pp6+or6D+D5N5eWtqvBLjkf49Dgcf/Wr5z84uGaQ5PY9MdjXvPwTmceJ&#10;LfDEJvBPoQOM/X1/GgD9ZvAuiPYadbdw5zxjI56c/getfoV8K/NisreJRyqjrg8Hgf8A1q+CfB2o&#10;pc29nbRnLLjvnGOuT9TxX378NG2WsXGBtH/1ufx+mKAOv+LetRaR4NvLqQ7TFC7dccgcYPOPrX8x&#10;XxE1I3viC/uHO5nlY57nn0yOlf0J/tPaoLP4f6rucgeSQfocfy/Ov5zfFqH7S8qnksd2D1z1PTn1&#10;NAHjmqN87HkcdPQ+o6fpzWbFM0cZcnOB/ex+X6fpVjU5QsrbjnB7EE/hWK8w2fuzkep46dBx/wDq&#10;zQBLKZZpCuSTxn274/DrjvXoPhlY2ukQ4Ygg44Oe/wD9cf8A1hXmcM5VsZ25PXvkH/GvWvAVu8+p&#10;xJxtZsYGDkAdfwoA/Q34MaKVt4pn4CqOT/VfTr3z65r9CfhNp8z6vb7Y9yxcHjp/T/69fJXwn0s2&#10;uiwEL83HtgY4GO/+Ffov8DdIBmW5kUEk+nXHoOo70AfY2kI0enwKwwQor8lP+CknxAFvZ6Z4Tt5M&#10;NO7SuM84XoT696/XC5lFpYPL0EaZ/IV/NJ+3D49fxb8XtTSKVjBpzfZ0ycjK/f2j6+lAHxhrep/a&#10;GaQtyG/P8P8APrzXKeY0mCozgY+nJOB35P8A9bimXtypUqBkcjJHT0+uO/pWfaTOzjcRwc/lzx2F&#10;AHRcRRlSSS2Pr+fTjvXXeFoGaUMy5J5x1wOx/wD1/WuJMyMBtOAe55H/AOsdq9R8M24hiUMOSRz2&#10;5+px+NAHt2iOY7cqvsuSOvH9K9o8JWOCJicFDjr/ABHr/k/lXi3hyM3DrEq5JbjOfmPYfr2r6j8G&#10;eG7i4mgiA5HL8d85Oev4UAfQvwi8PQ3V3FI6lyGK9M9fTPQcV+lfhDSYrGwQIu0hRjPbNfLXwl8J&#10;zWDQRYxvUSbgvQjtX2SZIbHTDM7Y+TucY9PpQB8uftRfEU+EfClzbxz4muFMYUY4yDkkV/Pb8WvE&#10;5824WJ9xZuWLc5bJP+Hevvz9rn4nr4h8TXdtbzsbe2Ozh+pXIPt6V+R/jPXf7Sv5FQ/IMr9TwOSf&#10;xxigDiSzXEx3jOSeSRnPcjv69KkldYyiIcgnsM447dB0H51VZmQFV+8M4yOM46+v5e1TaXbyalqU&#10;MEZBLyKODngkc/j/AJzQB9pfsreB5NS1FNXkQElgoJyNo4PPAz37V+lus6nHYWQto+EjXYBnkbeO&#10;/evnX4E6BF4e8NpdMFDRIFGf7zDkk9O+K6/xTrpdiiMMD3z/AJx/nrQByfiPUWuCecnPbj6d8VyP&#10;h7QZte1WOBVIaVsZxwB3/P8AlmobyeS7lERPysTnHP8Ake36V7X4A0aaxRLowbnl3DLdk7j+mfSg&#10;D13Q9ETSLOGK1BLkFIgD91TwX2+jHp9D7V9afC/wkLKyikaEIAoPJGScZ6eo+teK/DzQL3X9Qjvb&#10;ooIWICgKOVUcY9ABX2RpNpDa2cYQBUA+9kD5c9PqaALd/fQ6LYSXtxkiHLn3z0A5r8If20vjlfeO&#10;PFlz4Q0yRk0zTmBnycBpP7vBwVHAAPfmvun9sv46XngDw7FpWj3Cpd3TSDb0wm3hh9DnHbI/Cvwd&#10;vbrUNQvZbm/keWeV97lmLElj39Tn/wCvQA2ZwoI6vkdedoPTkdz6j+oFWNLtftE5lcZAJ7dvTpnP&#10;rxWZHG88wVMkKefXdxx1/PHtXcaTCGnhs4It00rY4PPP+eKAPafg/wCB/wDhLNft1lRpLa2YFwAT&#10;uYHgAH+XfpX65+G9Nt/DGiRWEQ2Sbd0hHrjpwOw4r5x/Z/8ABNr4c0aK+lhVWC/nIRyc+gB/ka9k&#10;17XxBG/OSR6/lQBW8U+IUggcI45zxk/lj/Dsa+etU1OS7ncM2457/XPOOef/ANVWvEevG6lPzEjd&#10;+fP+f0rE0e2l1C5GwZznJ59eo/zxQB2fhbRzdTq7Hgkdhj9Pfv8Aj2r1LxJr8HhPRT5X+sC9M8sf&#10;TPXnv7VkRzaf4a01555FjfbuyxAAHv1/Tqa4fw/pWofEDxFb6hfRmWxEn7mFidrsh+Zj22gck9Og&#10;78gHpvwR+HOo+Mtafxv4jiJQOpt1YdC33SoPpngcc8+lfe1j4OguWjsLSNYrW0ID7V++ScsoPueX&#10;P09K888BaXfzxxW2nRfZrGI4DRqFMjAckd85zzj5eAOea+mdEsIdPsorU5ZwDknp6n/Pc0ATafYW&#10;mlw+XuyepOPXoM8cAcAV4J+0N8dPDHwi8FXesapc7Nn7tIkIDyyEcRofU/xEdBzXoXxR+IXhv4b+&#10;G7zXNcuhbRQRGRmJ+6o6kD17AdTwBX83v7RHx01343+MTq00jRaTZsyWFsxwqITzIRnG9h1J56Cg&#10;Difif8R9a+Jviu98U60S9zduWVSSUjj/AIY1GcALnPqeTiuHso2KjIzk8e/HIJ79Pp6VTgtZWb5j&#10;vJxnH58Dt1+ldn4b0W81a9is7WIs7soBxjAHTFAHXeAvA934w1NLVU/dKwEjjgcfwgfTHFfpx4M8&#10;P6f4E0FLWJNkoHPT5cjoD16/jXnHwr8CWXg7RYru4jXzcHGRjnuT+J+vSug1zXXuJCkT9T2Poev0&#10;oAta5rst05i8wkZI49f/AK3fn9OlHS7OW9lVFU4JJJHPA689P89+lZWn2kt7INhyc8/Unr+v+FfQ&#10;vgnwgSqSyJjOM98/WgDZ8G+E/LSNtmTgdRnn+vr/APrr6I0XSFhUHHAqhomkR26oSgBA/Wu1jURD&#10;A4Axn/PtQBbQKowvA6fl+VUNQv4rWMsxxj36e9QXmoR2sRcuFABP0wK+O/ir8V73UdTTwd4RkU39&#10;1wXJOxFB5ZyOwx06np05oA1Pin8WLl7g+G/DP7+9nyC38KL3diDkKBk/oBmsH4cfD54JYtd1C2a9&#10;1S7JJLDB9nKnsMfKufQnmtr4V/CY2ltFrWuY1K7v2LjcMl8McMxPYfwjoPrX2Z4a8Ow2y+d5CocA&#10;buOfXHsKAMjwx4fFpHDLfgF0AwB91Qeg/wB49/TtXpkbwxQhVXag7Y6c9+efpVd/s9ugcIMJn0Hr&#10;3J4/KuI8UeMbDQrOS5vJ0hSJWb5m6Adf/r0Aamv6/Bpdu13dOI0VcgE4zjpn0H44HWvym/aB/aLu&#10;/FF9P4Y8J3JWwTclxdxsf3nqiEHlexPfnHFYfx8/aE1Pxvfz6F4d1BotNX5ZpYyU84f3B32cDp17&#10;+lfITSlswwhpWA52qcDPY/y9fxoA0XvnAAhUKSRjuR9PX+n419F/Br4MXevzx6/r6lIBh1VueP7z&#10;ep7gdam+DvwTvNRuU1vxNCY44xuEUgzgcHJHqQenYYzX1nfaxaaRaLp2mIESMbRtHXHc+uaANO/1&#10;Ww0KwGm6aoRBgEDqTx1/x7V5zcXkt1Id5JA/h9f85qtcTzXMrSPlmbGM/p17+vFdZoHh6W7kV5FJ&#10;AYfhx2oATRtElvHUsuQT7jgdj7D2/wDr17z4c8MrGqbUwcD9PrVjw74ajhjj2pjOfQH2zXrWn6ak&#10;KqSBkD09ulADdM0xYQCRiunRAg2gcD/9dRoAuRjjjtVS6vkhQ84NAFye5WBCzHke4rhNZ16OEN8w&#10;x/n1rK1vxEsYPz89v/1968P8QeKWbzAkmc5x36dqAN7xB4qJaQK/T6V5Nf6lNduTuyD2JPX2yao3&#10;N/JdvkE4J6ZHtjp/n9auQ2sNlCdT1h/IgQbsE7fl9STwB7n8OaAHWWnyXeGf5Ixyzk8Dt1/l61zP&#10;iHx/Bp858NeFY/tWpniQrysQI6uR3HYevWs99Y8RfEO6GkeEydO0lSVku8bWfHGIgeg/2up9RXrn&#10;hH4ZaB4bjSHTEWW7Zv3krANk9ySepz+FAHFeEvh88U6a5rbvqGqzAN+8xz1KgA52qB6Yx2r6U8Me&#10;ErvebnUWUAAYUDKj/PT3rS0fw9b6cWmlUSSnHLH9BXpWi2VxeEZUiIHtx7/jQBc0/TGbbHGMKcdu&#10;ldtbWcNlEZJWAI756/8A1qo3d9pvh+zM906xIgzzx075r4f+NP7UdvY+dovhd1lmAIL7jtX3GP8A&#10;HPoKAPb/AIwfHbQ/BVnNbW84lu9p2qpydw9a/MDxj8SvEfjzUHeeVjubhcsUXPQn1Pb+VcrNP4i8&#10;c6w9zdSvI8xLMxJHyjqTn7qY6k/hXtnhjwhZaVDDJs3TEcHbtYjtt/u5/vfePGODmgDlvCvgtmIu&#10;tS+dz8zKw+UZ5HmEc47hByR1ODXuOn6S0oWOJDg4zkDc3oOOAvHCjj69a1dF0CScxqUwuchVwAvT&#10;9T6n3ya9g0XwusWCRjHc4/T/AOtQBzujeGmco0ic9uK9c0nREiA+XnH6/h/n+VaWnaXFCF4xiuki&#10;jVcEYGP85oAS3tFixkenvz3rRDYIyef8KqtMiAgn+dY9/qiRKfmx26j8s0AbM17HDyT+GK5HVddV&#10;N3OPQcfn/wDrrkdW8UKquQ+45+n1zmvKNT8STTSFVfOc9D+mO9AHX6x4oClgGyf8f8Pc155favNd&#10;MFEhIHXj+Q7/AF9qxmmluGO8kg/y/wD11oWmnzzOOOvr9P8AP6UAQJG1wS3YdO+c9M10+maI85BI&#10;IHH4/wCc9a6rRPDRkKFkORk5/pzXqek+HljQKU/Qc9M5/SgDl9F8NKmHZMk4/wAjFelafoqx9F5O&#10;OnYZFbljpaRAHaPy/wA8DNb0caoowMYoAr2ljHGAMZx/UfpWoAqjPYfpVOe9tbGMy3DhFHc/4V8j&#10;/Gr9qzwp8PrWaysp1udQwQEVuhGcbiMge/5deKAPpXxV460HwlZvfatdpBGik5ZgOn1xX5pfGf8A&#10;bOvNTnl0D4eDzA25Gn6ge6gHn6n8s18X+Pvix8QPjFrQW5vZBZuT+7RiEVTz0/Dr3r1DwB4Ct7OB&#10;HjtftFz1yRnJ7n19aAPKtT8L+L/GEr6v4gneWWX5juZskn3Pp/Kuy+HPwC1LXb4SS2+2DgA4OCoP&#10;JJ5/w6e9faHg/wCE1zqTpPqsOyMdEIAz/n9K+odD8I2Gm26Q2kCptAHAGOvX3oA8h8BfBbQPDMEb&#10;tCplAGcjPP8AjX0Jp9gtugjt0AC/0/zirttpQhG+c4A9e351k694u0nQrc/OCy5wB1Pf/P8A+qgD&#10;q/t1tpkJkunAx7/yryLxr8WbWyRoLVwz/dXB6Ht/KvEPF3xI1DXbiW208uIum7PA+v8AhyfWuX0j&#10;wvq2v3CFQ8rPjkDI+o/oT/WgBdW8Q6z4iuN88rhDnAAPPtjn8Sa6/wAJ/DnUNYKSSRmKI9cjgD0z&#10;1zx0H517H4P+FVnp6pPqcQlmH8OBtH1Pf+Ve5WGkxW6hEQKB2A7UAcD4W8A6bokS+TFulYcuwGfo&#10;Pb2zXptppyRAYAGPX/P1q/DbIu3jn6VcOBjjg0AMSJYxhRz6/WrG4DPYVny3iJkZ5+vpWFd60qk/&#10;Nj/GgDpZb5IQfm/+ufpmufvdbiXI3YIwD9cVxd/rwBJLdcf5xXnup+KY4gxL569/agD0O/8AEON3&#10;zcex9a8/1XxUgDZcEgHvwMdMeteXaz4wPJ3bR7H8ccCvNL/xPPMxCZB5Gec89Py/+tQB6tqXi5eV&#10;EhB/X8q831LxJNO7ojYI5yMdCPwH0rlPOuLpgEZiOe559cZ/Gtiw0C8uTkrkDA+b6DPagCgLm6uD&#10;8pOSew5J/wAPzrY0/Rbm4cEjBz3BOM8/j/8AqHFd3pPhM8N5fJ/EGvTtK8LiMgFcY/QdqAPOtJ8I&#10;9GKFiD6Y4PYivStN8MYC7gPTofTj/P8AKu/0/QoogCVABI9/auptrCMYOzGP1HagDl7DQUjCjbk8&#10;9unpXV22mRpyBgfz961IrYIBxjP4VdVFXH+HIoAghtlUdMY+nWtFECnd3H+NVnmRVJzx9c1nzaks&#10;YPP+f89KAN0yhByf8/59qpz30cSnn16dq42810Lk7sAfy9K5DUvFCIpHmcjPft2/z1oA9DudbVVJ&#10;zn9Ox981yl/4jQZywGM/mP8AOa8f17x/YaYjPdThPxx9K+XPHP7QUFuHttLbzHBYBgTgY6fr+FAH&#10;11r/AI/0/SYmkuJ1QAZOWHXsQc96+UfiB+0hBbeZa6K/mSkMBzkex498f56/F3jX4s6hfyF9TviQ&#10;c4jUk5HfI/x/rXz/AKx4w1XVG8qzJiHQkElj64P8zQB7144+Lmtau7Nqd623b/q1PT25Jz9cDr7V&#10;4NqXim4vWkFsCPcj8eP69f6Vn6boOp6lOpO6Rm9eTg9/z/yM19D+CvgJruvMjfZ2VZNuOBxgc0Af&#10;M1vpl5qU4yWcvjoDkZz/ADP0/KvcPBnwU1XXpYhHA+2QjPHH0/XFfoD8PP2UNOs3S41GEZPJyBjj&#10;n8/avszwt8KtB0GJPJtUUrjt+eOPpQB8YfC/9mC0tEhu9QjOV/hI4/Dj2/zivtDwv8L9F0hU8q3U&#10;FeM7evH+fwr02NNN06MZ2KF9BWLdeIHmJg0xC5PcZoAtzxWOlR5wE9unSuXuPElxdH7Np0bOT+We&#10;n17V0Vl4T1PVmEuquVRu3Xg+leiaZ4Z07TkHkxDI70AeV2HgzUtVcTanIQnB2jvx0r03S/DFhp6K&#10;scQyMckZrp1RUG0DFSMwAJ//AFf5NAEUdtGgG0Afh/8ArqwCF78dqqNdKnrxVCW/WPq3Xj2oA2Wn&#10;VBnPFVZLxfX+X+HSuauNUVMqGyefoOPpWDcayIycv19/8aAOxn1AAFSf/wBX+f8APFZNzq4Un5s/&#10;56fSuAvfEAJ2hv5gGuVv/EiqD8/T36ZHH4UAemXeuDBBbOP88CuZu/EO0lS2R+X4V5VqHizZnbIC&#10;ee/T6f4VxV94peUFQ/Oex7/1oA9kvvEgC/fHOP8A63Arjb7xSOcSfr+X/wBavJ7rXZHUkMwJ7nnn&#10;8/1rFm1OR2LbgTkfhnpzQB6FfeKSxIQk9fx7H/PGa5afXJZjy5weOuenc/jXMGSaVgADzgdf88/5&#10;6Veh0u8nwcEA9M9xnHr/AJ96AGT3crZy+Tx6Dp9Tx/n0qgJJ5eYlOB+P/wBau2sPCkkoDOvB9/1/&#10;yK6/T/CKKFBXIH6UAeV2+lXV0AAOAP8AP4f0rpLHwkzMCyn5unt9PUe1eyWHhdAMsnHYcfT+v9K6&#10;ux8PLuH7vPTtzQB5HY+EwrD5MjjkjuPX0ruNP8LoNpCHII+n/wCuvS7bQVDBimD79P8APaulstGV&#10;R9wY/LmgDz+x8PqmCF6/Tsa6a10Rhxjr1/z06V3cOlIMDA4/Dkda0IrOOIc/5/SgDlINHX05/l+l&#10;a0OnKMZXj8qu3eo6dZIXmdVx17ZPNeIeOPjx4W8KRSG5vY4ynQZ5P4UAe2yfZbVS0rAY9fbpXAeJ&#10;PiR4f8PRO89zHGEz95gOcZ4Nfmf8Vv23sSyWegSY25G7dnHH0xmvgfx1+0B4p8SzTNPfyHzTgfPk&#10;YPrz+mKAP1U+J/7Y+j6UHtdKm85hnlCMEj/9XWvzu+Jn7U3inxJLIkV20cZb7oJIwMnn1NfHWq+J&#10;r++c5lLkkDAOM5GfXj09aZpXhzXvEEw8mNsMw9x09uv8vegDT1nxvqmqzGSe4aQsT37HOcfyyPTP&#10;asCCXVtQcJbpIx65x1z9fy+n6fSvgj9mvWtenhZ4ndDgHgc++CRn/wDXzX3n8N/2P7K28iS/gBxj&#10;jaP50Afmx4P+DXiTxNsV4pDG47KeADxjP5V9vfDX9kGVoo5L+FhvK5yvOPXOP85r9K/BnwQ0HQYU&#10;SK1VNgHOBzgd/wAfWvb7Dw/Y2KAJGAAPT/OKAPlTwP8As46DoSxs9uGKLjkZ9/T/APX6V9KaL4G0&#10;vTIlWKJRt6cf5xXTT6hYWKZkZQewz161yWpeN44QyW4wB35FAHbC1s7MAnAA/wA96oXXiC0tVwh3&#10;EelePX3i+SUEtL19z6Z+lcleeKQD8suefXPWgD2a+8TM4xuwB2/lXM3HiJBkM/p9BXjV34rI/j3A&#10;ccE/gBxx/n6VzN34jnOQH2g9uvX1/wAPzoA9oufFCL8qnBx6+1cvd+KMArvx/wDrOM815PLrE0nQ&#10;nB/zzWPNqTuS27OccdwMd/p/jQB6fd+KWBIDcnA9e34f0rnLnxHIcx5wOOB7n/PSuGku3ZyVOcDp&#10;nqfXPb0qMLcTEbB1P5Adf8CKAN+fW5ZQTnAHTuPbv+dZj6jIe5BOR1HXsBTo9HvpiMpjBA9+n4ce&#10;9btt4TkcguCTn06cfWgD/9D4p8ZfC3VNEuWNtE20Hnsf845PSvLJ2udOJjuFZG5HIPPPf29uvSv3&#10;88Z/BPTb0yH7MpJ7gDvXwb8UP2dDD5ssMGD2ZV7H/JoA/Prclyowfn6YHHfrj86yLuNoQXjO49v5&#10;Y9P89q7zxR4F1Tw/dPiJtintkfTPTkdOK4rzhGuycEycDkc9eeO2D+negDIXUHGFdCABwOeh7/5+&#10;lVLoRTMzqMZGT/Q46Zyf89anu7SVjvjPynOeRyc4GDnj3H41z0s0tu7AAsAD/EP8/rxigBstxPau&#10;MZwDyT6ev4ZrWsNfdnCOMnoDwOf6/Xpz+Nc/NdxXQJYZx69s9vqen61zd2ZbdvMh4wM8MSPp/wDW&#10;NAH0Z4c+Iet+GriO8064eIxjf8rDt2/Ppmv0I+B37dN9pVxb6d4nZjECFLk4xx1PB9O3FfjNaa9N&#10;HIBITswOOecdc1uJru4KbdgCB9Of8+n+FAH9dnw5+OnhXxvZRT2N6kgdVPBGecf/AF691t9QhnUG&#10;Fw4r+P74d/Hbxd4E1CK40+/lCqQSu49M8cZ5APb+VfrL8B/29NP1GWDTvElx5RIVdzHHPHcn1/Og&#10;D9qVucYqVbnP64rxHwj8UPD/AIqs47qwvY5VcdVbP55r0iO+3AMGyDQB0U8UNwhVxkNXMT2U2mkz&#10;2BzjOVHpWgt2o71P9qRhhiCDz9aAOObxVC7m3vkKN0yR/n0rM1HS7TV4zJbAEHPT3/rXT6rodlqU&#10;bEoA57jiuAc6h4dn2EF4T36jHr9aAPOPE3gyyuIpILmIMGGOQP5gV8QfFf8AZv07WUlvNPhAJB4A&#10;9e4/H/PFfp+f7O1yI4IWRu3GQfauR1DwoU3fLvQ/56D9aAP5uviT8FNb8PXMhMDlUJwQOoGfb/Oa&#10;8DudPuLCVlliOR6j/PPOMfiPSv6RviJ8ItI8RW8gkt1DnJzgfkfWvzn+K37NFxbNLPZ23yknoOme&#10;c/Q+o/lQB+X1xAsh3Rrjp39D17Gs5mkiOCc89gOfUdPf/PWvZ/Fnw81DRbhg8DAAg5wR0xn2/CvL&#10;L/TZYwweNlJ/zyO3/wCugDlrwxTKQoLEg9+x7478+9YcyMjAkEYz3+n4962LqGVATjuVHB7dv0qj&#10;IySD2+p6E9Dnnr068GgCorlSNp5Ufz9qtw3ssDh1bkYPTv71ScYcZHI9sdqeG3fMDjH86APVPB3x&#10;N1rwzdxS28zAqRz0AGPXHbrX6lfAL9siSIW2m69ceYBx8xzgdsdPw9q/GDGT9f51oWWq3thOslvK&#10;w2gYOSPfGP8AJoA/rn8D/ETQPGFklxaXCSbvRvr2r0gW6SqHi/TjgfSv5i/gz+1F4i8DXkUc93I0&#10;QIBBY4x6Hn8v51+znwL/AGsfDXja3t7S8ulS4cDIY4ycD15+lAH3BFGVIV+K3rS+NuNkhyvTPasX&#10;TNS0/WIhLbyKwbnr6j64rYW3BG08g0AX5LS3vR5i4IPrXn/iTw1b3ETB4siuu8qa2bfExK/XpVzz&#10;4bxNkv3uP8KAPhv4i/BjTdbgkZYQJMHouPzPf6V+Zvxe+Al1YvM0EBCjOeB+HTueK/fq90SKcEEZ&#10;BryDxj8M9N1e3cSQK+Qedo7+uc8fWgD+W7xh4I1HTZ33xFSBjnHb+Y+teSzQywH5+D1x7d8/yz9a&#10;/dz4yfs3xS+ZNaWwOeeF6/TA/A/n61+Z3xD+DF/pN07rbHgnPH+enfj8OpoA+UkbruyegAwM9+O1&#10;Z9xCxBKDHf6+x9K6XU9LutMumjnQjBx0PA/KsyOMODkYGPTPPfB7+/WgDny0y5Ge/UeuOlWUvnjJ&#10;ypw3PTP5f4VDdQsj7lOQRxz/AE71msxycHkc9ce2KAPTfDHjfVPD9ylxp8rRshyMAH/Pp/jX6ifs&#10;4/tv6hokkGkeI5y8R4DE88HqBxjNfjZ5zIQQcev4HvjitnTdUmgclWII75PHpQB/Yv8ADf40aD48&#10;02K5tblJfNGeDyM9j6fjXpGpWUdygubNsMOeMfrX8pfwd/aY8VfD2/hWO+fyUKjBY8An6+n1r9uv&#10;gD+2B4c8aWlvZ392EnPykM3foM/5/wAaAPunTPEM1rP9kvuAOAT09BXpEAiuIRIhBB/z7/415G9x&#10;peu2y3NnIrFgGBU81UsvFF9oLi2umJj9TnHoRmgD1G/0yK5idWGc5/kcetfL/wAUvgvpvii2mRoQ&#10;XbJBxznHXpnB719P6XrNrqMAnicEsM/n+NXJ4IrgYZQe31oA/n++MX7O+o6FcT3MEBeME7QOf6fn&#10;Xw94g8NT2Nw8ciHjg5z1BxjHpX9Qvjf4f6dr1pNFNArhwR0zgn04461+Xnxw/ZsuLWSe/wBPtsoe&#10;cKvf1wB+tAH4932lqRwnr0HftyfT+lc8ytGQNuTj0z25z9Ox719GeJfBV3pcxjniZNpI6fy9fU15&#10;jqGh/wAQXDd+vcZ9Ohz/AI0AeeSoJ4vmGD6Anj0z7enpXM3cU8JOAQePfHrnB7c12MtpNCxCglx+&#10;H0z9KpS2qzK5BwD2znHpnjp16/pQByK3ZibJ4foR/I9MV2OjeLb6wkUxyNgEd8ZI7e2cdfwNcPql&#10;s0bsynOccc/p/nNZ0M5Ru+AO5/D/APXj3oA+7Ph98YbrT5op452jkTHft7/5/Kv1Y+An7RUGs+RZ&#10;XswSQ4AJPUnjj/D8jX869rqctud0cmw9Opwf8/lj8a9r8A/FTU9AvoZlmYMpH8RHQ9vwHp70Af1z&#10;eFPFFvqlumXDEiu6ZVlXHXPrX4mfs/ftXGb7PY6pcgg4AJb9Mdfav1g8DfELTvEdlFLFOH3gH73P&#10;p/OgC/4s8GWurWr7ot2R6CvzW+PfwHiuoJ7qyt/mO7pn6njt9a/XiMRXKDuD/nmuF8U+ELPVIJA8&#10;YYupGMUAfy/+NfhhfafNMrxMEDenH4+v1+v1r501zRJrR3Xyz3PQce/r+P41/Qh8XfgVDcCWe3te&#10;gOAoGAffjpxX5j/E34M3NvLLtg2FOehx7Af/AF8UAfnhPbNEx2pjOBjA654AP+e1VbqHfHuPXnr1&#10;5r1nxL4MutNeUtGcdPrweB9O/wBO5rzW5TyXZSuCpPHPTHfPf6dKAOPmtDG/ynAyD7j2/wAf/rVU&#10;UyR5wcFSeSM89sc/hz1rpLmMAB2BI5GM561jyx7Adq8j8QPx6dcUAdx4P8X33h3UYrqB2QjHOefr&#10;/nHscV+xH7Nn7S63KWtjqFzyPl5PP59O/wDnv+GwcxttUEE4zxyPQdP/ANfPYV6R4I8bX3hvUIbi&#10;GUoFIz6DHUnnp/ntQB/X34I8YWusWcTrKGDDtzXo00KXUZUDIP8An9PpX4n/ALMf7SazxQWF/dYK&#10;4HzNjgY56+9frb4M8ZW2sWyMsm7IHOevuPzoA5vx/wDD+z1qzlDR5LD0/wA+tfnR8Rfh/eeG71/L&#10;TEYbgYHf2/x/nX6+SxJcxHjcDxnIrw/4i+ALbW7GTEQL9eg5FAH5A6lFgGOZNwOeWGT9eeK8p8Te&#10;Dbe/gcqmSMn6df8AP6e9fZHxA+Hlxot1KywFkBPY4I9c14lLpUpIRlwpJHPQH/PP+FAH55+NPBVx&#10;YuyxJkHOeOmff8c14HqunSwykkZ2jBxxz9O39a/VLxP4JS9hJliHP9ARj1/OvkPxz8OXtt0kcRwe&#10;cdOfTtQB8izw7SxB+v8Ahiu5+HnjrUfBesxXcMjKgYE4OPr+P1qDWNDltGPmIQB/CR0HTr/Pjoa4&#10;ua2ZeR8w4564OOc0Af0pfsp/H/T/ABRottYz3IeZFABJHp0Pc+lfo9o+tR3CBlPB/wA8V/IP8FPi&#10;9q3gDXoH+0usO5ScE4xn2/n6V/Qv+zt8dtO8Y6VbiS6UzhRwWySD/nkZoA/QK7j+2QFTzu/DqK+Y&#10;vip8N4tWtnlRMyDoR1696+itI1WC9iUxuGB6f0zWneaUl9GVdQQRQB+NWuaDdaHdtbzKQBwABjGc&#10;Ej36/T+Veea9oUGoBsoScf06Y/ya/Sr4u/CmO9gkubeEbwMj5R2/U+wr4N1XS59LuWtZ0IKkD68/&#10;59/agD4W8efDlJPNMSAA5PTsR7f59q+QvFPhafTZTuQAg/e7gduO30r9bNb0W2v0ZWQEnjHbHOf8&#10;/wCR8v8AxC+H0VxDIEjVs+ncngjp+mKAPizwR4rvvC2rRTQN5aqwPpwP881+3n7LnxtGt2VtaXE+&#10;TkDk9ef8K/EzxH4Wn0m4L7SQGOOOfpnr/kV6p8EfiXdeENZiUymNA47n19M9P8n0oA/q78K6wt5a&#10;owcEHHfPbP8An2rp9TsIb62aMjdkelfCn7P3xct/E+lW4E4Zwo3fNnPGBmvuXRr5LmJNxyT+IoA+&#10;GvjL8NZYriTVLOIqx/ujrjqf6Ht7enylcSTQFopCQfp2/Tt+tfsV4r8O2urWDxldxIPp1r8yvi94&#10;DuNA1aae3RhA5JGASB7Hr1oA8a8o4Jzxjn29z1/L/wCtXM65psV3CY2G4N1Hqf8APH+c10Ec4DlG&#10;4I657ZI49/y59OafKq5J6Aeo/A0AfG3jLwdJZzC6t4wNvYcEfhwO59817J8DvHlzpN9FazSEAMo5&#10;Ofz7+/HpXb+INCt762dcDcTnle/r0z/kcV4TNo15ouqrPANg38dgQT0P+ffigD9xfhV4si1G2g2y&#10;AhgAf04x6/X619N+VBeWgDDOR0/nX5A/Aj4g3ls9vbzykAYznt9Py9/yr9RPBviD7faxbnDblBye&#10;tAHy7+0Z8L4tU0q4u7aLMijK+2Md/wAq/K+WObTL+a0nBUoSMZOeOP8AP9a/oN8T6JDq9i8bKGyp&#10;6/SvyJ/aA+GLaHq09/bRbEdiehHfJIP+eaAPC7G/Q/KWBOeO3T61W1nS4L6JtyA7gckgc9sD/P61&#10;x0M0lo4Q/wAOM98D0/Su1stQSeFVY5zxn/6/T8qAPBNU0JrG+E9sMc5zyO4x/n0r7j+APj9rYQWt&#10;2+ei56c+/wD9ftXz7qumw3G50GSO3Xnt/wDrrN8J3tzo2pr5ZKoGGB7E+nX9elAH7l+CNfingjAP&#10;BH5j8a7fxPpFtq+lyIV3gr+P5cV8afCLxRJcWUDPJv8Aqc46c9a+ztE1GO9thETuJ7+vrQB+Tvxq&#10;8Jp4f1yZ4ItiSZbp3+v+f1r5f1NnUk44H6d/w6Y64r9cPj18N11vT5LqGPMgBxxznsfp7V+Rvi6w&#10;utLvZLWUHKE9eMgHjn3oAwBdRy5Rhzx3/PPfHt+tc7qulRzxO2OTz09e3OeMjjt/OkW68uUbDgE5&#10;x9fXrWt5wkQ889cZyf8AINAHzh4r8OtHK8hXI53epIPB/wDr1p/CfWrjRNbgDEqFcbuoyM/06fqK&#10;9M1/ToriKRgNxxxwQc8/jx/9evEfKk0nUkn+582fU9f889B3oA/fH4AeM/t1lb5frtxzknPP1/Ov&#10;vqwdb2wUZ3Ar/nIr8T/2afGgEdpC8oBbAP4Y5x7V+v8A4E1dbyzQbs5HPX8aAPmD9pDwak2lzahG&#10;nzxq2eM5H+RX5WeJ/mRomXLocYIHQdR1/wA59q/eD4o+Hl1bRLqJl3K8be+eOmK/Ff4qeHf7K1i5&#10;ttgTk47c9sj8aAPn1ym7a5ySPy+v+c1oWMpjkHPHTHGD+Pb2/wAa5i9lmtboxkYA79OnX+nv61bt&#10;7s7xITnDc49++PegD1XRNUFjfxTMcKCMf1/M8V+gvwp8Xx3ENptOePYZ9f8ADj2xX5o5aaESAkcE&#10;4xyPp2r6x+ClzMREXc/uyP1/z2H40Afrx4W1A32mpySStfK/7THhUapoFwwGRGrk9sqOc17l8NNZ&#10;imso4i2SAOv0HNR/FXSl1XRLmLGQ6Ed/1oA/nG8Yae9hfzwMNpRsdMcdP8/lXncu4thTyecY/DP1&#10;/wA9OK+hfjdoj6Z4iuEcbcs2c9flJ7f59a+bJp8Sbh156gnnPA+nH9aALUMpQsrHCPj8D/h9KmtH&#10;H2hGwOW9ByMdj/X/AAzWI0rH7zYJI/8A1n6VPDMY5UcnKg+nI9z9f/196AP02+BFwZdPjyeAMdxx&#10;+HU/jX6YfCVfL2A9cD8/f/PNfk/+z1rLOlvADkjHTPI/+t71+o/wu1BI5o1JweBjp34+v/6qAPY/&#10;izoEWseEruCRdweMj1P0r+ZH416K+ieMb61A4SR8DqB1+nX1x6V/Uz4m23Ph+XIyCn8xz9a/mt/a&#10;6sEsPiBc+UCGZj0GPT+fTPsCKAPkqZsjgZ/H16HB6YP51SE7A+WPvc57856Z/wA/pTmclWAOTxgZ&#10;6gHk5/z6e1ZwkB3SHGCCT/nFAF9s8KTzyf055H+favp34GXDG9iLckNtB9s/iO/P/wBavltWQgLy&#10;M49+2Dz7/nX018CedQVs5Iz79ef5jB7UAftV8EZhDHGDwwAx2/z6epr9CtEumfTAeoC/nxX5n/Bq&#10;8dGhiXnOOR3r9HPDBaTShnP3fp2oA/E7/gpVdPJq1mhHyBTnj/aOce386/HaQMJBnoueB0OTwe/b&#10;pX7Lf8FJ7JWvbd+gUH8Tn+dfjQ7Zc46fN2BxjnIH40AU5huyQeQOP65rBuJCTtP8JI7Y6dce3vzX&#10;RsTsYDuCAf8AEd/esS+jC5xxj/J+n+FAGWZzEVB6Ajvz9e3619CfBS2eXU42QchsA56HOeeO/Svn&#10;KTrlTnPqP09z3r7C/Zx0xbu8eVOQhAB4I98+9AH6a/C6zk+0WivuwSBz146iv058DaXFDp0TqOCu&#10;Qc98V+f3w4tUF7bAjBGM/nyBX6MeC4wdPRjwAo/P1xQB8e/tn6w1j4Eu4EGROVX2AHJJ/L8e1fgX&#10;4leaSYs5ymO3qeg6HJr9vP26tXhtdFSyLjLvxg+3fsfxNfiZ4subWWXbHjI79AOe/wBM8fhQB41q&#10;wYuzYyUHX1HfrkfpXMPIG6A8kZP49P8A61dPqxLAuD+P/wCr/wDV0Nck52puI/hOTkfn7GgAUjLK&#10;P4T9B1zjHpX1D8BdI/tDWrbcOGkUE9h9fft/Svk9JCZwyrkEjI7ke35+vNfe37NmmKt1FekblDgj&#10;jvj+QPGP/wBVAH636D4Xs9L8NxMq5cbF6DPTp6/59K+2/grpaR2MUgXAA7564r4U8L68dang0qPJ&#10;V2AI9MDp196/S34bWEdnosSquCFFAFD40eK4fB/gDVdXlYJ5MLMM+3Ar+Tn4i+IrjX/E2o6pKS73&#10;UzSM3fc53f5xX76f8FEPiMnhz4cT6LDMUlv9sYVTyw6t/hX86Wsyud8pHJyc9+f14HTPbpQBzVxJ&#10;vccAEE//AK//AK3eoYXYAMD0yOg5I65/x+vpVdXBl4GMZHQ5J7ED6GrLAJjjgjp6evv/AI9aAN3S&#10;gpkAfOSQcZ9T9P8APrXtWkDCIg4Pce+Oee3t7V4loivcTllXcCRnoMD19T/nAr3zwjA1xcQqy8Z+&#10;buOOgP8Aj+dAH0P8PNFM1ykrrtEPzYP/AI7kfXp+tfbHww0Npb6DcM7WH+19c18/eC9LS0tYtow7&#10;4J47ngD9OefYV90/BXwlLI8d1JGTuweRj2A70AfXfgLSEt7ONgOfXHQds/zrmvj14zTwZ4Jv9TuJ&#10;fLSCM85xljwo9+SK9r0mzWwsgQMBFz+n9K/ED/gpX8c7qLU7X4d6ZdbQqma6CNjBI+Rcevf/ACKA&#10;Pzr+MfxMl17VrmC2kJMrMzt06nv2znv2/Gvl66u98jDJByT9R057+p/zmpL67bLSyncWz3znnnNc&#10;75mcup4GfX06+poA0pZnKHHGW7DoB3J/yK9u+C3hk6x4gguJeUhcHGOvp9fT9K8JjjNw6oTwePc5&#10;5x6/nX3p8A9CSytheSrh3k35xghR0A60AfZX2tdI0WC0yFKp831x/nFeY6pqjyudrEhvbjJPX1/z&#10;1qTXtYaQlN4Knt/L8a57ToJ9Su40gUuXbC4ycn6Dnj3oA9M+H/haXWL0XMi70iPP+/6DGO/+TX1X&#10;YaYXuIdJtwqH+PaBwvYfQ/rXnfgq1n8N2MKSW3lFCRyAHZ2zzjPJHNfVHwz8Mx3rpqE8GTJySTnv&#10;wfxoA9k+Hfh0WFiiSlQEUAYBLBev4/jVr4pePNF+H/hq71i+dY0gjLlmIHHTA/kK7Hda6bZPLIQg&#10;RTnHYAdPrX4o/t2/HxdW1GT4faBeEwRMDdFTwSD8sfXPuc/lxQB8l/Hr4uX/AMWfGF34gnkIt48R&#10;W8K9o16En3PPufpXgp3kk4zu6gnd+OaqCR5DuOSFPOT6j9QOw71pICCzJzjGOOv+fXigCxDCqZxl&#10;iMHGR+H4Z5H/AOqvp/8AZ+8ASa3r0eqXILbGKpu7kryc9OBz/Wvn3wnpZ17WILNQTvYHI6cHnt6d&#10;fav1A+G2hWHhPQop4o1Riu2PA56ck98n86APZpry20fTo7C22oluoXoAPcmvFfE3iN3JjXkjgeh4&#10;6Y/KneIvEAbKI+cjnJ4+vX24ryi+vGuZgq89uOfpz6igC3C02o3IVfbpgDGR1H417Zodnb6LZC6n&#10;IVtvGcYHuTXE+F9Lgs7cXVwPlxnBBzkdh78d6Zqt5f8AibU00LStzlyFZl5A56A5PryPoKANOSW6&#10;8b6l5CPjT4G+fA++38Izx1x19Oe4r7H+F3ge2tGS1LxLLIqmQrkmNFPKoM8KfzJyT0FcH4D8AW3h&#10;iyi/tCBZZU4MYXLvcHkDv93OWJ6cDivsrwNplpaRI2xEneMO7dDyecew6LQB6Volja2VtCltGEWM&#10;YXPGB2HrzU2ua1aeHtNlvryVQFBZicKo2jJJJPRR3rRaa2sLI3cuERB1OM//AK+341+Nn7cP7Ts2&#10;pXk/wz8HXkiBSU1GSJgNqk8QKQe/Jfv0FAHzj+1/+0vf/FrxTP4c0C7b/hH7CUjMfS4dDgOTj7uR&#10;8o+hr4st7OVgGJILFv8AAk/hV+GNrmUyvhQ/G0cDAHA7ccfyPtVxE8lUKD5j/Dkc88DpkZ9aALVh&#10;aCR0jUZD4XA5DH2HHqf619ufBL4ex2Fuus6ovJ2nB7ccD8fTpXlvwg+H0upXY1fUo/lABAYAgdPm&#10;J/lj/wDV9T39/b2lutlYnYqYUgcZOO5HfvQBq6zrjsxhgI44AA6D2/zmufsrea6mCx45/n/T0NUr&#10;aCe/nBVsk5JOM47cd/p+HvXu3gnwgZWSV0BII9Ovr/n+dAGn4J8J58sunXBH6dM+uTX0zoOjJbxD&#10;jAH+eT/n8ao6DoqWsakL+mMfT/P867mNUjTaOBQBciXywAowOOg9v8//AF6q3mopaRNLK+xQOvHA&#10;/TpVa91GC1hM07hEQZLHAA479O9fInxN+Jmq69fnwt4NRp7iQhWZAxSPJxliO/8AdX8SAKAJPiv8&#10;WL2/uz4W8LgyTuPnZQSEHTcfy4HUn2qz8L/hXBpy/wBpa3BNeajct5kzvtDHPRATu4/vHoOgGa2/&#10;hn8JdM0G1N5qYlvtTZFklklOGd26BsEkJnoOp6Gvr3wt4ahtWa5niBkVVHzYCqT1wBx9AP50AXfD&#10;Ph23t4EuJYsShQO4VV6BR6Y/PvXVSvHGmFIRM8Y6f5+lXBM0KBVCqv8AJRjmvLfiH450LwrpM+pa&#10;rPHFFbK0haQhUQAdSB/LucAZJoAh8ceMtI8M2E97e3QCopY5YYAXufTHf0+tfj18cvjtrHxF1a50&#10;3SrlodCibGFGDOR/ET/dHYdO5xwKy/jf8e9R+JWpy6dpMklto0bNhVJXzyDwzj+76L24JGc18+2k&#10;FzqUqxQbmLnBAJ9f1+npQBfsbO+1q4Frp8DSE8Aj17AcHP4V9jfCT4JPYrHquulcp86R7chT6k85&#10;Pv0HOB3p/wAIPhfHYpFqWsQ7X2qVUg4GQTz79Bxn3Ne56xrsNup06yO0AAYAx27UAWNV1m20+3+w&#10;acFRFGPr6n6//rriQ81xL8+SST/np0qFDJdMMku59j0759ccV6R4a8MNcOryLg5B5/TFAFfw74Zk&#10;u2DuuRnI6kc9a+g/D3htIIkymAPT+XNWNA8PRW6qCmAO2Oo689Me1ej2tssKrsXp7YNADrOzWBQc&#10;YP04zWqDj5geR9BgVW3BR6AZ444rJ1DVY7dDtIPHr+lAGld36Qg88j/Of/r/AMq8w1/xIsQdQ44r&#10;F1/xQsas2/cTnp1+o/wNeF654lkuXKRvgfywf85oA3Nf8UtIzxRMSTj0zkGuEZ57yUdXdiMYH9RV&#10;OG2u7yU7DtHVmP3V56k+/fr+dc/4r+IOmeEQdK0VDf6xKAFiTkjPQuf4FHXGcnvigDq9X1fRfB1g&#10;+paxOgcfdX7x3DooA6nnoOnesXw14Z8U/FK6TUtdDWWjn95DbD70gHR5DkZ/Hgdvdnwy+GF7r+oL&#10;4r+Ie7UbqRgYoHI8mJTyAkfT8/yzX2nY6HiJY1gEUA4CJwCAOpPU/Tp7UAcRo/hJLeKOx00eTbKN&#10;u5VA3diQO/uf1r0Cy0YWcMcNsmWHsOvbnmuksNMkmcQwIQpJVvp3A/GvQbDR7WxhLyjpzk9gP5UA&#10;c3oXh9pGE18vTBAPtzWr4p8Z6F4L0uS7vZUiEang8Zx7D6Yx3ryP4qfHXw14CsZIkl33JU7VUgkn&#10;qABn17DtX5e+Pfip4p+I+qSvPcsYmbiEZKKD2PPXjoMj1oA9i+Mv7Ruq+Mbu40nQ3aO0JK5A+ZsH&#10;Hy9uT/jXhXhzwlea9Mt3fFhAW7c7j6AD7zfp3rrPCXgZSRf6tGXZQMqSAFH+31xn+7nJ54r3DStH&#10;3bILWLyogCM42sQewH8I9R+dAGNomg2lhAtpZQAMrc87gD2LN0ZvwwD0r0/QvDMkriSQEknOTzn1&#10;/wA//WrodC8LDKu6YB7Y6egr1bTtJihUBVHHHrQBn6Poa26qAuD+vGOv5f5613FvaCPAAx+GPyoh&#10;RUA2/n6fWrgYAccZ96ALCDaBjr0/x/8A10ya7RAeQOPUj/69ZN1qEUCnn/PpXA6z4kWJSA+SAe/4&#10;9OaAOr1LXUhVlBGBx/TgfSvLdb8UopK7+efTn/P+fSuM1fxO8xcI2AT+XPT/AD3rkZJpbpixJ5wc&#10;+3uD09qANa81Sa4kZSSBz37Z7f0qtDDLPllG4fXjj/H/ACean0/S57mdODjPPHPTnPHpXp+ieFRh&#10;Nyc8dvxoA5XSdAkuHGRwf85zXq+i+GEhUfJkn2P411eleH4YQu1Mf/q47V29jp6oqjbgH8jQBj6b&#10;oyxqMr0x+Fdbb2axgZqxHGq4GOB/hz9Koarrmm6NbPcahOkSIM5ZgOncfSgDVysYJbjH+eRXmPj7&#10;4r+FfAOnyXesXqRFFyATySegA5OfYV8e/HP9sbTtBjl0fwXi7vt23evKKcnqQfb/AOvXw7MfF/xN&#10;vn1fxleyqJjuVHY4C54IH+f60Aem/Gr9r7xT44u5NC8GhrS05UyfxOPy4H61802XgrU/ElzHqOq3&#10;JnlkYsVB6kjvn+n4e30DofwnGsXUdjoFgGjG0PIU/PB9a+yPh/8AA3RvDsUVxdxLLMQOCM4554xQ&#10;B8pfDD4D6leuk7W/2a3GMcYJPqQev9a+8vBvw20zw7boBHukH3iQMk5/TFd1p+j+QqxW8aog9OP6&#10;V2EFiltEXuWAI/z/AIUAUtPsiAqom1R7ckVfvLu00qJnmYAr7CuB8WfEXSvDkDBJVZwDgDrmvmfX&#10;vHfiHxhM6WRaK2Yld3PPXoOSe3YD60AeteOfi3b24NlYPvkbKgju3pjr/nrXgbvrfiW4D3bsEc/c&#10;z6H+I9vp+tdp4X+HV/qs4JiZzn5ncg44z17fhX0v4Y+H+m6MqtJAss/BywB2ken+etAHjng/4Tvc&#10;iO4vk8lBg8Dkj2BH86+jdD8MafpECw2kIQDGT3Yj1J9a6KG2C8KMH8q0URVPPP8Ah3oAZFAq4yP8&#10;+lXlVQAMVVa4jjADHAOf881jXmsJGDtPPOOevp+VAG9Lcxx5OeR7/wD1qwb7WEQFAw9/w7GuN1Hx&#10;AqqfnyPrXnereK44yf3nJ/zg/wD1+KAPRdR8QBcnfjH+fUV5/qnioDdsPA64P/1v8+leVax41HzB&#10;Xwfr7j/P1rzXUPE88oIDnn09vxoA9Q1Xxc6MwEnJ9xz69q821bxNPOxAYnnGBg/Qn168CuVZ7i8b&#10;uck8dR9DW1p/h6e4YM4z/Tj+WaAMeWW4u2Ypnnjnnn9P89a2NN0C7uiCEyD/ADB9Pcd69K0jwkmE&#10;YpyM9hn2r0zSvCyxquRx/M9/xoA800bwd8weSMEjtgfzxXqGmeF1THycD8Pw/Wu3sNHiiHC9K6WC&#10;1VRgDFAGBYaJFEg+XpXTW1kq/dHI/T8P/rVcjgHBHqP5d/xq+gEec9fegBIYAPrVtUVVGeg/Pr9K&#10;pvdxqTk4FZl1qyRA7jgdOvf2oA6Hz0RevT/PNZlzqqoTzkjPvXD3fiFYww3gge/T2/yK4u/8WRKT&#10;iTP6fh19aAPS7zX0VSCwz71xOoeJVjLHcAfr/k8cGvF9f+Idtao26fBAP447DHPP0rwLxL8WZm3i&#10;ykK4BG71A7Af/XoA+l/EHxBtbONt0oBBPfpj1x+H/wCqvnDxX8afK3QaczOf7w6fy7+/tXzL4t+K&#10;dtFuN5eeZIOfLDbjj3GRgV85674/1jVcw6cpRSTyudx556cjFAHvPjb4mSySmXVL0nnhAc457jPH&#10;OPy718367451TUGaDTR5anjdyST7en8+9N0rwnrmvzbpA8pY9W547+n/AOrtX1B8Ov2btW1p4pJb&#10;cgZ5JGev16e5/SgD5N03wtrGryhikjmQj8vr/X6e9fTPgH9n/WNZMTS27BT16j88/pX6G/D/APZn&#10;0nR9kl3AJHx3UHB9P6fjX1XofgTTNKRI4bdECYHQf4UAfFfgH9myysFSW6t+QB1GOvXPrX114b8A&#10;aZo8aLDCOOmB/n/9Vem+TY2Uf73aMD1rEuNZkmc2+lxGQ9OBwPrigDTVLWyjyxVQB09KwLnX5rp2&#10;t9MjaVjxkcgenNa1j4T1HUCJdVlIQ4+QfyrvLDRdNsEAghVT69/xoA8607wdqOov9o1ZyEJ3bR79&#10;j3r0TTfD+naaq+REAR37kfWtYyhQOcf5NVJb0LkZwDQBpL5aYHQflTXuFUfLXPz6kidTWHda4oz8&#10;2Qe3T0/GgDrZL5Rkbsfj/jWZPqqKDg8jj/8AVXA3uvImcNgD8uK5e78UIpJZuBz1/rQB6Vd60FXc&#10;G98evpXM3WvcE5wRnvz+deVaj4qXJ2ycA+uP8/pXGX3itwCfMyT36j8qAPX7vxIAN5fGAeRgdu9c&#10;lfeKSuTv49u3bJryG78STzZZWyCc/X3H9TWBNqs0mC7YOc445P40Aej33iljkh+nPpj/AD71y154&#10;gnlOM4z3zmuRad5M46A8k+v0/pVy3028lY5UjP8AD6Y79/SgCaXUpZOWbBGDgdD+HbPr/KqbPJM+&#10;1FJLfj9Dj14/xrqbPwxPLIC6kg9Ox9snn8Pb6122n+EgmJCmT/SgDyyHTrydgGXGT6e3f+f5V0Nl&#10;4VmkO6QYz2/yPQV7HY+FlAA25GPTgY64rrrPw/CABsyR14oA8h03wiFw2zB5z/8Ar9/8+tdnZ+F0&#10;XC7eOP8AIGP5V6jaaH0ATA69B+ddDbaEBj5eB0OB/nvQB5vaeHEBAKZAx27d/wDOfzrprbQFBHyY&#10;PHvgfj3r0CDSFReVwT1/z/ntWtHYIAPWgDjbfRxgAr/nryeuK2YNLjyM8D0xiukFugxximTXNrao&#10;WlcKB+FAFWLTlUDaAP6ntVzZDACWIH1rzHxZ8WvC3hmGSS7u402DPLD9Oh/SvhT4qftu6TpCS22j&#10;uXcAgMSAuT36/wA8UAfo3q3irR9GheW5nRAgOcnHSvk34k/tbeD/AAqksMVwryoDwrA/r/Svx4+I&#10;/wC1n418UvLAl/IIiSCEYqMeuP8AP4V8ja5401/W7hg9zJKXB4ySOvX1oA/SD4p/tv6/q5ntNHl8&#10;hX4Bj6446MR0I74r4Z8U/FnxH4lnM17du+c43Nn3/r/hXnNt4d1vV2wsTsX9jwe4/L8/xr2/wV8D&#10;tZ1yaJngdkfsF4PY8ev+elAHi0J1W/kCqGbJxnscj1Oemen/ANau98P/AAw8U69jZbuQ+Ogx09Pw&#10;6f8A16/SL4bfsqIYopri1DZIJ3AA/njg+uOtfdPg34A6LpMaE2sY24/h/OgD8mvh7+yjrOpPHPeW&#10;5J68rk/n+Pf+Vfenw2/ZW0/TlhlvYskZ+Xp3+v6gD8q+8dI8FaVpyAQwKhHoAK6Ce60rSYj5zIuM&#10;8ZA6f57UAeb+FPhjouixp5NuBsA9/wAT/nNepRWWn2UYJRUArzTXPihptkpjtCCw469f8/SvHtY+&#10;J1/dkhZ8AnGM9M98fT36UAfSuoeLNL08HawYjsDxxXmusfEdjuWIhMenp7186Xniy5mxmYg9+ep9&#10;PpmuXuNandjtbAPT3/WgD2vUPGTyEkvkHPPJPfue3rXHX3iiQk4fGPfkdvf69q8yk1N3OMkgnpn2&#10;4/8ArUnmzuBtBIJ7jqccc/p60AddN4gnZ87sk/UYOOf89etZUmpzsSzNz+P+eKzo9PvJ2GAcA9s8&#10;nuc+mO3/ANatuDw1dSYZxz7/AFoAy/tRdyeSSfXuOPwp+Z5B5aKce4Pf2/Su2sfCh48xM8+mO+cV&#10;11r4XCKP3f8Ajn/CgDyOLS7uYngjOPb8AP1rYt/C00+0kHII7ce9e0WvhcHHyZH58/j7966e28OK&#10;qj5MEfh+NAHidp4P3fMUwR1+hx/nFdLaeEkDcJ7fhivZrbw+Av3R+Xr1rZg0MDGF/DHboaAPILXw&#10;uFPTH4e/ft+NdXZeG0AHyZ9q9Lg0YZzt4H+f8mtaDSQOi8fz4oA//9H9hp1gnHlTKARjrXn3iLwZ&#10;Z6ghaSNZO/Izn36da9huNLS4QqRtcd6wrqyvbVSMb4xnt0+lAHwD8RfgTpWqJKfJAxnjH5dv89uK&#10;/Pn4k/s+X2mu81lCwAJbIXofcdO34ehr925tLgvWIkUZPGDz/n+VcZ4h+HGnaihWS2Vg3XIz+QH1&#10;oA/m6u/DGoaXK0V5EVA9e3c+v61zmraZDOpDYBA4GAAPbP8AT/69fth8Tv2a9F1GKW5tLZUkIzwu&#10;OeemPXqK/Ojx/wDAvX9Lnl8q3bauduBwPQk8Z+lAHw7f6dLaSFofmBz83ToePr+GKxZTLySwAGQO&#10;xOe2Px/l24r2XXvC2r6czrcxOAM9V6Y644H+TXml5Y5YKpzg47Enjkfhj6dKAOAu0ABKYITI444/&#10;LnP51mJdTRk84HH+RnvXTXUBQnjBB49enX8M1gyWwPzZz6+wA75xQBLFqj5DTYYnv6+w/wA9K07P&#10;XLm0mV7WUxkEkEEjGPxrmngbhccjIOOeh7D/ADzVY5T7vH15/EdjQB9ufCL9qnxj8P7uANdvLCrA&#10;svOMA8HqPf8ASv2M+B37cfhjxd5FhqtwLedwOHb17fhX80VtdgMMvtJP4D07jHTmur0nXtR0u4E9&#10;hdtE8Z+UqxH4j/P9KAP7MtE8ZaXrdsk9lcrKrAHgg59iK6iLUQQGB/Gv5f8A4L/tp+MPBF5bQare&#10;SXVsOCS3GB7c8jPt71+xPwe/a88FeP4YLaS7EVy4+ZX4IP8A+s//AFqAP0CS/U4GeDTplhuk2SDI&#10;PuD19eteaad4jtL2JJYJQ6vyDntXQQalkHnAPf8ASgDJ1nQbm0f7ZpjkEclQe49P/rVP4e8SJNIb&#10;PVl2OOPm9a3FvFcYJyD/AJ9q57VtHt9RBljHlyDoyj9TQB0Ws6RZ3CGWD5vp3yK8o17wpa3iP9oi&#10;V1P94Z9PWrR1nV/D7eRebpYcjDcnH1z+ldjper6brsRVWBY9sY/Q0AfBPxO+AWla9HI1tboH64A6&#10;8V+cfxU+AWo6H5s0VuSBuxgHgEHnPvnGa/fbWPDmGMqjcnPT+deR+KPAema3byW93AhDev8An6/p&#10;QB/M34g8NXVnK6XMbIwxknPQd/Y/1rze7tmidl+6CM9Pz/8Ar4r9xfi1+zHaXUUt1pNspfk4Cj/6&#10;2a/Nr4h/BfVtCmfzIGjHXHocn/62f1oA+UGdidhPAz0Pb1zz+VNDk88gfyz+XSutvvDFxa3LROCM&#10;eoIx/LPX/E1z1xZzWpPmcg9Oc59P5UAVge5HI/zwcUjnOQT0x26H8v51Jwqbep/x7/lUTDkeh470&#10;AJHkHIYg9PrmvQ/CXjzXvCd2l1pt0yFTu4Yj+vP6c88158NgBO7k9s/nU6so5B/njmgD9fP2ef24&#10;LqwaHSvElwWC4ALNyMdc88+vFfsL8O/jH4a8a2EV1Z3ayLIAeo4z681/INb3MtvIJrZ2Rx0ZeOc9&#10;iOnavpD4R/tI+L/hxqEPl30n2ZWGRk44zkccfXIoA/ragaG5jDREMP51UudKJJeH5SOevFfmx+z9&#10;+2j4f8YWMFvqN0IrgcEM3B6Y7fnX6MeHPF+ma9bJLbzKwYDoc59xQA5JpYfknGB78/8A6+lOmWKZ&#10;flwR/n/GukntIbuMg4IPfiuUuLG4spN6klM/WgDkta8LWupRMkkYfNfI3xU+BNhqsMrpbqpOccd8&#10;V9520sUow3B/pWVq2n291GUdAQR/k0AfzrfFv9n2eymlaGDAXJHy4Ax/n/61fC/iTwdqWgXDkIQg&#10;7jtnoR/j/wDXr+pHxt8MtL1qKUS2qMxB5wP8j61+dXxg/ZyhVZpoLZCOfuj8OB1/+vQB+Id5Ajsc&#10;kqV5weMEdx3/AM9awLyDYS69Dz649B/gK+sPiB8ILzSbqZ4YChTtggH6H1+tfPmp6VJbO0cyHcO+&#10;Onrj/PagDzxlJ+nShSc5B6c9cdfb/PrWpc2hTJUZXjkdT3qgyMC21cgEcemT0780ASR3LoOuAD25&#10;5PfpXdeEfiHrnhS/ivdPu3jKMDwT0/A/T8q88IyenNM6N6f/AK+3+FAH7R/s5/tyzWzW+k+JZcgb&#10;V+cknHqPm/Q1+s/hjx/4Z+Ielx3VjcJIXHYjI/r1r+Qawv5rKUSxSeWR3HH0PWvrb4M/tQeKvh9e&#10;xKbuR4EYZXdnAJ4wMn39/wATQB/Sra6peeF7vOS1uWH0AP8ASvbtF8S2Wq26PFIMkdM/jzX5r/CD&#10;9qXwp8RtMhttQlCXDKoO45BPTr2/EV74NVvdIkGoaVKXh64B4/rjj8P5UAfZ5gaf5sAg1xviPwzZ&#10;6vbSW08QbcMfnxzXI+Bvifa6mI7a5fDnAIJ717dGLe9QSRkMD3HNAH5j/FL9lyy1Bri70+Pyy2Tw&#10;PbsQK/Nb4o/BjVvCl04aIiNDjlSTnPr/AJx2r+k/UNIgnQqyqQc9h6V8sfFz4NWHiizlCwLvOTkD&#10;rxmgD+cPVdCz8zptZTt+7kenH+fwrz+awMJOVwenXsD34/ya/Sz4l/AS98PiWQwbVO45xkV8f694&#10;VmgmdfKx7Ad/8Pr+VAHzjd6eJMlv4QeSc9ehPbn0+n1riLmwIy315zn3AH9P6V7/AHug7SVVeMYP&#10;I455xx/n9K4HVNJVAxUDgEYPU8dv8+tAHk53RKeTgdfU9Px/zntVuC8ERDbsEEdM5FbF3aqpIcAE&#10;Y6A8nH41z8lsYzuQcj6Y45x6+9AHqPhTxteaNMkkcrAj354+h/nX6R/AL9qrU9BubS0vLkvASFJY&#10;5Kj8fT6fjX5DwTPGcqcEEZ64+oxXV6R4hu7GWJoZShUjAznkYx7f5/GgD+xD4S/FnTPFmlW88Vwr&#10;71B689P/ANde9maO4UMDnd/Kv5af2ff2pNZ8I3sFrcXbGAEAqXbnrgjP+fwr92fgl8etI8cadbsL&#10;lWcquVYnIJHfp+YoA+m9V8P2mpRMsqg7q+P/AIu/BW21G1mktotrjJGPrwDxz39K+0ra/juEDRnI&#10;IH4g1FqGmwX8TLIgOfpQB/P58SfhAbJpUuYsEZ5xgf8A1v1HNfB/jf4a3WnzSyW8R2jJIC5xz7+/&#10;+RX9KnxP+FNrqltNsgU5HHy9e+M//qr82PiZ8JDp0kyfZ8oeM479+Pb6/nQB+M13YPAxABUKcZA/&#10;AD/P5VlSwgMWYkDJ6jqO+P5fma+0vGnwsw0slvEQcnt165H1+pHevmTWvDd1psxDxcJ8vrnHbgY/&#10;CgDya+hKsTjI/mMf/WNV7aZ88kgDp0GOevbrXTX9uTlym0jjsPp7jrXLTxmJzkdD7cjtQB6v4K8c&#10;3/hi/iuLeUgIwP3sEYxz/wDq9+PX9lP2Yf2kYr5INPv7n5wBt3H07dR1PPc5r8EoZjGdpxnr27e9&#10;epeAvH+q+FtSinglaMKRxnA49u3XrQB/YP4R8XW+sW0bJJnI659e3WvQ5bNLuHpwf8K/Fv8AZn/a&#10;ah1GC3s7+5IfjIZuc9sf59TX6zeDfHNprFqjiUNkYz70AcR8SPh3bavaSERAsQcH3569a/Prxd4M&#10;vvD15KDCQm7rjrnr2GeK/Xq5WG9jO4ZB9a8K+IHw+tNYtnKxLuOevbr+vvQB+ZDWkV5CWZcZ4P8A&#10;n+v+R5p4l8FW19AyCJSBxyMAH1P0r6P8W+Fb7w1fNiLKEnscfzxzXCkpL8rDIHUf5Pb60Afnr47+&#10;GRjEjpHtI3HgYz0/H8BwfavlHxD4Yn02R8IQBjnHTn6fzr9ffEegW17EylQ4J9ASMj8xj+fSvmPx&#10;t8OIbhH8uLGemepPt+FAH5ytbvG33iu0nkcf5/8A1V9H/A743614A1aC3Nw/khhwW757A9MVx/in&#10;wVeafcS74gFJ69CMdcj+RFeXXNpcWl0JNu1gSeAefrQB/UB+z18bofF+mwM825wBkFhz0/z/APWr&#10;750bVor2JNpBB5/Sv5T/ANm3486j4L1S3tLm4IQY+8x7noeuB659zX70/Bj4z6f4osYJYp9xIXIz&#10;3xQB9p6xpUOo2pRlySD6E18LfF/4TtK8t5axkMAeQP1FfdGjatFewJyMnp/nmma7oNrqts6sgJIP&#10;bP8AkUAfiHq2nz2Ny0FwuwgnGR+tcRrOnRXUR3D657fT/OM197/Gf4TPB5t9ZW+GTJ+UD8xjuK+K&#10;b+Ca2ne3mXYRx9QPft70AfJ3jnwPFcpK3lgHHQKOMHj8vz+tfJ+t+FrzSLoTWwdQDnjjnJI59v8A&#10;PpX6b6po0dwjLjJPXHPPbPTpXjHinwRBKrho1JI7+nf/ADmgDL/Zr+M914a1WC0uptqqwGCTxkDg&#10;Z/P9a/eH4XfEO017TbeaKUMWUZwRx/8Aqr+ajU/Dt54d1AXlrlQrDv3HOc+1feP7NXxvubF7XSr2&#10;4Zeg+9kcdvT8+KAP3wsrxLqEKGyPbv6fnXkPxS8DW2v6bOWjywBP5D6fypnw/wDFsGqWkMivkOAe&#10;te0NHFf2xU8gjH+fpQB+LXi7w7eeHtXlt3BVQ3v2zx/n3xWCNwBYDk+/8u3av0V+Mfwsg1KCW7t4&#10;grEE5Azj8O/9Pzr8/wDWLCXSruWxnRgY2xjp16ZOP5UAc/LLHyhbOc5OOD6c/wCH+Nc5f6XBdHJQ&#10;bic5HGfUkfnx+Nal2pU5DYBPHOOvfr+Aqukj+pPPH0xx+dAEfhFp9E1JOdqhsjBxnnv6dK/RX4We&#10;NRLBbr5mOgIz/X+dfnzbsokBU5bjPf8AXH/1q9r8B67Np91E2Tge/wCX+FAH6xaLdrf2i7iMkdvz&#10;614n8ZPh1aeIdInHljcQT07jmp/AHi1Z4YlZyc49/wBa9xmNvqFmQwDZH5j8aAP58/iX4Gu/DOry&#10;qF2xk56fkSO3T3NeaWepywyhJck5P/1xnmv1Q/aI+F63kE19BH8w7qPXOfTmvyu8Q2Umj6jJFODG&#10;FJHI9+efxz7UAdjaX/2gAfeB56jH5/5/rUE6xiQTRDGMEnp7+/6c1yen6rbjjzMD/e6/jXU+YjqS&#10;CW7n26Hk8de1AH098HvFP2KRbaV8AcYz9MHPf8Pwr9FfBGtrL5bb8g+/+f8APWvxj8Na7JYX0a5Y&#10;g4/HFfoV8JvGX2uKEGUnKjqQMjnn6dv88AH2/wCI7CHVNOZQA2R7HP1r8ef2lPBMmj6tcXSDbGSS&#10;cY6Z55I64r9ctF1IXtqFznI6Y/lmvmX9of4frr+jXE0MW51Vj0+vPr+P60AfiRcSmO4KsRgAn/Po&#10;P88VahuTIAAdpPOQBn68dfx/pS+M7BtI1S4tZQUKEjBAHTuR/X9K5q2uWwNrYzgcEDj0zQB2Um2Z&#10;WjYZHYZH4/pj0/KvO/EeleaxaMdSP59vr1469669J8AAHrkjPXn+faorpROpRBgH9Acd/wDOelAH&#10;TfBjxLLpGqR2sh4DA/y6d+f88V+1vwV8Wx3dpb733ZA4PH6enHSvwW0VZdN1OOVMggj6Dvgc44Hv&#10;zX6ffAHxoVNvG7nkDvkH8v60AfqxqEK6jpjgDJZT/Kvyy/aa8DG3u5tSiTCSdx68kY/pX6ZeGdTW&#10;+05Nx3ZGOuefU14D8ffC8eraBc4i3uFJGB6d/wCeKAPwY8TxmKXzM8r+HqDz6+1YNpdjA3nAHXng&#10;jGcjFd58RbF7DUbmB1IEbZG36nrn179fSvHllYTbQcZONvvken1/zzQB65pt/HJCEWTIYc9u3T8D&#10;9a+kvg3qJivlQH73Cj16fkPy/Sviax1F4LkLkhG7Z/zx9a+gvhx4je11CLnChgeuPT1/zn1oA/Xb&#10;4ZayyXMUTPkN759foK+ltYsY9S0hweQVP6V8E/DfxAJ5baZXwSNw5Iz6dMdv/wBVfdeh3v23TRk7&#10;zj+nH8qAPxf/AGu/BI02+lvV+U5Y8DI9x/k9elfmnf4RxuADDkZPf3we3/1q/d/9rfwcuoaJPdxJ&#10;kgHJx269q/CnxZGbLUZklQpgkdRngdBjsPf+VAGA84+bH585Bzxnt/OrtvNgYzhifTB9+P5VzRuV&#10;YA9D068nP51fhlxhwcEH6EY4H1oA/QH9mq8ga9S3Zhtwfrgn169fX8q/V7wKIra5gZGwD7e4HH8/&#10;84r8QPgVr/8AZ+rJ5j7cccH3/Wv1f8AeMkuJLR1myH25B9M/5/zzQB+hc6i70dgPmBXPH0+lfgX+&#10;3d4cisPEUt5tKmRsH6dec/p9a/eTwpdG+0gKeflx1z/n6V+UH/BQbwupsDfJHkjIz79h/wDX64Jo&#10;A/E5zlgxbJ/h6fhx/XrVR9rM25sMvpgZ9f8A6/6dKc2UlZcZz3x0xzyPfp/OoiFYEklSfQ9c5+n4&#10;UASqCcZHzHPHXIHHJNfTXwPYDUEK4wW24Pb075H86+ZY+W2jge+Ofpng/XpX0n8FpAL+NdoyzdM9&#10;BjgHPf8A/VxQB+wXwZnRryDgkAjk/XPU9QPSv0s8NSD+zBgYyv8ASvy3+Edz5V3A2eDjP5/yr9PP&#10;CUvmaSuepUf/AFyPzoA/H/8A4KRh5fszKuMYyex575Ffi5NEFIRQAS3Gccf49On0Ffub/wAFGNPZ&#10;9Mt5QmRu4xjr6n2FfhnOr+aPkOFz6Z9sjv06igDNn++MgDOeRkjp/nisu+G0btuR9Qep/wD1f/rr&#10;YlO5upwMH8O/4c5496zL9cq3fH8Xv/n0oA5CRP3xyOQR1P8AX156195fsxo8EUeAcFhj6e30+lfC&#10;bI7XQHPJ/PnpjH6V+i/7NmmqbBJFwSAOmOOMY70Afpb8L4PP1GOVjwn+fx/w6V+inhiIJpXyDGVz&#10;2/z7V+fXwng2XsSE5A+nr/8AW5NfoRpDGDRODyFPPbp1+nNAH49/8FCtYkg1O2tEYsWydpPHb0+v&#10;HavyWv7hpg7t39STnPTH1r9FP29dXe98dm0LYEYAU+hIr86LrGwFTzk8dz27/wCf50AcTq6kKTnk&#10;8n649v8AP5VwNy4Viijoe3qOv8hXomtNm3LdAOnI/EE15peN+9Lg4J5+h7H8f89KAL+kQm5uVj/v&#10;YByTj6f5/Ov1F+AHh1bfSUCJvwvUZ/TPSvzn+HenG91qJGTPpnpkdunGfy9a/YX4T2EGlaLCuznA&#10;/Pjj36ccj1NAH1f8G9CWbWYvNj5DA46de3sfp1/Gv1B0GBLHSYyBtAXJ9uK+IPgTpIvLtLnZkOV7&#10;DA78fWvt3XbuHR/D9xM52rFEfwwKAPwZ/wCCjvjn+0/HkGhxSb47IEsPQt7dzj/Oa/JzW52CYY5P&#10;T8vU4xz619UftPeL/wDhLfixr1+rloluJFXecj5GwAD+Bx/+qvkDWbkpJt5wc9RgD0x3x9aAMqIh&#10;pQckjq38xz29quGQcKSGBwPr7fy/L6VgR3RXBZsEdPr+R4+lWrZ1klRSTjnv9c4/z1oA9K8OW4mA&#10;Gw4/znj8P/119TfC3QPtd0r4woYcE9sc8fyHpj3rxLwjpjfZkyMFhg4zjnoDx1xj6V9p/DfQ0gt4&#10;3A+ZyvXtgcn1zQB9IeBtBW8vYI3HG4AYzjgjt/X/AOtX6TfC/RPsltGyJhAF7e3+etfG/wAINA33&#10;cUhHDYAz71+k3hbTYLTTY8Jgqo/PFAGH8T/G9h4H8HX+r3kgjS3hd2JxxgcD8TxX8j3x2+JV/wDE&#10;T4hat4k1GXfJdzMwzngZ+UDOQBgCv27/AOCj/wAY00LwiPBumSgXGpk+YA2P3ajgHuAeuPav5z9U&#10;vzeXTyykgknqR09fz/pmgDPnlWYkA9OfT9fpTIyV+duCR69BnHB/pxVZG8xirHGTzzjI9Mdun8+O&#10;KnLhCOvPU9cn69vp1oA6vw9Zfar+NOSHYd+v1x/hX6CeC5U0rQkRcA7dvGe3ce54zXxV8NbJbi/S&#10;4VRhCQDkYYj0+n/6q+vLe6MdukKHCoAMgZ5xzk/570AdZJePcMETkueozzg/XH4c19OfB3wr5cCa&#10;vdpsErbU3AHCgck+9eA+B9Bu9Zv42MZ2KwaT0C5GOOv1x3wa+ybS7W1tYdIs4j505CIvYIerY9ec&#10;D2oA7jw5pEnibXw8bZt7VvkGBggdBz6nk/h7V9s+FrOCwsoYFj2AKO355x39K8o+FPgo2FnHLKhD&#10;SnduPr/9fHFe0+JdWtPDGhXGp3BWNIkLFjwAMZP1oA+cP2oPi1o/w+8G3M1zdeXNJuWNA21mbHHT&#10;rjv/APrr+dvxbqcWr61PqW8u0zb2yeQ5JJznOSe4r6S/a1+NE3xN8bSJa3XmaZYErEgJ2+hY+5+n&#10;9K+Npr3e4UgAdc8cn+tAGlHKuQmNwznjvjvn+Y9vSr0TLJi2QgE5Jbrj1wB6Vzv2xYl2xgE8dvU9&#10;vfnpXo/gPw1LrWoxSOCU3AkDAx9R74/KgD6e+BXg1I2GpXQzI4GM8bVBGT0P5V9Q6zrq2sX2aIgB&#10;V2gLjgDvXnOhNbeH9FREIR5VHoDs9hz0rn73WmuXO05GSRjr+v5mgC/qepyTsd3zk+vfB57/AI1q&#10;+HtNNxKLmcfIoByeOvoa5bSrZ766DkZAPuQevftx1rt7nUV062W1txknAAGCPcn2BoA09c1uQBdP&#10;sOHkGOD90epPfP8AnPNe3fCPwYdPRL27RhLJh5STjCg/LnvnPOM4rz/4a+E45tQi1bXf3in95tIz&#10;8nqRjqeNoHbJ6CvvfwVoo1W1iMdqkUSEMP4sj+EZx0Hf1NAHR+CPDUc4W5mi3HnbkkhVPJ57lu5P&#10;bgV7/pelWtjCJGChh87Ej0HH5dgen1rJ0W0kto/LiXYqEZ4AwcdP6+1eBftO/H3T/g34OluGlU39&#10;3mK3QkfPLtPJHoOp/KgDxr9tL9pq18A6IfB/hq5J13UVbbtOPs8R6ysAc5xwuc564NfiLqmuzzyv&#10;JjMshJLscyEsfmYk5+Y55J6dqn8b+OdQ8T6rc6/qt61/qd8293c7gMnjr0ABG0AYHBPPFcPDMrES&#10;TEkt0Hr25P1/yKANcmOPLHnjOc9Tn6c+x/SvQfh34Qm8VavDdXMZFpGQCB3Pp7DPt7k1wXh7SLzx&#10;TqiWkAxFkFuOCOOv554/+vX3b4Q8P2XhfSoljwjlcLnjHrkfX1oA7aBbfQbBLCyA3AYJx+mB7cfn&#10;VGCOS7lyuWGSAvP+R6VColuZsjqcc/1x+v8AWvYvBPg6W4bzZ0yDjjGePY9KANHwZ4Q3ukhTPJPI&#10;/X8Pz+tfU2gaHFaxD5MAH86zfDmgQ2cKLjGP0A7fTr+FehwhYwAD0oAuRKsaDt/nioL3UYbOEyys&#10;EROSSfT1qne6nBZ273MzhEQZPoK+SPiP8S7/AMRauPCvhuURk5Mz7toiQZJZv9rpgdh7mgCx8SPi&#10;de69qY8KeHCwycSuiF9g7ADPzMew7dTjFdX8M/hw9kvmyxTG7lYM7qCSiN1OT1dh1J47DABNdH8M&#10;/CmkaRa2sdjZxz3Eo8wsSzuNxzvcnkZPQHk8EgV9YeH9AWC2DSIsRZvmx1bjGc9vof0oAj8NeH7T&#10;T4VMUBUoOPlX5sepOen/AOquzWSOKMRoufT39SacIYY0bZyCe54P+fQV5X8TviXo3gLRLnUdRnSB&#10;IVJznJUHoMDqT0AH09TQAfEj4kaL4G0i71bVbtYUhjMjM5wFX1PsegH4Dmvw/wDjh8etc+L2vTRQ&#10;TvHokT/uoSSPNIHEknODjnavYdRnms/45/GzxJ8XNdk+0SyWujwMfKtd/wB7B4aXbwX9F5Cjjrmv&#10;DbZJbmUQW4wSeCBn/OfWgC5BG0svkxBmZjt4GP8AP+RX2J8GfhXsjh13WIwi/eAf39ueP/11j/CL&#10;4RQqseva6A2eVDc4+uT/AE/xr6PvNThjiFlYEJFHx8vHHfpn8MUAaep60sa/ZbIBEXj8Pp3/AB//&#10;AFc7DHPdyhV5Y+hPr/Uc80y0s7i+nEaAt69/8/4V7N4V8IgBHdMkY4wOfx/pQBV8LeEy+x5VJPHP&#10;9efX8+tfQGh6DHbonyYx+n0qxo2ixWqgkDgenp1Brr4UCALjA4HFAE1tCsK4Xp/k8fmatNKEBLHg&#10;dfT3/wAmqbzCNck8+nT6cfTp+NchrHiBLeN13447nj6UAbOpaylspUHB7f5z2rx3xJ4sRA4D4POD&#10;muc8R+LwMqHznP4HNeP3uqz3kvLEk9O/6f44oA2NV12W9lbYxIH1JrNgtg6G7vH8uIc9eWx6ZwB7&#10;noKzbzUNK8P2r6j4glEcUWCy5xgnoDxyfRR174rh9Ht/EXxc1iMCKbT/AA3C3zKu5XuQDwGI6Lg8&#10;gcfjQBuS6x4l8Y33/CO/DmzLxciW9A/dx9iVY8MeOp4HYdz7j8P/AILeHPDTm5uYDfarP8zyyNuY&#10;N3Izk/8AAj+GK9c8F+ENN0jTU07RrRYURQGZEHA7KDz+J7nk4r1TT9FitjsSAea3zE8EnH/6qAOe&#10;0fw5a2Ko+xR2wq/KPXHHPPc9a7K30u5uGC5whP8ALv8AhXT2Hh+Vv3k42g447+/0rK8Y+NvD/gfT&#10;Jby+mVBGpP09vrQBtBrPRbbz7p1QIOp74718VfGz9p200xJdF8MSCW4wQWBwq+5PHp+nevnf4x/t&#10;J6v4ruJ9O0C5e2tAzKWViC46Ej/GvnXR9B1LxFc+ZMHMWRuYk7SCehzncaAJru+8QeN9Y8yd5Lme&#10;Y5LHP44J4A9Sa9c8LeBbTS4kuZyzu6jbtHfPJT1/3z0HTvXUeGvDEGmokNtEPMBOe55H8Z7+oA4H&#10;Q88V7HoXhWRpBNODIxx15Ptj0HXigDn9G8NPNsXZsjU5VeuCfc8k+rHP5V7NoXhqOEcj/Pf8629M&#10;8PwwKCFAA/yeP5V10ECxqOMD+dAEdnZpEBgY6e1ayqFwSMD/ADioC+0DJyR365/pxVS4v0iG5mwD&#10;QBpvcKm7ccY/zzXP6hrsUKMN2COP8/l61yut+J44M/PgDJ+oNeP6r4nluGZVYgDPQ+vGf1/lQB3O&#10;ueKQciN8g8f4f/XrzW71aa6Y4JA5HBP6den9axTcTXJLNyDjv2Hqff8A+vWvp+kTTkKmcnpjPc4w&#10;R3x/+ugCpBBNdN3BI6+/vxx6122j+HpbhkYqSM5HX8PpXX6H4UbgyLuA5/z1r1PTNCjhUEIB+VAH&#10;M6H4WSLadmSO/Q8/5616VYaWkXbJGD/j/KtO1sljAwMZzWokar16cfy/SgBttbKuNw/z7VbZ4oEL&#10;OwUDr+nJ6VyviXxhonhaykvNUuY4o4gSxZsD3/8ArV+afxx/bMubgy6J8PyWJYoZh/ID26c/rQB9&#10;rfFj9oTwZ8M9Oaa+vFaccLGpyxPsBX5Y/Ej9oX4g/GDUZbDR5XstMJbhGwWXPQkevt0968ae11nx&#10;nqg1LxXfS3ssuCVZicZP6Z9B619MfDX4G6n4iWNra1NhZDB3HAY/lj/OKAPI/D3gy5hEbsv226dh&#10;x97Pvj0+tfYPw1+COsarJDqHiHMcQxiL2x37V9GfD/4HaJ4aRJJ0FxKB95wDgcY6/wBK99tdGigU&#10;RwqE/wA8CgDzvQPBOlaHALezt1Qd8Af4V3lposXDSjAH17VtuLDT4jLcSKoXnPHpXhXj7436Tocc&#10;lrYkSSgYwCOCeBn/ADz2zQB6ZrHiTQ/D8Za4dVKD8vxr5s8Z/GKW+dtP0Lc5boVODj6dh79K8g1H&#10;XPE3jq63TvIkJyQoyCynjgEnA9zzXrvgv4V3E8UckyCKI8liOT7kHlj7npQB5jYeH9W8RXIl1F2u&#10;HlIwgJKg9sjHP8vQV9G+EvhikCJNqaYP9wYJ9sn9OK9O0TwxpujxhLWL58AFzjd+Z+vQV18UaKAO&#10;3T8+9AFCw0u1soVigjVEHYD/AA6/jWyqqP8A63T+VRNIiAAnAH6fnWfPqUcJ4PP1oA2jKqd+nasq&#10;61VIhweM/wBa43UvEapnDcfWvPdW8WiPIaTn8hmgD0XUfEJUlVYd8157qvilYycy8n8vxOea8i1j&#10;x2pZgku3Znoec/0HvXl2qeLrm5DbXIJyff6c9PT0oA9b1rxqmCVfIA7epz6n+XSvLtV8UyTErE+e&#10;PxI+v4f561xDXN7dSfLx/UHnjHH4jvXRaR4auLpxJIuc9M85x1zntigDJM1xetnk4/zxx1rotM8P&#10;XFw6Fxu+ox16/wCPT8a9C0fwcDtLRj67emOn516np3hyKIBWUAD8zgUAedaN4PG1TIMk+vOB9a9M&#10;0zwtHFhWXj6Dv0/WuvstMijA2jGP6V0NvbBQMDgfhQBk2ejwxADZnH6fTFdBBaKoBAzjt+HarUca&#10;gbQefX6/lU29VAUEfN09iKAHRQhRjHSrfCDDdOtZct9HGOvFY13rccQ+8MEdj3/r7UAdM92keSDg&#10;n16Vl3OrJECC3XiuBv8AxQkTEbvx/wD1159qfjJUyDL93P8An8vz9aAPWL7xGqIdrYB7/wBSetcH&#10;qfi7Zlg+B1zk4+uK8U1jxwBv+fgE/wAWP8K8w1TxpM5JjbAOe/AHtz05oA9r1jx2qoyb8E56n/8A&#10;Vj2rxvW/iHcybkt5COozyfx7f/r9q8O8UfEfTdMRlmufPlAPyK2ee2ew/Cvn3XfiLr2uyNBYDyIG&#10;P8OSOeuT29aAPafFvxJtLTes9z5rrn5RkZI+n064r571rx1reus1vYI0UT4A25yc+nf6ev4VsaP4&#10;A1PXnSUo0hbqWJJJ9ce/v7fSvpvwF+zrdXZSWeEKpOeV5J9Qf6igD4z0zwJrWrzGWUM+/nkEnjrn&#10;r+tfRngX4A6nqkkYlgwm4csPfJB44PvX6IeEfgHo+mIplgVyo9PXt05/rX0Lo/gjT7GNVht0UjA+&#10;7jGOf8mgD5P8A/s+adpbRSTxZkGOw/EHj+lfXHhzwdY6bCI4ogoA/wA9Pw+ldXFa2llhpAoI5/wp&#10;j6zubyNOiMjHocfrxQBrxw29rGCxCge/9KwbrWpJJTb2ERlfpwP5+tadt4fvbwiXU5Sik52Cuptr&#10;Ww09AtvGoK98DP1z1oA4208K318RNqspCddoI/Ku1sdK07TgEt4lGO/Xn1/Sh7+NQcHB4Pp9ayLn&#10;V0XI3cj/AD1wKAOnkuVUYB4/xNZ0uoKM88D3riLjXgMgPx7/AJVzd34iAyfMx7jpx1/KgD0O41iN&#10;d2Gxj/PWsC41xULEtgj+VeW6h4pSInMgB5/WuFvvGWd26XOOn19KAPYL3xCiEksPbn3FcfqHihAS&#10;A+CenPf3NePX3ilpCfnLkdjx16VzNzrE8oO+Q89if6d8+1AHqd94swzbXzyfqPx7e/4VyN54ld+N&#10;5x1/zz3zXDPcO7cZOcH65/z3p8Vnc3bFgGA28dsH16Z5+lAF+fUppRlnIU9AMn8x6DnNUjPLKe5P&#10;8uf8np3roLLw1cS4dhk/jgfj/niuxsPCQbGUzjvwc+/SgDzSPTbqdsgEZPX19CR2/wA+tdDYeGZ5&#10;SDKvJ/z2z1r2Cw8KIuAUwB2/x/zxXY2PhpYiGC5B6cY/yaAPIbLwpGNpMeT9On078da7ix8MRp82&#10;zGcdsHA/z6V6daaABgBABzz/ACrpLfRBwNo+vP8AP0oA80tPDQJVdmMdv8/nn8cV1Nn4eAwQvP6/&#10;/Xr0GDSFXnbgn27e9akdgqgkDJ/z0oA4610JUIJXJ+g7/hmt630lFAO3ke1dEsCRipdwQ9M0AZ0G&#10;nouOMe2P89KvLAic8AjP6/zqOW9hhALvgD1rgvEnxJ0Dw7AZr25VAM9T/nNAHozeXGN2cfrWNqPi&#10;HTtMi825lVF9yBXwr8Q/2v8ARNJSa30py7qOGzgZ+gzX52fFH9rjxLrsrQxaiyJ2VWPX6DH+elAH&#10;66+O/wBpTwn4YSRI7tHdc8KQSP8AP+NfBnxM/bMv7x5YtHnMaDPQnn/6361+YWvfFDWdWkZrm5fa&#10;Cc5Yk89vz71xX9t3tySEd5HPTuM4yPxoA+jPG/xp8ReIJZJLm7dw2fvE9x0r521fVb3VLhyXaUye&#10;5OePyrpNE8HeJNfeOOOJ3D4HU4z6/wCR+tfUnw9/Zi1jVNklzA7FvUcc8eo/xoA+PdH8C6jrjj92&#10;0gY4PXp+X6/0r6B8D/s+alqdwm+Bwo9u/YgcD9a/T/4bfsy2GmLE11bRkr1BUHp0B5r668PfC7RN&#10;KjHl20Yx6L3P4UAfnf8ADv8AZd8tI5rmLaGxuUg8Y7cjHPHQV9peDPghouiRxlbZQRjt1Pqc/nXv&#10;gtNJ0mMNJsQAdOO3p/8AWFcTr3xQ0LRUKW7h3HYGgDr7DQLDT1ACLGoxx0xjvjjH+c0moeK9E0SM&#10;+dKpK+/ft9RXy54j+L2ragXFm5jXt689Af8A9VeW33iDUr5yZp2cuTj8euaAPpXxD8YkJaHTyCAe&#10;oPsK8X1jxzqGpSHfKwH4+v1/GvPytzcNhVOf73t9f6datRaHczENnr6k/p+dAD7zV3kLZc8k5GT1&#10;/wA/pWU15NKPUnOfp7111t4UduXBJOOMZ/z7+tdPZ+EFYIGTp259OT0//V70AeWx217PlApUHv1w&#10;cflz3/P1rStPD93OAzg5I/r2OP8APNe22PhJABmPBOOmPeustPC8S4JQY+n8qAPDbPwiW+bZknHb&#10;r6//AKv5111p4T24wuD17+npyDXs9r4cRRgLg/hxXQQeHwMBh6f/AK6API7LwuO6Zzx0465rpbTw&#10;0pKsY+e3H+fzr1W30NRg7ePYVsw6OigErzQB5vbeHFXHy8H0/n9PauhttACgcZHH/wBau+i0sLjI&#10;5rSjsFXAwAPoKAOKt9EUfLt69/b/AD3rVi0gKc4/T/P4V1iWijBxVxbcdxQBzcemIOMdMY+vSrqW&#10;CjBAx/n1xW0IVAOOf84p+1Rx0xQBmJZ4x/8AXq1FCBwBzVnPPJzn27Uu4Dp0/wA96AP/0v3RCJKP&#10;lwQfxz+NRtaoQVYZBr89fgl+2d4V8XRQ2t7dCKc7QVdgPmIA4+h4r700Hxdo2twrLazq4YdmBB/W&#10;gCrfeH0lcy2w2t6f4+lZSwyRHy7pc49f/r16bGscmNpyPY1DPp8U6lWXJ9cdc/WgDyjUtBtL5T5a&#10;5PPGOa8f8R/D/TLqJ4bmBSTnsOOOf6V9Iz6VNaMXiG4cniuav9khxMuD+eCaAPy6+Kv7P1jdxz3l&#10;tbAEg/dHQeo96/NH4hfB660qeR7eAsNxJB/r/P8A/XX9KV/4ftr6EpsBzntnr/hXzP8AET4JaXq6&#10;SssIDsDxgDv7j2oA/m/1HQGtmKToUYc9Md+46Vzc+iLsZ1PJ7dCAP5YzX6x/Ev8AZqdfNe0gJcZw&#10;AvX/AAGa+KvFfwr1rw/I7S27CMEk8EdPT3FAHyRfaeYRyhXbnPv/AD/pWHLbJKTwQw/wr27VNDZc&#10;q0ZjYluD79Mj+v6dq8/u9Hkib92MgfUkjPT/ACKAPPZrdoyRnJHp2qFZXj4xgf57V2b6cWVt6nJA&#10;xke/fpWLc6Y43LGM4OB3PJ+nQd6AKkNwpfJ4/wDr/Sus8PeMNX8N3SXWn3MkbRsNuxjj0Oeg5H+Q&#10;a4R4pImIIIIOenftT1cZCk9P8496AP09+Bn7c/iPw5Nb6Z4knaaAfKWJPp19cn1zzzn0r9bvhl+0&#10;p4R8e2kctneosjdVJ6H8/wAq/lgi5yYzgj+Xf612vhbx/r/hG8iudMunjKYPyk9B2H+NAH9fFj4j&#10;trkIyybtwHTnOfeulhvUYAKcjA/WvwA+C37ct5ZSQab4lfehAG7upHcZycc81+nvgP4++G/E1vFN&#10;p10shkUHbuBI78f59aAPsO5WG7jKTKGVhj6VwF9oN1pkwvdHfABJK8447VJpHi2xvgu2UZOD1HXF&#10;dYtzHJjByT+JP86AKei+NIJwLPUxsmHHP5V00+i2upQGW1IyR2798Vw+qaLaagN2Njg5DL1B+tVt&#10;H1rVvDV0IbrMtt0z1GO+T/kUALqWgSoxiuYsrk9u3414f8QPhBonimzkVrdRIV/ujn/J/D25zX2v&#10;YahpGvWgDOuSPb8ueaw7/wAIBCZoCCP7vr9KAPwi+Ln7NNxpU0tzZQMyjJyOeB6Z9hx0r4N8b+Ar&#10;/S5WE0JUDPXP64/Qmv6h/EXg6DUYWiubfePoK+OPip+zhp2uwyyQQbSynA2/j2oA/nSurSS2ZlYE&#10;FfbqKp7urAYB9unv+NfefxU/Zx1bRZ5THbMVGTnaSp57/QdutfHes+EdT0aWWO4hYKmOSDjn07nv&#10;6fSgDklZcHB4GMUnmZwOMAjpVo2k24rtO0H06Y759/eo5YmUnPAJ/L2/xoAFIPPSnnHB6dfwqIAr&#10;hc4yakBVgMnJOfXtQB0Gg+JNW8O3aXemTtG6HPynrj26fj2r9FPgF+2zrXhh4NO8QTu8KFQS7dvQ&#10;cZ7dq/MtjnHOR/h+FKWZCGRtpGDx7f8A66AP61/hD+0j4W8c6fFPBeIxfAK55HGeh7V9UWmoWOqw&#10;BonDBwPSv4zfAvxV8T+BrtLjTryRQhzjcRmv1x/Z4/bqjmEGmeI59rIQCzHt2/L/AA9KAP2t1HR3&#10;T99bk49KxY7hox5dwDzx+XWud8BfF7w/4ssUmt7pJA/Qhh+vpXplxaWepRFoSCT6Y/pQBzRtLe4P&#10;AyP51x/iPwXZ6nbspjU7gR9c/r+tddLaXeny46oc4rRhmSZcHk+nrQB+cvxX+AOn3MM9zbQc9wAM&#10;AEc8f5+lfmX8VPgNJAZjb2+HQHHBzjnqa/ow13SILyB1ZMnBHSvmTxt8LrTU1lDRAlge2eD04xQB&#10;/L94r8GanoM80csbAD04xjuf55rz17UqHVQoI/r/AJzX7lfFr9nMXAllt7bd17HPt2+ua/N/4h/B&#10;LVdHnlkSAoVY54xj06fmPX170AfIstuEbb2P5f48fSqJj2kjGT37V3V5pl3b3DQXUZUpnkj/AD+P&#10;9axZtOaIBh8xGeP/AK4z0/z60Ac1x19aeHI6cHvz0q9PZuvzbDgZ5HH+fxqiVK4VupHpQB6B4T8d&#10;614UvYrrT7l4zF93DHOAcgH+tfpr8Dv2ym/0XRfEspdSACXOccdu/wCvvX5GjHPOcD8v61Yt72e3&#10;cSROVKkEYJH+f0oA/pl0rxfYajHFr/hu4DlsOVU8k+hA7c19ZfDP4rxX6JZ3UmyQddx9fT/69fy7&#10;/C39obxH4HuoI5Z3ltwV3KSThf8AECv08+Gn7QGheK4Yr21uVgu0AyM45PTHOTn9aAP3ft72K7RX&#10;U5B98UlzawyptYAj9a+JvhZ8c7e7aPT9Sm2PnALcZ54IJIr7E0vWLTVLdZLdw4OOQfb/AAoA8m+I&#10;Pw707xDYzRyw53A9v69vrX5e/Fr9n650+eae1iBUZwfQ9+nH4/z5r9qp40ZdvXNebeI/CtrqMbLK&#10;gYHt+HegD+cLxJ4OmsZWjkQgjuPUd8Y/WvGtY0HCsSNoJPYj16/55r9tvi/+z9/aKy3mnRYcbjgD&#10;P4D0P/66/O7xv8Or7R55I7mIqVyOR0x6+v8AkUAfBOq6S6ZG1QfTHoep+nvXC3dnsz94d85x7D+V&#10;fVWueFX8uV1U46dMY7cfoeleR6n4eOJOPnAzyPy/nxQB4w9tl2YHYR7/AK+vT6VRYMB8xGO3XkZ9&#10;a7y70uWEscE7sdgcnHGen+fasOS0WQlWHIY88jsD+H5H0oAz7K/eJlcsRtOevOB1z/n8hX2D8Cv2&#10;gNa8E6tb7borEHUEZOCP0/z+VfGc1u0bDbyoyen5Z7061u5IpFdTtwB39P8A9fSgD+sj9nr9oTSP&#10;HWmwA3A80qu4Me/0r7htLiK5iEkbBgwHQ5+n+cV/H/8ABX45av4A1WC5hnKqu3IBY8A5PpjoOvvX&#10;7w/s/wD7YGg+Mba3sby4Ec5VQdxGAe+eaAP0burKG6Uo65znPHXPWvC/HvwqsNZt5XEK7zn+f8/e&#10;vW9H8R2OqRLJBKHBAIxjv3/GumYwSoVxnP8AnpQB+QvxN+D/APZzSskOQc469O+Mnt9f0r4W8d/D&#10;SFvMHlcHI45P+PT3PrX9C3jPwXaaxaOPKBJB6DOa/P34ofCC5tzM8EO+M5/h6D/61AH4U+MPA1xY&#10;TStEDgE9uBzyfXH+cZya8O1LTJYGKSJk/j6+n5dq/Wjxd8N5JmdJIdhAK569O546fyr5X8Z/Ch4z&#10;LhSG7ce/5dqAPiE2+07+x9uM8fjTSzBvl+YDOcHHOe/+fwr1TWvB91Yli6kDPXbjgcfTkk/rXA3m&#10;nPGW+X5V9sdqAO38BePL3wvqMUkMrIVPr+Yx+Pt37V+1H7NH7SMOpRQWd7PlsAdR3r8CXUqcA9Cc&#10;D+X4n/OK9K8BePb/AML6nFPHIyqGHQkYHqP1OBQB/YP4P8XW2q2sTpJuDgY57V6JJAl3GcjOccdq&#10;/E79mn9pWG+gtbO8uQQdvfoTjjHQ/wCfSv1o8EeOLLV7SNklDblHvmgDmfiL8PLXV7WRhF8wz279&#10;ePpX5+eMPCN94ZvnDofL7Yzg+gz/AJ96/Wy4EV3Ge4I+v+e1eD/EX4fW+s2sn7vJOe38qAPzc2Jd&#10;ptHDAYx0x3+vTmuV1fQw6szAHvn1zjmvbPE/gm68O3b4UhCw7cAe3Hb/APXXE3Dbt0bjB7jAzz+O&#10;cfr9KAPkXxt4MhuA7KmTz754yP8APX9a+SfGfgR7XLRjgMeeeAfQck/55r9LNfsRIGQDj3HY++P8&#10;8eleKeIPC0N2CCobrnof5/yoA/Ng2k+nXIljJV0I6Z7Hnn/P6V98fss/G2fQdVhsdQnIQFRknHHT&#10;2HHpXkviv4cvscrET83T6jjHp2zXi0MWoeHNTEse5DETkjI4H0/zxQB/Vv8ADDx1bazptvcwyAqy&#10;g9emRX0lZXyTxjJB3Y/z+Nfz0/sxftHnTzbabqk5xwuSeeORgZ5yP/1V+wvgj4lafrVhFLBceYCO&#10;x/8Ar/zoA9x8S6FaavZSRyoGDA+nU1+b3xm+Fz6ZdS3llHhCc8DOOe56+nFfpPpmopew4698da4z&#10;xv4Rh1y1kDIGJUjkUAfirdsImZJDtI9T/L/PXPrWHcpBNlHGT/Tp/wDX/lX078XfhTdaRcyXdrHh&#10;ck5APGf6f1+vHy5dRtCxVwVK/wD6u5/GgDzrxL4chvY2OzqOmcf1B/P9a8is7C68N6ks9vkBGJHT&#10;/Oe/PWvpQssxIkIIOScjBP0H41zesaPDcQnauQc5zgdPf+nFAH2F+z38ZGmig069mIYALySR+vOB&#10;+pr9NvC3iIXltG+4EkZ7fhX89XhjU7rwpqwkjyIySe46d8/1/Gv1N+BvxVh1Swgt55MOFA5P88n/&#10;AD70Affl/Zw6laFJBkEfXORXwb8cvhYEkn1WziG4ctgdga+2tA1eG5i5YYIp/iXw/DrNjIhTO4H3&#10;zQB+KV3YtHK8B4ZGPIwB2/H/AD0Nc3Nuhco/QH6dBjtz3/z0P1f8Xfh5NoN/LeQITF04HT0J/wA/&#10;lXy/q0QeNpAxGwjp2B9R/wDXoAhtyCQVBG38AM+3bJ69O9djpV20DRsp25b34I9v/r15nb3qQS7G&#10;OQpwR9O+RXV2l0jqGRskcjHPWgD6t8BeMZLVok37R7f1P69K+2PBviUX0CKz5GB+PYH3/wDr8V+W&#10;uh6l9mcHJGSO/J+vufr/ADr61+HPiYqYkMhJ2g469u3+fyoA+rfFOiwaxYyKVDb1x06/lX5G/tGf&#10;CxtOuLm9tkKgsWHy8ZPav2K8P3EWo2wDHcdoryT4w/DS38QaTOhiDkjg4z9Dj8s0AfzsyyCzumik&#10;+Xa2B1zx1z/Wur0/XQqCPdkDK568+5H+fXPWuw+M/wAP7rwtq0xeLADHP0P8v514ZFqHk8EEYP5+&#10;2O/4fpQB6sNQj3iQHJyOh5Ge/wD9avpn4OeNGtb1IJXwHxnk/wCcn36/lXxLb36sqKWJwD7c+hPH&#10;QV3/AIU1xrDUIZA3QjPPPfj2/GgD9yfA+viaJDuycZ9f1r03X9Pg1fTJonGd6n07g8f57V8G/B/x&#10;0t1BAjSZIVR1x+nP+NfdHh/UFvrURs2QQPTuPy70AfjD+1N8NToms3F5bR5jOWzjHUnk/wCf1r4Y&#10;gudsxGeR3A4zjIP6gZ/Gv6DPj78MLbxP4fvGaISMkbEH6568e3WvwK+J3he+8I6/PDIrIqng4OOv&#10;p/L1oA27abegCnJOMcnj1z/9ftVtbjG0OMHGfxB46dOeOK4XQdZDERzHYwbC5A5zxkj0Fdk7ZCSg&#10;4B+meemD/nFAGiEjldGHU4/P0OO39fwr6U+D+vf2ffQ/OAynI2/yGf8AP1r5etZo2I4BIwAPX/P+&#10;cV6T4Y1D7HcxSKdoyT16ev4e1AH7nfC7xGl9ZQjOAyjv+vv0zXpPizSU1fTJY3AJkQj9DXw38CPG&#10;Rkjt7aR+eAAe3+f896/QXTpItQ08HIwQO3Qd+lAH4KftR+C7nw7rVzcxJsR2J6kbh2/XqPWvg67v&#10;yl4HQ7cEdSRjHHT1r95/2t/hf/b/AIdu7mGIO6Kccf07j2r8B/E+n3Gj6jPYyKymJscg5B/IcUAd&#10;BFcRyqGyQOB1469QOwr0vwnqfkToS/zMcN1PU4z+v+e/g1lqRRzGDzxz9OvA75rudE1QW00WH+XO&#10;AD0Gevb0z6/yoA/Tf4Qa/LKLeJnOYvfoO2Tj17V+m/w31H7XYIJDztHHXv8AX8a/Gf4O+JYSbdS/&#10;JGOv5cf0x3r9NfhT4kDeXFvzvxnHoB/h/MUAeifG7w/Dqvhq8R4925Dn6Adsda/nD+OWjPoniS7t&#10;2XaokPX68D14zzx0Nf1Ha3ZpqmkNvGQ6nv6+hFfgl+2f4BOmanPdpFgBieBzyeRnr7/p3oA/NlZS&#10;rt83DYwCMnGe/P5VqRSBflHUEfh7+/8An3rnZsRzMAOR6569Of6VYjdsnaucYPfv3x9SP8mgD2z4&#10;eambXVIthGN3XufqO2PX/Cv1K+El8ZBaO0mQfx/Tvz/9b0r8gvC+ofZ76GQPjB5OMHqP5V+m/wAD&#10;9bElvC0hHGPlJ6BR/wDW/r70Afs38NbtJ9LVe5GT+NfJf7a3hg6n4OuZdmcI2Tz+fHp619DfBzVo&#10;5LOJN2crjHX3HpVr4/6Gmr+C72LZvJjbAxnn36+tAH8l+tqbTU7hHGAGxjp35H6VmBw0Y7ZGMDBy&#10;COv0H/669R+Knht9L8UajE67cStg/rjHHNeQOnlAKo+QYyPTnH+R60AadsN/7tl5/PGMYx/n06V9&#10;FfB+ZY9Vi2nJDKfpnoc/5/Gvm23ba5zyRjPr/h9K+gfhPLjUYnwSN4B6fgfx/wA9KAP11+E8ubm2&#10;EYySVGPQZ/8Ar/5xX6jeA0/4lKDphfz469K/Kr4PuhurZ3Pyhu3t685zX6ufD2RJNHjOcjaO/tQB&#10;+cP/AAUQgh/4RMs3G3Bz754/l3r8BboIZGYNkgnj/dzk+/tjrX9Cn/BQ6zjm8GO+eVGen+1wBx1z&#10;j8M1/PPOV88qeME8jnGPbv1Oe1AGa6qX9Qc/j6Z+vc8VBMiEdME8nt/LPr1qzM4ZjtORjPAycDtj&#10;8Krr1K5wVwfTI/8Ar96AOeEMZulyM/N+OOp5Gfzr9Kf2dbFk06OTbgHuBxjPUj35/livzwtrfzb+&#10;PBypI46/gPU96/Ub4CaYYNDifGchRj9OPrj/ADzQB96/CGLfqCcDJ5J7jn9fxr7y2rbeHzvOCEP5&#10;gdM/59a+M/g1Zh7sNjBJ5/PoB/OvsPxHut/Dkr5wFjY+nb/69AH8+/7ZOoC/+J13947OPoMf17/n&#10;XxBdgDIHGeOvT6D6fjjvX1b+01dyXnxG1ZgSFBxg889M5r5NlYO/z9e3OMA9efagDmtVjBhOQST0&#10;4PQ9R7/X9K8svcCYjbt2/Tt14/WvWtUyYyQeRz16/Tp05ryq9QS3HI5x/M9c9/8AJoA90+COmPe6&#10;yr4yFYcDPc4BH+Ffrt4G07fb20bZAAHXn8PU9e9fnL+zpofzLc7chsZPv65/X8q/UP4dWzzXsNse&#10;CGAYde/XtQB+kfwO0OK206KTaBhR6n3FXv2mPF0XhT4aandvJsPkuM57kHHY8+9dz8MdP+yaLE2M&#10;DaMfh618F/8ABRrxsmleBTosUwWW7dRjPJXknAzQB+BXi3U/7Q1q9umOTLKzHPfLEjHbJ/zzXkGt&#10;yqSGVjkZx2GMHGf8/wA67jU5FeSRxyCSehGfUgf59K801qUknoDj069unH5UAZAkRecgHnjJP6V1&#10;Ph23e7nRdu9uM8cj/D864tQxkG08Hv06Dn8q90+H2kNNNFKVOBxnHfP06/8A66APovwBoJmaFWGc&#10;4Hrx7dxyPWvurwNoYHlAL8oxwTjn6fX0r5++HmisipPs9OTwMD1r7H8C6K017EnUAgfX/PuaAPr7&#10;4R+GlUxShAQD+vHqea+rtUlTSdDllkfy0RO3bjn+VcP8NtIgsrBGC5I/nivAf2y/i0ngf4eaha2s&#10;6pd3MbQxruwcsDk8e1AH4Xftk/EseOviNq92sxltoZDDCM5ACHGR6Z9fr7V+ec7ebIxJAJ69+epy&#10;PbtXrPjm7luppJJm3l2JPP6HPXPGa8enkAHTaTx19Mc+/wBKAJomjQEnp34/px6f5NOhPnzKjL1O&#10;B/8AX+tZ8RLsFI7fQ11GiWZnuUUc78Efh6UAe+/DqwEMCsgwSfTp+fsO4PpXvemQyXd1Dbwgklvr&#10;k56Y9eo+teaeFbQW9qjxDJzwemOOnvzX178HvBc17fw6tONsUUm4ZGMt3AHPSgD27wD4cTQ9GN1d&#10;xHzX2+ZnnDEcAZ9Ovfmvpn4ReF7e8106tqSZYfMuV6D0X6/oK8usopNQuodOhOY43ycDA3Hr+Xav&#10;sv4d+HfsdtEccjGf/r0AeoTSWun28TQybEjXcew+g+lfmL+3T+0rFpXhqXwLolxm7vhskMbHKRA8&#10;46ct/ia+3fjd8RdG+H/g691fUXULBG3HHPHQe56Yr+Zz4qeONR8b+ML7xFeZAuZGZFPOEzkDGfTu&#10;KAOJvdQYlpi2Q+DjnjnJGfX6d/xrGgm3EytyRkDBxj0z7/Q/hWfLJ5ku7aSDjBHHfqR9P88VZQRD&#10;CJgk9AMc4/H8aANC0Z5bpSoyHb29vrjn0r69+FelmC3F1cjrhjxj5e2cd/r/ADr5z8JaI97eRFSp&#10;CfNj39zzxzz9Oa+q7CePS9PWCNsOwBOPTt+H096AO51PXPPk2qQFJHHcDHAwfx/OqtgzXc4C5ZSe&#10;2O3b3rkLZ5ruYLuLB2z6Z/w9q9I0lI7KJMMA5zjOM+p59P60AdlalNNtQi/eOM8D6gcdSeg4/mK7&#10;XwJ4MuvFWorPeBUt0Us+/Iwg9PzH+HauQ8J6TLr2oxNt822HbO3POSc+45+lfXnhjwn9tMGmQNtF&#10;yQ0nl9lj6An39PTmgD0jwd4J0+JoLVfLLoFeRu+3044z69e1fXvhvS47O2S3iG0Aceij6dPpmuN8&#10;CeDRYWMHkxAELwWHzH1JPoP1r0jXNT03wbok2oX0iRxRqWLyHAwOpJPTFAHEfFn4neH/AIXeEr/X&#10;dTmWCK1Qlufm5HT6noMDJr+bT48/GzxD8XfGNz4g1qRltUJW2tyxKwxDkADpub+I4/HivVv2vv2p&#10;bv4ueLpdN0d2OhaYzLGF4E0v98jpgfw/TPGa+Excz30qmdsluACfTgnP/wCqgDpIb5D8+Cf4u/UH&#10;I5/zzz1zWjp0E+t3kcMaMA+BgdMdMg9en4+9ctDG80qxRA4Py4Gc8Aj6c+v+T9NfC7wcU23N2mCc&#10;Yye2P0PrQB7D8NfCFn4esVlmjDScFj6lc8Z9B/8AWr2GHzbt1yCSeg9+vHp7dawbGBpFSJBwPlAx&#10;+vuP8K9s8G+EpruVJpY+Bgjj/PPFAGl4N8Im5KPNEcOR/P09Dx1r6l8OaBFaIuYxnjqP0NUPDugw&#10;2cSgIAeOeeOBXfxKIwCB/wDXoA0IgkYyBgD/ACKgvdStrK2ee4cKkYJJP59Pft3rOv8AU7ext3uL&#10;iTy0TnJ4PT+fYDvXyl468c6t4x1YeHfD5MUCsRNKp+4BnIz2OOpP3R70AbHjTx1qnjXWR4T8MyGF&#10;Sf3s+CVhUdSeuXIHA5A71658OPhj4T0qOBbeza61GXI3yKS54+aVz7+/0AHWsD4eeGTpVvDY6ZZg&#10;S7cyO/Zjzvf6/wAIP1PpX1x4S0KSwtIzKVDSY3bR8xPpnrj6d6ANnw34cstIiAtrZUJ5ZtuGJPU+&#10;355Pc12jeXGpYrlQPT+Q6YrPhUIo81yQp5IyAx9F9h3NeH/Gj43eF/hdod3qOrX6xlI/lG7LFjna&#10;iL1LMRgDp3PAoAvfF74teHPhp4fn1TW7qKDyUL5Y4AHoO5YkYCjk/rX4WfGX47+Ifi34ge/keSy0&#10;qIssFuWO4A5y8mON7e3CjAHGc4fxk+NWv/F3xC+pak7xWURb7Pbg5WME8knjdI3Ut26AYrx+KKW9&#10;cQhCRkBQM8/XGcHP1xQBoCdrqdLe3UknAXA5J/r+HSvq/wCEXwp8pIdb1tQCCWVSfQ5yayPhT8MI&#10;4PL1XVkIAwwRh056Ecc5/wAK+lJrtAot7VdsS9unT29qANWfUY1VbO3+SJOmM847n/P0pdL0yfUH&#10;GBhee3r3/wA8dOKbouj3GpzqQMgn09ev/wBevorwt4SS3RDKMkgHpwPQigDP8J+D1hVN65Ix94dD&#10;3r3LTNMjtYkXAA9v5+n50lhYpCAMY49Otbq4UDBwaALCAJ04I/L/AD3qOa6SJCScEf54qhdX0cKt&#10;uPSvN/EHidIFI34HP1P+eM0AdDrPiFIEb5sD/wCsK8I8SeLQxdVfPbr/AJOK5nxF4skuXZUfcPx9&#10;eQPeuJjiuLp2uJyFhBILHofYAZ5+lAF1ri61KUJkuT9Rj3Pt26/41Q1DXLfQ5oLGwikvdWuc+TDE&#10;MyN1+6P4V/2vyB5rnG8Sah4g1J/Cnw7hFzdpgTz8tDCemWZfvN3AHA9+a+vPhb8NrP4f6clzfss+&#10;s3KB5pmAaQsRk4J5xzx0A6AGgDyHwl8BtZ1OdPFPxOmjZ0O+G0J3xQAnO0gY3P7/AFJPavqTQvDA&#10;aKJBGbazAAWNFCEoOmTyRn26V1tjYx3ci3NyhuHGQqkZVQenH9fxr0PTNLLYMqbQOg6fjn/CgDG0&#10;vTUjVYbZDEkeAOcds+/Hb3rtLe1hs4jJIfQn+manuZ9M0e2ae5kWNBnkkdevHvXwd8dv2oLDSxca&#10;D4Xn827HylkYEKc9znHHfigD2j4ufHvR/A9pcRx3IE6DaFHUsew/xr8qPiN8VfE3j+/eXUZ3NuSS&#10;kO75QvbP8/51wWsa9q3irUnvruZ7qeVyNx5787Bz274r0zwV4Ij+W+vVVyp64yAw6BQfvH1boPwx&#10;QBgeEvBtzqE9veXasVbLKpHVQeCR/CnHGe3TNfS+h6NI0SWtrH5cQH3lAVv+A8cD8iRW3oXhmSby&#10;08vYinhBnr2JOOTj1r2jSPD8dsqEDoORgAnn/PNAGB4d8KxwKh2ZA/n7dP8A9XWvT7LT4oMDAGOf&#10;5f54qaKIRgKRjHtnr/nrV0EJ1P656/8A1uaALi7VBHQen+RSNOEzngg1mz3scKkM3Iz+Vcbq3iVI&#10;Y2G7I9sd6AOn1HWEt0PI/P079vpXmWteKlVX+bkf/X6f56VxuueKWmZlV8lscAcD2GTk/QVwzvc3&#10;Mu4nBJwAe59/SgDTv9YuL1iqklPu98cdB9PzqKzsnnYlckn6kdOcZ9Kv6RodxdOhCHB9v8fpXr2h&#10;eEsKryoMnrz69D+tAHKaJ4WlnZd44/x45r2DRPDEduFZ05HfP6/410Ol6JHCoJHP9T1/Kuyt7QLj&#10;AwP060AZ1jp0cSjaMn/P8q6KGFUxx05/Lv8A5NChIlyTgda888e/FLwr4A02S/1q9jgEYzhmGT6D&#10;BOc/1oA9GmuoLWJppmCIvUnGK+SvjR+1Z4Q+HMUtjZzC8vwCPLjwTu5HPYc/j7Gvib4wftX+LPiB&#10;dSeH/A0ckVkx2mRcq7ZI79vrXjvhv4S6tqF2NZ1+QvKzbvLbJJbPfPWgCt45+J/xA+MOoPPqNxJb&#10;2RbcsIbaiDnjHr7/AKVo+BvAFzqsqWOm2ZlmOR5je/rwPwz/AFNfU3gj4Banr+xJLdbW0PJO35mH&#10;Ye/rX2h4J+FmkeEoEjtoA0ifxbec+poA+dPhn+zTa6bNDqWsqs8pUMVPRT1x/wDX+tfZOi6Hbadb&#10;LbQRKgXoFGOnTBrrNOsJ5AcRbEI+lTajeabocQnuXA2DjnHP+RQAy1thbDfIcAd/auV8V/ELRvDs&#10;LNPIqFQfb6flxXiPxG+PNrEr6doh86YHHy88+gx19gPxxXz1Hpfijx1fC61Fn2ls7Oc8jox/hHsO&#10;e2aAOm8b/F/XPE1y+naEWEWTlgcce57Z+ufpWB4T+Guq+IJ0ub7excg5xx1ySAeMHqWPXr3r3fwd&#10;8J7XT9kl6AAOV4AP4DBx9f5V7nYafb2kYitowijHT+vr9aAOF8LfDjStEiUyxLJIMZGPlB9eepHv&#10;07V6lBbIigdAMYAAGPoOnSkUomNvX/Pt2qGW9SNeuB/WgDTDonQVTn1KOLPz8jP+frXJX/iCOIHL&#10;Dj3/AM815vrHi1EJ+fA/H9aAPTNS14Rq3zAA5/z9a871bxWiKVD4H1ryTWvHS/OAc8Z5PfjHH17C&#10;vKtT8XyXDOQwIz6nvwe+Ov0NAHr2teNVXcEfJHrnqPTFeQat4nuJj8zk5OPpkemeR6g/j2rlZZb2&#10;9lKEYB69+P8APtW3pvhq5uHQup57lSMZwOfw980AYbTXl8/BOPbPGOnWt3TPDU14cuuBnvweOPrx&#10;XpujeD1jQb0yR6DPX0r0bTtCjhVV2hhjn1/z+NAHn+keDolKkgEjuR+eOe3avTtM8PwwBTtzwO3/&#10;AOrn8a6K005U6DH/ANfrnNb9tbiP5gMdPzoAp2emKoG0bT/+of5zW9FagMcLz9P8/wCfwp8ahcZ5&#10;29/T+lT+co5GMj6fh3oAsRoq8sPU/wD1qsiUR4y3J/z7/wCe1Yb6gkeSW6flWDd69DDgBsnJ9un/&#10;AOqgDtJr+OMcnA/+vWDd67HHjJ4/D24/pXmOreLNrFtwAH6/TmvP9V8YiQFVck4/LjOT9fwoA9a1&#10;TxYiZxJkg9M/1/wrgdR8YqWdQ+SOw7emT6fQV41qHiaSUkq/JGQDzx6jBrmrm+uJEcySbFGcnIGR&#10;789KAO91TxduZgHGeDwODyQc1wWp6/JPuySoGfmzjvxXl/in4i6F4eDR+b9puO6oQeSOn8s184eJ&#10;PiB4n8TzC2sgYIScbUzuI7dOf5kj8KAPffE/xG0XRi8TT/aJhn5Qc814Frvj/wASeIZDBZq0Fu+O&#10;E9M/z/lU/hfwBqes3CtMjEls5Izn6+tfUng74ES3bIzwEAkEkg9vXp/ntQB8kaJ4G1zWH3TJI7Ng&#10;5b39T/SvpnwH+zzqd/Iks0PJwefc9R69v/r19u+BfghZaYkUk0WWA7gcH0x/n+lfSekeF7SwjRYk&#10;AIHt74oA+a/BHwP07R44nmhUuuM8enb/ABr6J0fwvaWiBUjA6DpXbLDbwxneAo4+tZ81+WPlWMZc&#10;9+4GfUUAXEtbaFBuOAPp+lZs2pSgiCxTzG9Rz1681di0aebEmoykAfwjH4A9f61srLa2aeXbgD+v&#10;50AYNv4euL0i51aTAH8Hb/69dRBHY2CbbZAoHHT09awbvVkQk7ske/8An3rmLzX++/AH+fXvQB6B&#10;NqSjJ3cfpWDd64i557D8PryPwrza78TBA3z4xxiuH1HxdGAWD5J68+mf84oA9Yv/ABDtzl8Bs9fw&#10;xXI3viaMAsX/AF/z0rxrUPF3mgorZwOgOf1rj7zXp5AAz7RwM859j+VAHr994rVS21un0/z/AJxX&#10;GX/i3dkq2Se/8815tLezS5VH3fX/AOv19PWlWG4lICoSTn9eh9/yoA27zWpLhjl8Dr1GB9axTdyy&#10;SFVPOT365/PP+TWrZ+H7i4bLDIOccEDP+f8AGux0zwgC43DOPbp+PX8+aAPOltri6U7VIB/Xn+X8&#10;q2bXw5NK65BY9+P1/wAa9lsfCScfIBn8/f8AHtXZ2fhhVKsBgjH4D0JoA8e03wZuIZk6Z7flziu2&#10;sPCSnqvTHT9f1r1uz0A7Rkcn610VrooVRgf59j7UAecWXhxAFwnT8f8APtXU2fh+NcYXGfyx7130&#10;GlKuAR6D8PSteGxRe3X9c0Acda6EAQQO3p1P5Vv2+lRxgAjP4VurCBzjgf1qXgKMfLQBUisVQDj/&#10;AD3q6kEQAqJp1XIHP6flVOXUIlyXOAOOuKANf5V6cd6ja5VfvVwOs+NtH0eJ5by5REUZ5br6+nSv&#10;lzx7+1N4d0ZHi01/Pcc56fiOc+lAH2beazaWiFp5VUD1/p7814f44+PPhXwsria6V3T+Eckfh/n8&#10;a/Lf4n/tZa5qfmrbXJiiOduwsDnsBXxH4o+LGtau8im4kJJ4zn8TmgD9QPiZ+2TKfMg0h/IQEqDn&#10;J6ZyP8B+fNfCXjr9oHXvEMx3XcjhgfvN79ugJH+eK+Zm1C+vj5jO0hyR0Lc+/wDn+lbOl+Dde124&#10;i8q3bDE844x3xx179f8A64AzVvFt9qTkNI0pbIx6Y9h3P+eprBtPD2u69ODDGxAyDnPOfw6D27+v&#10;SvrXwD+zXreozRSTxNgH+73Jz6evb09q+7/AX7MtpZrE88HIUHp+lAH5WeGfgHrGrOFmDbX4AA65&#10;4P8A+uvsb4a/smG6CNeWwCZw27nP+fev018P/BvStORd1tGmMc7cH36/rXrVppGlaNGDhIgoHJwK&#10;APmnwJ+zl4e0S1iBtlJUent6fp1r6N0bwXo+kQiOKJVVeeOOfxrJ1z4laDokTL5okcdl/wDrGvDf&#10;EHxX13V2MGloYozwDnH45HSgD6U1HWdE0OImV1QjPArx7xB8aoLcvBpabiOAQPT07/l+deESw61q&#10;0xfUHdyxJxn8x+v+cVq2fhOSTG5Mg89+PXJ/GgCjrHjrxJrjlnd41bOcnPHYVza2N/dENMGJ/P6f&#10;Uf5z2r12y8I4GNmD16cfjjmupsvCy8fu8bue3FAHidr4amlB3D+Id+On866ez8IYAOCWz9fx617f&#10;Z+GghG5Ovb6V0dv4dQHIHA9v/wBVAHjNr4TAwSnAz+XPXrn/AD9K6a08KqP4MAdB6cd/85r1u38P&#10;gHO3r7f54/GtmHQxuBI5/wA5oA8tt/DacfLjPt+hrobXw+IwML09R/nmvSodIVP4cn/OK1IdMRQO&#10;Mfr/AJ60AeewaEDgheOM8f8A6v8AP6bkGiIuPlx0/H8q7VLIDr29sdKtpaoOaAOVh0pBnC9K0k0x&#10;QMkc8fpW+sKA9OlSKF+hoAy47EA8j/P+eauJbqp6cfTt9RVksB7fjTWlUc9vr+tAAsK4zUmwL26+&#10;1VvPGOD1qFr1Dhc8/WgDQG3J/wA8UF1HU5/z+NYzXox1x/n/APXVR79dxGemc8/pQB0LToOAelQt&#10;cAZ5/wA/59q5h9QXOd2PxrMm1jG45/XP60Adi92oOc+lVmvh3NcNLrKYODz+VZkmtqcEPz9fb/Cg&#10;D//T/KjRfEl9pU6T2c7RFTkEHBGPbnnP/wBfvX2v8JP2y/F/g+SG3vbr7VEuAd7Hg+g5r89ckqOp&#10;C9ucfiO1Sidlx2BJAGcY/PH8/wClAH9M/wAG/wBsjwp4utoYrq7SKdwMqzAc46Zr7h0LxjpOsxLJ&#10;DOpDgd85r+NrRfEmoaTKk1lO0TjBypOMj/63+e9fa3wi/bI8W+DriCHUZWubfK5+b+HucY7f/roA&#10;/p8AimHGCDWTe6HbXasSME/p3r4I+D37Z3g/xhaRQy3axzEDKuepI7HA6Z719waD400nWoVeCZTu&#10;9/yzQBjXWj3GnElF3KPr0z+FZRtbO9yJ0API+teugwzqejA1z+oaBDNmSLhjQB4Vr3gWyvg2IlfP&#10;Q4zj1r5q8efBDStXglEkAG5SBx3Pc+v/AOuvuKWyubEt5i7kH8qyri0s9RyABuP/AOr/AD/+qgD8&#10;K/in+zaLXzzZRbVAONo9T9P5V8J+M/hvqvh+YoyMRuOTt4A/T/PUV/Tp4l+H1veIyzRZBB5x0Br5&#10;S+JPwB0bWUkYxBWHbGdxI/qOtAH89Uujbd4fKE88jgf/AK/fv0rFurFgzc5B9uoB4xwP1/pX6WfE&#10;f9mG4shLPp8HIz82OBnvn8sH3r5E8R/DjWNCkKT27bOnqOvT+uKAPma6smYtkAk8dev1/DvWJNYk&#10;MQp9QPwHX8hXuE+jwqxyGB9G4x+I/wA9q43VdH2SnyUOGYnrntzk0AeZFGi+8OD3Pf8A+tTTKWwr&#10;HseepxXZS2AdQJEyTwMdcd+f6CuXurFo3JUYAz6+v0oAgSaSNg0bFSe+fT3r1HwR8W/Ffgq8jnsL&#10;tyi4GNxHAHsR+NeUFGX71KGByc9OMZ7Y/P6UAfrj8G/2yFuAln4gm8o8BXLEfTPUH8q/RXwL8f8A&#10;T9SghYXCSRNjvz6ZI71/MBHPJbPviYqw9CQffn+leseDPjJ4n8KvGsVwzRo3KnJ4Hp1x/n6UAf1f&#10;6F4x0nW4w1rMpIPTI9K6ho7e4jCkAgj2PX/DmvwL+F/7Wiu8Jurj7POrYPO0Njocnrn061+jHw3/&#10;AGmdOvIYYtUlUo+MSZ4OR1xj8KAPsRrC90yUXWnkgA5256811Gm+Pp9otrscjg/5xXG6F4v0bxBa&#10;pLZTq4cdj1rVu9Pt7jLgYfAOfx/r60AeqaZe6fqyZYDeR0PBFYWu6JCSxQAg54x+FcLbSXOnSA7s&#10;KD9Pw/Cu003WxMNt0c59etAHini34d6XrkLRXMCsTkZwPTn8K/Pv4x/su286T3enQZJwfQ8en4+l&#10;fsNPYWt4D5XUVxms+EjcoxZMr9D/AJ96AP5k/GXwg1HQZ5d1swIJzwecD/8AXmvn/XtKns5tpX5g&#10;2Me316+//wCqv6XvH3wW0fXIZF+zhXO7oBySOv8Aketfmz8ZP2X7m0aSexg8xRuPA6dgRj2oA/J0&#10;ryOOc/l9aYcDvye39K9j8V/DfVNFuGilgdQCeQOT2IHp+NeU3llPbMFdGB/T8ux9fwoAqb84yc07&#10;5euMHmoNpX/gIPUYP0zTQxXPOQBjt+eaALQUE8cA+3+c1Yt7q5tZPNtpWjcdwcH6VSVw3Q5zx0z+&#10;ual3bgSO/p2x/n+dAH1R8Hv2n/Gvw5voU+1PJbBvmBY8Y6YycY9q/ab9n/8AbR0DxbZwQajeJFcH&#10;ClWYDPHBznv9f5V/Ne33eOT/AJ6VraP4g1TQ7lLmwnZCuDgZx+NAH9ouheL9F8TWqPDKjlx2IPb6&#10;1ZutPMRMtucg9q/mn+BP7aniXwbcw6brM73EHC/MSSOMZziv2c+D/wC1f4Q8cWcEbXSrLIoyrHHv&#10;n0/xoA+slvEbEU4wfeqF9p8E4LEAj8D9SalW70/WoFuLORSSOo6c1WjlltHCycp60Aefa74Stb1X&#10;WSIHPsPyr5I+KHwPs9UjlmhhXcfTjI75I5OD+P8AOv0Q8qC5j3KBzj+dcrrGkQSgqy5J9fpmgD+e&#10;r4nfs+vY3VzNHBg5J+UdBjr/AI+ncda+JfFPgy/0a6ZfKIQEg4Hr3IHfHpX9OvjL4Z2OtI2YgCQT&#10;+OO1fBPxX/Z182KWeCHr3OfyoA/FJ9IWVMumFH4//X/A1y9/pJQgIMY5x2PTrxx/npX2R43+D15p&#10;EsogiMYBbPXnHHP+FfPOq6Ld2cjQXKcHpwcf1oA8bkjaJirDnH09f8ioc4xjp/niu7vdG4+ZcE8/&#10;XHTA7VzVzpzQ4KnOf09RmgDJLYbrx/n2rq/DfjHWfDd0txYXLIQR0J6D24rlpIyp25yT75/LFRkA&#10;5xx0oA/Qb4a/tJ3LyRW+pzFZC2N27BH1P41+p/wP/ahiQQWOo3W+NuFfOeOwPPp6V/Nekskb742I&#10;IzyDXrXgn4oaz4clji81niHPOeMdD+FAH9kfhbxrpXiC0WaKUHIzncO9dLI0UhzwwP8AKv50vgx+&#10;1xf6OYoxdFweqlgAPw7896/WL4Q/tE6P4zt40kmEcxAyDwCcn3z+n+FAH2NcaLZ3luwkQEn6cV8m&#10;fFz4I6br0U0kcA38lSFGQff1r640q/ivIFdGDA+nP4fWrF3axXC7XGc8Y46+tAH8/PxD+E2qaBey&#10;wvCdgJ5xx16Dr+NfNeteDs+YWQqwOeQBg9+vXI9PWv6LvG/ww0nXoXWaAPuz2HUivgr4ofs+S2on&#10;urCLKHnCj/64yP8AIoA/GbWPDTCRwiYJO4dz1/Dv09vSvO77RXibIXnPH5fj1r7n8X/D+7sbiSOa&#10;DAGeMYz7nP4/ljuK8f1bwiuHyoBB6duB/P6/XmgD5LnsW+YY4z+PH+P/ANeuZnsnTJXjgcdf0r37&#10;VvDTQl8KQR2wec/yIrgbzSioKuucdcd/zx/nvQB5zFcSxOCvXj2P4n/DtXrXgb4mat4W1GO5tJyu&#10;xs8MR0/Xp/SuAvtKPllox82B0B9SPqOvXBrntslu4Vjyf6+lAH78/sxftYy36W+latdDIwPmbn6H&#10;tj3r9Z/Cfja11u2ikhlDB8dx6e1fxz+D/GF94fv47y2kZChX8x0/H6fSv1d/Z0/awntLq00/UbkF&#10;W4OT0GOPy70Af0HwyLcRDPIP61yniPwhZ6rbPmMEn2rzH4b/ABT0zxPZRSwTB9ygjnP5175a3cU6&#10;Aggg0AfnP8VvhU1qZp7aLAwflxx7nIz9K+K/EvhIzGSKSIA8jkDJOf61+5XiXw5batbsjICTnsPS&#10;vjP4kfBJmSa7tI+eeB3P+T0oA/HDxZ8ODdNIuzdnPOPb2H4V83+L/htLbqXhjOFyQMenp3/H8K/U&#10;TxR4autFuZIbyLBTI6H/ACcd+1eMa3oNtqCOqqAT78n35oA/KTV9JktC+EIx19ODyD0z/n2rnmhd&#10;MDoR3HOffivvXxl8JhcpI8UXJ9sd8+v618v+JPAup6TI0jD5TjsePUfkO1AFLwF421LwpqUcsUpR&#10;EYHg/kOv86/Y39mX9pOO++z2N7PgkDq2Tnv3+o9q/EKWzdfkVcumPXgnuM+nNdb4O8W3/hfUI7q2&#10;lYBPT0B5yaAP6+/B3jG11m1jaOUOHA7/AMv/AK9eiTQR3UQyM8e1fhh+zj+1KX+zWN/c8AYOSc/l&#10;7+/OOlfsJ8PPHmneIbRHSZSXAI5//UeetAGJ478C22pwSfu8nB/z/wDqr4W8Z+ELnQ7t9inZk9gf&#10;8/5+tfrNLaW13CeAQfx/OvEvH3w/tdUgfbHyQf8AOc0AflhqlqZFO4ZJx/n14/lXD3NgvmANxyf1&#10;7n3r6Y8c+CL3Qrp9sR8rPp0B6c/zrxu/slyXI5B9BnP5n8qAPNdS8PW11bFXTJOfQdO//wCrvXzd&#10;42+HiyuXiToTyBj39f5V9go8Y3LJwfzwfT17dOe/tjntS021uyyumQMn/H/9X/66APzvOk6l4cvk&#10;uLMuhVs8cZ47ntzX2f8ABP8AaF1fSJYbPUJWO1gDub0OPwNZfifwJFPGXCZyDnaOffj8eK+f9U8N&#10;XOkXRu7YMAuD3HT6/pQB/Ql8Jvi7Za/YxOs4JIGee/HHr719T2OowahCPmzketfzx/Av4rXmi30M&#10;U8mAuBj0PA6e2M96/Yn4YeP7fV9OidHD5AJwfXpjr+VAHqHjzwdb63ZSDywSR069PqK/MP4u/DO5&#10;0K/eWGMrH1+UdOf5V+u1pdw3sQGcn3J9O4xXlnxF8C2uuWMqFMF1Pbp9aAPxPnjNsxZ/kIxxge+c&#10;kelUTchx5e7gccgnr1Havb/i18ONQ8O38skSN5WTnIOOB9PwzXzlLM1vIySAjAJ+nP8An2+lAE13&#10;pwuFHlDB5/H14/xrtvh34nufDepJl2UZHAI6Z7DGPf16iuVt7mGbHJ3HPH454+nTNWmtCSJVGAMH&#10;jHX1z/iM/UUAfrH8LviHFqdrCfM52jr3/DP+f5fW+j6pFe24BIORX4nfDnxtdaNcIhkIUYPOenGf&#10;89K/RP4cfEKK/ghXf8x7HqD29OufyoA9f+Ifgm217T5lSMNkfX8BxX5L/Fvwff8AhXU5wUKRB2Kn&#10;nOM8YNftppVxDqNoucHI+lfPHxy+Etp4n0m4MMQMpB2sBnB9zQB+Jkmo5Y5OGLfl+vv6fzNbWma4&#10;V288jj16fjWf8QvDWpeEdZntLyPauWIJHUf4/wD1q89h1Ha4cfIeuOOM+g6d+f60AfRum6umF5w3&#10;f39B+Xb9ea908D+JTbzRkvk/lkg8e3P+TXxhp3iBCV3Njt+R4APpXpvh/wASNBIjbiMYHTAI/n6/&#10;zoA/XL4d+K1kWNS2RgY5/wA/yr6Ek+z6nZEYDAr0/rX5hfDjx8FMQ83AO3v6+v8Aj9a+8PBHieO+&#10;t0AbcCBz7+lAHyB+058HYtX064vbaLDgE5A9u/8AKvxO8T6JdaJqEsE0eNjYwRj2/LFf1PeKNCt9&#10;d094nTcSv+fSvxp/am+CD2L3Gp2UIXO7oMY6/wCc/h70AfmtBegOeVDA4xzxjoM+2a6zTdVWMhy+&#10;CMjryce/px+deVav5unXb20vG0+h6dj/APqqbSdVDMsbEnPPzfrnP+Tn0oA+6PhN45e0voFD4DEZ&#10;C5xj19+K/Vb4beKxdQRYfOVH4/r/AJ9q/BTw1qk+n3UU3UjBOPT3r9RvgZ4ziuYIkeRQQowSecem&#10;f8/4gH6U3VrDrOmspG4Mp4/nX5C/tgfBTbJNrFpF9/LHauO3r9K/VzwtrcU0KxFuGx9AcdPyrlvi&#10;x4OtPFGgzwSxCTcp98+/8jQB/LHcNNo2oFZG2kMe3OR6/T2/OvQdH16K8twrtkgqfXkdxz0rvf2k&#10;/hpL4O1u5liiwhPI7da+S9N1p7WcFWwit74/H8aAPopbl4nz2HPGOg6Y/pXR6RrTxTKo4Lcn/PP4&#10;f0ryHTtd+0pGr4LEDpz9a3La7ImDhunPvjt/9fP5cUAfoh8E/GRtb2FVfA3DnPX8fz/xr9bPhr4l&#10;S/s4wzZLKO+R71/Pp8OPEn2LUINzEbSMkduePT05/rX68/ArxetxbRRb8njPPbHT/wCtjigD6x+I&#10;/h+HXNAuLdkDB154BPPJ9q/na/au+HMnhjxDc3NuhjBcnp2yDg/5/Sv6WVMWo6dszyVHPrX5f/ti&#10;/CpdW0q51CNMuA38PHY59j2/+tQB+Ai3pWT5upOPTgdc/lxzXRafqu0rtdjyOSO31457/rXM+ItO&#10;m0jU57SRGV42I5Xpjrjnv/8AqrLtbxl2gk8cf5+nt0oA+zfhJ4iZdVit93BbP5HnjOPrX6wfDTUv&#10;KW3lz/dYHJ546d8Y7V+Gfw91tbDWbebcQMkdcjPQZ9q/V34TeL4bmyg2SHcMZweg/wAjGRQB+smh&#10;X8d/pgTOQV98/hX52/tk+BRqejT3ixZYA89D0bnH86+1Phnqi3dmsecnAx7jPp9TWH8dPCo13wxd&#10;xrHucxkgepCnFAH8pviCzfTNSnjYEFWJ5+vfnqPb/wDXjQyNypxz09+vX+n4ele9fHrwvLoPie7V&#10;odpMjYHXGDjt6f8A6q+c2eRC23JI55Pr3x1/z+QB2Wn3OJUkz0x+BB7c9v1r77+BWubliUHGcAcj&#10;kZ4/XI/GvzlsbwB0DcYPHt7/AIdK+yvgbqpWRIH+RR+uT1GfYevvQB+5vwG1Fm8qNn3EDn/9VfVv&#10;jXTP7S8OTRtyHQ9vQcf4V8D/AAA1gR3Mas+QQCO45PX/ABr9GGdb3ReOcp/Pt/jQB/Lb+1voZ8P+&#10;Orttu0F2H+B7fj+tfEklw7SvK7d+e/0z3+v4V+q3/BRHwsLbXv7QQFQCWJ7Hj19vWvyPdsO7Kc7v&#10;bJx0z7dhQB00cvyZY8Lnrj734/pXuPwuuANRjZfmIYAZPTOOc56f/W+lfO1vcJg5zz6kn/PFe0fD&#10;S5WPWYnyVGR+PPUf/X7fWgD9kPg/OEEDk8HaDj8wB7joTX6qfDS4EuloAcjavt6//Wr8i/hDdK8N&#10;ru4LFffnP4evr71+rfwol8yxTp249qAPkf8Ab1snufBNxIeQiE4x3zxX86UxP2po1P8AFjIHoegH&#10;Xiv6av20rEXHgC9LAkeWeAPxx/n2r+ZXU5RHq9xEDhY2Offngkf5z2oAzbuMc54Az6fnjHryfU1R&#10;TAIU/M2Oe2ff0zWjc4dCwA7dO/HGcjrWaCqlkbkAYB68enX/ACc+1AG3o6F9Ut3DbgHHr35I47f5&#10;4r9Ufg6PK0OOJBxx7Z+mP88fWvzG8HxK2qRORghh+PHIzX6kfC9FXSITjAx19vT3/D29KAP0B+Ca&#10;b9vGSTx2/IY/WvqvxqfK8K3G7tEf5dMfnXzV8EkURRPjktwex+n+Fe1/FjWEsfCF2x7Rsev1/Pmg&#10;D+dD9oG5im8eau24E+c34eh9a+aWUYJVOvv19Ppj29frXrXxh1IXfjLVbnJA85zj054Off8Az6V5&#10;BJKPKK9QMZJ569+vfj+dAHN6nJkHBAKqR1zwe3X/AD6V57NCJLlFU5P54Oev4e1d5fMCWzxjPPQ8&#10;enTP+OKxdLsUu9VjiK53kZ46cn8qAPvv9nvR47bSIJWGC33iePp0/I/rX6S/CLS1n1SKVlwBt64H&#10;f246Yr4l+D+lLaaHAGXnAxwT07j+lfpR8C9G8+WOQrkHj6f5P9aAPv7wvJHZ6DGTxhB7Y4r8K/8A&#10;got42TVfGUWjK+8W6FsZzzzxjPp1z7V+2niG5XRPC08x4CRE+nG0n0r+Yn9p/wAWHxN8S9ZuS+VS&#10;ZlHoMHH546gdPxoA+WL+YZwDnr+vT+nNec6vy53Hcf8AaGSR3/8Ar967edgWbeevT+n5f55rhdVY&#10;M525GR34+76n/wCt9eaAKmlIJLqMDjnGO3oO5/H/ABxX1r8ONLDGJAoBwDzwBnr+lfNHha0829jc&#10;jITvyOuMemeK+6PhXokk0kTAcDA/E47c8k0AfV/gvSI7K2iA+8QuTjn0z+H6V9mfCXQZr2+jfGUL&#10;dOwx6/XnH9a+afDOnsTFFs+dvTPU9v8AINfoz8FvCskdpFOxGB+XTtz/AJ4oA+iNPEWjaJvYbdin&#10;88etfgv+3b8Q/wDhI/H1xpVrcloLAbGCseXyc8c4/wAiv2d+OnjKDwL4C1DUZWCGGF9ue7EHAHrz&#10;X8xvxX8RXGr6pf6xdvvluZJGPXjcT36/5z3FAHzF4mvy1wQCCSxDdeccZ9v/AK1eeS/N1Of89etb&#10;ut3GZznBHPPIz/j/AJ5rnS3QseSP5UAXrWPe4VRgAenQ9j/X8K9b8E6Mbi7imIyGxz9OMHPp7e9e&#10;aeHrR7u6AXOSev8APn8a+pvCulLbRLEnLvtXAOeB/L6fXmgD17whoZv762toeQjLjjOT0Prk8/n0&#10;r7v8M2VxomkRWVq+0g5z7kYJz1/zxXg3wr0KOwtk1KVeWyEB5AI6/ic19TeDLKfX9SSIRkqhAHXn&#10;6+/rn6UAezfCzwU8rpNcnO9gen86+xo7GHSNJefIAiHt1x1rmPAPhlbC3ikaLAUZP8/84rwD9rv4&#10;1Q/DbwHff2dKEvpUeKEZ6SMOCR7ZzQB+ZX7efx/vtU8QN4D0u9zaQMWuAnIZ1GADj07e+SOlfl1e&#10;alJNmeVsl856A5HTj9am8T6zd6xrdzqOoymWaV2Z2Yk/MepGf0/CuSuZy74UkkA8emf8/SgDTiuG&#10;kYNIVPHcdR7nrn/P13bKE3TH5sBSCO2fYD+tctaliVyevbnJI/l7fyr0jw1bNNcJEq/KGGf6Zx6f&#10;rQB7R4G0r7NCkjnkndxgdRwe3cn869WRpbqQoTkcd/0J4rk9JTyrdIhtBOOnH156dO3Jr0PSrQKC&#10;8g6+3HTJNAG9o9jHCgZ1wCRjOOen+H+RmuktLQajOsDN8n8Rz8o54Uf1qnpyNeTR20Zw7ZIPZV6k&#10;kY69xn+VetaHokUIhEMe93BWMdSOOp+vbP1NAHpvw/0O3iNtbWSCeYKPUYJ7kcfKMcA9a+9Ph14P&#10;Gn28c9zErPgZOCMkjn6ZPJxXmXwb8FCxt4bu6gPmsmSuOnPA/DPJ/GvsLSNOSO2W4uD5USLkbj+Z&#10;IoAfFeLptr9ouZQiQ9QOjDHAH+Ffi5+3t+1Ydfubn4T+Er/ZBGw+23CN1U/8sRz/AN9GvoH9un9q&#10;G1+HOhnwf4Yuw+t3quow3+pRsrvOO56Adeh6Zr+fPVdTvLy6lubuXzZbhjIzZJ3Fiecgn15xQBp3&#10;88Rmk8mXzQuByOD69Pr7mpI96xIHIJOcAAcc4P61g202Mk4UdiOnYqeffoPXk8V6F4Y0VtSuY2ZG&#10;ILDI46ZyD9T6elAHcfD7wrJqV5FcXEeERvlU85OMHPHb/Pv9k+HtKW2iS2gAyAM4xz+HT9K4LwVo&#10;QtIolVdpKgY/Dof85/nX1P4H8ItdyJJIhAJ64xjnnjvQBseC/CklzKkrjOR0x69+3avqzw1oEVnA&#10;jbeQo7c/X1zWV4e0KKxRPl5Ax09uD/n/AAr0SEpGOeg9z0oA1IAI14OP8OxH+frUGoapbafbSXVz&#10;IEjjGWJ4HsO+fw61l6jq9vY273V0+1E47ck9AB3yRx/nPyt4w8Z3vjnXf+Ee0i4+zW0W5rifBby4&#10;xw6pj70jA8Acg8CgDR8beLvEXjjUDofhSJ3RGxJIucIo6893x1OflHTmvV/hJ4Bu7Ii0t7MI7kDd&#10;hcjgElic9OuD+OTWh4B0/Sbq0h03w3EwEmyL5UO6BDyUJPWZurdkB5wea+zvCPh2x0CwSGMfOMFy&#10;B37Aeo//AF0AUfDHhSHTI0e46rksWAG5j1Y8H8O9dwXhVV2AYTg9cgfl3/Ony5GeAAc9+QPXHr9a&#10;+Xfjv+0X4U+D3h6a+1WdQ65SGNGzLK392MY5Ynqeg6ntQBufHP44+FfhL4cudR1i8WMxx4Cqcsc9&#10;FVeNzt2UfjwDX4B/Ff4yeJPi/wCJ5de1h2itY8ra2wclYI88E9jI3Vj9AOBWF8VPi14l+MPimXxD&#10;4gJjiQuLe2BOyBDjAHIyx/iY989uK4O2WSVlgUEM/IUcdcc/Tn/DNAFqBpZ7hI4QTL02gZ6nH0+p&#10;9hX1T8L/AIblYY9V1hVJGGC7eBx1I9fyOay/hn8Olg26pfxgynBAYHK+5H4f/Wr6TtUDRrBbrkLx&#10;x3Pvzj/OaANRCqIILZQIzjAx+ee+Tjjt24Fdd4f8Ozak6u68HvjqP6fWrnhbwjcXjLLMhAz6Y47A&#10;/r6+lfSXh/w1FZW6Apgj1x370AUvDPhSC1RCY/uj2659OPx78V6naWiwoFUcAVFbRJEAq9P/AK1W&#10;jIqgliOPegC8G2Dp2/z/ADrPvNSjhXDNxj61jajrEVsp+fHH+fyH868X8T+NUidoomwevqT9PxoA&#10;6rxJ4wigVzv5x7dP8jpXgWu+KJb6WRY3ypx+PrWHqWsXWqT7QGJP8K8nr2qgX+yyR29rE17qE7BY&#10;4ohly2QPlGPwLHj6mgC3L5FpE97rEgiijG4hm28DnJJ/n16YFY2n+H/HvxbuhZ+G4m03QGO1rpsq&#10;8sf8XlD+76k/Uk9K+hfBvwLW5lTxP4+n80wY8u1A3Qq5ycDPLsOMk857Yr6WsdInZUtI4vLtlCgI&#10;qhcqOxA5xjt+FAHkvww+FOj+B7KDS9MPmSRktJIq/IZMcsx/jPpnp2HSvoTTNAit3AQF3cbnJ+bk&#10;8cE9Pc1t6XpkrIsaQqg46c4/Su7tbKK1jBbGRQBiWGk+UuZAWI/Ic9Kq+KfFuieD9Lmv9VlWFIly&#10;24gdB7npXn3xX+OnhD4ZadLNqd9EkuMImcsx9FA6n/Jr8d/jB8bvEXxQ1SR7idhYqx8qBcgAHoXI&#10;xk4Pf8KAPcfjv+1Nqni2e40XwjL9ksdxRps/M3OPlP4V8mWOn6l4iu5VB3hyNzP3z69zn0+lW/CH&#10;gu+1+YS3KlIWGeBlyD3OeFHqa+qPDXguxtUSPToNpTAMnOffaOev9459qAOJ8LfDy0sCVnj86dsf&#10;LwMk92PZf9kcnvivozw94S+YSSDJXjHTAHQAdBx0Fb+g+GobVVLpgnk9Pfk9T/XNei29skeFTjGO&#10;aAINM0uG1UKFAI+meOn+c10MaqACBj/D/E1BGFBHpyf8e3FQS3axqecAe+OtAGiZUjGAcEd+g56f&#10;Wsi81aG3iLlsH+eP85rmtW1+CCNtrcj/ADz/ACJ9a8o1vxQ7uyRuCSex6ep/CgDtdb8UBVdVbBP+&#10;frzXluoavc3zHnHTn15x/jWUxnupQzHcT2B9fbGfr6e1dHpWg3F22WXAGOmPy680AZFvaSXEo2jc&#10;Scc16JofhNpGG9cAnnj8s+1ddofhLydu5AT1HryeT7V6np2kJFtAGPyPagDntG8NR26qSuT6dBn1&#10;x7/Su9stOSMBVHAz796v29mEAIGMe3HXv9K0vkgTexwBj2+nagBbe3RAMcgj8OMVHqOqWWlwNc3U&#10;ixIg6k44HWvGvih8cfCfw402e4vrtDOg+WMMCxbt/wDX/Wvy1+JXx2+IXxk1CSw0FmttNOV2oSu4&#10;McDJ78elAH2L8cf2wdG8MRz6N4UcXd/nb8vKg5IzwTnnsBXwBeTfEH4waob/AMT3Uhgcj5GyBs9u&#10;3TGc1peFfgzqt3dxpLGby8lYZHXGRnJ6gfSvvf4Z/s+TWIgvdbOGXHyjsD29PrQB8/8Aw8+EMamO&#10;30yz3O5OZSOnHOOPwya+3PAHwQ0q28q5v18+fIbLDjP+e9e0+HPCOnacixRW4ULjA7H/APVXpVrY&#10;pEAEGAP0FAGVpnh2zsIVSKMccfKMcfSrzW8Ft88oCIPWsrxJ450DwrYyT3cy7ohkjOPfvivhn4if&#10;tD6t4iuDp/hVG5zlwOQPYf1J+lAH1D48+M2heErdoY5VeYZ+VeTwOOP8a+K/EnxA8W/EW+kjtXeC&#10;0cgYAO3r/wCPdOnT16VV8P8Aw81nxHci/wBZLTySEHDcg++e/wDIZ9K+ovDXgLTtJiTzUBYD7o9v&#10;f2x0oA8b8FfCqSaT7RcA72wWZyCQM9Dxgd+nNfSmjeGdO0mJUgQFh3xwPTA7Y9f8jXjSOJQoAUDo&#10;AOAOw9qe90FHTgf5NAF0FV5J5Pbr+A9BTHukQEbgMfr3wa5y71qGLJ3YI79a4TV/FaRI7FsAevqa&#10;APQ7/XI4F5fOAe4rz3V/FkcIOJemc46/lXj+veOkViqvgc45HX6Z9uK8e1fxjNcjPm8HJxn1HHt/&#10;OgD2LXvHJTKxPjg47fQV5Lq3iy4ndgHwWPcdz1H04wD6Z65riTNe3znbwpwRkevUkn866TS/DUsz&#10;B51J7nnB59O/B6/nQBkG4vL+UBCSTye3OO3+Pauk0nwzNcESyEsS3Vj7dc4/+t1rudI8MJAS7DLe&#10;39Pf0rv7DRwhGEwOOpz06ntwfWgDjtM8KRxEMq8gjp/kV6Fp2iQqVATJHGfT6fj/AI9q3bTT1UDj&#10;Iz+db0Fsq46D/P5UAU7bTo1AUoMfQcnPP/663ILaNcY7e3c8UR4XvnnvT/tCRkev+eOmKALqhQBi&#10;lLxhgxOcfhjFYk+oonU4/wDrVzd/4jgt1OHHGfwI4Gf8/wA6AO7k1JVzzgj6CsG/1+KEMueme/Q/&#10;415BqnjRWyoJyPUH/wDWePb2rz/UPFrznCvyOnp09fwzg0Aeyaj4ujUkiTA/X8OvNeban4ukZztc&#10;gf549PpXnkmpXV1/qlL7uOAcnHr/ACoSwnZTLfuIox3YgcDnue3P8ulAF671u5upSFfBOfUduPbi&#10;sqT7RL++nby1AB3E9OvAP9TmuE8R/FDwt4a3W1qwvLleBgZUHvzXzx4h8eeLPFMgRHMEByoROFz9&#10;c+nt19OwB7z4l+JHh3wyskMcv2y5QHhecED/AD/np84eJviV4w8TyPDbbreBz91N3I7cjrWn4b+H&#10;2s67MjeSzF8cnv1wSf619g+Af2b5rlYpbyMqcA9OwOcfjwO1AHxD4e+H+u+IJg5id2bHPfk85r64&#10;8Afs3310BNeRAAnoQfx7cnvX3v4M+DGnaRGuyAA8duv0r3TTPDdrYIAiDgenb2FAHy/4M+B2k6Qk&#10;TSwqxTH8PQj/AAr37S/CFhYoFjiAAx2ruJIIoFLN8oHuOlY76oqsYrVd7HpwSM9ulAGjBYW9vEWO&#10;0Ad+hqCe8THl2ib35+lZ53SDN/Jgf3R29ciq82swWybbcbBz/nNAFz7D5gD38hx/d7/SpTf2lkpW&#10;ABAPT29a4O+8RquRv9evf/PHSuL1DxbFGDl/XFAHq134iVQWB5z071yd34oxkl+AMda8Y1DxmCCV&#10;fvjr0yO/864XUvFkswMatz6jkj27fj+VAHtuo+KeTiUgD9PyrgdS8XeUdokyDxt9Mcde3+eteRz6&#10;zcMxJfBxnH+H86zmuJpmzgtn9SOPpmgDtb/xXLOX54Gfrx2B/WueuNRnnIO8sehH8v6/SqsOl3dy&#10;2SD75B6c59Oveut0/wAJNI4aUk89v049KAOVT7RLkLk7s46+nNa1loV3cudwOBg89sn1/wD1816r&#10;pfhFuPkIBx/TtXoFl4WWPaPLxjGOPwoA8Z0/we+/lSQCMfXv6YArvNP8IxIq/Lj6849sf17163Ze&#10;H0GMR5/p0ro7bQwuDt/pxQB5nY+GVDDK5z7Dr7f0zXX2Ph8LgbOn159a7y30pF+6nPt+da0NmiAD&#10;HQ/57UAcja6EvHy9P8e3H1rorbSYkxkDP+f5VtpGq4wMfoP161MAoH6f5/z+NAFSOzRQMAVbWEDG&#10;OPWmNcRjgnr/AJ/z+dVH1DGTjp169KANTKjn/wCtTWmiUdeR/nOK5u41ZVyGOMfr7VzGreK7HTo2&#10;luZ1QD1PPHscH+nvQB6HLfoo6/5/wrHutaggUs8gA9zXyf40/aO8M6DG0VvP9plIbAU8HjI7c9K+&#10;OfG/7T+qajvSK5+zRFuApycHpz/9b8DQB+knin4t+H/D0TG7u13Afdzknj9f8+uK+QPiB+1okZkt&#10;dGKoORvY9Md++f8AOa/P7xP8SrnVEdlmaT3JP5kE/wCFfPfiLWb27c5kYk9eTg/T2z37/jQB9V+O&#10;fj/rOtiQyXzTIOg3dM9TjP64zXzPrXj6/v2eR5yQT05HHtz+nXt0rlLXTNY1JwIIS5PA4IPX0/Dr&#10;XrHhb4E+I9euI2lt22cHB6cnoe35/wD1qAPEbm6vNUlZYt0hkP8AL/PFdj4a+FHibXJgrW7oHw2c&#10;cY+vqc9q/Rj4bfsmSR7Jbm3Ck/N82D/P+n+Nfbvgj4FaTovls8IcrjBI4H5dfx96APzU+HH7Kd3e&#10;rFLdW5YkluRz2zgAf55r7j8A/s16RpCRPPaqSvTCjjHbpX2Xp3hzSNJhXcqrt9uRWbrHizRtHQ/v&#10;FJGTgd/pQBlaF4A0nSo12wIuB6AdO309K6i5v9F0iHe0ioF47ZGK8X1Lx5q2pytHpcZAAIBbgEds&#10;e39K5ZtI1XWJN+pzs4b+EHA/CgD0XXfixY25aLTU818djnn0z/nmvItV8Q+LPELH52hiz0GQQM/5&#10;7V3Gn+EoIx9zk/z9Of5c11dt4cQYymPT2oA8JtfCVxOxluS0hPOWOc8+9dnYeEY0UNswOwxwfpXs&#10;Vp4fGR8nHse9dBBoO3nZgZoA8ptfC6D+DOcnp6H69/8AJrpbTw4uAAgI4x2/LivTrfRlUjK89K1r&#10;fSkDdOnv0oA86tfDq42lME47dBW9b6Ei44yR/LP+frXcx6ai9h/+urq2qqMAZHvQByUGj7SDj096&#10;1ItMVcfLxXQiFF/D/OKk+Qe56fX8aAMxLBRjjAHt71bS1VVx6e3vVgugHX/69NMox/k0AOECDqP6&#10;VJhF7Yx+Rqk12oGc9P5VVe/QHk0Aa4ZAOP8A9VRmVQO3HX3rAfUAMkH/AD7VTfU1wTkmgDp2ugAc&#10;HOKrPernjvjr2rkZdXVcjOP1xjis2bWQM4f8v1NAHcPfAA84P+fpVOXU1QDn+v0rgJ9bGCc8f/Xr&#10;Im14YzuAH1/+txQB6O+pDlc5wTVCXVB03ZBNeWTeIl5O7B5/L/Pese58UqBy2Pxxn6ev/wBegD1u&#10;TWdo+/kjtmsabXNufnx/I+teM3PixQDiUFh2zxz/AJ61gXfjAspw5wf6d6APcZtewDlh/L/OaxZ/&#10;ESLnLcnjH09K8Hu/FrjODxnt3OP85xWBP4qkkBXduLD3yMenbH/66APd7nxShc4fGOvPTPTFYNx4&#10;sXaTv7+vt9PzrwqbxBO7dcHp78/41jvqlxIOSSD9ecenv+fvQB//1PyBlUc5OC/Tv7cf/qqlJHt+&#10;VhnHPUgFfU//AKq3TbI0hMRz2GO3f9euf5VXmidU3KuQuM4//WP880AYnEZA54Gcfj7cU6O5JCrn&#10;joB1PH/6+Kshdudy5Oe2efXHt3z1qi0e0cjkY7d+fy+lAHWaL4w1XRJYrnT52idcNlcg+mT6+v8A&#10;SvtL4T/tpeNfB8sVtfztcwIejMO3+NfnnMxDBccj26Z/zj/CiO8KEZPzDn+vv+WelAH9O3wY/bV8&#10;H+MYoYJrsRzPgFXbBz+P5Cvuzw/440nXYEeCZWLjsetfxk6V4n1HSpluLOdomQ5+XI6f/Xz+NfY/&#10;wc/bE8V+CriC3v7uSa2XrnJxxzjn/P6UAf1OMttdpg4YHFcvf6BtfzrbgjHA4/LFfnn8G/24PCPi&#10;lILW/vVt52wMSMFGe/evvfw78RdB1+BJba7jfeBghlbI9sGgDPu5LmFTFOOPpjt61zd34cj1NGKD&#10;O7sR617FKllfR87SCP8APNcvd6ZcWZMtqN4HOPp1oA+efEXgNDE6TQ7gc9q+TfHHwQ03WPND2+0n&#10;OcA8/r0P5npX6NXV+rjyruPHOOlc3feHba8BkgQEHB/X/wCvQB+CXxP/AGe30oySafCcg5GFzxnv&#10;/KvkvVvCN9pkzpcwHGSc44PBBGPb3r+kbxV8ObTUI382Dkjrj/8AVmvj74jfs52uqb2tYNmd3t9c&#10;ntn36flQB+HWqaOG+6pGO3fOenUc/wA642bRNy7j8x+70/Mn8sV+hXj/APZ41fS/MNtbtzzwODz6&#10;dsev4GvmDVfBupaPM8N5C4IBwcY6HHPA9fw70AeCS6LER0yG4yP05965++0Z7c5iBIOe3+R+Newa&#10;jok6ufLG3b19uc+nr61z17asi7Z4u3OffsO59f0oA8lwRnPU9sf/AF6QgckHpXXXmlrJuaMZAHbn&#10;kf09K52ezlhOMdP/AK36jvQBDDczWziSBypB7cdP8a9e8I/GHXtA2RPK8iBhx1AHfrXjDDB/yKUE&#10;YGOR9f8APNAH6e/C39qifTpIjBePGVxlCcc9SQAPWv01+Fv7Veg+IYYLXVpVSVgBuzwT6/nX8ykU&#10;8kL74mII9D0r0vwx8SNZ0RlTzGKDoc8gZGcn+X9OaAP65NJ1vSdehElrKsgIzwR+mPWtVbZo+YTw&#10;Px4/z/Sv58/hH+1zq3h24hilviEUDCs2c9MgA9K/Vb4T/tVeFvF9tBDfzpFcOADlhjPfvQB9h29x&#10;NC2+NipH64rtdN1iG6QQ3QAYj/PXvXnum6rpWrwi4spUkD9NrA5z06da2EiB6HB9qANfWtKhmBeE&#10;Lzn1/pzXkviPwlb3kLrcRgluuR9een+e1emRTXNuw3/Mv17d/WrkyW+ox7cYc/SgD84fin8ANM1+&#10;F3tYAJRnGBkc+p4xX5x/En9nTUdIeWRbb5RkDAzz79R0r+hC78NuhJZNw5/D39K888Q+ANN1a1MU&#10;8CsSCOR69etAH8veu+DrnS3MciEEAADGMEHgivP57Jo2EePqfrX7q/Fv9l+31ET3WnW+WxkLjP4d&#10;BX5t/Eb4I6zoE06PbsAM449M+3b/AD7gHx88YQHjbjn8qYJCp25zjP8A9biut1TQLnT5H8xCAvt+&#10;f/6ulcfPA8cpDZKKevqfy7dhQA7zh6en607zFYDjg81nMWXgc+3tjr/nmlWcD3z7deKALm4ht65B&#10;6cV6B4Q+JPiXwddpc6Zdunl4x82R78f55rzxZAT6H8+v6frTW+boc5z6f5FAH7EfAH9vG5tPI0jx&#10;FKSBgbi35j6e1frB4C+OHhfx1YpLa3KO5CkrkZGR/wDXr+RZXlhYNEShGDkHB/x/Cvafh98dPGPg&#10;G7SawvGKpg4ZumO2aAP614NQMQEsD5Qn2/Kty2u4b/CSHB9Pf86/HH4Fft2WOrWltp3iwrHMcL5m&#10;7qM9wT2/ya/RTwz8TtA1+BbzTbyOUH+6wP6Z4/rQB75c6TGykjkfSvPNf8MWt7E8UkWSc/5zXQaT&#10;4ytZQIZXAJzg5/UGujf7NepuiZWB/Q0Afn78SPgzZXwlljgG/n8c9fp0r89PiP8AA9oHkxDtAxk7&#10;f6DPrX7z6noMc6kMuQeenevFPFXw2tdRRxJCCCOeO3696AP5yfE/w6u9OZhDGTjPY9uw/wA/lXkG&#10;o6JJFKUddpzhs+vcD1Hrn0PtX7h/EP4HqTKY4eDkjj/9f418QeNvhA8ZkQ25Qnvjnj1/LP8A9egD&#10;88L/AEvbn5c4JP8Aga5ia0kiLErwPb/Oa+pPEvw9u9OLyrFuCnAOPb3wD6fy5ryG+0t4iY2jKkZ+&#10;pOefT/6350AeW4Hf1/GpE4xgcjnmujn0dgThTnnjHfoP/rfnzWU9jLEVwuCT9Op49qALNhqdzZSh&#10;rdyCPyzkV9M/Cv486z4SvIJFnZSmO+ARnJBFfL0QypQ8EZwRzjjv9fWpBEVG6Pk44x/j/n+tAH9J&#10;v7P/AO2ToviOC3sdRuFjnbaPvfTIP59a/RzQPFllrsCTwSBg4z2r+MLw94u1rw5cLc2UzxshXkeo&#10;PHf2/wD15r9U/wBmv9tO60vyNL8RXGVJ2gswHHHYnjHrQB/QmED57k/r/nFYWteFrTUbZw0YOQc8&#10;dRivIvh98Y9B8Y2UU9hdrIHHqM9OOMn/AD2r3G31NZouTkHvkHigD4e+J/wRt9RjlltIsuMkfKD9&#10;Af8APAr87/Hnwzv9FuJVa3IRe+MfX8K/ea+tLa9Xa4ByPz//AFV4V48+FNlrltL+4+ZgecDg9sf5&#10;/SgD8B9Z8N7gyeXzz7fTjJ9O/wDhXjuu+EWRyyLuAGM4z24H9K/VL4lfA3UNLaWSC3LID1VT09fr&#10;z9PrXyXrfhSaJ3jlhII65GORxgZH5mgD4a1DQZoCcKSOMjnp9R7dPT36VwuoaUA+7yyTk5Pr68+n&#10;/wBfmvt/UfBMVxCzCM7j7HkemD+v4+1eE+JvCE9vNJKsf/68+n0zwP5UAfOjQvAS23ocemc8cfSt&#10;vRPElxpNyk1u+3DZxzx/Q81t6jpb7yChUjjOO/v6fTvXJzWEikso59gf1HagD9KP2d/2qb7QLu2s&#10;7+clFI5bqB+We3OPxr9w/hF8b9J8Y6fDNBcK7OBkZ5HAz+tfyJWF5c6dKroSGU8YHoM/T/OK+yvg&#10;d+0Pq3gzULZ5LhlRW55O0j6+3OP5UAf1gWOrQXaBgeD9KsXdlbajC0ZUEH8f51+enwR/aZ0LxVaW&#10;0c10izFR1cf49f8AOK+39B8WWN8gaOUEH3oA8L+KXwctNZglnhiw+Gxj1I/nX59+Kfh5e+Hb5xNE&#10;dinbk8g49e2K/aZzBeRbWGQRXz78S/hzb6vC5iiBJP8AQ/54oA/LK50exuoDC64P+J44/wAivE/G&#10;Xw5tblHYxBiTxjr/AFNfY/i/wBqeiTySNCTECex6fTHT3/TpXBwWa3m6KX5WPt+uCKAPy18W/DWa&#10;3eV4UwOvt/nn+ma8N1HQryxciWIjPT0z7H/Pav2O8QfDZb9TIE5PPToD2/T/ACa+bPGfwfMgdlhw&#10;4GM9Pz4P+fagD4M8OeJb7w1eRzQOUKN26Ee/vmv1e/Zq/aZeERWd1NwNo5P4flj8q/N3xZ8PNQ0y&#10;RysBCrzwuB9Px9a5DRNW1DwxqS3MJZNpBI6Y/DPP0xQB/W98PPiXa69YxSLMH3jPuMivbkaG/h9c&#10;1/Pj+zr+0kbR4LK/udmGUcnuOo+Y+5/xr9i/hp8UtN1+yjeK5VywHQjjPXv0oA6Hx34BtdUgfdFn&#10;PoO46f5FfBfxE8B3WiSvJEmU55xjoP8APNfqpDNb38GVIIOPTkmvJ/HHgu21KF9sQOfQZPPvzQB+&#10;PV6ZIJWQodwPQ8evGfbr/wDXrB89jIFUYz3/AM//AF6+pPiT8L59MmluLWE4GeMds9D2rwZ9GCFl&#10;dcN9QMdv8/4UAZYVZYQsgyXBxnnPr64Oa4rXvC1vfo7mIZIOc9/btj8veuqui9o5U8D2IyM+mP09&#10;/Wr1ncRXBKON5IOO34D/AOvQB8u3vhyTQ74XNqCpDBiB1Pv19etfaXwJ+KRsBFaXUgUggHtgd+ef&#10;oMVwOr+HoNQVuNrkde/9e3Y+np18uXStR0W8FzASgU9jxjt/gaAP288GeMre9iR0kBBAr2mGSHUb&#10;Y45zxX47fCn4r3NhPFbXkhyMd+3bOfrX6W+AfG1tqVoh8wE9zmgDI+Jfw4stes5FaLJIOOnWvym+&#10;LXw2vPCl7NJHC2wZx3BH4V+5z/Z76DBGSw/xr5++J/w0tNespl8gEkHHqeOn/wBegD8OIroQzbXJ&#10;Q/Xv649811FpqCSAqDkgfy/w7dsV1/xf+FmpeF9QlnggYISei4Ax0x0/SvALTV2sbjy3GGHqf8ig&#10;D2CG68iQOo/n2+np/Ovoj4bePpLG6iV5SAW/n3J/z+FfMOmX0Gowgq2T34xyO+M/57V0ljPLYzcN&#10;wMHv+NAH7PfDbx0l1aR/Pk9Cc/5xXvjtBqlqVxvDD61+Unwi8deS8UMk4BBx94g9O/8APn+dfoR4&#10;M8TR3cMWJAQQO9AHzD+0j8C7bxPp1xeWsO25QHaQMZ64Hc//AF6/EvxhYan4O1iWxvY2jETlec9Q&#10;efTtX9TuoadbavZlGAOQfTuOh/8A1V+X37VH7NsGuw3OsadaYlGclAB+PT1oA/JLT/EOx1wcKev6&#10;16Npev7xujYEAEc9Rk4z9PavnPxfpGteCtUnsbyNgi5GdpGR05zj1/zmjQfFQjmUE5B6jJ9vx9qA&#10;Pvbwl4re3ljZSeSM85yfWvvr4R+PhIYoS/HHft396/JXwt4hhZQykEjA9D7An15NfUXgPxg1pPG6&#10;y7dvQd/qSeaAP248N6vDqFsqsckj615n8XfAGn+JtInjliDllP8An1+leQ/C/wCIP2tIkMgDDvkH&#10;Of8A6x6V9Y29xDqtptOGyp/KgD+Zz9pH4UXvhTWbueOEohZmGB6nrxjHfj618YW94LOfbLwRwcfT&#10;r1/X6V/S3+0r8GLXxVpFxJFBmUKecD+dfzy/Fj4fah4R1q4WaBlTc38JxntzxwB3oAu6Hr8REeX3&#10;g9888DBzn8eK+uvhR43k0q8hZZCUAHOeCB2/+tX5wWWqm2f5wBj6/jj9TXung3xkYXj3vymD3GPz&#10;/r+OKAP3c+HHxBF8sPz5BK9O3bNfWdjepq9hsyCSOn4frX4y/CLx4PtEO2T5eAwz9M//AK6/Tz4e&#10;eJY7mGJd2OP880AfLP7W3wch1/Rbq/toQzxqzdM59/r/APqr+f8A8Y+H7nwzrktnIm1UdgMjqM8E&#10;DjH9K/r08TeH7bxBpEsEibxIrAjg545HfpX4Y/tefACTTb2XU7G2IUbiOPfoOD6f5zQB+ZOmam0M&#10;gctzx0yMgdf8D9K9I0vWUuDtfjGec8+x546HjOfWvOLnSZbJ2jmBVgcYPH179c1XivpLWUBTjGT+&#10;Z4/Xt9KAPozQtWNpdR7Ttww6eo9sD6Gv0a+Avjp4J7cGTOSvc+oxj6/zr8k9K1ndsy2SP5fUH9K+&#10;pPhH4wNneRI0m0hl6nPB9Pp1OaAP6OPh9r66naRqG3Kw4+nbFY/xg8Hw+IvD93b+UHMinqM89v8A&#10;GvCPgR4zhu7K3UuueOc/Tt/nivtS4gTU9MKjncv88fnQB/Kt+038NpfDniCefytpLlTjkY7fyr4y&#10;kYRNgk5GcehH+fWv6AP2zvhHHe6fd30FqckFsqO/XOO9fhN4i0abTtRktnQoUY8YxkDsPxx6/wCA&#10;BV0bUWtZ4yrZ2HIH0/LH4d6+9Pgb42lM0cEr4AweuT+B7gd//rV+eKMyMQoAVffpz0z/AJ+te8fC&#10;TX3s9RiRWwB0Hr3P6frx3oA/oi+B3iEywRKzjIHY9e+R/n9a+tdasodS0d0Kg71IP49z+Fflv8D/&#10;ABUEFu284IB+9nv2r9MPDGswajpflqc/L7H8c/5/GgD8J/22fh4bC/uNTii+UPuyB/8Aq47c1+Ul&#10;/GY5miIZcHAHr65HSv6TP2wfAI1vw9PdxJuce3bB47/T1r+dnxxpUunavcQOmMMccevQfzoA5SCU&#10;q+8Lg8Y46fl6+1fR/wAItaEOpRIx4Dfjx0APp/8AXr5kT9242jBOMHOe/bt716l4B1IW+pxDPO4c&#10;8jj9Pc8Z/DFAH7efAvXnS9tzu4Pc/wAXAwK/V/wbdLf6KgBySv6V+JHwZ1PbbWkynkYPbJBHH/6z&#10;X68fB7V/tmmRIzZ3LkZx059KAPzx/wCChnghr3Qpb2JMhFbJBOcV/PFqMJgupEYY+Y/l9fXHX8K/&#10;rZ/a58JLr3gS9HlbyI2PQ+nTPbgV/Kp8RdHOi+JLyzYYKO2BzyAxB/8Ar8UAcRDMoZccdei4Ixzn&#10;nrmvWvAV0V1CDacbWzyM4x0/lx9eleOlipC9j+Ndv4QvfL1WHHYgdfXp/X/PFAH7N/Bi6T7Fbyc/&#10;wnrgjsBjp71+sfwbvQ9rFufJK/kfz/Svxu+CF+TZW7Oc8qV6YwPX/Jr9Y/greCaKIK35duMf57UA&#10;QftbWkV18PNQJGSInxz3r+VzxYxtfEVygPDSMcY5Gcnrz0GK/rD/AGjLKW88A3yRgljE34Z/LpX8&#10;onxRt1sfFV9FjH76TqORz09ORnP+NAGYsvmRg8gEHIJ7/wCeOv8AhUHnK7DA49Me/Bz/AD/Gsuzu&#10;E8sx5CsR7DHOPz9TWk5yxdVGQfXHqfbH1xQB3nhB1/tFBjjcMj049foK/TT4Y3CjTIEPGNvv/wDq&#10;5/zxX5k+CWMupRqoyd+AOOfTn6V+m/w3tVXT4BnOABwRgk85Hrjn6/hQB+kfwSVDBEAfxH1P866X&#10;9omcweBL5y5AMbfnjt7+lY/wNsgtnB5hyR3zx696P2p3EPw/vTuAwjYz24P8qAP5xPiJKv8AwkV8&#10;6HJMrHPqR144H/6+9ebyXACAd8dckgf4it/xnqa3Gs3iR8jeyj35PT/H+dcBJcbgdnfsO3p3PX/P&#10;rQBLcMDuAHJPbuT+vPfHTrmut+HulLqOvw7EO3cOPcnnHbjFcR9pwN3UjjkcjHJ/z6V7/wDBHTBP&#10;qsMjpvAOTngAZ/8ArUAfov4D0f7NplsMY3AdOe/IJ6/yr9JfgPpca2sDY+YY69eP89K+FfCCxm3t&#10;7aM/MAvpk59hX6UfBvTDb2MTsAM4PHv+dADf2jfFMfhj4e6jMTg+S6jjqSpAxn64r+Yfx/ML7Vb7&#10;UXbd5sjPz7tx9CRX71ft1eK7fTfBE9q8wQyZXtxkd6/ng8Za5HO5jhbcAT/9bA5/+tQBwV1Km4jA&#10;J6HI6c9D3x345riLw7pcp1OcD1z/AD/zzXRSzFssfmY8jt65GKxkhaa5+c8Hg5z+H5igDv8AwNpp&#10;eaIKvJ55/P8ADOe1fpB8KtEW0sEkZAp6/TOO3/18Gvjr4SaCl5dxOBtJIx3yPX/6wFfoz4X0oQW0&#10;SRLtwOe2Oe9AHuvw40ObVNShO35dw9ev+f8ACv1D8B6KulaUh5Pyj8v8P/118Y/BDw4Xnido8DOO&#10;n54zjrX3HrOqW3hvw3NczMFWKMkknjgdfzoA/M/9v34jNDp1v4YtpdpkbzHAPUJ0GB19cV+DfjbV&#10;fPlkSXsSeQM8+n519o/tL/EO+8Z+NtTv7iXdCshSLngKp4I/Gvzq8XX4meT5sg59snNAHnN/dNJM&#10;TnIBPvn/ACKoBuPb/P8An/OaQ5bORnNOgTzZQnUtj3/lQB7H8PtNDSCV8YGD75z1/Ac19l/Dnwnd&#10;a9ew7F+UMvthc85x684/CvnHwHpJnjhhjBIbbnIGO2eO3pX6l/Bnw7pmiaJDdXUX72QKSCMYwMD/&#10;AB6UAbGmeHfsESWargoB6dh7Zz0/P3r67+Dfg6ZZop5VwgbsOvcc+leSeG9GbV9TV4FLIXGMDn8P&#10;6/WvunwNpQ0ixR3j2be/079KAOk8R6xaeE9BluZGEYjRjk9gBknP9a/mo/bH/aFvfiJ8QLuytJc2&#10;Fi7QxqvQ/wB5j+ffjGPx/T79vb4+r4Y8Iz+GdIulS91EPGVVvmVDkE8HPOMev05Nfzz6jcm7uZby&#10;Ulmdi5PfJ/z0/wDrUAYtzcNIGdhlj39eORUMUJkzuBIbnr0/z605yhwqDOM846e/HT6VetojJIFQ&#10;A4PsPfj/AD2oA3tJs03EsMhu/QHtkj/OM17V4W0tInWbGAP8Przz9K4vQrCM43pjcccnB5xng/Tj&#10;9K9n0SEIQuMkYA6D369O1AHeaRbj5WfkgjA7YPrz0HGa7q3jMuIIxuyQMAdSegH9QK5PSVKyiNQQ&#10;x5xwcAjnnv8Ah+Ve2+FtCSTy7iWPDkAoPQeoPX+vvQB0vgzRILYLLdMGllb5jg8+gx3/AM5r65+F&#10;/gO41i+j1G5jIhRh5aHGenU/0/IV518O/A91rd5AGhLxowbnk9fTp/8AWr9HPAXg+DSrVHdOW+bp&#10;8ue3HA47CgDofDulx2kItkiCBcA8fyNeG/tTftCeH/gp4Bu795VN9IPLt4s4aSVlOB/ujHJr2b4m&#10;/Evwx8L/AAnea7rV2lrDZRGVmZgMD255ZuwHc1/Ln+0l+0Bqfxn8bX2tXzyR2COVtIC2fKTnGefv&#10;NjLemcYoA4Dx78Qr/wAc+IrzxP4gaS9vrxmkJJ2qDngKM8AdB39PWvKJLg3M7O/IYHGOMfX6c9Kq&#10;yzNcZaQ8kZGCSPwP6V0GhaVNezbmRgnTHB+gx/j+VAGzoGlPdyDCEE8Y6/U8f5zivrD4feEYkRHW&#10;IHH6n1P9K43wP4PZnjTyd4BG4gdcdMH/ACK+3/h54FeYRGSPCjnpjHP+f5UAb3gPwY9w8TvHuGcA&#10;den5de1fXPhzRIbKFAUwwHfjBrB8O6LBYW8aqoBUfl7fp14/M5rv4JViQMcgjr7Af596ANuExxL1&#10;ySBUd7q8FnA89w+yJByeM/Qe56AVh6jq1vZW7XNy+Ik4J7nOPlHck54H/wBevmrxh4u1rxrqC6T4&#10;fVhbRuEkljz8mSPlQgffPI4+g7mgC5458bax4wvbnRdEcRW1sP38xbiFTkYGPvO3TA6cgc81neH/&#10;AAl4ii1GDQdO1CaS5VlVlgZQkJfnDMBzJgdM/L3yat6Po08dx/wjegWDC5STCkN5hiGPmyc7fNOe&#10;W6r0GDX3V8IfhVF4e01JZ7Yl3VSSzAs/POOMDJ6mgDq/hZ8PjomlW6eZsMcbRkKRw3Un3J7t65PW&#10;vcYbY2qAOdiBcdeQB3z3z3JqG3DW8Y+TYgwFAwOnX8vXpXy5+0f+0l4W+D/h+V7m8Rr2RSIoIyPM&#10;lkxwi85HPVu3X0oAtftG/tC+FPhF4WvLy+uyLgKUjii/1kjkcJGD39T0AyT0xX8+nxO+Kmu/FPxK&#10;/ibxXPtTGyC3Dbkt4ydwGMck9SRyfoBWR8W/ixr/AMTvE9z4j1yf7TK+4Rrk7I4iSQiLzgDIOepO&#10;Setea6Zpt1qtwiIhwx5Ppn1/CgDbg1GS+uY7TT4flPAx1PY7uxznOPz7V9R/DL4fhGTU9WTzJ3GV&#10;3dh69ufQY6dMVm/Df4drZmG8uogZAAQrAce59/8A63pX1PoejuwWCBDn8DnPXNAF2wtPlEFum0Eb&#10;ceuP617H4T8HediSdMnPGe/fitbwf4IZSslwnofr+Fe9aXpUNogUKBjvQA3RNEhtI0GOR/UcgV2U&#10;SCNcH19P5/41TQ7ByP8AI9P5VFPfxw53Ngjr+XpQBqSXIjAycYz/AJP+f5Vy2ra+lqjndgL9K5jX&#10;PFUVtC+JFX/Pt6eor5/8SeNJbpmSJ+ufUd+c888//q7UAdf4o8Znc0cT568jn6V5XLcz6hI0jZVe&#10;pLfdH+eorJNyr5ur59i4ycnDEewOBgHHPH06V2/g7wLq3xHw9s72GkFjGJQrK8n94JleB1y36gUA&#10;Zmi2F94gv30TwzAZZkwJpirFI89N+O/cKDk55IFfS/gj4TaZ4GMd/qjjUNdnOZJG5YKekaj+EDoc&#10;cdhnFdN4O8A23g+yt9D8Ip5i2g3PJjO5yeZGYjk+h5PpXsOm+GJoiGlUFywdmPJZj0yf6dfXFAGV&#10;Y+H726ZJ72cKyfwKBsVT0VR0/qfWvR9I0bycLnIHOfQ+nTJx+la1hpMVvEWkXfkg9PbsDxUes+LN&#10;C8NWklzqcq20Ua7tzMF6d8kj06mgDoC9tYw+bKQgUZJr4y/aB/aq0PwBay6Tokn2rUXVlCJ0X3c9&#10;gPTvXzd+0T+2VLqBn8N/DiYxqco95n7p5BES9Sf9ojHpnrX586fZap4p1NnmaW5lmYu8hyWYnrkn&#10;I78nNAHT+KvGfib4g662r6xcNdXLZ2+Y3yxj/ZHQenSu+8F/DlJnS/1L5yApQFfkBPOW9/8AZ79x&#10;iu28GfC3TdOiilnSZ7k4YrnBOT344HfJ59B3r6S0Hwt5Sh5VwAMgYO0Y6hc9vXv60AYOg+GGMQhE&#10;flQDB245Y+rc8/TgD0r2LTNIitoj8uOP1/l6VYs7RIVwqAEDGQP8/mK149qA9MD9M0AWokCr6Z/T&#10;1z7VYaUKN3f/ADx+fFZUl2iLwcHn/P6Vzmpa7FbRlyQRyPTjv/8AXoA6u41SOEEZ+9+n+f8APFcB&#10;rfiiGJWRXLHHrnOPQfQfpXn+reK2lkKQN3Ppn6Yz0FcgTNeS7mBJb88jr/8AXoA2b/Wbm+kZQ3yk&#10;+vr0qG0sJ7jCgM4P159T/M/StbRfDc93KN6nHTGD+Wa9k0LwmsSqdgycdRnp/hQByGieEmmKs6kA&#10;c9Px6dq9g0fw5FbgYX9Pyre0/R44sbR0x+nt2rqILVVQZFAFK0sFjGcfhz+vStqOJEyfw6/zqKWe&#10;GzjMkzBEGSSTjj3Jr5f+L/7TXhLwDZz21lcLd36qwVEII3Ad8Hj05oA+kNe8U6L4bsZb7VblLeKJ&#10;SxLEAADt2/z61+d3xk/bKRpZdA8CHzZCSvmgHjjqB3P6cV8ueI/GHxW+OmpHz3lg06UkhOVjA7Y5&#10;5x78V6V4C+CsFlNFa+Ql3qExySfnI54B44xk+n49gDyGDw94i8dX41TxdcFxKwLBnyxb0P07Yr6l&#10;+HHwovdUMcOmWwtrYYG7ac89fpxz/jX0x4D/AGfLASwX2rwtK6fNt6IvsFx+pr678O+C7LT7dfIi&#10;WIAY6A5oA8e8C/CDTNAUPGiiWTDM+CSW9/p7V7na6HBHGIipYLjrj/AV0gtobAB2cALz6Yryf4g/&#10;GLwv4KspJLy7QyjooILMeOAAcmgDvpW03ToWuLh9ix9y3H8/WvmH4r/tG6P4WjlsNHb7Rd8qqrzz&#10;2JPNfLvjf41+L/iTdy2Hh1ZLayZgu7kcZGM49fQc+uKveCPhDNdXAvdQRppScsz8beRyc/d/HJ68&#10;DIoA5Vrjxv8AFDUGu9XlkgtJGzsAwPbGfr1P4Cvf/BPwrsLCGOSSPAPJYg7jxx15bvnkAdq9N0Pw&#10;zpmkRLGkall744B9R9K6M3CpyecDPPb/AD1oAktLC1sIglugUcc4G44/z2q006xqSegx/wDX/wA4&#10;rEudVjhUnd0/T/PWuJ1jxbBaqfn6cjp0Hrz2oA9Au9Vht1yTkn3zx+PNcTq3i2OIMu/GMV4trvxB&#10;RQ+xxwfXr+P88V4trXjma7JWN9xJ9c9Dx9P/ANXXAoA9u8QfEDadsb5IPUn+X8v8K8g1jxnNcNw5&#10;U84x0Hp/P0rzie+vNTkCkE7unUAH1PtW3p+gys6NMPkJ7n/JFAEc17d6kQCSB/Tt35Jra07QJJsN&#10;IvX+XsPbNdRp2jxgoqpyv6devWu5sNKbamQOwHsexyfwoA53StChTBKgk4xxg/j0zXoen6YNuNmQ&#10;efw/p7960tP05FA+Xkceg69Bn+X5101tbpEpGBj8unY0AVrSwAIYDArftYIoyF24x+P5dvrUCMqh&#10;RuzyP8PwpTeRRtjOT/L8OtAG2rBew/xo+1RKQOvX+X4/pXLXGrxQ5Zn2g/kSa5LUvFkEDlVkAPsc&#10;9u31P49utAHok+ppDkZweuOvf3rl9Q8SxQA7X47A4z2zivHNV8aFshGwT6EHnpzXnt74immbEZJb&#10;HHqc9j/n+lAHsGr+OQp+RtwxwR2wfrXnl74qnlc5cgkD5f6f56fpXKRQahqUnyqzIfb37101t4ah&#10;soWutXkWBFwWLMBgd+p+mKAMZnu76XEYwD0B4/Hj0rcttBOw3OpOII+CS2MADqSfb8ua888UfGjw&#10;d4TR7PQEF/dpxlfu57+v518y+JfiF428bSus0jxQuQfLjOBjtx/n/EA+nPFPxb8H+Ew9tpwF9drw&#10;doyu7oBn0+g/XmvmTxB8R/F3i65MbyvBBJn92hwAPTp17dfT60zwr8MfEGtyoBA5LtySDk/U4/z7&#10;V9i/Dz9nBhJHLqUODwSMbs469Rj8vTNAHyX4b+H99qUiSNEzlyOTnqfr1/Gvrz4a/s/C+kWS9iLK&#10;eemMc+nvxX2V4V+EGkabCitbKMD+6B2r3TR/DdrZRqscYAHtj6UAeO+Efg7pGlQR7bcApj5uc57d&#10;69nsPD8FooVE4GMH/PpXUn7PBHhiFUc9unvXPXesRcrajccnn/Pp9KANdXW3QhsAAf571lT6sASk&#10;A3n/AD61zF1qccZL3s4P+yD/AJFctqHi2GEFLchEI7deP1oA7q4us5a+lwP7o6/l2rEu9ftbdSIA&#10;EHPzDvz3J5ryDVPGgUndIOvUnPXj8M+n6157qnjdQrfPtI756Z/KgD3G/wDFiAsN/BH41wuqeMkj&#10;UkScnpj/AOtXg994rnmJG8jOe4/Pn/P0zXPS6rPKxDOSTnv/AD/T/DNAHqmoeMHOVV9x7euPY1xt&#10;3rkk5Yhivb0zzXOJb3U/KKWyM8Ke/b8Pr0rodO8N3d0RujI/Ank80AYk11NIcqSTz6HpyP1//VU8&#10;dlc3OQp6n3/l+Hb8ua9N0/wSd4bYSOMjb+n0/Wu8sPCWzbuiORjGOnp/+ugDxmw8L3M2GmU8/h+P&#10;fP0H+Fd3p/g1PlbZj8APpn+fNex2HhraRhPf8v8AH/PauptNDRQMpx/n/POKAPL7DwjCgGxOe/GO&#10;noPx6dfeuys/DUa4/d8f56139vpkaYBXjp/+qtaO1VQOPwoA5my0NVQZUDH48+tdHBpsakEjH9P8&#10;/hWkkQHf/GrIK9D/AI/59KAIorSNSBjFXY4VHoc1A08akZOMcf5NVJdQRCcHg/pQBtAAcEcf5/z/&#10;AJ5Rpoo+T/SuXm1dUz8/P+fzrFuNeiVzl+P8+9AHbyXypkqen9azpdUAJ+YD/CvL9T8ZWdoheaZU&#10;AB74/CvFPFnx10HRo3RJxNKM4CkHJHuDjp1oA+nrvXkiJMhwBk9R05rzjxD8T9C0SJ5r29VAO2QS&#10;fp3r8/PG/wC0Xq17uSGZbWA5wd2CR+ZOfTtXy/4n+KX2oSM1w1y5P94kf5PpQB+gfjT9pyKJZItB&#10;UtyQHOB14GPr15r418efHnV77zGvr12Bz8gb5c9f8/rXy9qfjHULrzI2l2p1+XHGevTk/Tr/AE5s&#10;QX+sMUgiZyW+bg8Z6eoxQBq+JfipqdyZILUlFP8AFnOf07fX8a4ODXdU1C4MjFpASRk/NnP+f6V7&#10;Z4T+BfiLxDcIzWj4JByVJGD7Y/z+VfbHw4/ZAklWOa+hCMw5yvAz04OMUAfn3o+h+ItaAijjYFx6&#10;HPPfjt/9bPY19GeBf2cNX194nvIHKHDEkdyRnv3r9QfCH7NejaSkfmQB9qgHjGSOO+CP89a+jND8&#10;BaTo0KqqIip7YoA+FvAH7Lmn2KRtc265G3qOuMYBz6dRjpX134a+FWiaVGqpbKuAAOPSvRLzVdH0&#10;lCvy5X+6fzIH4fhXDX3jG9uyYtMiJPPOO1AHbrb6PpSneVGPeuX1fx7bWimKzUO5zjbnJx07Vyr6&#10;Nq+pvvvJGCnqoz+Wc/pXQWPhaCA5SLn1I5+uaAOHu9Y8T67Llf3ER9Rz74/OltfCfmuJLwtK5/vc&#10;/UDpXrltoIQAbMZ/yB+Pat620ZQMBMD/AD/nNAHmFl4djiUbEAA9uff3rorbQMfeXIHY4/WvQo9N&#10;Cj5uD7Y46VoxWKgHgZOeaAOMt9FUAZXBH6D61tQ6QoxgYxz/AJ/xrplhRBjHSplVUGF5xQBjw6ai&#10;8gZ4AzxzWktkgHT9BUpmRDz3pjXUY9v8/wCe1AE6wRDt0p+FHH+eazXvlPzZ4+o61TfUFHVsEf0o&#10;A3dw6f5FRmdB9fpXNNqkYJJas6XV0x94ZNAHZNdIMZIqrJfKOpxXC3GsAg7ZOR7djWPProAIZ8nn&#10;J4oA9Gk1JFH3uD2/xrPl1dQDk8e9eaXHiGNFw75H1FYtz4mhCbi2Px/mPagD1aTVwc/Ng/T61ky6&#10;wPvbv/115Bc+K0GcyA/Tn+tc7d+L1XLLJgd+nXvxmgD22fXAO+O/bnFZFx4iwG2yc+39fSvA7rxk&#10;vUvg+xH4Y9PSuZufGgAcLJyePw79x19s0AfQFx4njUn5sjn/ADisK68XBMjfj/D/AD1r57uPFpkY&#10;sjYIOM5+mRj196xrvX55CQGI478/1/w5oA95uPGgDHa4JBPH165H+TxWBc+L2OcPnOcfTPHHqK8Y&#10;bUrhpOpyOent04/Go/MllwuGJJ79Pc/yoA9Mn8XE4RXwTuPb17D0rn7vxLOeFLED6jOPbvXMpZ3M&#10;xCohwePr7f5/PtV+PQr192RzjHTPT+dADn1q4fjOcfpySR9cflVVr6V++DnP/wBbp3robfwzcvhd&#10;hJPOfXsT+Ga27XwbIfmcc9Onb2/+tyelAHn0hlkJAy2QD2HXOPrU8dnctiTG4cjoc9OcnP6/4V6/&#10;B4KXghC2Oue3/wBeunsvCGGDLCSOOgzz/nrQB4VDol1ISNpA68jgen5+/H9NmDwvcS4XZj6DBr6B&#10;h8NQQL5t0yxr3LEDPr+VYOseMvA3heMi5nSSVM4GR6fj/SgD/9lQSwMEFAAGAAgAAAAhAKu0A2zi&#10;AAAACwEAAA8AAABkcnMvZG93bnJldi54bWxMj0FPwkAQhe8m/ofNmHiD7Soord0SQtQTIRFMiLeh&#10;HdqG7m7TXdry7x1OepuZ9/Lme+lyNI3oqfO1sxrUNAJBNndFbUsN3/uPyQKED2gLbJwlDVfysMzu&#10;71JMCjfYL+p3oRQcYn2CGqoQ2kRKn1dk0E9dS5a1k+sMBl67UhYdDhxuGvkURS/SYG35Q4UtrSvK&#10;z7uL0fA54LB6Vu/95nxaX3/28+1ho0jrx4dx9QYi0Bj+zHDDZ3TImOnoLrbwotHARYKGiYrjGMRN&#10;j2avfDvyNFdqBjJL5f8O2S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JSMDL8ODAAAZjAAAA4AAAAAAAAAAAAAAAAAPAIAAGRycy9lMm9Eb2MueG1sUEsBAi0ACgAA&#10;AAAAAAAhANulvtFQERAAUBEQABUAAAAAAAAAAAAAAAAAdg4AAGRycy9tZWRpYS9pbWFnZTEuanBl&#10;Z1BLAQItABQABgAIAAAAIQCrtANs4gAAAAsBAAAPAAAAAAAAAAAAAAAAAPkfEABkcnMvZG93bnJl&#10;di54bWxQSwECLQAUAAYACAAAACEAWGCzG7oAAAAiAQAAGQAAAAAAAAAAAAAAAAAIIRAAZHJzL19y&#10;ZWxzL2Uyb0RvYy54bWwucmVsc1BLBQYAAAAABgAGAH0BAAD5IRAAAAA=&#10;">
              <v:rect id="Rectangle 5" o:spid="_x0000_s1027" style="position:absolute;top:8128;width:68580;height:14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OtwwAAANoAAAAPAAAAZHJzL2Rvd25yZXYueG1sRI/BasMw&#10;EETvhfyD2EBvjZxC2uBENiEQWugpbg7JbbE2lhNrZSTVdv++KhR6HGbmDbMtJ9uJgXxoHStYLjIQ&#10;xLXTLTcKTp+HpzWIEJE1do5JwTcFKIvZwxZz7UY+0lDFRiQIhxwVmBj7XMpQG7IYFq4nTt7VeYsx&#10;Sd9I7XFMcNvJ5yx7kRZbTgsGe9obqu/Vl1VwbldV86bHSx+G+haWxw8z+lelHufTbgMi0hT/w3/t&#10;d61gBb9X0g2QxQ8AAAD//wMAUEsBAi0AFAAGAAgAAAAhANvh9svuAAAAhQEAABMAAAAAAAAAAAAA&#10;AAAAAAAAAFtDb250ZW50X1R5cGVzXS54bWxQSwECLQAUAAYACAAAACEAWvQsW78AAAAVAQAACwAA&#10;AAAAAAAAAAAAAAAfAQAAX3JlbHMvLnJlbHNQSwECLQAUAAYACAAAACEA33izrcMAAADaAAAADwAA&#10;AAAAAAAAAAAAAAAHAgAAZHJzL2Rvd25yZXYueG1sUEsFBgAAAAADAAMAtwAAAPcCAAAAAA==&#10;" fillcolor="#1f497d [3215]" stroked="f" strokeweight="1pt">
                <v:fill color2="#548dd4 [1951]" rotate="t" angle="90" focus="100%" type="gradient"/>
              </v:rect>
              <v:group id="Groupe 2" o:spid="_x0000_s1028" style="position:absolute;top:22690;width:68548;height:72136" coordsize="68549,72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e 1" o:spid="_x0000_s1029" style="position:absolute;top:146;width:68549;height:71971" coordorigin="" coordsize="68549,7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o:spid="_x0000_s1030" style="position:absolute;left:731;top:658;width:67818;height:71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7S7wQAAANsAAAAPAAAAZHJzL2Rvd25yZXYueG1sRE9Na8Iw&#10;GL4P/A/hFXabqUX86Iwig4EnWdWLt3fJuzaseVOa2Hb/fjkIHh+e7+1+dI3oqQvWs4L5LANBrL2x&#10;XCm4Xj7f1iBCRDbYeCYFfxRgv5u8bLEwfuCS+nOsRArhUKCCOsa2kDLomhyGmW+JE/fjO4cxwa6S&#10;psMhhbtG5lm2lA4tp4YaW/qoSf+e707B5hS++sHevodbfilXurzrhT0p9TodD+8gIo3xKX64j0ZB&#10;ntanL+kHyN0/AAAA//8DAFBLAQItABQABgAIAAAAIQDb4fbL7gAAAIUBAAATAAAAAAAAAAAAAAAA&#10;AAAAAABbQ29udGVudF9UeXBlc10ueG1sUEsBAi0AFAAGAAgAAAAhAFr0LFu/AAAAFQEAAAsAAAAA&#10;AAAAAAAAAAAAHwEAAF9yZWxzLy5yZWxzUEsBAi0AFAAGAAgAAAAhAI83tLvBAAAA2wAAAA8AAAAA&#10;AAAAAAAAAAAABwIAAGRycy9kb3ducmV2LnhtbFBLBQYAAAAAAwADALcAAAD1AgAAAAA=&#10;" fillcolor="#1f497d [3215]" stroked="f" strokeweight="1pt">
                    <v:fill opacity="13107f"/>
                    <v:stroke miterlimit="4"/>
                    <v:textbox inset="3pt,3pt,3pt,3pt"/>
                  </v:rect>
                  <v:rect id="Rectangle" o:spid="_x0000_s1031" style="position:absolute;width:67856;height:71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sfwgAAANsAAAAPAAAAZHJzL2Rvd25yZXYueG1sRI/disIw&#10;FITvF3yHcATv1lTdFalNRQR/LvZirT7AoTm2xeakNFHj228EYS+HmfmGyVbBtOJOvWssK5iMExDE&#10;pdUNVwrOp+3nAoTzyBpby6TgSQ5W+eAjw1TbBx/pXvhKRAi7FBXU3neplK6syaAb2444ehfbG/RR&#10;9pXUPT4i3LRymiRzabDhuFBjR5uaymtxMwo24av9nf1UeCDah+3usvtu1kap0TCslyA8Bf8ffrcP&#10;WsF0Aq8v8QfI/A8AAP//AwBQSwECLQAUAAYACAAAACEA2+H2y+4AAACFAQAAEwAAAAAAAAAAAAAA&#10;AAAAAAAAW0NvbnRlbnRfVHlwZXNdLnhtbFBLAQItABQABgAIAAAAIQBa9CxbvwAAABUBAAALAAAA&#10;AAAAAAAAAAAAAB8BAABfcmVscy8ucmVsc1BLAQItABQABgAIAAAAIQDuHlsfwgAAANsAAAAPAAAA&#10;AAAAAAAAAAAAAAcCAABkcnMvZG93bnJldi54bWxQSwUGAAAAAAMAAwC3AAAA9gIAAAAA&#10;" fillcolor="window" strokecolor="#1f497d" strokeweight="1pt">
                    <v:stroke opacity="19789f" miterlimit="4"/>
                    <v:path arrowok="t"/>
                    <v:textbox inset="3pt,3pt,3pt,3pt"/>
                  </v:rect>
                </v:group>
                <v:rect id="Rectangle" o:spid="_x0000_s1032" style="position:absolute;width:67856;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OvwQAAANsAAAAPAAAAZHJzL2Rvd25yZXYueG1sRI9Pi8Iw&#10;FMTvwn6H8Bb2ZtMt+IdqlKUget0qordH82yLzUtpYtv99htB8DjMzG+Y9XY0jeipc7VlBd9RDIK4&#10;sLrmUsHpuJsuQTiPrLGxTAr+yMF28zFZY6rtwL/U574UAcIuRQWV920qpSsqMugi2xIH72Y7gz7I&#10;rpS6wyHATSOTOJ5LgzWHhQpbyioq7vnDKLjGfMD87C77BR51NsuGps9Lpb4+x58VCE+jf4df7YNW&#10;kCTw/BJ+gNz8AwAA//8DAFBLAQItABQABgAIAAAAIQDb4fbL7gAAAIUBAAATAAAAAAAAAAAAAAAA&#10;AAAAAABbQ29udGVudF9UeXBlc10ueG1sUEsBAi0AFAAGAAgAAAAhAFr0LFu/AAAAFQEAAAsAAAAA&#10;AAAAAAAAAAAAHwEAAF9yZWxzLy5yZWxzUEsBAi0AFAAGAAgAAAAhABFws6/BAAAA2wAAAA8AAAAA&#10;AAAAAAAAAAAABwIAAGRycy9kb3ducmV2LnhtbFBLBQYAAAAAAwADALcAAAD1AgAAAAA=&#10;" fillcolor="#1f497d" stroked="f" strokeweight="1pt">
                  <v:stroke miterlimit="4"/>
                  <v:textbox inset="3pt,3pt,3pt,3pt"/>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33" type="#_x0000_t75" alt="Image d’arrière-plan" style="position:absolute;width:68580;height:23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WxAAAANoAAAAPAAAAZHJzL2Rvd25yZXYueG1sRI9Ba8JA&#10;FITvBf/D8oReSt1YRCR1FRWU0FahKvT6yL5mQ7NvY3Zj0n/fLQgeh5n5hpkve1uJKzW+dKxgPEpA&#10;EOdOl1woOJ+2zzMQPiBrrByTgl/ysFwMHuaYatfxJ12PoRARwj5FBSaEOpXS54Ys+pGriaP37RqL&#10;IcqmkLrBLsJtJV+SZCotlhwXDNa0MZT/HFurIDP51/ts95FN3tpOXsz+qR2vD0o9DvvVK4hAfbiH&#10;b+1MK5jA/5V4A+TiDwAA//8DAFBLAQItABQABgAIAAAAIQDb4fbL7gAAAIUBAAATAAAAAAAAAAAA&#10;AAAAAAAAAABbQ29udGVudF9UeXBlc10ueG1sUEsBAi0AFAAGAAgAAAAhAFr0LFu/AAAAFQEAAAsA&#10;AAAAAAAAAAAAAAAAHwEAAF9yZWxzLy5yZWxzUEsBAi0AFAAGAAgAAAAhAEVMj9bEAAAA2gAAAA8A&#10;AAAAAAAAAAAAAAAABwIAAGRycy9kb3ducmV2LnhtbFBLBQYAAAAAAwADALcAAAD4AgAAAAA=&#10;">
                <v:imagedata r:id="rId2" o:title="Image d’arrière-plan" cropbottom="32544f"/>
              </v:shape>
              <v:shape id="Rectangle à coins arrondis du même côté 14" o:spid="_x0000_s1034" style="position:absolute;left:2794;top:8128;width:8858;height:8574;rotation:180;visibility:visible;mso-wrap-style:square;v-text-anchor:middle" coordsize="885825,857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zqowAAAANsAAAAPAAAAZHJzL2Rvd25yZXYueG1sRE9NawIx&#10;EL0X+h/CFLxptiJSVqO0VdGTtVbv42bcXUwmSxJ1/fdGEHqbx/uc8bS1RlzIh9qxgvdeBoK4cLrm&#10;UsHub9H9ABEiskbjmBTcKMB08voyxly7K//SZRtLkUI45KigirHJpQxFRRZDzzXEiTs6bzEm6Eup&#10;PV5TuDWyn2VDabHm1FBhQ98VFaft2Srws9neL+eLr5NtNma/PkgzHPwo1XlrP0cgIrXxX/x0r3Sa&#10;P4DHL+kAObkDAAD//wMAUEsBAi0AFAAGAAgAAAAhANvh9svuAAAAhQEAABMAAAAAAAAAAAAAAAAA&#10;AAAAAFtDb250ZW50X1R5cGVzXS54bWxQSwECLQAUAAYACAAAACEAWvQsW78AAAAVAQAACwAAAAAA&#10;AAAAAAAAAAAfAQAAX3JlbHMvLnJlbHNQSwECLQAUAAYACAAAACEAATc6qMAAAADbAAAADwAAAAAA&#10;AAAAAAAAAAAHAgAAZHJzL2Rvd25yZXYueG1sUEsFBgAAAAADAAMAtwAAAPQCAAAAAA==&#10;" path="m142912,l742913,v78928,,142912,63984,142912,142912l885825,857453r,l,857453r,l,142912c,63984,63984,,142912,xe" fillcolor="white [3212]" stroked="f" strokeweight="1pt">
                <v:path arrowok="t" o:connecttype="custom" o:connectlocs="142912,0;742913,0;885825,142912;885825,857453;885825,857453;0,857453;0,857453;0,142912;142912,0" o:connectangles="0,0,0,0,0,0,0,0,0"/>
              </v:shape>
              <v:rect id="Rectangle 17" o:spid="_x0000_s1035" style="position:absolute;top:99229;width:67843;height:9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C9wwAAANsAAAAPAAAAZHJzL2Rvd25yZXYueG1sRE9Na8JA&#10;EL0X/A/LCN7qxoBpTV2DBEQvHmpDobcxO02C2dmYXU38991Cobd5vM9ZZ6NpxZ1611hWsJhHIIhL&#10;qxuuFBQfu+dXEM4ja2wtk4IHOcg2k6c1ptoO/E73k69ECGGXooLa+y6V0pU1GXRz2xEH7tv2Bn2A&#10;fSV1j0MIN62MoyiRBhsODTV2lNdUXk43oyAuxmU8HHerz6/ivI+S2zWPKVFqNh23byA8jf5f/Oc+&#10;6DD/BX5/CQfIzQ8AAAD//wMAUEsBAi0AFAAGAAgAAAAhANvh9svuAAAAhQEAABMAAAAAAAAAAAAA&#10;AAAAAAAAAFtDb250ZW50X1R5cGVzXS54bWxQSwECLQAUAAYACAAAACEAWvQsW78AAAAVAQAACwAA&#10;AAAAAAAAAAAAAAAfAQAAX3JlbHMvLnJlbHNQSwECLQAUAAYACAAAACEACsZQvcMAAADbAAAADwAA&#10;AAAAAAAAAAAAAAAHAgAAZHJzL2Rvd25yZXYueG1sUEsFBgAAAAADAAMAtwAAAPcCAAAAAA==&#10;" fillcolor="#f2f2f2 [3052]" stroked="f" strokeweight="1pt"/>
              <v:rect id="Rectangle" o:spid="_x0000_s1036" style="position:absolute;top:99229;width:67856;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BHlxAAAANoAAAAPAAAAZHJzL2Rvd25yZXYueG1sRI9fa8JA&#10;EMTfC/0OxxZ8q5cqFEk9RQpKX0T809LHJbfmorm9mNua+O17hYKPw8z8hpnOe1+rK7WxCmzgZZiB&#10;Ii6Crbg0cNgvnyegoiBbrAOTgRtFmM8eH6aY29Dxlq47KVWCcMzRgBNpcq1j4chjHIaGOHnH0HqU&#10;JNtS2xa7BPe1HmXZq/ZYcVpw2NC7o+K8+/EGTt+TYvT1uanlstrsZbl1h27tjBk89Ys3UEK93MP/&#10;7Q9rYAx/V9IN0LNfAAAA//8DAFBLAQItABQABgAIAAAAIQDb4fbL7gAAAIUBAAATAAAAAAAAAAAA&#10;AAAAAAAAAABbQ29udGVudF9UeXBlc10ueG1sUEsBAi0AFAAGAAgAAAAhAFr0LFu/AAAAFQEAAAsA&#10;AAAAAAAAAAAAAAAAHwEAAF9yZWxzLy5yZWxzUEsBAi0AFAAGAAgAAAAhAJ8wEeXEAAAA2gAAAA8A&#10;AAAAAAAAAAAAAAAABwIAAGRycy9kb3ducmV2LnhtbFBLBQYAAAAAAwADALcAAAD4AgAAAAA=&#10;" fillcolor="#1f497d [3215]" stroked="f" strokeweight="1pt">
                <v:stroke miterlimit="4"/>
                <v:textbox inset="3pt,3pt,3pt,3pt"/>
              </v:rect>
              <v:shape id="Forme" o:spid="_x0000_s1037" style="position:absolute;left:4910;top:10668;width:4563;height:4572;visibility:visible;mso-wrap-style:square;v-text-anchor:middle" coordsize="21328,2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Z44wwAAANsAAAAPAAAAZHJzL2Rvd25yZXYueG1sRE9LawIx&#10;EL4L/ocwQi/iZi216LpRRLAUigcfB4/DZtxsu5ksSdTtv28Khd7m43tOue5tK+7kQ+NYwTTLQRBX&#10;TjdcKzifdpM5iBCRNbaOScE3BVivhoMSC+0efKD7MdYihXAoUIGJsSukDJUhiyFzHXHirs5bjAn6&#10;WmqPjxRuW/mc56/SYsOpwWBHW0PV1/FmFbztx/nmMpXN5+20MLHy7jD/eFHqadRvliAi9fFf/Od+&#10;12n+DH5/SQfI1Q8AAAD//wMAUEsBAi0AFAAGAAgAAAAhANvh9svuAAAAhQEAABMAAAAAAAAAAAAA&#10;AAAAAAAAAFtDb250ZW50X1R5cGVzXS54bWxQSwECLQAUAAYACAAAACEAWvQsW78AAAAVAQAACwAA&#10;AAAAAAAAAAAAAAAfAQAAX3JlbHMvLnJlbHNQSwECLQAUAAYACAAAACEADu2eOMMAAADbAAAADwAA&#10;AAAAAAAAAAAAAAAHAgAAZHJzL2Rvd25yZXYueG1sUEsFBgAAAAADAAMAtwAAAPcCAAAAAA==&#10;" path="m21182,7499l17216,819c16735,10,15864,-200,15203,189l4599,6481v-571,329,-842,1018,-571,1737c3096,8788,1594,14540,1594,14540l303,15618c2,15858,-88,16277,92,16637r2283,4254c2586,21250,3006,21400,3397,21250v721,-299,1923,-749,2974,-929c7212,20202,8234,19393,8384,19183v541,-659,6008,-7340,6008,-7340c14933,11184,14783,10166,14092,9686v-661,-449,-1562,-299,-2073,300l9435,13131v-390,480,-1141,420,-1472,-119l6611,10765,17937,4024r2283,3835c20340,8069,20250,8338,20070,8458r-4326,2576c15744,11064,15744,11064,15744,11064v,330,-120,659,-330,929l12770,15229r60,119c13100,15828,13731,16007,14212,15738r150,-90c14843,15378,15053,14809,14933,14270v120,30,210,30,330,30c15474,14300,15654,14270,15834,14150v571,-300,751,-1048,451,-1618c16405,12562,16495,12562,16645,12562v211,,391,-30,571,-150c17757,12113,17967,11454,17697,10915l20551,9237v721,-360,961,-1228,631,-1738xm5530,8937l4929,7919v-120,-210,-30,-480,150,-599l15684,1028v210,-120,481,-30,601,150l16886,2197,5530,8937xm16345,9087l18358,7889v210,-120,270,-390,150,-569l17847,6181v-120,-210,-391,-269,-571,-150l15263,7230v-210,120,-270,389,-150,569l15774,8937v90,180,361,270,571,150xe" fillcolor="#1f497d [3215]" stroked="f" strokeweight="1pt">
                <v:stroke miterlimit="4" joinstyle="miter"/>
                <v:path arrowok="t" o:extrusionok="f" o:connecttype="custom" o:connectlocs="228118,228600;228118,228600;228118,228600;228118,228600" o:connectangles="0,90,180,270"/>
              </v:shape>
            </v:group>
          </w:pict>
        </mc:Fallback>
      </mc:AlternateContent>
    </w:r>
    <w:r w:rsidR="005A6C3C">
      <w:rPr>
        <w:noProof/>
        <w:lang w:bidi="fr-FR"/>
      </w:rPr>
      <w:drawing>
        <wp:inline distT="0" distB="0" distL="0" distR="0" wp14:anchorId="3E019333" wp14:editId="5D78F1A7">
          <wp:extent cx="2026800" cy="392400"/>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026800" cy="3924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30A9AD6"/>
    <w:lvl w:ilvl="0">
      <w:start w:val="1"/>
      <w:numFmt w:val="bullet"/>
      <w:pStyle w:val="Listepuces"/>
      <w:lvlText w:val=""/>
      <w:lvlJc w:val="left"/>
      <w:pPr>
        <w:tabs>
          <w:tab w:val="num" w:pos="360"/>
        </w:tabs>
        <w:ind w:left="360" w:hanging="360"/>
      </w:pPr>
      <w:rPr>
        <w:rFonts w:ascii="Symbol" w:hAnsi="Symbol" w:hint="default"/>
      </w:rPr>
    </w:lvl>
  </w:abstractNum>
  <w:num w:numId="1" w16cid:durableId="1942770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830"/>
    <w:rsid w:val="000215F4"/>
    <w:rsid w:val="00037281"/>
    <w:rsid w:val="00047E60"/>
    <w:rsid w:val="00072B9D"/>
    <w:rsid w:val="000F7CE7"/>
    <w:rsid w:val="00110721"/>
    <w:rsid w:val="001257F0"/>
    <w:rsid w:val="00150904"/>
    <w:rsid w:val="001A199E"/>
    <w:rsid w:val="00243D5F"/>
    <w:rsid w:val="002511A4"/>
    <w:rsid w:val="0025130C"/>
    <w:rsid w:val="00256391"/>
    <w:rsid w:val="002633EB"/>
    <w:rsid w:val="00265218"/>
    <w:rsid w:val="002A2BE4"/>
    <w:rsid w:val="002C0E78"/>
    <w:rsid w:val="002D3842"/>
    <w:rsid w:val="002F35E6"/>
    <w:rsid w:val="00337C0F"/>
    <w:rsid w:val="00361209"/>
    <w:rsid w:val="00394AC3"/>
    <w:rsid w:val="003E0129"/>
    <w:rsid w:val="00435E8C"/>
    <w:rsid w:val="00463B35"/>
    <w:rsid w:val="00482917"/>
    <w:rsid w:val="004C2F50"/>
    <w:rsid w:val="005310BC"/>
    <w:rsid w:val="005A6C3C"/>
    <w:rsid w:val="005D124E"/>
    <w:rsid w:val="005E4903"/>
    <w:rsid w:val="00607C8E"/>
    <w:rsid w:val="006257C2"/>
    <w:rsid w:val="00676CD6"/>
    <w:rsid w:val="0071089C"/>
    <w:rsid w:val="00763E3A"/>
    <w:rsid w:val="007B52D2"/>
    <w:rsid w:val="007C1F7D"/>
    <w:rsid w:val="007D38AB"/>
    <w:rsid w:val="007F5DB2"/>
    <w:rsid w:val="00857086"/>
    <w:rsid w:val="008D3EE1"/>
    <w:rsid w:val="00944ADF"/>
    <w:rsid w:val="00951F0A"/>
    <w:rsid w:val="00960F0A"/>
    <w:rsid w:val="009963B2"/>
    <w:rsid w:val="00A315FF"/>
    <w:rsid w:val="00AC7198"/>
    <w:rsid w:val="00AE3FB7"/>
    <w:rsid w:val="00B122BA"/>
    <w:rsid w:val="00B46BE9"/>
    <w:rsid w:val="00BC1B68"/>
    <w:rsid w:val="00BF4671"/>
    <w:rsid w:val="00BF5A49"/>
    <w:rsid w:val="00C12830"/>
    <w:rsid w:val="00C1571D"/>
    <w:rsid w:val="00C94D12"/>
    <w:rsid w:val="00CF0238"/>
    <w:rsid w:val="00D306ED"/>
    <w:rsid w:val="00D4436A"/>
    <w:rsid w:val="00E53AFF"/>
    <w:rsid w:val="00EE2CF9"/>
    <w:rsid w:val="00EF1881"/>
    <w:rsid w:val="00F27B67"/>
    <w:rsid w:val="00F37EA1"/>
    <w:rsid w:val="00FC469D"/>
    <w:rsid w:val="00FE73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585F51"/>
  <w15:chartTrackingRefBased/>
  <w15:docId w15:val="{C070BEB7-918B-483B-B09C-6442DEA5E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Franklin Gothic Book" w:hAnsi="Franklin Gothic Book" w:cs="Times New Roman"/>
        <w:lang w:val="fr-FR" w:eastAsia="en-US" w:bidi="ar-SA"/>
      </w:rPr>
    </w:rPrDefault>
    <w:pPrDefault/>
  </w:docDefaults>
  <w:latentStyles w:defLockedState="0" w:defUIPriority="99" w:defSemiHidden="0" w:defUnhideWhenUsed="0" w:defQFormat="0" w:count="376">
    <w:lsdException w:name="Normal" w:uiPriority="0" w:qFormat="1"/>
    <w:lsdException w:name="heading 1" w:semiHidden="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C3C"/>
    <w:pPr>
      <w:ind w:left="357" w:right="357"/>
    </w:pPr>
    <w:rPr>
      <w:rFonts w:asciiTheme="minorHAnsi" w:hAnsiTheme="minorHAnsi"/>
      <w:sz w:val="2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rsid w:val="00BC1B68"/>
    <w:pPr>
      <w:tabs>
        <w:tab w:val="center" w:pos="4680"/>
        <w:tab w:val="right" w:pos="9360"/>
      </w:tabs>
    </w:pPr>
  </w:style>
  <w:style w:type="character" w:customStyle="1" w:styleId="En-tteCar">
    <w:name w:val="En-tête Car"/>
    <w:basedOn w:val="Policepardfaut"/>
    <w:link w:val="En-tte"/>
    <w:uiPriority w:val="99"/>
    <w:semiHidden/>
    <w:rsid w:val="00E53AFF"/>
  </w:style>
  <w:style w:type="paragraph" w:styleId="Pieddepage">
    <w:name w:val="footer"/>
    <w:basedOn w:val="Normal"/>
    <w:link w:val="PieddepageCar"/>
    <w:uiPriority w:val="99"/>
    <w:semiHidden/>
    <w:rsid w:val="00BC1B68"/>
    <w:pPr>
      <w:tabs>
        <w:tab w:val="center" w:pos="4680"/>
        <w:tab w:val="right" w:pos="9360"/>
      </w:tabs>
    </w:pPr>
  </w:style>
  <w:style w:type="character" w:customStyle="1" w:styleId="PieddepageCar">
    <w:name w:val="Pied de page Car"/>
    <w:basedOn w:val="Policepardfaut"/>
    <w:link w:val="Pieddepage"/>
    <w:uiPriority w:val="99"/>
    <w:semiHidden/>
    <w:rsid w:val="00E53AFF"/>
  </w:style>
  <w:style w:type="table" w:styleId="Grilledutableau">
    <w:name w:val="Table Grid"/>
    <w:basedOn w:val="TableauNormal"/>
    <w:uiPriority w:val="39"/>
    <w:rsid w:val="00BC1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qFormat/>
    <w:rsid w:val="00857086"/>
    <w:pPr>
      <w:ind w:left="0" w:right="0"/>
      <w:contextualSpacing/>
      <w:jc w:val="center"/>
    </w:pPr>
    <w:rPr>
      <w:rFonts w:asciiTheme="majorHAnsi" w:eastAsia="Times New Roman" w:hAnsiTheme="majorHAnsi"/>
      <w:b/>
      <w:color w:val="FFFFFF"/>
      <w:spacing w:val="-10"/>
      <w:kern w:val="28"/>
      <w:sz w:val="32"/>
      <w:szCs w:val="56"/>
    </w:rPr>
  </w:style>
  <w:style w:type="character" w:customStyle="1" w:styleId="TitreCar">
    <w:name w:val="Titre Car"/>
    <w:link w:val="Titre"/>
    <w:rsid w:val="00857086"/>
    <w:rPr>
      <w:rFonts w:asciiTheme="majorHAnsi" w:eastAsia="Times New Roman" w:hAnsiTheme="majorHAnsi"/>
      <w:b/>
      <w:color w:val="FFFFFF"/>
      <w:spacing w:val="-10"/>
      <w:kern w:val="28"/>
      <w:sz w:val="32"/>
      <w:szCs w:val="56"/>
    </w:rPr>
  </w:style>
  <w:style w:type="paragraph" w:styleId="NormalWeb">
    <w:name w:val="Normal (Web)"/>
    <w:basedOn w:val="Normal"/>
    <w:uiPriority w:val="99"/>
    <w:semiHidden/>
    <w:rsid w:val="00265218"/>
    <w:pPr>
      <w:spacing w:before="100" w:beforeAutospacing="1" w:after="100" w:afterAutospacing="1"/>
    </w:pPr>
    <w:rPr>
      <w:rFonts w:ascii="Times New Roman" w:eastAsia="Times New Roman" w:hAnsi="Times New Roman"/>
    </w:rPr>
  </w:style>
  <w:style w:type="paragraph" w:customStyle="1" w:styleId="Texte">
    <w:name w:val="Texte"/>
    <w:basedOn w:val="Normal"/>
    <w:next w:val="Normal"/>
    <w:uiPriority w:val="1"/>
    <w:semiHidden/>
    <w:qFormat/>
    <w:rsid w:val="00265218"/>
    <w:pPr>
      <w:spacing w:after="240"/>
    </w:pPr>
    <w:rPr>
      <w:color w:val="000000"/>
    </w:rPr>
  </w:style>
  <w:style w:type="paragraph" w:customStyle="1" w:styleId="Texteenbleu">
    <w:name w:val="Texte en bleu"/>
    <w:basedOn w:val="Normal"/>
    <w:uiPriority w:val="2"/>
    <w:qFormat/>
    <w:rsid w:val="00265218"/>
    <w:pPr>
      <w:spacing w:after="120"/>
    </w:pPr>
    <w:rPr>
      <w:color w:val="1F497D"/>
    </w:rPr>
  </w:style>
  <w:style w:type="paragraph" w:customStyle="1" w:styleId="Contacts">
    <w:name w:val="Contacts"/>
    <w:basedOn w:val="Normal"/>
    <w:uiPriority w:val="5"/>
    <w:qFormat/>
    <w:rsid w:val="005310BC"/>
    <w:pPr>
      <w:jc w:val="center"/>
    </w:pPr>
    <w:rPr>
      <w:color w:val="1F497D"/>
      <w:sz w:val="20"/>
      <w:szCs w:val="20"/>
    </w:rPr>
  </w:style>
  <w:style w:type="character" w:styleId="Textedelespacerserv">
    <w:name w:val="Placeholder Text"/>
    <w:uiPriority w:val="99"/>
    <w:semiHidden/>
    <w:rsid w:val="00E53AFF"/>
    <w:rPr>
      <w:color w:val="808080"/>
    </w:rPr>
  </w:style>
  <w:style w:type="paragraph" w:customStyle="1" w:styleId="Texteengras">
    <w:name w:val="Texte en gras"/>
    <w:basedOn w:val="Texte"/>
    <w:uiPriority w:val="2"/>
    <w:qFormat/>
    <w:rsid w:val="001A199E"/>
    <w:rPr>
      <w:b/>
      <w:bCs/>
      <w:color w:val="000000" w:themeColor="text1"/>
      <w:sz w:val="24"/>
    </w:rPr>
  </w:style>
  <w:style w:type="paragraph" w:customStyle="1" w:styleId="Texteengrasbleu">
    <w:name w:val="Texte en gras bleu"/>
    <w:basedOn w:val="Texteenbleu"/>
    <w:uiPriority w:val="4"/>
    <w:qFormat/>
    <w:rsid w:val="00857086"/>
    <w:pPr>
      <w:spacing w:after="200"/>
    </w:pPr>
    <w:rPr>
      <w:b/>
      <w:bCs/>
      <w:color w:val="1F497D" w:themeColor="text2"/>
      <w:sz w:val="24"/>
    </w:rPr>
  </w:style>
  <w:style w:type="paragraph" w:customStyle="1" w:styleId="Notes">
    <w:name w:val="Notes"/>
    <w:basedOn w:val="Texteenbleu"/>
    <w:uiPriority w:val="6"/>
    <w:qFormat/>
    <w:rsid w:val="001A199E"/>
    <w:rPr>
      <w:i/>
      <w:iCs/>
      <w:sz w:val="20"/>
    </w:rPr>
  </w:style>
  <w:style w:type="table" w:styleId="TableauGrille4-Accentuation3">
    <w:name w:val="Grid Table 4 Accent 3"/>
    <w:basedOn w:val="TableauNormal"/>
    <w:uiPriority w:val="49"/>
    <w:rsid w:val="00F37EA1"/>
    <w:rPr>
      <w:rFonts w:asciiTheme="minorHAnsi" w:eastAsiaTheme="minorHAnsi" w:hAnsiTheme="minorHAnsi" w:cstheme="minorBidi"/>
      <w:sz w:val="24"/>
      <w:szCs w:val="24"/>
    </w:rPr>
    <w:tblPr>
      <w:tblStyleRowBandSize w:val="1"/>
      <w:tblStyleColBandSize w:val="1"/>
      <w:jc w:val="center"/>
      <w:tblBorders>
        <w:top w:val="single" w:sz="4" w:space="0" w:color="92A0C0" w:themeColor="accent3" w:themeTint="99"/>
        <w:bottom w:val="single" w:sz="4" w:space="0" w:color="92A0C0" w:themeColor="accent3" w:themeTint="99"/>
        <w:insideH w:val="single" w:sz="4" w:space="0" w:color="92A0C0" w:themeColor="accent3" w:themeTint="99"/>
        <w:insideV w:val="single" w:sz="4" w:space="0" w:color="92A0C0" w:themeColor="accent3" w:themeTint="99"/>
      </w:tblBorders>
    </w:tblPr>
    <w:trPr>
      <w:jc w:val="center"/>
    </w:trPr>
    <w:tblStylePr w:type="firstRow">
      <w:rPr>
        <w:b/>
        <w:bCs/>
        <w:color w:val="FFFFFF" w:themeColor="background1"/>
      </w:rPr>
      <w:tblPr/>
      <w:tcPr>
        <w:shd w:val="clear" w:color="auto" w:fill="1F497D" w:themeFill="text2"/>
      </w:tcPr>
    </w:tblStylePr>
    <w:tblStylePr w:type="lastRow">
      <w:rPr>
        <w:b/>
        <w:bCs/>
      </w:rPr>
      <w:tblPr/>
      <w:tcPr>
        <w:tcBorders>
          <w:top w:val="double" w:sz="4" w:space="0" w:color="52658F" w:themeColor="accent3"/>
        </w:tcBorders>
      </w:tcPr>
    </w:tblStylePr>
    <w:tblStylePr w:type="firstCol">
      <w:rPr>
        <w:b/>
        <w:bCs/>
      </w:rPr>
    </w:tblStylePr>
    <w:tblStylePr w:type="lastCol">
      <w:rPr>
        <w:b/>
        <w:bCs/>
      </w:rPr>
    </w:tblStylePr>
    <w:tblStylePr w:type="band1Vert">
      <w:tblPr/>
      <w:tcPr>
        <w:shd w:val="clear" w:color="auto" w:fill="DADFEA" w:themeFill="accent3" w:themeFillTint="33"/>
      </w:tcPr>
    </w:tblStylePr>
    <w:tblStylePr w:type="band1Horz">
      <w:tblPr/>
      <w:tcPr>
        <w:shd w:val="clear" w:color="auto" w:fill="DADFEA" w:themeFill="accent3" w:themeFillTint="33"/>
      </w:tcPr>
    </w:tblStylePr>
  </w:style>
  <w:style w:type="paragraph" w:styleId="Listepuces">
    <w:name w:val="List Bullet"/>
    <w:basedOn w:val="Normal"/>
    <w:uiPriority w:val="99"/>
    <w:rsid w:val="00607C8E"/>
    <w:pPr>
      <w:numPr>
        <w:numId w:val="1"/>
      </w:numPr>
      <w:spacing w:after="120"/>
      <w:ind w:left="10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373005">
      <w:bodyDiv w:val="1"/>
      <w:marLeft w:val="0"/>
      <w:marRight w:val="0"/>
      <w:marTop w:val="0"/>
      <w:marBottom w:val="0"/>
      <w:divBdr>
        <w:top w:val="none" w:sz="0" w:space="0" w:color="auto"/>
        <w:left w:val="none" w:sz="0" w:space="0" w:color="auto"/>
        <w:bottom w:val="none" w:sz="0" w:space="0" w:color="auto"/>
        <w:right w:val="none" w:sz="0" w:space="0" w:color="auto"/>
      </w:divBdr>
      <w:divsChild>
        <w:div w:id="1096438510">
          <w:marLeft w:val="0"/>
          <w:marRight w:val="0"/>
          <w:marTop w:val="0"/>
          <w:marBottom w:val="0"/>
          <w:divBdr>
            <w:top w:val="none" w:sz="0" w:space="0" w:color="auto"/>
            <w:left w:val="none" w:sz="0" w:space="0" w:color="auto"/>
            <w:bottom w:val="none" w:sz="0" w:space="0" w:color="auto"/>
            <w:right w:val="none" w:sz="0" w:space="0" w:color="auto"/>
          </w:divBdr>
          <w:divsChild>
            <w:div w:id="2030793751">
              <w:marLeft w:val="0"/>
              <w:marRight w:val="0"/>
              <w:marTop w:val="0"/>
              <w:marBottom w:val="0"/>
              <w:divBdr>
                <w:top w:val="none" w:sz="0" w:space="0" w:color="auto"/>
                <w:left w:val="none" w:sz="0" w:space="0" w:color="auto"/>
                <w:bottom w:val="none" w:sz="0" w:space="0" w:color="auto"/>
                <w:right w:val="none" w:sz="0" w:space="0" w:color="auto"/>
              </w:divBdr>
              <w:divsChild>
                <w:div w:id="1551650274">
                  <w:marLeft w:val="0"/>
                  <w:marRight w:val="0"/>
                  <w:marTop w:val="0"/>
                  <w:marBottom w:val="0"/>
                  <w:divBdr>
                    <w:top w:val="none" w:sz="0" w:space="0" w:color="auto"/>
                    <w:left w:val="none" w:sz="0" w:space="0" w:color="auto"/>
                    <w:bottom w:val="none" w:sz="0" w:space="0" w:color="auto"/>
                    <w:right w:val="none" w:sz="0" w:space="0" w:color="auto"/>
                  </w:divBdr>
                  <w:divsChild>
                    <w:div w:id="182061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212842">
      <w:bodyDiv w:val="1"/>
      <w:marLeft w:val="0"/>
      <w:marRight w:val="0"/>
      <w:marTop w:val="0"/>
      <w:marBottom w:val="0"/>
      <w:divBdr>
        <w:top w:val="none" w:sz="0" w:space="0" w:color="auto"/>
        <w:left w:val="none" w:sz="0" w:space="0" w:color="auto"/>
        <w:bottom w:val="none" w:sz="0" w:space="0" w:color="auto"/>
        <w:right w:val="none" w:sz="0" w:space="0" w:color="auto"/>
      </w:divBdr>
      <w:divsChild>
        <w:div w:id="1650015196">
          <w:marLeft w:val="0"/>
          <w:marRight w:val="0"/>
          <w:marTop w:val="0"/>
          <w:marBottom w:val="0"/>
          <w:divBdr>
            <w:top w:val="none" w:sz="0" w:space="0" w:color="auto"/>
            <w:left w:val="none" w:sz="0" w:space="0" w:color="auto"/>
            <w:bottom w:val="none" w:sz="0" w:space="0" w:color="auto"/>
            <w:right w:val="none" w:sz="0" w:space="0" w:color="auto"/>
          </w:divBdr>
          <w:divsChild>
            <w:div w:id="1268080636">
              <w:marLeft w:val="0"/>
              <w:marRight w:val="0"/>
              <w:marTop w:val="0"/>
              <w:marBottom w:val="0"/>
              <w:divBdr>
                <w:top w:val="none" w:sz="0" w:space="0" w:color="auto"/>
                <w:left w:val="none" w:sz="0" w:space="0" w:color="auto"/>
                <w:bottom w:val="none" w:sz="0" w:space="0" w:color="auto"/>
                <w:right w:val="none" w:sz="0" w:space="0" w:color="auto"/>
              </w:divBdr>
              <w:divsChild>
                <w:div w:id="1506746332">
                  <w:marLeft w:val="0"/>
                  <w:marRight w:val="0"/>
                  <w:marTop w:val="0"/>
                  <w:marBottom w:val="0"/>
                  <w:divBdr>
                    <w:top w:val="none" w:sz="0" w:space="0" w:color="auto"/>
                    <w:left w:val="none" w:sz="0" w:space="0" w:color="auto"/>
                    <w:bottom w:val="none" w:sz="0" w:space="0" w:color="auto"/>
                    <w:right w:val="none" w:sz="0" w:space="0" w:color="auto"/>
                  </w:divBdr>
                  <w:divsChild>
                    <w:div w:id="16390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444183">
      <w:bodyDiv w:val="1"/>
      <w:marLeft w:val="0"/>
      <w:marRight w:val="0"/>
      <w:marTop w:val="0"/>
      <w:marBottom w:val="0"/>
      <w:divBdr>
        <w:top w:val="none" w:sz="0" w:space="0" w:color="auto"/>
        <w:left w:val="none" w:sz="0" w:space="0" w:color="auto"/>
        <w:bottom w:val="none" w:sz="0" w:space="0" w:color="auto"/>
        <w:right w:val="none" w:sz="0" w:space="0" w:color="auto"/>
      </w:divBdr>
      <w:divsChild>
        <w:div w:id="217404452">
          <w:marLeft w:val="0"/>
          <w:marRight w:val="0"/>
          <w:marTop w:val="0"/>
          <w:marBottom w:val="0"/>
          <w:divBdr>
            <w:top w:val="none" w:sz="0" w:space="0" w:color="auto"/>
            <w:left w:val="none" w:sz="0" w:space="0" w:color="auto"/>
            <w:bottom w:val="none" w:sz="0" w:space="0" w:color="auto"/>
            <w:right w:val="none" w:sz="0" w:space="0" w:color="auto"/>
          </w:divBdr>
          <w:divsChild>
            <w:div w:id="76901811">
              <w:marLeft w:val="0"/>
              <w:marRight w:val="0"/>
              <w:marTop w:val="0"/>
              <w:marBottom w:val="0"/>
              <w:divBdr>
                <w:top w:val="none" w:sz="0" w:space="0" w:color="auto"/>
                <w:left w:val="none" w:sz="0" w:space="0" w:color="auto"/>
                <w:bottom w:val="none" w:sz="0" w:space="0" w:color="auto"/>
                <w:right w:val="none" w:sz="0" w:space="0" w:color="auto"/>
              </w:divBdr>
              <w:divsChild>
                <w:div w:id="1095517592">
                  <w:marLeft w:val="0"/>
                  <w:marRight w:val="0"/>
                  <w:marTop w:val="0"/>
                  <w:marBottom w:val="0"/>
                  <w:divBdr>
                    <w:top w:val="none" w:sz="0" w:space="0" w:color="auto"/>
                    <w:left w:val="none" w:sz="0" w:space="0" w:color="auto"/>
                    <w:bottom w:val="none" w:sz="0" w:space="0" w:color="auto"/>
                    <w:right w:val="none" w:sz="0" w:space="0" w:color="auto"/>
                  </w:divBdr>
                  <w:divsChild>
                    <w:div w:id="407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699083">
      <w:bodyDiv w:val="1"/>
      <w:marLeft w:val="0"/>
      <w:marRight w:val="0"/>
      <w:marTop w:val="0"/>
      <w:marBottom w:val="0"/>
      <w:divBdr>
        <w:top w:val="none" w:sz="0" w:space="0" w:color="auto"/>
        <w:left w:val="none" w:sz="0" w:space="0" w:color="auto"/>
        <w:bottom w:val="none" w:sz="0" w:space="0" w:color="auto"/>
        <w:right w:val="none" w:sz="0" w:space="0" w:color="auto"/>
      </w:divBdr>
      <w:divsChild>
        <w:div w:id="863901842">
          <w:marLeft w:val="0"/>
          <w:marRight w:val="0"/>
          <w:marTop w:val="0"/>
          <w:marBottom w:val="0"/>
          <w:divBdr>
            <w:top w:val="none" w:sz="0" w:space="0" w:color="auto"/>
            <w:left w:val="none" w:sz="0" w:space="0" w:color="auto"/>
            <w:bottom w:val="none" w:sz="0" w:space="0" w:color="auto"/>
            <w:right w:val="none" w:sz="0" w:space="0" w:color="auto"/>
          </w:divBdr>
          <w:divsChild>
            <w:div w:id="300964655">
              <w:marLeft w:val="0"/>
              <w:marRight w:val="0"/>
              <w:marTop w:val="0"/>
              <w:marBottom w:val="0"/>
              <w:divBdr>
                <w:top w:val="none" w:sz="0" w:space="0" w:color="auto"/>
                <w:left w:val="none" w:sz="0" w:space="0" w:color="auto"/>
                <w:bottom w:val="none" w:sz="0" w:space="0" w:color="auto"/>
                <w:right w:val="none" w:sz="0" w:space="0" w:color="auto"/>
              </w:divBdr>
              <w:divsChild>
                <w:div w:id="196734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101935">
      <w:bodyDiv w:val="1"/>
      <w:marLeft w:val="0"/>
      <w:marRight w:val="0"/>
      <w:marTop w:val="0"/>
      <w:marBottom w:val="0"/>
      <w:divBdr>
        <w:top w:val="none" w:sz="0" w:space="0" w:color="auto"/>
        <w:left w:val="none" w:sz="0" w:space="0" w:color="auto"/>
        <w:bottom w:val="none" w:sz="0" w:space="0" w:color="auto"/>
        <w:right w:val="none" w:sz="0" w:space="0" w:color="auto"/>
      </w:divBdr>
      <w:divsChild>
        <w:div w:id="876508543">
          <w:marLeft w:val="0"/>
          <w:marRight w:val="0"/>
          <w:marTop w:val="0"/>
          <w:marBottom w:val="0"/>
          <w:divBdr>
            <w:top w:val="none" w:sz="0" w:space="0" w:color="auto"/>
            <w:left w:val="none" w:sz="0" w:space="0" w:color="auto"/>
            <w:bottom w:val="none" w:sz="0" w:space="0" w:color="auto"/>
            <w:right w:val="none" w:sz="0" w:space="0" w:color="auto"/>
          </w:divBdr>
          <w:divsChild>
            <w:div w:id="2070692887">
              <w:marLeft w:val="0"/>
              <w:marRight w:val="0"/>
              <w:marTop w:val="0"/>
              <w:marBottom w:val="0"/>
              <w:divBdr>
                <w:top w:val="none" w:sz="0" w:space="0" w:color="auto"/>
                <w:left w:val="none" w:sz="0" w:space="0" w:color="auto"/>
                <w:bottom w:val="none" w:sz="0" w:space="0" w:color="auto"/>
                <w:right w:val="none" w:sz="0" w:space="0" w:color="auto"/>
              </w:divBdr>
              <w:divsChild>
                <w:div w:id="116551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106879">
      <w:bodyDiv w:val="1"/>
      <w:marLeft w:val="0"/>
      <w:marRight w:val="0"/>
      <w:marTop w:val="0"/>
      <w:marBottom w:val="0"/>
      <w:divBdr>
        <w:top w:val="none" w:sz="0" w:space="0" w:color="auto"/>
        <w:left w:val="none" w:sz="0" w:space="0" w:color="auto"/>
        <w:bottom w:val="none" w:sz="0" w:space="0" w:color="auto"/>
        <w:right w:val="none" w:sz="0" w:space="0" w:color="auto"/>
      </w:divBdr>
      <w:divsChild>
        <w:div w:id="1786192991">
          <w:marLeft w:val="0"/>
          <w:marRight w:val="0"/>
          <w:marTop w:val="0"/>
          <w:marBottom w:val="0"/>
          <w:divBdr>
            <w:top w:val="none" w:sz="0" w:space="0" w:color="auto"/>
            <w:left w:val="none" w:sz="0" w:space="0" w:color="auto"/>
            <w:bottom w:val="none" w:sz="0" w:space="0" w:color="auto"/>
            <w:right w:val="none" w:sz="0" w:space="0" w:color="auto"/>
          </w:divBdr>
          <w:divsChild>
            <w:div w:id="1827939847">
              <w:marLeft w:val="0"/>
              <w:marRight w:val="0"/>
              <w:marTop w:val="0"/>
              <w:marBottom w:val="0"/>
              <w:divBdr>
                <w:top w:val="none" w:sz="0" w:space="0" w:color="auto"/>
                <w:left w:val="none" w:sz="0" w:space="0" w:color="auto"/>
                <w:bottom w:val="none" w:sz="0" w:space="0" w:color="auto"/>
                <w:right w:val="none" w:sz="0" w:space="0" w:color="auto"/>
              </w:divBdr>
              <w:divsChild>
                <w:div w:id="201144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218535">
      <w:bodyDiv w:val="1"/>
      <w:marLeft w:val="0"/>
      <w:marRight w:val="0"/>
      <w:marTop w:val="0"/>
      <w:marBottom w:val="0"/>
      <w:divBdr>
        <w:top w:val="none" w:sz="0" w:space="0" w:color="auto"/>
        <w:left w:val="none" w:sz="0" w:space="0" w:color="auto"/>
        <w:bottom w:val="none" w:sz="0" w:space="0" w:color="auto"/>
        <w:right w:val="none" w:sz="0" w:space="0" w:color="auto"/>
      </w:divBdr>
      <w:divsChild>
        <w:div w:id="2980132">
          <w:marLeft w:val="0"/>
          <w:marRight w:val="0"/>
          <w:marTop w:val="0"/>
          <w:marBottom w:val="0"/>
          <w:divBdr>
            <w:top w:val="none" w:sz="0" w:space="0" w:color="auto"/>
            <w:left w:val="none" w:sz="0" w:space="0" w:color="auto"/>
            <w:bottom w:val="none" w:sz="0" w:space="0" w:color="auto"/>
            <w:right w:val="none" w:sz="0" w:space="0" w:color="auto"/>
          </w:divBdr>
          <w:divsChild>
            <w:div w:id="942420178">
              <w:marLeft w:val="0"/>
              <w:marRight w:val="0"/>
              <w:marTop w:val="0"/>
              <w:marBottom w:val="0"/>
              <w:divBdr>
                <w:top w:val="none" w:sz="0" w:space="0" w:color="auto"/>
                <w:left w:val="none" w:sz="0" w:space="0" w:color="auto"/>
                <w:bottom w:val="none" w:sz="0" w:space="0" w:color="auto"/>
                <w:right w:val="none" w:sz="0" w:space="0" w:color="auto"/>
              </w:divBdr>
              <w:divsChild>
                <w:div w:id="2054117851">
                  <w:marLeft w:val="0"/>
                  <w:marRight w:val="0"/>
                  <w:marTop w:val="0"/>
                  <w:marBottom w:val="0"/>
                  <w:divBdr>
                    <w:top w:val="none" w:sz="0" w:space="0" w:color="auto"/>
                    <w:left w:val="none" w:sz="0" w:space="0" w:color="auto"/>
                    <w:bottom w:val="none" w:sz="0" w:space="0" w:color="auto"/>
                    <w:right w:val="none" w:sz="0" w:space="0" w:color="auto"/>
                  </w:divBdr>
                  <w:divsChild>
                    <w:div w:id="129482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AppData\Roaming\Microsoft\Templates\Contrat%20de%20paiement%20des%20patients%20pour%20les%20soins%20de%20sant&#23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24BC2CE676E49F69E1F1708386CA792"/>
        <w:category>
          <w:name w:val="Général"/>
          <w:gallery w:val="placeholder"/>
        </w:category>
        <w:types>
          <w:type w:val="bbPlcHdr"/>
        </w:types>
        <w:behaviors>
          <w:behavior w:val="content"/>
        </w:behaviors>
        <w:guid w:val="{56AFDDB7-4EF3-43D9-BF22-FCEAEF04F681}"/>
      </w:docPartPr>
      <w:docPartBody>
        <w:p w:rsidR="00000000" w:rsidRDefault="00000000" w:rsidP="00607C8E">
          <w:pPr>
            <w:pStyle w:val="Titre"/>
          </w:pPr>
          <w:r>
            <w:rPr>
              <w:lang w:bidi="fr-FR"/>
            </w:rPr>
            <w:t>Règlements du patient -</w:t>
          </w:r>
        </w:p>
        <w:p w:rsidR="00000000" w:rsidRDefault="00000000">
          <w:pPr>
            <w:pStyle w:val="124BC2CE676E49F69E1F1708386CA792"/>
          </w:pPr>
          <w:r>
            <w:rPr>
              <w:lang w:bidi="fr-FR"/>
            </w:rPr>
            <w:t>accord</w:t>
          </w:r>
        </w:p>
      </w:docPartBody>
    </w:docPart>
    <w:docPart>
      <w:docPartPr>
        <w:name w:val="931B5A5C4B6D46A0886D114554050517"/>
        <w:category>
          <w:name w:val="Général"/>
          <w:gallery w:val="placeholder"/>
        </w:category>
        <w:types>
          <w:type w:val="bbPlcHdr"/>
        </w:types>
        <w:behaviors>
          <w:behavior w:val="content"/>
        </w:behaviors>
        <w:guid w:val="{77780E06-8F35-4F92-91FA-2C671288F666}"/>
      </w:docPartPr>
      <w:docPartBody>
        <w:p w:rsidR="00000000" w:rsidRDefault="00000000" w:rsidP="00607C8E">
          <w:r>
            <w:rPr>
              <w:lang w:bidi="fr-FR"/>
            </w:rPr>
            <w:t xml:space="preserve">Merci de nous avoir donné l'occasion de vous aider à atteindre vos objectifs de santé. Au cours de la discussion sur votre recommandation de traitement et sur notre politique financière écrite, les </w:t>
          </w:r>
          <w:r>
            <w:rPr>
              <w:lang w:bidi="fr-FR"/>
            </w:rPr>
            <w:t>dispositions financières suivantes ont été prises :</w:t>
          </w:r>
        </w:p>
        <w:p w:rsidR="00000000" w:rsidRDefault="00000000" w:rsidP="00607C8E"/>
        <w:p w:rsidR="00000000" w:rsidRDefault="00000000" w:rsidP="00607C8E">
          <w:r>
            <w:rPr>
              <w:lang w:bidi="fr-FR"/>
            </w:rPr>
            <w:t xml:space="preserve">Le coût du traitement avec Dr. ___________________ est de ____________€. Nous estimons que votre assurance remboursera ____________€ et que le patient sera responsable des frais de traitement pour un montant de __________€. Il se peut qu'une fois le traitement commencé, il faille modifier le plan de traitement prévu, selon les conditions existantes rencontrées. Nous vous informerons si cela se produit et vous aurez la possibilité de continuer ou de modifier le traitement. </w:t>
          </w:r>
        </w:p>
        <w:p w:rsidR="00000000" w:rsidRDefault="00000000" w:rsidP="00607C8E"/>
        <w:p w:rsidR="00000000" w:rsidRDefault="00000000" w:rsidP="00607C8E">
          <w:r>
            <w:rPr>
              <w:lang w:bidi="fr-FR"/>
            </w:rPr>
            <w:t>_________ (Initiales du patient) J'ai discuté des options de paiement et convenu d'un plan de paiement avec la compagnie d'assurance et avec le prestataire soussigné. Si mon assurance ne rembourse pas le montant total indiqué dans le plan de traitement, je comprends que je suis responsable du paiement des services rendus et que je suis également responsable du paiement de toute quote-part et de toute franchise que mon assurance ne couvre pas.</w:t>
          </w:r>
        </w:p>
        <w:p w:rsidR="00000000" w:rsidRDefault="00000000" w:rsidP="00607C8E"/>
        <w:p w:rsidR="00000000" w:rsidRDefault="00000000">
          <w:pPr>
            <w:pStyle w:val="931B5A5C4B6D46A0886D114554050517"/>
          </w:pPr>
          <w:r>
            <w:rPr>
              <w:lang w:bidi="fr-FR"/>
            </w:rPr>
            <w:t>Comme vous le savez, la politique de ce cabinet est de recevoir le paiement avant la fin du traitement. Si vous choisissez de ne plus recevoir de soins avant la fin du traitement, votre remboursement sera déterminé au moment de la révision de votre dossier. Vous avez accepté de payer la partie des frais de traitement qui vous revient en tant que patient de la façon suivante :</w:t>
          </w:r>
        </w:p>
      </w:docPartBody>
    </w:docPart>
    <w:docPart>
      <w:docPartPr>
        <w:name w:val="65B40A22A980440B90943B8002FC2596"/>
        <w:category>
          <w:name w:val="Général"/>
          <w:gallery w:val="placeholder"/>
        </w:category>
        <w:types>
          <w:type w:val="bbPlcHdr"/>
        </w:types>
        <w:behaviors>
          <w:behavior w:val="content"/>
        </w:behaviors>
        <w:guid w:val="{5A21ABC2-193F-44C7-BAE2-D95E6655B55B}"/>
      </w:docPartPr>
      <w:docPartBody>
        <w:p w:rsidR="00000000" w:rsidRPr="00607C8E" w:rsidRDefault="00000000" w:rsidP="003A44ED">
          <w:pPr>
            <w:pStyle w:val="Listepuces"/>
            <w:rPr>
              <w:rStyle w:val="Textedelespacerserv"/>
            </w:rPr>
          </w:pPr>
          <w:r w:rsidRPr="00607C8E">
            <w:rPr>
              <w:rStyle w:val="Textedelespacerserv"/>
              <w:lang w:bidi="fr-FR"/>
            </w:rPr>
            <w:t>Paiement complet pour un montant de _____________€ ; Payé avec : ______________________€</w:t>
          </w:r>
        </w:p>
        <w:p w:rsidR="00000000" w:rsidRPr="00607C8E" w:rsidRDefault="00000000" w:rsidP="00AB4F01">
          <w:pPr>
            <w:pStyle w:val="Listepuces"/>
            <w:rPr>
              <w:rStyle w:val="Textedelespacerserv"/>
            </w:rPr>
          </w:pPr>
          <w:r w:rsidRPr="00607C8E">
            <w:rPr>
              <w:rStyle w:val="Textedelespacerserv"/>
              <w:lang w:bidi="fr-FR"/>
            </w:rPr>
            <w:t>Acompte obligatoire : ____________________€ ; Acompte payé avec : _________________________€</w:t>
          </w:r>
        </w:p>
        <w:p w:rsidR="00000000" w:rsidRPr="00047E60" w:rsidRDefault="00000000" w:rsidP="00AA1108">
          <w:pPr>
            <w:pStyle w:val="Listepuces"/>
            <w:rPr>
              <w:rStyle w:val="Textedelespacerserv"/>
            </w:rPr>
          </w:pPr>
          <w:r w:rsidRPr="00047E60">
            <w:rPr>
              <w:rStyle w:val="Textedelespacerserv"/>
              <w:lang w:bidi="fr-FR"/>
            </w:rPr>
            <w:t>Frais de traitement restant : _________________€ ; À payer avant le : __________avec __________</w:t>
          </w:r>
        </w:p>
        <w:p w:rsidR="00000000" w:rsidRDefault="00000000">
          <w:pPr>
            <w:pStyle w:val="65B40A22A980440B90943B8002FC2596"/>
          </w:pPr>
          <w:r w:rsidRPr="00607C8E">
            <w:rPr>
              <w:rStyle w:val="Textedelespacerserv"/>
              <w:lang w:bidi="fr-FR"/>
            </w:rPr>
            <w:t>___ paiements égaux de ____________________€</w:t>
          </w:r>
        </w:p>
      </w:docPartBody>
    </w:docPart>
    <w:docPart>
      <w:docPartPr>
        <w:name w:val="6DCBC690D3B2499CB4774741B15F335C"/>
        <w:category>
          <w:name w:val="Général"/>
          <w:gallery w:val="placeholder"/>
        </w:category>
        <w:types>
          <w:type w:val="bbPlcHdr"/>
        </w:types>
        <w:behaviors>
          <w:behavior w:val="content"/>
        </w:behaviors>
        <w:guid w:val="{551DA5ED-35B9-4097-A88A-AC908742BA36}"/>
      </w:docPartPr>
      <w:docPartBody>
        <w:p w:rsidR="00000000" w:rsidRDefault="00000000">
          <w:pPr>
            <w:pStyle w:val="6DCBC690D3B2499CB4774741B15F335C"/>
          </w:pPr>
          <w:r w:rsidRPr="00607C8E">
            <w:rPr>
              <w:lang w:bidi="fr-FR"/>
            </w:rPr>
            <w:t>Si vous avez des questions concernant votre plan de traitement ou le choix des options de paiement, n'hésitez pas à nous les poser. Nous sommes à votre disposition pour vous aider à obtenir les soins de santé souhaités ou indispensables.</w:t>
          </w:r>
        </w:p>
      </w:docPartBody>
    </w:docPart>
    <w:docPart>
      <w:docPartPr>
        <w:name w:val="27884E7AA8F24FFB88DFDC5B008B3291"/>
        <w:category>
          <w:name w:val="Général"/>
          <w:gallery w:val="placeholder"/>
        </w:category>
        <w:types>
          <w:type w:val="bbPlcHdr"/>
        </w:types>
        <w:behaviors>
          <w:behavior w:val="content"/>
        </w:behaviors>
        <w:guid w:val="{77F4A242-EE57-4B5B-B962-E86F974A278D}"/>
      </w:docPartPr>
      <w:docPartBody>
        <w:p w:rsidR="00000000" w:rsidRDefault="00000000">
          <w:pPr>
            <w:pStyle w:val="27884E7AA8F24FFB88DFDC5B008B3291"/>
          </w:pPr>
          <w:r w:rsidRPr="00607C8E">
            <w:rPr>
              <w:lang w:bidi="fr-FR"/>
            </w:rPr>
            <w:t>Signature du patient, du parent ou du tuteur</w:t>
          </w:r>
        </w:p>
      </w:docPartBody>
    </w:docPart>
    <w:docPart>
      <w:docPartPr>
        <w:name w:val="6AAA2B6F15844A8E95C4A35686B25D09"/>
        <w:category>
          <w:name w:val="Général"/>
          <w:gallery w:val="placeholder"/>
        </w:category>
        <w:types>
          <w:type w:val="bbPlcHdr"/>
        </w:types>
        <w:behaviors>
          <w:behavior w:val="content"/>
        </w:behaviors>
        <w:guid w:val="{18ED064E-74ED-4BA2-9B0A-3D1BBD2A713F}"/>
      </w:docPartPr>
      <w:docPartBody>
        <w:p w:rsidR="00000000" w:rsidRDefault="00000000">
          <w:pPr>
            <w:pStyle w:val="6AAA2B6F15844A8E95C4A35686B25D09"/>
          </w:pPr>
          <w:r w:rsidRPr="00607C8E">
            <w:rPr>
              <w:rStyle w:val="Textedelespacerserv"/>
              <w:lang w:bidi="fr-FR"/>
            </w:rPr>
            <w:t>Date</w:t>
          </w:r>
        </w:p>
      </w:docPartBody>
    </w:docPart>
    <w:docPart>
      <w:docPartPr>
        <w:name w:val="7379FED932A2418FB5BB75D0463D5EF3"/>
        <w:category>
          <w:name w:val="Général"/>
          <w:gallery w:val="placeholder"/>
        </w:category>
        <w:types>
          <w:type w:val="bbPlcHdr"/>
        </w:types>
        <w:behaviors>
          <w:behavior w:val="content"/>
        </w:behaviors>
        <w:guid w:val="{314D38DE-1E9A-4D67-9AE8-0F97DFBDDE2F}"/>
      </w:docPartPr>
      <w:docPartBody>
        <w:p w:rsidR="00000000" w:rsidRDefault="00000000">
          <w:pPr>
            <w:pStyle w:val="7379FED932A2418FB5BB75D0463D5EF3"/>
          </w:pPr>
          <w:bookmarkStart w:id="0" w:name="_Hlk536406284"/>
          <w:r w:rsidRPr="00607C8E">
            <w:rPr>
              <w:lang w:bidi="fr-FR"/>
            </w:rPr>
            <w:t>Nom du patient (en lettre d’imprimerie)</w:t>
          </w:r>
          <w:bookmarkEnd w:id="0"/>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altName w:val="Corbel"/>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30A9AD6"/>
    <w:lvl w:ilvl="0">
      <w:start w:val="1"/>
      <w:numFmt w:val="bullet"/>
      <w:pStyle w:val="Listepuces"/>
      <w:lvlText w:val=""/>
      <w:lvlJc w:val="left"/>
      <w:pPr>
        <w:tabs>
          <w:tab w:val="num" w:pos="360"/>
        </w:tabs>
        <w:ind w:left="360" w:hanging="360"/>
      </w:pPr>
      <w:rPr>
        <w:rFonts w:ascii="Symbol" w:hAnsi="Symbol" w:hint="default"/>
      </w:rPr>
    </w:lvl>
  </w:abstractNum>
  <w:num w:numId="1" w16cid:durableId="29048174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58A"/>
    <w:rsid w:val="00960F0A"/>
    <w:rsid w:val="00C235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qFormat/>
    <w:pPr>
      <w:spacing w:after="0" w:line="240" w:lineRule="auto"/>
      <w:contextualSpacing/>
      <w:jc w:val="center"/>
    </w:pPr>
    <w:rPr>
      <w:rFonts w:asciiTheme="majorHAnsi" w:eastAsia="Times New Roman" w:hAnsiTheme="majorHAnsi" w:cs="Times New Roman"/>
      <w:b/>
      <w:color w:val="FFFFFF"/>
      <w:spacing w:val="-10"/>
      <w:kern w:val="28"/>
      <w:sz w:val="32"/>
      <w:szCs w:val="56"/>
      <w:lang w:eastAsia="en-US"/>
      <w14:ligatures w14:val="none"/>
    </w:rPr>
  </w:style>
  <w:style w:type="character" w:customStyle="1" w:styleId="TitreCar">
    <w:name w:val="Titre Car"/>
    <w:basedOn w:val="Policepardfaut"/>
    <w:link w:val="Titre"/>
    <w:rPr>
      <w:rFonts w:asciiTheme="majorHAnsi" w:eastAsia="Times New Roman" w:hAnsiTheme="majorHAnsi" w:cs="Times New Roman"/>
      <w:b/>
      <w:color w:val="FFFFFF"/>
      <w:spacing w:val="-10"/>
      <w:kern w:val="28"/>
      <w:sz w:val="32"/>
      <w:szCs w:val="56"/>
      <w:lang w:eastAsia="en-US"/>
      <w14:ligatures w14:val="none"/>
    </w:rPr>
  </w:style>
  <w:style w:type="paragraph" w:customStyle="1" w:styleId="124BC2CE676E49F69E1F1708386CA792">
    <w:name w:val="124BC2CE676E49F69E1F1708386CA792"/>
  </w:style>
  <w:style w:type="paragraph" w:customStyle="1" w:styleId="931B5A5C4B6D46A0886D114554050517">
    <w:name w:val="931B5A5C4B6D46A0886D114554050517"/>
  </w:style>
  <w:style w:type="character" w:styleId="Textedelespacerserv">
    <w:name w:val="Placeholder Text"/>
    <w:uiPriority w:val="99"/>
    <w:semiHidden/>
    <w:rPr>
      <w:color w:val="808080"/>
    </w:rPr>
  </w:style>
  <w:style w:type="paragraph" w:styleId="Listepuces">
    <w:name w:val="List Bullet"/>
    <w:basedOn w:val="Normal"/>
    <w:uiPriority w:val="99"/>
    <w:pPr>
      <w:numPr>
        <w:numId w:val="1"/>
      </w:numPr>
      <w:spacing w:after="120" w:line="240" w:lineRule="auto"/>
      <w:ind w:left="1080" w:right="360"/>
    </w:pPr>
    <w:rPr>
      <w:rFonts w:eastAsia="Franklin Gothic Book" w:cs="Times New Roman"/>
      <w:kern w:val="0"/>
      <w:lang w:eastAsia="en-US"/>
      <w14:ligatures w14:val="none"/>
    </w:rPr>
  </w:style>
  <w:style w:type="paragraph" w:customStyle="1" w:styleId="65B40A22A980440B90943B8002FC2596">
    <w:name w:val="65B40A22A980440B90943B8002FC2596"/>
  </w:style>
  <w:style w:type="paragraph" w:customStyle="1" w:styleId="6DCBC690D3B2499CB4774741B15F335C">
    <w:name w:val="6DCBC690D3B2499CB4774741B15F335C"/>
  </w:style>
  <w:style w:type="paragraph" w:customStyle="1" w:styleId="27884E7AA8F24FFB88DFDC5B008B3291">
    <w:name w:val="27884E7AA8F24FFB88DFDC5B008B3291"/>
  </w:style>
  <w:style w:type="paragraph" w:customStyle="1" w:styleId="6AAA2B6F15844A8E95C4A35686B25D09">
    <w:name w:val="6AAA2B6F15844A8E95C4A35686B25D09"/>
  </w:style>
  <w:style w:type="paragraph" w:customStyle="1" w:styleId="7379FED932A2418FB5BB75D0463D5EF3">
    <w:name w:val="7379FED932A2418FB5BB75D0463D5E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eme1">
  <a:themeElements>
    <a:clrScheme name="BUS_Activity Based Cost Tracker">
      <a:dk1>
        <a:sysClr val="windowText" lastClr="000000"/>
      </a:dk1>
      <a:lt1>
        <a:sysClr val="window" lastClr="FFFFFF"/>
      </a:lt1>
      <a:dk2>
        <a:srgbClr val="1F497D"/>
      </a:dk2>
      <a:lt2>
        <a:srgbClr val="EEECE1"/>
      </a:lt2>
      <a:accent1>
        <a:srgbClr val="F7F5E6"/>
      </a:accent1>
      <a:accent2>
        <a:srgbClr val="333A56"/>
      </a:accent2>
      <a:accent3>
        <a:srgbClr val="52658F"/>
      </a:accent3>
      <a:accent4>
        <a:srgbClr val="E8E8E8"/>
      </a:accent4>
      <a:accent5>
        <a:srgbClr val="000000"/>
      </a:accent5>
      <a:accent6>
        <a:srgbClr val="8A8A8A"/>
      </a:accent6>
      <a:hlink>
        <a:srgbClr val="0096D2"/>
      </a:hlink>
      <a:folHlink>
        <a:srgbClr val="00578B"/>
      </a:folHlink>
    </a:clrScheme>
    <a:fontScheme name="BUS_Activity Based Cost Tracker">
      <a:majorFont>
        <a:latin typeface="Constantia"/>
        <a:ea typeface=""/>
        <a:cs typeface=""/>
      </a:majorFont>
      <a:minorFont>
        <a:latin typeface="Franklin Gothic Book"/>
        <a:ea typeface=""/>
        <a:cs typeface=""/>
      </a:minorFont>
    </a:fontScheme>
    <a:fmtScheme name="Offic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Dark" id="{D39323B7-B2D6-4C10-818B-A5CD4ACE85BD}" vid="{15FD9199-0511-4D87-8BFB-2FF3F0C5B5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ED59C-62ED-4C6B-821F-05516A0693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A86FC69-13BA-413C-A2E3-32B46D7E6F6B}">
  <ds:schemaRefs>
    <ds:schemaRef ds:uri="http://schemas.microsoft.com/sharepoint/v3/contenttype/forms"/>
  </ds:schemaRefs>
</ds:datastoreItem>
</file>

<file path=customXml/itemProps3.xml><?xml version="1.0" encoding="utf-8"?>
<ds:datastoreItem xmlns:ds="http://schemas.openxmlformats.org/officeDocument/2006/customXml" ds:itemID="{BBE05B66-F9F6-4508-9A3E-F967A33E245E}">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0520BE99-AB2F-4D74-A70F-1CCD87503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Contrat de paiement des patients pour les soins de santé.dotx</Template>
  <TotalTime>1</TotalTime>
  <Pages>1</Pages>
  <Words>349</Words>
  <Characters>1920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 renevier</dc:creator>
  <cp:keywords/>
  <dc:description/>
  <cp:lastModifiedBy>Joachim RENEVIER</cp:lastModifiedBy>
  <cp:revision>1</cp:revision>
  <dcterms:created xsi:type="dcterms:W3CDTF">2024-12-19T09:04:00Z</dcterms:created>
  <dcterms:modified xsi:type="dcterms:W3CDTF">2024-12-19T09:05:00Z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